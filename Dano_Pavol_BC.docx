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9914" w:type="dxa"/>
        <w:tblLayout w:type="fixed"/>
        <w:tblLook w:val="0000"/>
      </w:tblPr>
      <w:tblGrid>
        <w:gridCol w:w="2184"/>
        <w:gridCol w:w="7730"/>
      </w:tblGrid>
      <w:tr w:rsidR="00FE327F" w:rsidRPr="004F6CD7" w:rsidTr="008F7824">
        <w:trPr>
          <w:trHeight w:val="5801"/>
        </w:trPr>
        <w:tc>
          <w:tcPr>
            <w:tcW w:w="9914" w:type="dxa"/>
            <w:gridSpan w:val="2"/>
          </w:tcPr>
          <w:p w:rsidR="006C311B" w:rsidRPr="004F6CD7" w:rsidRDefault="006C311B" w:rsidP="006C311B">
            <w:pPr>
              <w:pStyle w:val="xdpObalA"/>
              <w:rPr>
                <w:b/>
              </w:rPr>
            </w:pPr>
            <w:r w:rsidRPr="004F6CD7">
              <w:rPr>
                <w:b/>
              </w:rPr>
              <w:t>TECHNICKÁ UNIVERZITA V KOŠICIACH</w:t>
            </w:r>
          </w:p>
          <w:p w:rsidR="006C311B" w:rsidRPr="004F6CD7" w:rsidRDefault="006C311B" w:rsidP="006C311B">
            <w:pPr>
              <w:pStyle w:val="xdpObalB"/>
              <w:rPr>
                <w:b/>
              </w:rPr>
            </w:pPr>
            <w:r w:rsidRPr="004F6CD7">
              <w:rPr>
                <w:b/>
              </w:rPr>
              <w:t>FAKULTA ELEKTROTECHNIKY A INFORMATIKY</w:t>
            </w:r>
          </w:p>
          <w:p w:rsidR="00FE327F" w:rsidRPr="004F6CD7" w:rsidRDefault="00FE327F">
            <w:pPr>
              <w:pStyle w:val="xdpObalB"/>
              <w:rPr>
                <w:b/>
              </w:rPr>
            </w:pPr>
          </w:p>
        </w:tc>
      </w:tr>
      <w:tr w:rsidR="00FE327F" w:rsidRPr="004F6CD7" w:rsidTr="008F7824">
        <w:trPr>
          <w:trHeight w:val="2119"/>
        </w:trPr>
        <w:tc>
          <w:tcPr>
            <w:tcW w:w="9914" w:type="dxa"/>
            <w:gridSpan w:val="2"/>
            <w:vAlign w:val="center"/>
          </w:tcPr>
          <w:p w:rsidR="006833A3" w:rsidRPr="004F6CD7" w:rsidRDefault="0015262B" w:rsidP="006833A3">
            <w:pPr>
              <w:pStyle w:val="xdpObalK"/>
              <w:rPr>
                <w:rFonts w:ascii="Arial" w:hAnsi="Arial"/>
              </w:rPr>
            </w:pPr>
            <w:r>
              <w:rPr>
                <w:rFonts w:ascii="Arial" w:hAnsi="Arial"/>
              </w:rPr>
              <w:t>Implementácia numerických riešení sústav lineárnych rovníc</w:t>
            </w:r>
          </w:p>
          <w:p w:rsidR="006E731B" w:rsidRPr="004F6CD7" w:rsidRDefault="00970E48" w:rsidP="006E731B">
            <w:pPr>
              <w:jc w:val="center"/>
              <w:rPr>
                <w:rFonts w:ascii="Arial" w:hAnsi="Arial" w:cs="Arial"/>
                <w:caps/>
              </w:rPr>
            </w:pPr>
            <w:r>
              <w:rPr>
                <w:rFonts w:ascii="Arial" w:hAnsi="Arial" w:cs="Arial"/>
                <w:b/>
                <w:bCs/>
                <w:sz w:val="32"/>
                <w:szCs w:val="20"/>
              </w:rPr>
              <w:t>B</w:t>
            </w:r>
            <w:r w:rsidRPr="004F6CD7">
              <w:rPr>
                <w:rFonts w:ascii="Arial" w:hAnsi="Arial" w:cs="Arial"/>
                <w:b/>
                <w:bCs/>
                <w:sz w:val="32"/>
                <w:szCs w:val="20"/>
              </w:rPr>
              <w:t>akalárska práca</w:t>
            </w:r>
          </w:p>
          <w:p w:rsidR="00FE327F" w:rsidRPr="004F6CD7" w:rsidRDefault="00FE327F" w:rsidP="000B3306">
            <w:pPr>
              <w:pStyle w:val="xdpObalC"/>
              <w:rPr>
                <w:b/>
                <w:sz w:val="18"/>
                <w:szCs w:val="18"/>
              </w:rPr>
            </w:pPr>
          </w:p>
        </w:tc>
      </w:tr>
      <w:tr w:rsidR="009673E8" w:rsidRPr="004F6CD7" w:rsidTr="009673E8">
        <w:trPr>
          <w:trHeight w:val="6933"/>
        </w:trPr>
        <w:tc>
          <w:tcPr>
            <w:tcW w:w="3123" w:type="dxa"/>
            <w:vAlign w:val="bottom"/>
          </w:tcPr>
          <w:p w:rsidR="009673E8" w:rsidRPr="004F6CD7" w:rsidRDefault="009673E8" w:rsidP="009673E8">
            <w:pPr>
              <w:pStyle w:val="xdpObalD"/>
              <w:keepNext/>
              <w:spacing w:line="240" w:lineRule="auto"/>
              <w:jc w:val="left"/>
              <w:rPr>
                <w:b/>
              </w:rPr>
            </w:pPr>
            <w:r w:rsidRPr="004F6CD7">
              <w:rPr>
                <w:b/>
              </w:rPr>
              <w:t>2012</w:t>
            </w:r>
            <w:r>
              <w:rPr>
                <w:b/>
              </w:rPr>
              <w:t xml:space="preserve"> </w:t>
            </w:r>
          </w:p>
        </w:tc>
        <w:tc>
          <w:tcPr>
            <w:tcW w:w="11340" w:type="dxa"/>
            <w:vAlign w:val="bottom"/>
          </w:tcPr>
          <w:p w:rsidR="009673E8" w:rsidRPr="004F6CD7" w:rsidRDefault="00711714" w:rsidP="00BA5E86">
            <w:pPr>
              <w:pStyle w:val="xdpObalD"/>
              <w:keepNext/>
              <w:spacing w:line="240" w:lineRule="auto"/>
              <w:jc w:val="right"/>
              <w:rPr>
                <w:b/>
              </w:rPr>
            </w:pPr>
            <w:r>
              <w:rPr>
                <w:b/>
              </w:rPr>
              <w:t>Pavol D</w:t>
            </w:r>
            <w:r w:rsidR="00BA5E86">
              <w:rPr>
                <w:b/>
              </w:rPr>
              <w:t>AŇO</w:t>
            </w:r>
          </w:p>
        </w:tc>
      </w:tr>
    </w:tbl>
    <w:p w:rsidR="00FE327F" w:rsidRPr="004F6CD7" w:rsidRDefault="00FE327F">
      <w:pPr>
        <w:pStyle w:val="Popis"/>
        <w:jc w:val="both"/>
        <w:rPr>
          <w:rFonts w:ascii="Arial" w:hAnsi="Arial" w:cs="Arial"/>
        </w:rPr>
        <w:sectPr w:rsidR="00FE327F" w:rsidRPr="004F6CD7">
          <w:headerReference w:type="default" r:id="rId8"/>
          <w:footerReference w:type="default" r:id="rId9"/>
          <w:pgSz w:w="11906" w:h="16838" w:code="9"/>
          <w:pgMar w:top="1134" w:right="1134" w:bottom="284" w:left="1134" w:header="567" w:footer="0" w:gutter="0"/>
          <w:cols w:space="708"/>
          <w:docGrid w:linePitch="360"/>
        </w:sectPr>
      </w:pPr>
    </w:p>
    <w:tbl>
      <w:tblPr>
        <w:tblW w:w="8897" w:type="dxa"/>
        <w:tblLayout w:type="fixed"/>
        <w:tblLook w:val="0000"/>
      </w:tblPr>
      <w:tblGrid>
        <w:gridCol w:w="2518"/>
        <w:gridCol w:w="142"/>
        <w:gridCol w:w="6237"/>
      </w:tblGrid>
      <w:tr w:rsidR="00FE327F" w:rsidRPr="004F6CD7" w:rsidTr="009673E8">
        <w:trPr>
          <w:trHeight w:val="5801"/>
        </w:trPr>
        <w:tc>
          <w:tcPr>
            <w:tcW w:w="8897" w:type="dxa"/>
            <w:gridSpan w:val="3"/>
          </w:tcPr>
          <w:p w:rsidR="006E731B" w:rsidRPr="00452524" w:rsidRDefault="006E731B" w:rsidP="006E731B">
            <w:pPr>
              <w:pStyle w:val="xdpObalH"/>
              <w:rPr>
                <w:rFonts w:cs="Times New Roman"/>
                <w:b/>
              </w:rPr>
            </w:pPr>
            <w:r w:rsidRPr="00452524">
              <w:rPr>
                <w:rFonts w:cs="Times New Roman"/>
                <w:b/>
              </w:rPr>
              <w:lastRenderedPageBreak/>
              <w:t>TECHNICKÁ UNIVERZITA V KOŠICIACH</w:t>
            </w:r>
          </w:p>
          <w:p w:rsidR="006E731B" w:rsidRPr="00452524" w:rsidRDefault="006E731B" w:rsidP="006E731B">
            <w:pPr>
              <w:pStyle w:val="xdpObalH"/>
              <w:rPr>
                <w:rFonts w:cs="Times New Roman"/>
                <w:b/>
                <w:sz w:val="28"/>
                <w:szCs w:val="28"/>
              </w:rPr>
            </w:pPr>
            <w:r w:rsidRPr="00452524">
              <w:rPr>
                <w:rFonts w:cs="Times New Roman"/>
                <w:b/>
                <w:sz w:val="28"/>
                <w:szCs w:val="28"/>
              </w:rPr>
              <w:t>FAKULTA ELEKTROTECHNIKY A INFORMATIKY</w:t>
            </w:r>
          </w:p>
          <w:p w:rsidR="00FE327F" w:rsidRPr="00452524" w:rsidRDefault="00FE327F">
            <w:pPr>
              <w:pStyle w:val="xdpObalJ"/>
              <w:rPr>
                <w:rFonts w:cs="Times New Roman"/>
                <w:b/>
              </w:rPr>
            </w:pPr>
          </w:p>
        </w:tc>
      </w:tr>
      <w:tr w:rsidR="00FE327F" w:rsidRPr="004F6CD7" w:rsidTr="009673E8">
        <w:trPr>
          <w:trHeight w:val="2126"/>
        </w:trPr>
        <w:tc>
          <w:tcPr>
            <w:tcW w:w="8897" w:type="dxa"/>
            <w:gridSpan w:val="3"/>
            <w:vAlign w:val="center"/>
          </w:tcPr>
          <w:p w:rsidR="00096FB4" w:rsidRPr="00452524" w:rsidRDefault="005462FA" w:rsidP="00096FB4">
            <w:pPr>
              <w:pStyle w:val="xdpObalK"/>
              <w:rPr>
                <w:rFonts w:cs="Times New Roman"/>
              </w:rPr>
            </w:pPr>
            <w:r>
              <w:rPr>
                <w:rFonts w:cs="Times New Roman"/>
              </w:rPr>
              <w:t>Implementácia numerických riešení sústav lineárnych rovníc</w:t>
            </w:r>
          </w:p>
          <w:p w:rsidR="00FE327F" w:rsidRPr="00452524" w:rsidRDefault="00096FB4" w:rsidP="00096FB4">
            <w:pPr>
              <w:pStyle w:val="xdpObalK"/>
              <w:rPr>
                <w:rFonts w:cs="Times New Roman"/>
                <w:b w:val="0"/>
              </w:rPr>
            </w:pPr>
            <w:r w:rsidRPr="00452524">
              <w:rPr>
                <w:rFonts w:cs="Times New Roman"/>
              </w:rPr>
              <w:t>Bakalárska práca</w:t>
            </w:r>
            <w:r w:rsidRPr="00452524">
              <w:rPr>
                <w:rFonts w:cs="Times New Roman"/>
                <w:b w:val="0"/>
              </w:rPr>
              <w:t xml:space="preserve"> </w:t>
            </w:r>
            <w:r w:rsidR="00A31E12" w:rsidRPr="00452524">
              <w:rPr>
                <w:rFonts w:cs="Times New Roman"/>
                <w:b w:val="0"/>
              </w:rPr>
              <w:fldChar w:fldCharType="begin"/>
            </w:r>
            <w:r w:rsidR="000C5ABE" w:rsidRPr="00452524">
              <w:rPr>
                <w:rFonts w:cs="Times New Roman"/>
              </w:rPr>
              <w:instrText xml:space="preserve"> IF podnazovPRACE  \* MERGEFORMAT </w:instrText>
            </w:r>
            <w:r w:rsidR="00A31E12" w:rsidRPr="00452524">
              <w:rPr>
                <w:rFonts w:cs="Times New Roman"/>
                <w:b w:val="0"/>
              </w:rPr>
              <w:fldChar w:fldCharType="end"/>
            </w:r>
            <w:r w:rsidR="00A31E12" w:rsidRPr="00452524">
              <w:rPr>
                <w:rFonts w:cs="Times New Roman"/>
                <w:b w:val="0"/>
              </w:rPr>
              <w:fldChar w:fldCharType="begin"/>
            </w:r>
            <w:r w:rsidR="00455FE0" w:rsidRPr="00452524">
              <w:rPr>
                <w:rFonts w:cs="Times New Roman"/>
              </w:rPr>
              <w:instrText xml:space="preserve"> IF podnazovPRACE </w:instrText>
            </w:r>
            <w:r w:rsidR="000C5ABE" w:rsidRPr="00452524">
              <w:rPr>
                <w:rFonts w:cs="Times New Roman"/>
              </w:rPr>
              <w:instrText xml:space="preserve"> \* MERGEFORMAT </w:instrText>
            </w:r>
            <w:r w:rsidR="00A31E12" w:rsidRPr="00452524">
              <w:rPr>
                <w:rFonts w:cs="Times New Roman"/>
                <w:b w:val="0"/>
              </w:rPr>
              <w:fldChar w:fldCharType="end"/>
            </w:r>
          </w:p>
        </w:tc>
      </w:tr>
      <w:tr w:rsidR="00FE327F" w:rsidRPr="004F6CD7" w:rsidTr="009673E8">
        <w:trPr>
          <w:trHeight w:val="2101"/>
        </w:trPr>
        <w:tc>
          <w:tcPr>
            <w:tcW w:w="8897" w:type="dxa"/>
            <w:gridSpan w:val="3"/>
          </w:tcPr>
          <w:p w:rsidR="00FE327F" w:rsidRPr="00452524" w:rsidRDefault="00FE327F" w:rsidP="00096FB4">
            <w:pPr>
              <w:jc w:val="center"/>
              <w:rPr>
                <w:b/>
                <w:caps/>
              </w:rPr>
            </w:pPr>
          </w:p>
        </w:tc>
      </w:tr>
      <w:tr w:rsidR="0073680C" w:rsidRPr="004F6CD7" w:rsidTr="009673E8">
        <w:trPr>
          <w:trHeight w:val="425"/>
        </w:trPr>
        <w:tc>
          <w:tcPr>
            <w:tcW w:w="2660" w:type="dxa"/>
            <w:gridSpan w:val="2"/>
          </w:tcPr>
          <w:p w:rsidR="0073680C" w:rsidRPr="00452524" w:rsidRDefault="0073680C" w:rsidP="008F7824">
            <w:pPr>
              <w:pStyle w:val="xdpObalO"/>
              <w:jc w:val="left"/>
              <w:rPr>
                <w:rFonts w:cs="Times New Roman"/>
              </w:rPr>
            </w:pPr>
            <w:r w:rsidRPr="00452524">
              <w:rPr>
                <w:rFonts w:cs="Times New Roman"/>
              </w:rPr>
              <w:t>Študijný program</w:t>
            </w:r>
            <w:r w:rsidR="008F7824" w:rsidRPr="00452524">
              <w:rPr>
                <w:rFonts w:cs="Times New Roman"/>
              </w:rPr>
              <w:t>:</w:t>
            </w:r>
          </w:p>
        </w:tc>
        <w:tc>
          <w:tcPr>
            <w:tcW w:w="6237" w:type="dxa"/>
          </w:tcPr>
          <w:p w:rsidR="0073680C" w:rsidRPr="00452524" w:rsidRDefault="0097676E" w:rsidP="008F7824">
            <w:pPr>
              <w:pStyle w:val="xdpObalO"/>
              <w:jc w:val="left"/>
              <w:rPr>
                <w:rFonts w:cs="Times New Roman"/>
              </w:rPr>
            </w:pPr>
            <w:r>
              <w:rPr>
                <w:rFonts w:cs="Times New Roman"/>
              </w:rPr>
              <w:t>Informatika</w:t>
            </w:r>
          </w:p>
        </w:tc>
      </w:tr>
      <w:tr w:rsidR="0073680C" w:rsidRPr="004F6CD7" w:rsidTr="009673E8">
        <w:trPr>
          <w:trHeight w:val="425"/>
        </w:trPr>
        <w:tc>
          <w:tcPr>
            <w:tcW w:w="2660" w:type="dxa"/>
            <w:gridSpan w:val="2"/>
          </w:tcPr>
          <w:p w:rsidR="0073680C" w:rsidRPr="00452524" w:rsidRDefault="0073680C" w:rsidP="008F7824">
            <w:pPr>
              <w:pStyle w:val="xdpObalO"/>
              <w:jc w:val="left"/>
              <w:rPr>
                <w:rFonts w:cs="Times New Roman"/>
              </w:rPr>
            </w:pPr>
            <w:r w:rsidRPr="00452524">
              <w:rPr>
                <w:rFonts w:cs="Times New Roman"/>
              </w:rPr>
              <w:t>Študijný odbor:</w:t>
            </w:r>
          </w:p>
        </w:tc>
        <w:tc>
          <w:tcPr>
            <w:tcW w:w="6237" w:type="dxa"/>
          </w:tcPr>
          <w:p w:rsidR="0073680C" w:rsidRPr="00452524" w:rsidRDefault="0097676E" w:rsidP="008F7824">
            <w:pPr>
              <w:pStyle w:val="xdpObalO"/>
              <w:jc w:val="left"/>
              <w:rPr>
                <w:rFonts w:cs="Times New Roman"/>
              </w:rPr>
            </w:pPr>
            <w:r>
              <w:rPr>
                <w:rFonts w:cs="Times New Roman"/>
              </w:rPr>
              <w:t>9.2.1 Informatika</w:t>
            </w:r>
          </w:p>
        </w:tc>
      </w:tr>
      <w:tr w:rsidR="0073680C" w:rsidRPr="004F6CD7" w:rsidTr="009673E8">
        <w:trPr>
          <w:trHeight w:val="425"/>
        </w:trPr>
        <w:tc>
          <w:tcPr>
            <w:tcW w:w="2660" w:type="dxa"/>
            <w:gridSpan w:val="2"/>
          </w:tcPr>
          <w:p w:rsidR="0073680C" w:rsidRPr="00452524" w:rsidRDefault="0073680C" w:rsidP="008F7824">
            <w:pPr>
              <w:pStyle w:val="xdpObalO"/>
              <w:jc w:val="left"/>
              <w:rPr>
                <w:rFonts w:cs="Times New Roman"/>
              </w:rPr>
            </w:pPr>
            <w:r w:rsidRPr="00452524">
              <w:rPr>
                <w:rFonts w:cs="Times New Roman"/>
              </w:rPr>
              <w:t>Školiace pracovisko:</w:t>
            </w:r>
          </w:p>
        </w:tc>
        <w:tc>
          <w:tcPr>
            <w:tcW w:w="6237" w:type="dxa"/>
          </w:tcPr>
          <w:p w:rsidR="0073680C" w:rsidRPr="00452524" w:rsidRDefault="0097676E" w:rsidP="0097676E">
            <w:pPr>
              <w:pStyle w:val="xdpObalO"/>
              <w:jc w:val="left"/>
              <w:rPr>
                <w:rFonts w:cs="Times New Roman"/>
              </w:rPr>
            </w:pPr>
            <w:r>
              <w:rPr>
                <w:rFonts w:cs="Times New Roman"/>
              </w:rPr>
              <w:t>Katedra počítačov a informatiky</w:t>
            </w:r>
            <w:r w:rsidR="006E731B" w:rsidRPr="00452524">
              <w:rPr>
                <w:rFonts w:cs="Times New Roman"/>
              </w:rPr>
              <w:t xml:space="preserve"> (</w:t>
            </w:r>
            <w:r w:rsidR="006F3989">
              <w:rPr>
                <w:rFonts w:cs="Times New Roman"/>
              </w:rPr>
              <w:t>KPI</w:t>
            </w:r>
            <w:r w:rsidR="006E731B" w:rsidRPr="00452524">
              <w:rPr>
                <w:rFonts w:cs="Times New Roman"/>
              </w:rPr>
              <w:t>)</w:t>
            </w:r>
          </w:p>
        </w:tc>
      </w:tr>
      <w:tr w:rsidR="00FE327F" w:rsidRPr="004F6CD7" w:rsidTr="009673E8">
        <w:trPr>
          <w:trHeight w:val="425"/>
        </w:trPr>
        <w:tc>
          <w:tcPr>
            <w:tcW w:w="2660" w:type="dxa"/>
            <w:gridSpan w:val="2"/>
          </w:tcPr>
          <w:p w:rsidR="00FE327F" w:rsidRPr="00452524" w:rsidRDefault="0073680C" w:rsidP="008F7824">
            <w:pPr>
              <w:pStyle w:val="xdpObalO"/>
              <w:jc w:val="left"/>
              <w:rPr>
                <w:rFonts w:cs="Times New Roman"/>
              </w:rPr>
            </w:pPr>
            <w:r w:rsidRPr="00452524">
              <w:rPr>
                <w:rFonts w:cs="Times New Roman"/>
              </w:rPr>
              <w:t>Školiteľ</w:t>
            </w:r>
            <w:r w:rsidR="000C5ABE" w:rsidRPr="00452524">
              <w:rPr>
                <w:rFonts w:cs="Times New Roman"/>
              </w:rPr>
              <w:t>:</w:t>
            </w:r>
          </w:p>
        </w:tc>
        <w:tc>
          <w:tcPr>
            <w:tcW w:w="6237" w:type="dxa"/>
          </w:tcPr>
          <w:p w:rsidR="00FE327F" w:rsidRPr="00452524" w:rsidRDefault="0030238C" w:rsidP="008F7824">
            <w:pPr>
              <w:pStyle w:val="xdpObalO"/>
              <w:jc w:val="left"/>
              <w:rPr>
                <w:rFonts w:cs="Times New Roman"/>
              </w:rPr>
            </w:pPr>
            <w:r>
              <w:rPr>
                <w:rFonts w:cs="Times New Roman"/>
              </w:rPr>
              <w:t>doc. Ing. Martin Tomášek, PhD.</w:t>
            </w:r>
          </w:p>
        </w:tc>
      </w:tr>
      <w:tr w:rsidR="00FE327F" w:rsidRPr="004F6CD7" w:rsidTr="009673E8">
        <w:trPr>
          <w:trHeight w:val="851"/>
        </w:trPr>
        <w:tc>
          <w:tcPr>
            <w:tcW w:w="2660" w:type="dxa"/>
            <w:gridSpan w:val="2"/>
          </w:tcPr>
          <w:p w:rsidR="00FE327F" w:rsidRPr="00452524" w:rsidRDefault="00FE327F" w:rsidP="008F7824">
            <w:pPr>
              <w:pStyle w:val="xdpObalO"/>
              <w:jc w:val="left"/>
              <w:rPr>
                <w:rFonts w:cs="Times New Roman"/>
              </w:rPr>
            </w:pPr>
          </w:p>
        </w:tc>
        <w:tc>
          <w:tcPr>
            <w:tcW w:w="6237" w:type="dxa"/>
          </w:tcPr>
          <w:p w:rsidR="00FE327F" w:rsidRPr="00452524" w:rsidRDefault="00FE327F" w:rsidP="006E731B">
            <w:pPr>
              <w:pStyle w:val="xdpObalO"/>
              <w:jc w:val="left"/>
              <w:rPr>
                <w:rFonts w:cs="Times New Roman"/>
              </w:rPr>
            </w:pPr>
          </w:p>
        </w:tc>
      </w:tr>
      <w:tr w:rsidR="009673E8" w:rsidRPr="004F6CD7" w:rsidTr="009673E8">
        <w:trPr>
          <w:trHeight w:val="1972"/>
        </w:trPr>
        <w:tc>
          <w:tcPr>
            <w:tcW w:w="2518" w:type="dxa"/>
            <w:vAlign w:val="bottom"/>
          </w:tcPr>
          <w:p w:rsidR="009673E8" w:rsidRPr="009673E8" w:rsidRDefault="009673E8" w:rsidP="009673E8">
            <w:pPr>
              <w:pStyle w:val="xdpObalD"/>
              <w:keepNext/>
              <w:spacing w:line="240" w:lineRule="auto"/>
              <w:jc w:val="left"/>
              <w:rPr>
                <w:rFonts w:ascii="Times New Roman" w:hAnsi="Times New Roman" w:cs="Times New Roman"/>
                <w:b/>
              </w:rPr>
            </w:pPr>
            <w:r w:rsidRPr="009673E8">
              <w:rPr>
                <w:rFonts w:ascii="Times New Roman" w:hAnsi="Times New Roman" w:cs="Times New Roman"/>
                <w:b/>
              </w:rPr>
              <w:t xml:space="preserve">2012 Košice </w:t>
            </w:r>
          </w:p>
        </w:tc>
        <w:tc>
          <w:tcPr>
            <w:tcW w:w="6379" w:type="dxa"/>
            <w:gridSpan w:val="2"/>
            <w:vAlign w:val="bottom"/>
          </w:tcPr>
          <w:p w:rsidR="009673E8" w:rsidRPr="009673E8" w:rsidRDefault="00B67A4C" w:rsidP="0024113E">
            <w:pPr>
              <w:pStyle w:val="xdpObalD"/>
              <w:keepNext/>
              <w:spacing w:line="240" w:lineRule="auto"/>
              <w:ind w:left="4570"/>
              <w:jc w:val="both"/>
              <w:rPr>
                <w:rFonts w:ascii="Times New Roman" w:hAnsi="Times New Roman" w:cs="Times New Roman"/>
                <w:b/>
              </w:rPr>
            </w:pPr>
            <w:r>
              <w:rPr>
                <w:rFonts w:ascii="Times New Roman" w:hAnsi="Times New Roman" w:cs="Times New Roman"/>
                <w:b/>
              </w:rPr>
              <w:t>Pavol DAŇO</w:t>
            </w:r>
          </w:p>
        </w:tc>
      </w:tr>
    </w:tbl>
    <w:p w:rsidR="00FE327F" w:rsidRPr="0073680C" w:rsidRDefault="00FE327F">
      <w:pPr>
        <w:pStyle w:val="xdpObalJ"/>
        <w:jc w:val="both"/>
        <w:sectPr w:rsidR="00FE327F" w:rsidRPr="0073680C">
          <w:headerReference w:type="default" r:id="rId10"/>
          <w:footerReference w:type="default" r:id="rId11"/>
          <w:pgSz w:w="11906" w:h="16838" w:code="9"/>
          <w:pgMar w:top="1134" w:right="1418" w:bottom="284" w:left="1418" w:header="567" w:footer="0" w:gutter="567"/>
          <w:pgNumType w:start="1"/>
          <w:cols w:space="708"/>
          <w:docGrid w:linePitch="360"/>
        </w:sectPr>
      </w:pPr>
    </w:p>
    <w:tbl>
      <w:tblPr>
        <w:tblW w:w="0" w:type="auto"/>
        <w:tblLook w:val="0000"/>
      </w:tblPr>
      <w:tblGrid>
        <w:gridCol w:w="8719"/>
      </w:tblGrid>
      <w:tr w:rsidR="00FE327F" w:rsidRPr="0073680C">
        <w:trPr>
          <w:cantSplit/>
          <w:trHeight w:val="6641"/>
        </w:trPr>
        <w:tc>
          <w:tcPr>
            <w:tcW w:w="8719" w:type="dxa"/>
            <w:tcBorders>
              <w:bottom w:val="nil"/>
            </w:tcBorders>
          </w:tcPr>
          <w:p w:rsidR="00FE327F" w:rsidRPr="0073680C" w:rsidRDefault="000C5ABE">
            <w:pPr>
              <w:pStyle w:val="AnalytickyList"/>
              <w:rPr>
                <w:b/>
                <w:bCs/>
              </w:rPr>
            </w:pPr>
            <w:r w:rsidRPr="0073680C">
              <w:rPr>
                <w:b/>
                <w:bCs/>
              </w:rPr>
              <w:lastRenderedPageBreak/>
              <w:t>Abstrakt v SJ</w:t>
            </w:r>
          </w:p>
          <w:p w:rsidR="00FE327F" w:rsidRDefault="00EF473B">
            <w:pPr>
              <w:pStyle w:val="AnalytickyList"/>
              <w:ind w:firstLine="567"/>
              <w:jc w:val="both"/>
            </w:pPr>
            <w:r>
              <w:t xml:space="preserve">Primárnym </w:t>
            </w:r>
            <w:r w:rsidR="00607B4D">
              <w:t>cieľom</w:t>
            </w:r>
            <w:r>
              <w:t xml:space="preserve"> tejto bakalárskej práce je implementácia numerických riešení systémov</w:t>
            </w:r>
            <w:r w:rsidR="00B016C5">
              <w:t xml:space="preserve"> </w:t>
            </w:r>
            <w:r>
              <w:t xml:space="preserve">lineárnych rovníc. </w:t>
            </w:r>
            <w:r w:rsidR="001D7304">
              <w:t>S</w:t>
            </w:r>
            <w:r w:rsidR="00607B4D">
              <w:t>o zámerom</w:t>
            </w:r>
            <w:r w:rsidR="00B016C5">
              <w:t xml:space="preserve"> </w:t>
            </w:r>
            <w:r w:rsidR="00D22DBC">
              <w:t>s</w:t>
            </w:r>
            <w:r w:rsidR="002478F6">
              <w:t>plniť stanovené požiadavky</w:t>
            </w:r>
            <w:r w:rsidR="00607B4D">
              <w:t xml:space="preserve"> </w:t>
            </w:r>
            <w:r w:rsidR="001D7304">
              <w:t xml:space="preserve">autor </w:t>
            </w:r>
            <w:r w:rsidR="00607B4D">
              <w:t>vychádza</w:t>
            </w:r>
            <w:r w:rsidR="00607CBC">
              <w:t> </w:t>
            </w:r>
            <w:r w:rsidR="00607B4D">
              <w:t>z</w:t>
            </w:r>
            <w:r w:rsidR="002478F6">
              <w:t> </w:t>
            </w:r>
            <w:r w:rsidR="00607B4D">
              <w:t>teoretickej roviny matematickej algeb</w:t>
            </w:r>
            <w:r w:rsidR="0092444C">
              <w:t>r</w:t>
            </w:r>
            <w:r w:rsidR="004648E7">
              <w:t>y.</w:t>
            </w:r>
            <w:r w:rsidR="0092444C">
              <w:t xml:space="preserve"> </w:t>
            </w:r>
            <w:r w:rsidR="004648E7">
              <w:t>O</w:t>
            </w:r>
            <w:r w:rsidR="0092444C">
              <w:t>boznamuje sa so všeobecnými aj</w:t>
            </w:r>
            <w:r w:rsidR="00607CBC">
              <w:t> </w:t>
            </w:r>
            <w:r w:rsidR="0092444C">
              <w:t>špecifick</w:t>
            </w:r>
            <w:r w:rsidR="007124D4">
              <w:t>ými</w:t>
            </w:r>
            <w:r w:rsidR="0092444C">
              <w:t xml:space="preserve"> </w:t>
            </w:r>
            <w:r w:rsidR="00607B4D">
              <w:t>metód</w:t>
            </w:r>
            <w:r w:rsidR="00C6258B">
              <w:t>ami</w:t>
            </w:r>
            <w:r w:rsidR="003B39E0">
              <w:t xml:space="preserve"> a</w:t>
            </w:r>
            <w:r w:rsidR="00C6258B">
              <w:t xml:space="preserve"> </w:t>
            </w:r>
            <w:r w:rsidR="00A86C49">
              <w:t>vďaka</w:t>
            </w:r>
            <w:r w:rsidR="004648E7">
              <w:t xml:space="preserve"> nadobudnut</w:t>
            </w:r>
            <w:r w:rsidR="00A86C49">
              <w:t>ým</w:t>
            </w:r>
            <w:r w:rsidR="004648E7">
              <w:t xml:space="preserve"> poznatk</w:t>
            </w:r>
            <w:r w:rsidR="00A86C49">
              <w:t>om</w:t>
            </w:r>
            <w:r w:rsidR="004648E7">
              <w:t xml:space="preserve"> </w:t>
            </w:r>
            <w:r w:rsidR="00A86C49">
              <w:t>analyzuje</w:t>
            </w:r>
            <w:r w:rsidR="004648E7">
              <w:t xml:space="preserve"> možnosti implementácie</w:t>
            </w:r>
            <w:r w:rsidR="003B39E0">
              <w:t>. Tým plynule prechádza na návrh jednotlivých algoritmov a</w:t>
            </w:r>
            <w:r w:rsidR="00607CBC">
              <w:t> </w:t>
            </w:r>
            <w:r w:rsidR="003B39E0">
              <w:t>ich</w:t>
            </w:r>
            <w:r w:rsidR="00607CBC">
              <w:t> </w:t>
            </w:r>
            <w:r w:rsidR="0026353F">
              <w:t xml:space="preserve">konečnej </w:t>
            </w:r>
            <w:r w:rsidR="003B39E0">
              <w:t>softvéro</w:t>
            </w:r>
            <w:r w:rsidR="006C39CD">
              <w:t>vej</w:t>
            </w:r>
            <w:r w:rsidR="003B39E0">
              <w:t xml:space="preserve"> realizáci</w:t>
            </w:r>
            <w:r w:rsidR="006C39CD">
              <w:t>e. V</w:t>
            </w:r>
            <w:r w:rsidR="00F03B64">
              <w:t>o finálnej</w:t>
            </w:r>
            <w:r w:rsidR="006C39CD">
              <w:t xml:space="preserve"> fáze spracovania problematiky popisuje primárne funkcie </w:t>
            </w:r>
            <w:r w:rsidR="00832A52">
              <w:t>vytvoreného programu, jeho možnosti a obmedzenia.</w:t>
            </w:r>
            <w:r w:rsidR="00FF1C36">
              <w:t xml:space="preserve"> </w:t>
            </w:r>
            <w:r w:rsidR="002C346B">
              <w:t>Záver</w:t>
            </w:r>
            <w:r w:rsidR="00607CBC">
              <w:t> </w:t>
            </w:r>
            <w:r w:rsidR="00FF1C36">
              <w:t xml:space="preserve">jadra práce predstavujú </w:t>
            </w:r>
            <w:r w:rsidR="005571FA">
              <w:t>u</w:t>
            </w:r>
            <w:r w:rsidR="00FF1C36">
              <w:t>kážkové príklady použitia programu.</w:t>
            </w:r>
            <w:r w:rsidR="0045718F">
              <w:t xml:space="preserve"> </w:t>
            </w:r>
          </w:p>
          <w:p w:rsidR="006E731B" w:rsidRDefault="006E731B">
            <w:pPr>
              <w:pStyle w:val="AnalytickyList"/>
              <w:ind w:firstLine="567"/>
              <w:jc w:val="both"/>
            </w:pPr>
          </w:p>
          <w:p w:rsidR="006E731B" w:rsidRDefault="006E731B" w:rsidP="006E731B">
            <w:pPr>
              <w:pStyle w:val="AnalytickyList"/>
              <w:jc w:val="both"/>
              <w:rPr>
                <w:b/>
              </w:rPr>
            </w:pPr>
            <w:r>
              <w:rPr>
                <w:b/>
              </w:rPr>
              <w:t>Kľúčové slová</w:t>
            </w:r>
          </w:p>
          <w:p w:rsidR="006E731B" w:rsidRPr="006E731B" w:rsidRDefault="00C80D89" w:rsidP="003E6E23">
            <w:pPr>
              <w:pStyle w:val="AnalytickyList"/>
              <w:jc w:val="both"/>
              <w:rPr>
                <w:bCs/>
              </w:rPr>
            </w:pPr>
            <w:r>
              <w:rPr>
                <w:bCs/>
              </w:rPr>
              <w:t>Matica, lineárny, rovnica, Gauss, Jacobi, Gauss-Seidel,</w:t>
            </w:r>
            <w:r w:rsidR="003E6E23">
              <w:rPr>
                <w:bCs/>
              </w:rPr>
              <w:t xml:space="preserve"> iterácia,</w:t>
            </w:r>
            <w:r>
              <w:rPr>
                <w:bCs/>
              </w:rPr>
              <w:t xml:space="preserve"> relax</w:t>
            </w:r>
            <w:r w:rsidR="003E6E23">
              <w:rPr>
                <w:bCs/>
              </w:rPr>
              <w:t>ácia</w:t>
            </w:r>
            <w:r>
              <w:rPr>
                <w:bCs/>
              </w:rPr>
              <w:t>, Cholesky, metóda</w:t>
            </w:r>
          </w:p>
        </w:tc>
      </w:tr>
    </w:tbl>
    <w:p w:rsidR="00FE327F" w:rsidRPr="0073680C" w:rsidRDefault="00FE327F">
      <w:pPr>
        <w:jc w:val="left"/>
        <w:rPr>
          <w:sz w:val="2"/>
        </w:rPr>
      </w:pPr>
    </w:p>
    <w:tbl>
      <w:tblPr>
        <w:tblW w:w="0" w:type="auto"/>
        <w:tblLook w:val="0000"/>
      </w:tblPr>
      <w:tblGrid>
        <w:gridCol w:w="8719"/>
      </w:tblGrid>
      <w:tr w:rsidR="00FE327F" w:rsidRPr="0073680C">
        <w:trPr>
          <w:cantSplit/>
        </w:trPr>
        <w:tc>
          <w:tcPr>
            <w:tcW w:w="8719" w:type="dxa"/>
            <w:tcBorders>
              <w:bottom w:val="nil"/>
            </w:tcBorders>
          </w:tcPr>
          <w:p w:rsidR="00FE327F" w:rsidRPr="0073680C" w:rsidRDefault="000C5ABE">
            <w:pPr>
              <w:pStyle w:val="AnalytickyList"/>
              <w:rPr>
                <w:b/>
                <w:bCs/>
              </w:rPr>
            </w:pPr>
            <w:r w:rsidRPr="0073680C">
              <w:rPr>
                <w:b/>
                <w:bCs/>
              </w:rPr>
              <w:t>Abstrakt v AJ</w:t>
            </w:r>
          </w:p>
          <w:p w:rsidR="006E731B" w:rsidRPr="00686459" w:rsidRDefault="0087327C">
            <w:pPr>
              <w:pStyle w:val="AnalytickyList"/>
              <w:ind w:firstLine="567"/>
              <w:jc w:val="both"/>
              <w:rPr>
                <w:lang w:val="en-US"/>
              </w:rPr>
            </w:pPr>
            <w:r>
              <w:rPr>
                <w:lang w:val="en-US"/>
              </w:rPr>
              <w:t>The p</w:t>
            </w:r>
            <w:r w:rsidR="00D9148C" w:rsidRPr="00686459">
              <w:rPr>
                <w:lang w:val="en-US"/>
              </w:rPr>
              <w:t>rimary aim of th</w:t>
            </w:r>
            <w:r w:rsidR="00350616" w:rsidRPr="00686459">
              <w:rPr>
                <w:lang w:val="en-US"/>
              </w:rPr>
              <w:t>e</w:t>
            </w:r>
            <w:r w:rsidR="00AA5C91" w:rsidRPr="00686459">
              <w:rPr>
                <w:lang w:val="en-US"/>
              </w:rPr>
              <w:t xml:space="preserve"> Bachelor´s</w:t>
            </w:r>
            <w:r w:rsidR="00D9148C" w:rsidRPr="00686459">
              <w:rPr>
                <w:lang w:val="en-US"/>
              </w:rPr>
              <w:t xml:space="preserve"> </w:t>
            </w:r>
            <w:r w:rsidR="00AA5C91" w:rsidRPr="00686459">
              <w:rPr>
                <w:lang w:val="en-US"/>
              </w:rPr>
              <w:t>thesis</w:t>
            </w:r>
            <w:r w:rsidR="00D9148C" w:rsidRPr="00686459">
              <w:rPr>
                <w:lang w:val="en-US"/>
              </w:rPr>
              <w:t xml:space="preserve"> is</w:t>
            </w:r>
            <w:r w:rsidR="00350616" w:rsidRPr="00686459">
              <w:rPr>
                <w:lang w:val="en-US"/>
              </w:rPr>
              <w:t xml:space="preserve"> </w:t>
            </w:r>
            <w:r>
              <w:rPr>
                <w:lang w:val="en-US"/>
              </w:rPr>
              <w:t xml:space="preserve">an </w:t>
            </w:r>
            <w:r w:rsidR="00D9148C" w:rsidRPr="00686459">
              <w:rPr>
                <w:lang w:val="en-US"/>
              </w:rPr>
              <w:t>implementation of Numerical Solutions of Systems of Linear Equations.</w:t>
            </w:r>
            <w:r w:rsidR="003F377D" w:rsidRPr="00686459">
              <w:rPr>
                <w:lang w:val="en-US"/>
              </w:rPr>
              <w:t xml:space="preserve"> </w:t>
            </w:r>
            <w:r w:rsidR="00C2131F" w:rsidRPr="00686459">
              <w:rPr>
                <w:lang w:val="en-US"/>
              </w:rPr>
              <w:t>In order to fulfill defined tasks, author com</w:t>
            </w:r>
            <w:r w:rsidR="00D565C2" w:rsidRPr="00686459">
              <w:rPr>
                <w:lang w:val="en-US"/>
              </w:rPr>
              <w:t xml:space="preserve">es out of </w:t>
            </w:r>
            <w:r w:rsidR="00407004" w:rsidRPr="00686459">
              <w:rPr>
                <w:lang w:val="en-US"/>
              </w:rPr>
              <w:t>algebra</w:t>
            </w:r>
            <w:r>
              <w:rPr>
                <w:lang w:val="en-US"/>
              </w:rPr>
              <w:t xml:space="preserve"> theory</w:t>
            </w:r>
            <w:r w:rsidR="00C2131F" w:rsidRPr="00686459">
              <w:rPr>
                <w:lang w:val="en-US"/>
              </w:rPr>
              <w:t>.</w:t>
            </w:r>
            <w:r w:rsidR="00881B2A" w:rsidRPr="00686459">
              <w:rPr>
                <w:lang w:val="en-US"/>
              </w:rPr>
              <w:t xml:space="preserve"> He familiarizes himself </w:t>
            </w:r>
            <w:r w:rsidR="00792ED8">
              <w:rPr>
                <w:lang w:val="en-US"/>
              </w:rPr>
              <w:t>with</w:t>
            </w:r>
            <w:r w:rsidR="00F56790" w:rsidRPr="00686459">
              <w:rPr>
                <w:lang w:val="en-US"/>
              </w:rPr>
              <w:t xml:space="preserve"> general, as well as, specific methods and analyzes </w:t>
            </w:r>
            <w:r w:rsidR="000F5E44" w:rsidRPr="00686459">
              <w:rPr>
                <w:lang w:val="en-US"/>
              </w:rPr>
              <w:t>implementation possibilities according to benefited knowledge.</w:t>
            </w:r>
            <w:r w:rsidR="00F4640A" w:rsidRPr="00686459">
              <w:rPr>
                <w:lang w:val="en-US"/>
              </w:rPr>
              <w:t xml:space="preserve"> Author fluently </w:t>
            </w:r>
            <w:r w:rsidR="00C91067" w:rsidRPr="00686459">
              <w:rPr>
                <w:lang w:val="en-US"/>
              </w:rPr>
              <w:t xml:space="preserve">passes through algorithm design and its </w:t>
            </w:r>
            <w:r w:rsidR="00967822" w:rsidRPr="00686459">
              <w:rPr>
                <w:lang w:val="en-US"/>
              </w:rPr>
              <w:t>definite software realization.</w:t>
            </w:r>
            <w:r w:rsidR="005F539B" w:rsidRPr="00686459">
              <w:rPr>
                <w:lang w:val="en-US"/>
              </w:rPr>
              <w:t xml:space="preserve"> </w:t>
            </w:r>
            <w:r w:rsidR="00792ED8">
              <w:rPr>
                <w:lang w:val="en-US"/>
              </w:rPr>
              <w:t>In</w:t>
            </w:r>
            <w:r w:rsidR="00607CBC">
              <w:rPr>
                <w:lang w:val="en-US"/>
              </w:rPr>
              <w:t> </w:t>
            </w:r>
            <w:r w:rsidR="00792ED8">
              <w:rPr>
                <w:lang w:val="en-US"/>
              </w:rPr>
              <w:t>the</w:t>
            </w:r>
            <w:r w:rsidR="00607CBC">
              <w:rPr>
                <w:lang w:val="en-US"/>
              </w:rPr>
              <w:t> </w:t>
            </w:r>
            <w:r w:rsidR="005F539B" w:rsidRPr="00686459">
              <w:rPr>
                <w:lang w:val="en-US"/>
              </w:rPr>
              <w:t>fin</w:t>
            </w:r>
            <w:r w:rsidR="004A2B5C" w:rsidRPr="00686459">
              <w:rPr>
                <w:lang w:val="en-US"/>
              </w:rPr>
              <w:t xml:space="preserve">al stage of dealing </w:t>
            </w:r>
            <w:r w:rsidR="00792ED8">
              <w:rPr>
                <w:lang w:val="en-US"/>
              </w:rPr>
              <w:t xml:space="preserve">with </w:t>
            </w:r>
            <w:r w:rsidR="004A2B5C" w:rsidRPr="00686459">
              <w:rPr>
                <w:lang w:val="en-US"/>
              </w:rPr>
              <w:t>this topic</w:t>
            </w:r>
            <w:r w:rsidR="00792ED8">
              <w:rPr>
                <w:lang w:val="en-US"/>
              </w:rPr>
              <w:t>,</w:t>
            </w:r>
            <w:r w:rsidR="00721558" w:rsidRPr="00686459">
              <w:rPr>
                <w:lang w:val="en-US"/>
              </w:rPr>
              <w:t xml:space="preserve"> primary functions of created soft</w:t>
            </w:r>
            <w:r w:rsidR="00792ED8">
              <w:rPr>
                <w:lang w:val="en-US"/>
              </w:rPr>
              <w:t>ware product, it´s potential</w:t>
            </w:r>
            <w:r w:rsidR="00721558" w:rsidRPr="00686459">
              <w:rPr>
                <w:lang w:val="en-US"/>
              </w:rPr>
              <w:t xml:space="preserve"> and limitations</w:t>
            </w:r>
            <w:r w:rsidR="00792ED8">
              <w:rPr>
                <w:lang w:val="en-US"/>
              </w:rPr>
              <w:t xml:space="preserve"> are described</w:t>
            </w:r>
            <w:r w:rsidR="00721558" w:rsidRPr="00686459">
              <w:rPr>
                <w:lang w:val="en-US"/>
              </w:rPr>
              <w:t>.</w:t>
            </w:r>
            <w:r w:rsidR="002C346B" w:rsidRPr="00686459">
              <w:rPr>
                <w:lang w:val="en-US"/>
              </w:rPr>
              <w:t xml:space="preserve"> </w:t>
            </w:r>
            <w:r w:rsidR="00686459" w:rsidRPr="00686459">
              <w:rPr>
                <w:lang w:val="en-US"/>
              </w:rPr>
              <w:t>Stone of the thesis is closed with</w:t>
            </w:r>
            <w:r w:rsidR="00607CBC">
              <w:rPr>
                <w:lang w:val="en-US"/>
              </w:rPr>
              <w:t> </w:t>
            </w:r>
            <w:r w:rsidR="00686459" w:rsidRPr="00686459">
              <w:rPr>
                <w:lang w:val="en-US"/>
              </w:rPr>
              <w:t>trial demonstrations of program usage.</w:t>
            </w:r>
          </w:p>
          <w:p w:rsidR="00AD1388" w:rsidRPr="00AA5C91" w:rsidRDefault="00AD1388">
            <w:pPr>
              <w:pStyle w:val="AnalytickyList"/>
              <w:ind w:firstLine="567"/>
              <w:jc w:val="both"/>
              <w:rPr>
                <w:lang w:val="en-US"/>
              </w:rPr>
            </w:pPr>
          </w:p>
          <w:p w:rsidR="006E731B" w:rsidRPr="006E731B" w:rsidRDefault="006E731B" w:rsidP="006E731B">
            <w:pPr>
              <w:pStyle w:val="AnalytickyList"/>
              <w:jc w:val="both"/>
              <w:rPr>
                <w:b/>
              </w:rPr>
            </w:pPr>
            <w:r w:rsidRPr="006E731B">
              <w:rPr>
                <w:b/>
              </w:rPr>
              <w:t>Kľúčové slová v AJ</w:t>
            </w:r>
          </w:p>
          <w:p w:rsidR="006E731B" w:rsidRPr="001F157B" w:rsidRDefault="003E6E23" w:rsidP="00C25141">
            <w:pPr>
              <w:pStyle w:val="AnalytickyList"/>
              <w:jc w:val="both"/>
              <w:rPr>
                <w:bCs/>
                <w:lang w:val="en-US"/>
              </w:rPr>
            </w:pPr>
            <w:r w:rsidRPr="001F157B">
              <w:rPr>
                <w:bCs/>
                <w:lang w:val="en-US"/>
              </w:rPr>
              <w:t xml:space="preserve">Matrix, linear, equation, Gauss, Jacobi, Gauss-Seidel, iteration, relaxation, Cholesky, </w:t>
            </w:r>
            <w:r w:rsidR="00C25141" w:rsidRPr="001F157B">
              <w:rPr>
                <w:bCs/>
                <w:lang w:val="en-US"/>
              </w:rPr>
              <w:t>method</w:t>
            </w:r>
          </w:p>
        </w:tc>
      </w:tr>
    </w:tbl>
    <w:p w:rsidR="00FE327F" w:rsidRPr="0073680C" w:rsidRDefault="00FE327F">
      <w:pPr>
        <w:pStyle w:val="NormalnytextDP"/>
        <w:spacing w:before="0" w:after="360"/>
        <w:jc w:val="left"/>
        <w:rPr>
          <w:rFonts w:ascii="Arial" w:hAnsi="Arial" w:cs="Arial"/>
          <w:b/>
          <w:bCs/>
          <w:sz w:val="32"/>
        </w:rPr>
        <w:sectPr w:rsidR="00FE327F" w:rsidRPr="0073680C">
          <w:headerReference w:type="default" r:id="rId12"/>
          <w:pgSz w:w="11906" w:h="16838" w:code="9"/>
          <w:pgMar w:top="1258" w:right="1418" w:bottom="1418" w:left="1985" w:header="851" w:footer="60" w:gutter="0"/>
          <w:cols w:space="708"/>
          <w:docGrid w:linePitch="360"/>
        </w:sectPr>
      </w:pPr>
    </w:p>
    <w:p w:rsidR="00FE327F" w:rsidRPr="0073680C" w:rsidRDefault="00181B11" w:rsidP="00181B11">
      <w:pPr>
        <w:pStyle w:val="NormalnytextDP"/>
        <w:ind w:firstLine="0"/>
        <w:rPr>
          <w:highlight w:val="yellow"/>
        </w:rPr>
      </w:pPr>
      <w:r>
        <w:rPr>
          <w:noProof/>
          <w:lang w:eastAsia="sk-SK"/>
        </w:rPr>
        <w:lastRenderedPageBreak/>
        <w:drawing>
          <wp:inline distT="0" distB="0" distL="0" distR="0">
            <wp:extent cx="5390515" cy="7219315"/>
            <wp:effectExtent l="19050" t="0" r="635" b="0"/>
            <wp:docPr id="128" name="Obrázok 128" descr="C:\Users\PC\Desktop\zadanie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PC\Desktop\zadanieBC.jpg"/>
                    <pic:cNvPicPr>
                      <a:picLocks noChangeAspect="1" noChangeArrowheads="1"/>
                    </pic:cNvPicPr>
                  </pic:nvPicPr>
                  <pic:blipFill>
                    <a:blip r:embed="rId13" cstate="print"/>
                    <a:srcRect/>
                    <a:stretch>
                      <a:fillRect/>
                    </a:stretch>
                  </pic:blipFill>
                  <pic:spPr bwMode="auto">
                    <a:xfrm>
                      <a:off x="0" y="0"/>
                      <a:ext cx="5390515" cy="7219315"/>
                    </a:xfrm>
                    <a:prstGeom prst="rect">
                      <a:avLst/>
                    </a:prstGeom>
                    <a:noFill/>
                    <a:ln w="9525">
                      <a:noFill/>
                      <a:miter lim="800000"/>
                      <a:headEnd/>
                      <a:tailEnd/>
                    </a:ln>
                  </pic:spPr>
                </pic:pic>
              </a:graphicData>
            </a:graphic>
          </wp:inline>
        </w:drawing>
      </w:r>
    </w:p>
    <w:p w:rsidR="00FE327F" w:rsidRPr="0073680C" w:rsidRDefault="00FE327F">
      <w:pPr>
        <w:pStyle w:val="NormalnytextDP"/>
        <w:ind w:left="680"/>
        <w:rPr>
          <w:highlight w:val="yellow"/>
        </w:rPr>
        <w:sectPr w:rsidR="00FE327F" w:rsidRPr="0073680C">
          <w:headerReference w:type="default" r:id="rId14"/>
          <w:pgSz w:w="11906" w:h="16838" w:code="9"/>
          <w:pgMar w:top="1985" w:right="1418" w:bottom="1418" w:left="1985" w:header="851" w:footer="680" w:gutter="0"/>
          <w:cols w:space="708"/>
          <w:docGrid w:linePitch="360"/>
        </w:sectPr>
      </w:pPr>
    </w:p>
    <w:p w:rsidR="00FE327F" w:rsidRPr="0073680C" w:rsidRDefault="000C5ABE">
      <w:pPr>
        <w:pStyle w:val="NormalnytextDP"/>
        <w:spacing w:before="0" w:after="360"/>
        <w:jc w:val="left"/>
        <w:rPr>
          <w:rFonts w:ascii="Arial" w:hAnsi="Arial" w:cs="Arial"/>
          <w:b/>
          <w:bCs/>
          <w:sz w:val="32"/>
        </w:rPr>
      </w:pPr>
      <w:r w:rsidRPr="0073680C">
        <w:rPr>
          <w:rFonts w:ascii="Arial" w:hAnsi="Arial" w:cs="Arial"/>
          <w:b/>
          <w:bCs/>
          <w:sz w:val="32"/>
        </w:rPr>
        <w:lastRenderedPageBreak/>
        <w:t>Čestné vyhlásenie</w:t>
      </w:r>
    </w:p>
    <w:p w:rsidR="00FE327F" w:rsidRPr="00A327AA" w:rsidRDefault="000C5ABE" w:rsidP="003920B6">
      <w:pPr>
        <w:pStyle w:val="NormalnytextDP"/>
      </w:pPr>
      <w:r w:rsidRPr="00A327AA">
        <w:t>Vyhlasujem, že som c</w:t>
      </w:r>
      <w:r w:rsidR="00DB1241" w:rsidRPr="00A327AA">
        <w:t xml:space="preserve">elú </w:t>
      </w:r>
      <w:r w:rsidR="00446BD5" w:rsidRPr="00A327AA">
        <w:t>bakalársku</w:t>
      </w:r>
      <w:r w:rsidR="00DB1241" w:rsidRPr="00A327AA">
        <w:t xml:space="preserve"> prácu vypracoval</w:t>
      </w:r>
      <w:r w:rsidRPr="00A327AA">
        <w:t xml:space="preserve"> samostatne s použitím </w:t>
      </w:r>
      <w:r w:rsidR="00E421D8" w:rsidRPr="00A327AA">
        <w:t>odbornej literatúry uvedenej na konci práce</w:t>
      </w:r>
      <w:r w:rsidRPr="00A327AA">
        <w:t>.</w:t>
      </w:r>
    </w:p>
    <w:p w:rsidR="003920B6" w:rsidRDefault="003920B6" w:rsidP="003920B6">
      <w:pPr>
        <w:pStyle w:val="NormalnytextDP"/>
        <w:rPr>
          <w:highlight w:val="yellow"/>
        </w:rPr>
      </w:pPr>
    </w:p>
    <w:p w:rsidR="003920B6" w:rsidRPr="003920B6" w:rsidRDefault="003920B6" w:rsidP="003920B6">
      <w:pPr>
        <w:pStyle w:val="NormalnytextDP"/>
        <w:rPr>
          <w:highlight w:val="yellow"/>
        </w:rPr>
      </w:pPr>
    </w:p>
    <w:p w:rsidR="00FE327F" w:rsidRPr="0073680C" w:rsidRDefault="00D75F72">
      <w:pPr>
        <w:pStyle w:val="NormalnytextDP"/>
        <w:tabs>
          <w:tab w:val="center" w:pos="6300"/>
        </w:tabs>
      </w:pPr>
      <w:r w:rsidRPr="00D75F72">
        <w:t xml:space="preserve">Košice, </w:t>
      </w:r>
      <w:r w:rsidR="00654CA6">
        <w:t>2</w:t>
      </w:r>
      <w:r w:rsidR="00785DE3">
        <w:t>4</w:t>
      </w:r>
      <w:r w:rsidRPr="00D75F72">
        <w:t>. máj 2012</w:t>
      </w:r>
      <w:r w:rsidR="000C5ABE" w:rsidRPr="0073680C">
        <w:tab/>
        <w:t>..........................................</w:t>
      </w:r>
      <w:r w:rsidR="000C5ABE" w:rsidRPr="0073680C">
        <w:tab/>
      </w:r>
    </w:p>
    <w:p w:rsidR="00FE327F" w:rsidRDefault="000C5ABE">
      <w:pPr>
        <w:pStyle w:val="NormalnytextDP"/>
        <w:tabs>
          <w:tab w:val="center" w:pos="6300"/>
        </w:tabs>
        <w:rPr>
          <w:i/>
          <w:iCs/>
        </w:rPr>
      </w:pPr>
      <w:r w:rsidRPr="0073680C">
        <w:tab/>
      </w:r>
      <w:r w:rsidRPr="0073680C">
        <w:rPr>
          <w:i/>
          <w:iCs/>
        </w:rPr>
        <w:t>vlastnoručný podpis</w:t>
      </w:r>
    </w:p>
    <w:p w:rsidR="002D4357" w:rsidRPr="0073680C" w:rsidRDefault="002D4357">
      <w:pPr>
        <w:pStyle w:val="NormalnytextDP"/>
        <w:tabs>
          <w:tab w:val="center" w:pos="6300"/>
        </w:tabs>
        <w:rPr>
          <w:i/>
          <w:iCs/>
        </w:rPr>
      </w:pPr>
    </w:p>
    <w:p w:rsidR="00FE327F" w:rsidRPr="0073680C" w:rsidRDefault="00FE327F">
      <w:pPr>
        <w:pStyle w:val="NormalnytextDP"/>
        <w:tabs>
          <w:tab w:val="center" w:pos="6300"/>
        </w:tabs>
        <w:sectPr w:rsidR="00FE327F" w:rsidRPr="0073680C">
          <w:headerReference w:type="default" r:id="rId15"/>
          <w:pgSz w:w="11906" w:h="16838" w:code="9"/>
          <w:pgMar w:top="10065" w:right="1418" w:bottom="1418" w:left="1985" w:header="851" w:footer="680" w:gutter="0"/>
          <w:cols w:space="708"/>
          <w:docGrid w:linePitch="360"/>
        </w:sectPr>
      </w:pPr>
    </w:p>
    <w:p w:rsidR="00FE327F" w:rsidRPr="0073680C" w:rsidRDefault="000C5ABE">
      <w:pPr>
        <w:pStyle w:val="NormalnytextDP"/>
        <w:spacing w:before="0" w:after="360"/>
        <w:jc w:val="left"/>
        <w:rPr>
          <w:rFonts w:ascii="Arial" w:hAnsi="Arial" w:cs="Arial"/>
          <w:b/>
          <w:bCs/>
          <w:sz w:val="32"/>
        </w:rPr>
      </w:pPr>
      <w:r w:rsidRPr="0073680C">
        <w:rPr>
          <w:rFonts w:ascii="Arial" w:hAnsi="Arial" w:cs="Arial"/>
          <w:b/>
          <w:bCs/>
          <w:sz w:val="32"/>
        </w:rPr>
        <w:lastRenderedPageBreak/>
        <w:t>Poďakovanie</w:t>
      </w:r>
    </w:p>
    <w:p w:rsidR="00FE327F" w:rsidRPr="0073680C" w:rsidRDefault="007D5BB8">
      <w:pPr>
        <w:pStyle w:val="NormalnytextDP"/>
      </w:pPr>
      <w:r w:rsidRPr="00A327AA">
        <w:t xml:space="preserve">Týmto by som chcel vysloviť </w:t>
      </w:r>
      <w:r w:rsidR="00F15012" w:rsidRPr="00A327AA">
        <w:t>poďakovanie</w:t>
      </w:r>
      <w:r w:rsidRPr="00A327AA">
        <w:t xml:space="preserve"> RNDr. Jánovi Bušovi, CSc. a</w:t>
      </w:r>
      <w:r w:rsidR="008F2E28" w:rsidRPr="00A327AA">
        <w:t> </w:t>
      </w:r>
      <w:r w:rsidRPr="00A327AA">
        <w:t>RNDr.</w:t>
      </w:r>
      <w:r w:rsidR="008F2E28" w:rsidRPr="00A327AA">
        <w:t> </w:t>
      </w:r>
      <w:r w:rsidRPr="00A327AA">
        <w:t>Ivanovi</w:t>
      </w:r>
      <w:r w:rsidR="008F2E28" w:rsidRPr="00A327AA">
        <w:t> </w:t>
      </w:r>
      <w:r w:rsidRPr="00A327AA">
        <w:t>Daňovi, PhD.</w:t>
      </w:r>
      <w:r w:rsidR="00EB0F41" w:rsidRPr="00A327AA">
        <w:t xml:space="preserve"> za cenné rady a </w:t>
      </w:r>
      <w:r w:rsidR="00927695" w:rsidRPr="00A327AA">
        <w:t>motiváciu</w:t>
      </w:r>
      <w:r w:rsidR="00EB0F41" w:rsidRPr="00A327AA">
        <w:t xml:space="preserve">. </w:t>
      </w:r>
      <w:r w:rsidR="00F15012" w:rsidRPr="00A327AA">
        <w:t>M</w:t>
      </w:r>
      <w:r w:rsidR="00EB0F41" w:rsidRPr="00A327AA">
        <w:t>oja veľká vďaka</w:t>
      </w:r>
      <w:r w:rsidR="00F15012" w:rsidRPr="00A327AA">
        <w:t xml:space="preserve"> taktiež</w:t>
      </w:r>
      <w:r w:rsidR="00EB0F41" w:rsidRPr="00A327AA">
        <w:t xml:space="preserve"> patrí doc.</w:t>
      </w:r>
      <w:r w:rsidR="00E56086" w:rsidRPr="00A327AA">
        <w:t xml:space="preserve"> Ing. Martinovi Tomášek</w:t>
      </w:r>
      <w:r w:rsidR="00927695" w:rsidRPr="00A327AA">
        <w:t>ovi, PhD. za venovaný čas a</w:t>
      </w:r>
      <w:r w:rsidR="00F80D75">
        <w:t> najmä</w:t>
      </w:r>
      <w:r w:rsidR="00326E50" w:rsidRPr="00A327AA">
        <w:t xml:space="preserve"> možnosť</w:t>
      </w:r>
      <w:r w:rsidR="00927695" w:rsidRPr="00A327AA">
        <w:t xml:space="preserve"> riešiť </w:t>
      </w:r>
      <w:r w:rsidR="00446CE8" w:rsidRPr="00A327AA">
        <w:t>túto tému</w:t>
      </w:r>
      <w:r w:rsidR="00927695" w:rsidRPr="00A327AA">
        <w:t xml:space="preserve"> na </w:t>
      </w:r>
      <w:r w:rsidR="00C67A0A">
        <w:t>katedre</w:t>
      </w:r>
      <w:r w:rsidR="00927695" w:rsidRPr="00A327AA">
        <w:t xml:space="preserve"> informatiky.</w:t>
      </w:r>
    </w:p>
    <w:p w:rsidR="00FE327F" w:rsidRPr="0073680C" w:rsidRDefault="00FE327F">
      <w:pPr>
        <w:pStyle w:val="NormalnytextDP"/>
      </w:pPr>
    </w:p>
    <w:p w:rsidR="00FE327F" w:rsidRPr="0073680C" w:rsidRDefault="00FE327F">
      <w:pPr>
        <w:pStyle w:val="NormalnytextDP"/>
        <w:sectPr w:rsidR="00FE327F" w:rsidRPr="0073680C">
          <w:headerReference w:type="default" r:id="rId16"/>
          <w:pgSz w:w="11906" w:h="16838" w:code="9"/>
          <w:pgMar w:top="10064" w:right="1418" w:bottom="1418" w:left="1985" w:header="851" w:footer="680" w:gutter="0"/>
          <w:cols w:space="708"/>
          <w:docGrid w:linePitch="360"/>
        </w:sectPr>
      </w:pPr>
    </w:p>
    <w:p w:rsidR="00FE327F" w:rsidRPr="0073680C" w:rsidRDefault="000C5ABE">
      <w:pPr>
        <w:pStyle w:val="NormalnytextDP"/>
        <w:spacing w:before="0" w:after="360"/>
        <w:jc w:val="left"/>
        <w:rPr>
          <w:rFonts w:ascii="Arial" w:hAnsi="Arial" w:cs="Arial"/>
          <w:b/>
          <w:bCs/>
          <w:sz w:val="32"/>
        </w:rPr>
      </w:pPr>
      <w:r w:rsidRPr="0073680C">
        <w:rPr>
          <w:rFonts w:ascii="Arial" w:hAnsi="Arial" w:cs="Arial"/>
          <w:b/>
          <w:bCs/>
          <w:sz w:val="32"/>
        </w:rPr>
        <w:lastRenderedPageBreak/>
        <w:t>Predhovor</w:t>
      </w:r>
    </w:p>
    <w:p w:rsidR="00D01B66" w:rsidRPr="00A327AA" w:rsidRDefault="006E4C95" w:rsidP="00D01B66">
      <w:pPr>
        <w:pStyle w:val="NormalnytextDP"/>
      </w:pPr>
      <w:r w:rsidRPr="00A327AA">
        <w:t xml:space="preserve">Myšlienkou implementácie riešení sústav lineárnych rovníc som sa začal zaoberať počas absolvovania </w:t>
      </w:r>
      <w:r w:rsidR="00F11D9F" w:rsidRPr="00A327AA">
        <w:t xml:space="preserve">povinného </w:t>
      </w:r>
      <w:r w:rsidRPr="00A327AA">
        <w:t xml:space="preserve">kurzu </w:t>
      </w:r>
      <w:r w:rsidRPr="00A327AA">
        <w:rPr>
          <w:i/>
        </w:rPr>
        <w:t>Matematická štatistika, numerika a</w:t>
      </w:r>
      <w:r w:rsidR="00542D87" w:rsidRPr="00A327AA">
        <w:rPr>
          <w:i/>
        </w:rPr>
        <w:t> </w:t>
      </w:r>
      <w:r w:rsidRPr="00A327AA">
        <w:rPr>
          <w:i/>
        </w:rPr>
        <w:t>pravdepodobnosť</w:t>
      </w:r>
      <w:r w:rsidR="00542D87" w:rsidRPr="00A327AA">
        <w:t xml:space="preserve">, kde práve druhá tematická časť výučby </w:t>
      </w:r>
      <w:r w:rsidR="00F967F1" w:rsidRPr="00A327AA">
        <w:t>zahŕňala kapitoly venované numerickým riešeniam sústav rovníc pozostávajúcich z lineárnych prvkov</w:t>
      </w:r>
      <w:r w:rsidRPr="00A327AA">
        <w:t>.</w:t>
      </w:r>
      <w:r w:rsidR="00CF1990" w:rsidRPr="00A327AA">
        <w:t xml:space="preserve"> Na jednej strane mi chuť bral nedostatok času na </w:t>
      </w:r>
      <w:r w:rsidR="000E1E8D" w:rsidRPr="00A327AA">
        <w:t>širokospektrálne</w:t>
      </w:r>
      <w:r w:rsidR="00CF1990" w:rsidRPr="00A327AA">
        <w:t xml:space="preserve"> pochopenie všetkých aspektov </w:t>
      </w:r>
      <w:r w:rsidR="00041962" w:rsidRPr="00A327AA">
        <w:t xml:space="preserve">riešení </w:t>
      </w:r>
      <w:r w:rsidR="00C0041F" w:rsidRPr="00A327AA">
        <w:t>v spomínanom období</w:t>
      </w:r>
      <w:r w:rsidR="00214139" w:rsidRPr="00A327AA">
        <w:t xml:space="preserve">. </w:t>
      </w:r>
      <w:r w:rsidR="000311D8" w:rsidRPr="00A327AA">
        <w:t>Na</w:t>
      </w:r>
      <w:r w:rsidR="00214139" w:rsidRPr="00A327AA">
        <w:t xml:space="preserve"> strane druhej,</w:t>
      </w:r>
      <w:r w:rsidR="00BB02D7" w:rsidRPr="00A327AA">
        <w:t xml:space="preserve"> očividná prepojenosť medzi algoritmami ponímanými </w:t>
      </w:r>
      <w:r w:rsidR="00494603" w:rsidRPr="00A327AA">
        <w:t>pohľadom</w:t>
      </w:r>
      <w:r w:rsidR="00214139" w:rsidRPr="00A327AA">
        <w:t xml:space="preserve"> informatiky</w:t>
      </w:r>
      <w:r w:rsidR="00C330E5" w:rsidRPr="00A327AA">
        <w:t xml:space="preserve"> (ktorú študujem)</w:t>
      </w:r>
      <w:r w:rsidR="00BB02D7" w:rsidRPr="00A327AA">
        <w:t xml:space="preserve"> a</w:t>
      </w:r>
      <w:r w:rsidR="00960AC6" w:rsidRPr="00A327AA">
        <w:t xml:space="preserve"> exaktnými </w:t>
      </w:r>
      <w:r w:rsidR="00BB02D7" w:rsidRPr="00A327AA">
        <w:t xml:space="preserve">postupmi </w:t>
      </w:r>
      <w:r w:rsidR="00960AC6" w:rsidRPr="00A327AA">
        <w:t xml:space="preserve">numerickej matematiky </w:t>
      </w:r>
      <w:r w:rsidR="00A51B0F" w:rsidRPr="00A327AA">
        <w:t>ma priťahovala oveľa výraznejšie.</w:t>
      </w:r>
      <w:r w:rsidR="00D01B66" w:rsidRPr="00A327AA">
        <w:t xml:space="preserve"> </w:t>
      </w:r>
      <w:r w:rsidR="00F5010B" w:rsidRPr="00A327AA">
        <w:t>Zásluhu</w:t>
      </w:r>
      <w:r w:rsidR="009C4803" w:rsidRPr="00A327AA">
        <w:t xml:space="preserve"> pripisujem</w:t>
      </w:r>
      <w:r w:rsidR="00F5010B" w:rsidRPr="00A327AA">
        <w:t xml:space="preserve"> taktiež RNDr. Ivan</w:t>
      </w:r>
      <w:r w:rsidR="009C4803" w:rsidRPr="00A327AA">
        <w:t>ovi</w:t>
      </w:r>
      <w:r w:rsidR="00F5010B" w:rsidRPr="00A327AA">
        <w:t xml:space="preserve"> Daňo</w:t>
      </w:r>
      <w:r w:rsidR="009C4803" w:rsidRPr="00A327AA">
        <w:t>vi</w:t>
      </w:r>
      <w:r w:rsidR="00F5010B" w:rsidRPr="00A327AA">
        <w:t>, PhD.</w:t>
      </w:r>
      <w:r w:rsidR="00C42E48" w:rsidRPr="00A327AA">
        <w:t xml:space="preserve">, ktorého </w:t>
      </w:r>
      <w:r w:rsidR="00C8773C" w:rsidRPr="00A327AA">
        <w:t xml:space="preserve">motivujúce </w:t>
      </w:r>
      <w:r w:rsidR="00C42E48" w:rsidRPr="00A327AA">
        <w:t>prednášky položili základný kameň môjho záujmu</w:t>
      </w:r>
      <w:r w:rsidR="00E749D7" w:rsidRPr="00A327AA">
        <w:t xml:space="preserve"> </w:t>
      </w:r>
      <w:r w:rsidR="006161E6" w:rsidRPr="00A327AA">
        <w:t>a po následnej konzultácii aj RNDr. Jánovi Bušovi, CSc.</w:t>
      </w:r>
      <w:r w:rsidR="00360175" w:rsidRPr="00A327AA">
        <w:t xml:space="preserve">, </w:t>
      </w:r>
      <w:r w:rsidR="00861AF5" w:rsidRPr="00A327AA">
        <w:t>ktorému nadšenie z</w:t>
      </w:r>
      <w:r w:rsidR="00BC549D" w:rsidRPr="00A327AA">
        <w:t>o záujmu</w:t>
      </w:r>
      <w:r w:rsidR="00861AF5" w:rsidRPr="00A327AA">
        <w:t> </w:t>
      </w:r>
      <w:r w:rsidR="005E0417" w:rsidRPr="00A327AA">
        <w:t xml:space="preserve">o matematickú tému absolventa nematematickej katedry </w:t>
      </w:r>
      <w:r w:rsidR="008B6AC6" w:rsidRPr="00A327AA">
        <w:t>zjavne nechýbalo.</w:t>
      </w:r>
      <w:r w:rsidR="006B382D" w:rsidRPr="00A327AA">
        <w:t xml:space="preserve"> Veľká vďaka patrí doc.</w:t>
      </w:r>
      <w:r w:rsidR="001B664E" w:rsidRPr="00A327AA">
        <w:t> </w:t>
      </w:r>
      <w:r w:rsidR="006B382D" w:rsidRPr="00A327AA">
        <w:t>Ing.</w:t>
      </w:r>
      <w:r w:rsidR="001B664E" w:rsidRPr="00A327AA">
        <w:t> </w:t>
      </w:r>
      <w:r w:rsidR="006B382D" w:rsidRPr="00A327AA">
        <w:t>Martinovi</w:t>
      </w:r>
      <w:r w:rsidR="001B664E" w:rsidRPr="00A327AA">
        <w:t> </w:t>
      </w:r>
      <w:r w:rsidR="006B382D" w:rsidRPr="00A327AA">
        <w:t>Tomášekovi,</w:t>
      </w:r>
      <w:r w:rsidR="001B664E" w:rsidRPr="00A327AA">
        <w:t> </w:t>
      </w:r>
      <w:r w:rsidR="00771489" w:rsidRPr="00A327AA">
        <w:t>PhD.</w:t>
      </w:r>
      <w:r w:rsidR="000B2717" w:rsidRPr="00A327AA">
        <w:t>,</w:t>
      </w:r>
      <w:r w:rsidR="00A85C5F" w:rsidRPr="00A327AA">
        <w:t xml:space="preserve"> </w:t>
      </w:r>
      <w:r w:rsidR="0088456F" w:rsidRPr="00A327AA">
        <w:t>ktorý mi</w:t>
      </w:r>
      <w:r w:rsidR="00711537">
        <w:t> </w:t>
      </w:r>
      <w:r w:rsidR="0083711D" w:rsidRPr="00A327AA">
        <w:t xml:space="preserve">umožnil </w:t>
      </w:r>
      <w:r w:rsidR="006B382D" w:rsidRPr="00A327AA">
        <w:t xml:space="preserve">venovať </w:t>
      </w:r>
      <w:r w:rsidR="0083711D" w:rsidRPr="00A327AA">
        <w:t xml:space="preserve">sa </w:t>
      </w:r>
      <w:r w:rsidR="006B382D" w:rsidRPr="00A327AA">
        <w:t>tejto téme pod svojou záštitou.</w:t>
      </w:r>
    </w:p>
    <w:p w:rsidR="00166EDD" w:rsidRPr="00A327AA" w:rsidRDefault="00166EDD" w:rsidP="00D01B66">
      <w:pPr>
        <w:pStyle w:val="NormalnytextDP"/>
      </w:pPr>
      <w:r w:rsidRPr="00A327AA">
        <w:t xml:space="preserve">Obsahovou náplňou sú teoretické základy použitých i alternatívnych metód, </w:t>
      </w:r>
      <w:r w:rsidR="00E43FB3" w:rsidRPr="00A327AA">
        <w:t>ich</w:t>
      </w:r>
      <w:r w:rsidR="00F44338" w:rsidRPr="00A327AA">
        <w:t> </w:t>
      </w:r>
      <w:r w:rsidR="00E43FB3" w:rsidRPr="00A327AA">
        <w:t xml:space="preserve">analýza </w:t>
      </w:r>
      <w:r w:rsidR="001C22D8" w:rsidRPr="00A327AA">
        <w:t>a následné transformovanie  navrhnutých algoritmov do formy softvérovej realizácie, ako vytýčeného cieľa predkladanej práce.</w:t>
      </w:r>
    </w:p>
    <w:p w:rsidR="00E31006" w:rsidRPr="00A327AA" w:rsidRDefault="00C7183D" w:rsidP="00042E51">
      <w:pPr>
        <w:pStyle w:val="NormalnytextDP"/>
      </w:pPr>
      <w:r w:rsidRPr="00A327AA">
        <w:t>Je pravdou, že existuje viacero programových nástrojov pre manipuláciu so</w:t>
      </w:r>
      <w:r w:rsidR="00BB0A9A" w:rsidRPr="00A327AA">
        <w:t> </w:t>
      </w:r>
      <w:r w:rsidRPr="00A327AA">
        <w:t>sústavami rovníc</w:t>
      </w:r>
      <w:r w:rsidR="00B80F8D" w:rsidRPr="00A327AA">
        <w:t xml:space="preserve"> </w:t>
      </w:r>
      <w:r w:rsidRPr="00A327AA">
        <w:t>(</w:t>
      </w:r>
      <w:r w:rsidRPr="00A327AA">
        <w:rPr>
          <w:i/>
        </w:rPr>
        <w:t>Ma</w:t>
      </w:r>
      <w:r w:rsidR="004E743E" w:rsidRPr="00A327AA">
        <w:rPr>
          <w:i/>
        </w:rPr>
        <w:t>tL</w:t>
      </w:r>
      <w:r w:rsidRPr="00A327AA">
        <w:rPr>
          <w:i/>
        </w:rPr>
        <w:t>ab</w:t>
      </w:r>
      <w:r w:rsidR="00711537">
        <w:rPr>
          <w:i/>
        </w:rPr>
        <w:t xml:space="preserve"> </w:t>
      </w:r>
      <w:r w:rsidR="0025724C" w:rsidRPr="00A327AA">
        <w:t>-</w:t>
      </w:r>
      <w:r w:rsidR="00711537">
        <w:t xml:space="preserve"> </w:t>
      </w:r>
      <w:r w:rsidR="0025724C" w:rsidRPr="00A327AA">
        <w:t>komerčný</w:t>
      </w:r>
      <w:r w:rsidR="003839B7" w:rsidRPr="00A327AA">
        <w:t>,</w:t>
      </w:r>
      <w:r w:rsidR="003839B7" w:rsidRPr="00A327AA">
        <w:rPr>
          <w:i/>
        </w:rPr>
        <w:t xml:space="preserve"> Octave</w:t>
      </w:r>
      <w:r w:rsidR="00711537">
        <w:rPr>
          <w:i/>
        </w:rPr>
        <w:t xml:space="preserve"> </w:t>
      </w:r>
      <w:r w:rsidR="003839B7" w:rsidRPr="00A327AA">
        <w:t>-</w:t>
      </w:r>
      <w:r w:rsidR="00711537">
        <w:t xml:space="preserve"> </w:t>
      </w:r>
      <w:r w:rsidR="003839B7" w:rsidRPr="00A327AA">
        <w:t>nekomerčná verzia</w:t>
      </w:r>
      <w:r w:rsidRPr="00A327AA">
        <w:t>)</w:t>
      </w:r>
      <w:r w:rsidR="00005419" w:rsidRPr="00A327AA">
        <w:t xml:space="preserve">, </w:t>
      </w:r>
      <w:r w:rsidR="00B80F8D" w:rsidRPr="00A327AA">
        <w:t>no minimálne 1</w:t>
      </w:r>
      <w:r w:rsidR="009C0D04" w:rsidRPr="00A327AA">
        <w:t> </w:t>
      </w:r>
      <w:r w:rsidR="00B80F8D" w:rsidRPr="00A327AA">
        <w:t>charakteristika</w:t>
      </w:r>
      <w:r w:rsidR="00D13131" w:rsidRPr="00A327AA">
        <w:t xml:space="preserve"> vytvoreného</w:t>
      </w:r>
      <w:r w:rsidR="00B80F8D" w:rsidRPr="00A327AA">
        <w:t xml:space="preserve"> programu</w:t>
      </w:r>
      <w:r w:rsidR="00306B44" w:rsidRPr="00A327AA">
        <w:t xml:space="preserve"> -</w:t>
      </w:r>
      <w:r w:rsidR="00B80F8D" w:rsidRPr="00A327AA">
        <w:t xml:space="preserve"> Linear Systems Solver</w:t>
      </w:r>
      <w:r w:rsidR="00C522E3" w:rsidRPr="00A327AA">
        <w:t xml:space="preserve"> -</w:t>
      </w:r>
      <w:r w:rsidR="00B80F8D" w:rsidRPr="00A327AA">
        <w:t xml:space="preserve"> predstavuje rozdiel oproti spomínaným softvérom, a </w:t>
      </w:r>
      <w:r w:rsidR="00DD7715" w:rsidRPr="00A327AA">
        <w:t>tým</w:t>
      </w:r>
      <w:r w:rsidR="00B80F8D" w:rsidRPr="00A327AA">
        <w:t xml:space="preserve"> je dynamické generovanie popisu riešenia realizovanej metódy nad zadaným systémom do formy </w:t>
      </w:r>
      <w:r w:rsidR="00694F62" w:rsidRPr="00A327AA">
        <w:t xml:space="preserve">FO a </w:t>
      </w:r>
      <w:r w:rsidR="007425F5" w:rsidRPr="00A327AA">
        <w:t>PDF súboru, čo vyplýva z požiadaviek,</w:t>
      </w:r>
      <w:r w:rsidR="0065660A" w:rsidRPr="00A327AA">
        <w:t xml:space="preserve"> ktoré boli pre program definované.</w:t>
      </w:r>
      <w:r w:rsidR="00942050" w:rsidRPr="00A327AA">
        <w:t xml:space="preserve"> </w:t>
      </w:r>
      <w:r w:rsidR="000A6242" w:rsidRPr="00A327AA">
        <w:t xml:space="preserve">Naplnením požadovaných vlastností sa prvotná čisto empirická povaha programu </w:t>
      </w:r>
      <w:r w:rsidR="008F41E5" w:rsidRPr="00A327AA">
        <w:t>preklenula do roviny edukatívnej, čo</w:t>
      </w:r>
      <w:r w:rsidR="00711537">
        <w:t> </w:t>
      </w:r>
      <w:r w:rsidR="008F41E5" w:rsidRPr="00A327AA">
        <w:t xml:space="preserve">umožňuje absolventom </w:t>
      </w:r>
      <w:r w:rsidR="006E0C7D" w:rsidRPr="00A327AA">
        <w:t>vyššie spomínaného edukatívneho</w:t>
      </w:r>
      <w:r w:rsidR="00F11D9F" w:rsidRPr="00A327AA">
        <w:t xml:space="preserve"> kurzu osvojiť si preberané postupy jednoduchšie a</w:t>
      </w:r>
      <w:r w:rsidR="00153B12" w:rsidRPr="00A327AA">
        <w:t> </w:t>
      </w:r>
      <w:r w:rsidR="00F11D9F" w:rsidRPr="00A327AA">
        <w:t>rýchlejšie</w:t>
      </w:r>
      <w:r w:rsidR="00153B12" w:rsidRPr="00A327AA">
        <w:t xml:space="preserve"> vrátane možnosti porovnávania priebežných i konečných výsledkov výpočtov</w:t>
      </w:r>
      <w:r w:rsidR="00F11D9F" w:rsidRPr="00A327AA">
        <w:t>.</w:t>
      </w:r>
    </w:p>
    <w:p w:rsidR="0057093B" w:rsidRDefault="0057093B" w:rsidP="00A327AA">
      <w:pPr>
        <w:pStyle w:val="NormalnytextDP"/>
        <w:ind w:firstLine="0"/>
        <w:rPr>
          <w:highlight w:val="yellow"/>
        </w:rPr>
      </w:pPr>
    </w:p>
    <w:p w:rsidR="00FE327F" w:rsidRPr="0073680C" w:rsidRDefault="00FE327F" w:rsidP="0090711C">
      <w:pPr>
        <w:pStyle w:val="NormalnytextDP"/>
        <w:ind w:firstLine="0"/>
        <w:rPr>
          <w:highlight w:val="yellow"/>
        </w:rPr>
        <w:sectPr w:rsidR="00FE327F" w:rsidRPr="0073680C">
          <w:headerReference w:type="default" r:id="rId17"/>
          <w:pgSz w:w="11906" w:h="16838" w:code="9"/>
          <w:pgMar w:top="1377" w:right="1418" w:bottom="1418" w:left="1985" w:header="851" w:footer="680" w:gutter="0"/>
          <w:cols w:space="708"/>
          <w:docGrid w:linePitch="360"/>
        </w:sectPr>
      </w:pPr>
    </w:p>
    <w:p w:rsidR="00FE327F" w:rsidRPr="0073680C" w:rsidRDefault="000C5ABE">
      <w:pPr>
        <w:pStyle w:val="NormalnytextDP"/>
        <w:spacing w:before="0" w:after="360"/>
        <w:ind w:firstLine="0"/>
        <w:jc w:val="left"/>
        <w:rPr>
          <w:rFonts w:ascii="Arial" w:hAnsi="Arial" w:cs="Arial"/>
          <w:b/>
          <w:bCs/>
          <w:sz w:val="32"/>
        </w:rPr>
      </w:pPr>
      <w:r w:rsidRPr="0073680C">
        <w:rPr>
          <w:rFonts w:ascii="Arial" w:hAnsi="Arial" w:cs="Arial"/>
          <w:b/>
          <w:bCs/>
          <w:sz w:val="32"/>
        </w:rPr>
        <w:lastRenderedPageBreak/>
        <w:t>Obsah</w:t>
      </w:r>
    </w:p>
    <w:p w:rsidR="00946BF6" w:rsidRDefault="00A31E12">
      <w:pPr>
        <w:pStyle w:val="Obsah1"/>
        <w:rPr>
          <w:rFonts w:asciiTheme="minorHAnsi" w:eastAsiaTheme="minorEastAsia" w:hAnsiTheme="minorHAnsi" w:cstheme="minorBidi"/>
          <w:b w:val="0"/>
          <w:bCs w:val="0"/>
          <w:sz w:val="22"/>
          <w:szCs w:val="22"/>
          <w:lang w:eastAsia="sk-SK"/>
        </w:rPr>
      </w:pPr>
      <w:r w:rsidRPr="00A31E12">
        <w:rPr>
          <w:b w:val="0"/>
          <w:bCs w:val="0"/>
          <w:caps/>
          <w:noProof w:val="0"/>
        </w:rPr>
        <w:fldChar w:fldCharType="begin"/>
      </w:r>
      <w:r w:rsidR="005412B2" w:rsidRPr="0073680C">
        <w:rPr>
          <w:b w:val="0"/>
          <w:bCs w:val="0"/>
          <w:caps/>
          <w:noProof w:val="0"/>
        </w:rPr>
        <w:instrText xml:space="preserve"> TOC \h \o "1-3" \z </w:instrText>
      </w:r>
      <w:r w:rsidRPr="00A31E12">
        <w:rPr>
          <w:b w:val="0"/>
          <w:bCs w:val="0"/>
          <w:caps/>
          <w:noProof w:val="0"/>
        </w:rPr>
        <w:fldChar w:fldCharType="separate"/>
      </w:r>
      <w:hyperlink w:anchor="_Toc325667133" w:history="1">
        <w:r w:rsidR="00946BF6" w:rsidRPr="009565A8">
          <w:rPr>
            <w:rStyle w:val="Hypertextovprepojenie"/>
          </w:rPr>
          <w:t>Zoznam obrázkov</w:t>
        </w:r>
        <w:r w:rsidR="00946BF6">
          <w:rPr>
            <w:webHidden/>
          </w:rPr>
          <w:tab/>
        </w:r>
        <w:r>
          <w:rPr>
            <w:webHidden/>
          </w:rPr>
          <w:fldChar w:fldCharType="begin"/>
        </w:r>
        <w:r w:rsidR="00946BF6">
          <w:rPr>
            <w:webHidden/>
          </w:rPr>
          <w:instrText xml:space="preserve"> PAGEREF _Toc325667133 \h </w:instrText>
        </w:r>
        <w:r>
          <w:rPr>
            <w:webHidden/>
          </w:rPr>
        </w:r>
        <w:r>
          <w:rPr>
            <w:webHidden/>
          </w:rPr>
          <w:fldChar w:fldCharType="separate"/>
        </w:r>
        <w:r w:rsidR="00344799">
          <w:rPr>
            <w:webHidden/>
          </w:rPr>
          <w:t>11</w:t>
        </w:r>
        <w:r>
          <w:rPr>
            <w:webHidden/>
          </w:rPr>
          <w:fldChar w:fldCharType="end"/>
        </w:r>
      </w:hyperlink>
    </w:p>
    <w:p w:rsidR="00946BF6" w:rsidRDefault="00A31E12">
      <w:pPr>
        <w:pStyle w:val="Obsah1"/>
        <w:rPr>
          <w:rFonts w:asciiTheme="minorHAnsi" w:eastAsiaTheme="minorEastAsia" w:hAnsiTheme="minorHAnsi" w:cstheme="minorBidi"/>
          <w:b w:val="0"/>
          <w:bCs w:val="0"/>
          <w:sz w:val="22"/>
          <w:szCs w:val="22"/>
          <w:lang w:eastAsia="sk-SK"/>
        </w:rPr>
      </w:pPr>
      <w:hyperlink w:anchor="_Toc325667134" w:history="1">
        <w:r w:rsidR="00946BF6" w:rsidRPr="009565A8">
          <w:rPr>
            <w:rStyle w:val="Hypertextovprepojenie"/>
          </w:rPr>
          <w:t>Zoznam tabuliek</w:t>
        </w:r>
        <w:r w:rsidR="00946BF6">
          <w:rPr>
            <w:webHidden/>
          </w:rPr>
          <w:tab/>
        </w:r>
        <w:r>
          <w:rPr>
            <w:webHidden/>
          </w:rPr>
          <w:fldChar w:fldCharType="begin"/>
        </w:r>
        <w:r w:rsidR="00946BF6">
          <w:rPr>
            <w:webHidden/>
          </w:rPr>
          <w:instrText xml:space="preserve"> PAGEREF _Toc325667134 \h </w:instrText>
        </w:r>
        <w:r>
          <w:rPr>
            <w:webHidden/>
          </w:rPr>
        </w:r>
        <w:r>
          <w:rPr>
            <w:webHidden/>
          </w:rPr>
          <w:fldChar w:fldCharType="separate"/>
        </w:r>
        <w:r w:rsidR="00344799">
          <w:rPr>
            <w:webHidden/>
          </w:rPr>
          <w:t>13</w:t>
        </w:r>
        <w:r>
          <w:rPr>
            <w:webHidden/>
          </w:rPr>
          <w:fldChar w:fldCharType="end"/>
        </w:r>
      </w:hyperlink>
    </w:p>
    <w:p w:rsidR="00946BF6" w:rsidRDefault="00A31E12">
      <w:pPr>
        <w:pStyle w:val="Obsah1"/>
        <w:rPr>
          <w:rFonts w:asciiTheme="minorHAnsi" w:eastAsiaTheme="minorEastAsia" w:hAnsiTheme="minorHAnsi" w:cstheme="minorBidi"/>
          <w:b w:val="0"/>
          <w:bCs w:val="0"/>
          <w:sz w:val="22"/>
          <w:szCs w:val="22"/>
          <w:lang w:eastAsia="sk-SK"/>
        </w:rPr>
      </w:pPr>
      <w:hyperlink w:anchor="_Toc325667135" w:history="1">
        <w:r w:rsidR="00946BF6" w:rsidRPr="009565A8">
          <w:rPr>
            <w:rStyle w:val="Hypertextovprepojenie"/>
          </w:rPr>
          <w:t>Zoznam symbolov a skratiek</w:t>
        </w:r>
        <w:r w:rsidR="00946BF6">
          <w:rPr>
            <w:webHidden/>
          </w:rPr>
          <w:tab/>
        </w:r>
        <w:r>
          <w:rPr>
            <w:webHidden/>
          </w:rPr>
          <w:fldChar w:fldCharType="begin"/>
        </w:r>
        <w:r w:rsidR="00946BF6">
          <w:rPr>
            <w:webHidden/>
          </w:rPr>
          <w:instrText xml:space="preserve"> PAGEREF _Toc325667135 \h </w:instrText>
        </w:r>
        <w:r>
          <w:rPr>
            <w:webHidden/>
          </w:rPr>
        </w:r>
        <w:r>
          <w:rPr>
            <w:webHidden/>
          </w:rPr>
          <w:fldChar w:fldCharType="separate"/>
        </w:r>
        <w:r w:rsidR="00344799">
          <w:rPr>
            <w:webHidden/>
          </w:rPr>
          <w:t>14</w:t>
        </w:r>
        <w:r>
          <w:rPr>
            <w:webHidden/>
          </w:rPr>
          <w:fldChar w:fldCharType="end"/>
        </w:r>
      </w:hyperlink>
    </w:p>
    <w:p w:rsidR="00946BF6" w:rsidRDefault="00A31E12">
      <w:pPr>
        <w:pStyle w:val="Obsah2"/>
        <w:rPr>
          <w:rFonts w:asciiTheme="minorHAnsi" w:eastAsiaTheme="minorEastAsia" w:hAnsiTheme="minorHAnsi" w:cstheme="minorBidi"/>
          <w:sz w:val="22"/>
          <w:szCs w:val="22"/>
          <w:lang w:eastAsia="sk-SK"/>
        </w:rPr>
      </w:pPr>
      <w:hyperlink w:anchor="_Toc325667136" w:history="1">
        <w:r w:rsidR="00946BF6" w:rsidRPr="009565A8">
          <w:rPr>
            <w:rStyle w:val="Hypertextovprepojenie"/>
          </w:rPr>
          <w:t>Matematické symboly a skratky</w:t>
        </w:r>
        <w:r w:rsidR="00946BF6">
          <w:rPr>
            <w:webHidden/>
          </w:rPr>
          <w:tab/>
        </w:r>
        <w:r>
          <w:rPr>
            <w:webHidden/>
          </w:rPr>
          <w:fldChar w:fldCharType="begin"/>
        </w:r>
        <w:r w:rsidR="00946BF6">
          <w:rPr>
            <w:webHidden/>
          </w:rPr>
          <w:instrText xml:space="preserve"> PAGEREF _Toc325667136 \h </w:instrText>
        </w:r>
        <w:r>
          <w:rPr>
            <w:webHidden/>
          </w:rPr>
        </w:r>
        <w:r>
          <w:rPr>
            <w:webHidden/>
          </w:rPr>
          <w:fldChar w:fldCharType="separate"/>
        </w:r>
        <w:r w:rsidR="00344799">
          <w:rPr>
            <w:webHidden/>
          </w:rPr>
          <w:t>14</w:t>
        </w:r>
        <w:r>
          <w:rPr>
            <w:webHidden/>
          </w:rPr>
          <w:fldChar w:fldCharType="end"/>
        </w:r>
      </w:hyperlink>
    </w:p>
    <w:p w:rsidR="00946BF6" w:rsidRDefault="00A31E12">
      <w:pPr>
        <w:pStyle w:val="Obsah2"/>
        <w:rPr>
          <w:rFonts w:asciiTheme="minorHAnsi" w:eastAsiaTheme="minorEastAsia" w:hAnsiTheme="minorHAnsi" w:cstheme="minorBidi"/>
          <w:sz w:val="22"/>
          <w:szCs w:val="22"/>
          <w:lang w:eastAsia="sk-SK"/>
        </w:rPr>
      </w:pPr>
      <w:hyperlink w:anchor="_Toc325667137" w:history="1">
        <w:r w:rsidR="00946BF6" w:rsidRPr="009565A8">
          <w:rPr>
            <w:rStyle w:val="Hypertextovprepojenie"/>
          </w:rPr>
          <w:t>Ostatné symboly a skratky</w:t>
        </w:r>
        <w:r w:rsidR="00946BF6">
          <w:rPr>
            <w:webHidden/>
          </w:rPr>
          <w:tab/>
        </w:r>
        <w:r>
          <w:rPr>
            <w:webHidden/>
          </w:rPr>
          <w:fldChar w:fldCharType="begin"/>
        </w:r>
        <w:r w:rsidR="00946BF6">
          <w:rPr>
            <w:webHidden/>
          </w:rPr>
          <w:instrText xml:space="preserve"> PAGEREF _Toc325667137 \h </w:instrText>
        </w:r>
        <w:r>
          <w:rPr>
            <w:webHidden/>
          </w:rPr>
        </w:r>
        <w:r>
          <w:rPr>
            <w:webHidden/>
          </w:rPr>
          <w:fldChar w:fldCharType="separate"/>
        </w:r>
        <w:r w:rsidR="00344799">
          <w:rPr>
            <w:webHidden/>
          </w:rPr>
          <w:t>14</w:t>
        </w:r>
        <w:r>
          <w:rPr>
            <w:webHidden/>
          </w:rPr>
          <w:fldChar w:fldCharType="end"/>
        </w:r>
      </w:hyperlink>
    </w:p>
    <w:p w:rsidR="00946BF6" w:rsidRDefault="00A31E12">
      <w:pPr>
        <w:pStyle w:val="Obsah1"/>
        <w:rPr>
          <w:rFonts w:asciiTheme="minorHAnsi" w:eastAsiaTheme="minorEastAsia" w:hAnsiTheme="minorHAnsi" w:cstheme="minorBidi"/>
          <w:b w:val="0"/>
          <w:bCs w:val="0"/>
          <w:sz w:val="22"/>
          <w:szCs w:val="22"/>
          <w:lang w:eastAsia="sk-SK"/>
        </w:rPr>
      </w:pPr>
      <w:hyperlink w:anchor="_Toc325667138" w:history="1">
        <w:r w:rsidR="00946BF6" w:rsidRPr="009565A8">
          <w:rPr>
            <w:rStyle w:val="Hypertextovprepojenie"/>
          </w:rPr>
          <w:t>Slovník termínov</w:t>
        </w:r>
        <w:r w:rsidR="00946BF6">
          <w:rPr>
            <w:webHidden/>
          </w:rPr>
          <w:tab/>
        </w:r>
        <w:r>
          <w:rPr>
            <w:webHidden/>
          </w:rPr>
          <w:fldChar w:fldCharType="begin"/>
        </w:r>
        <w:r w:rsidR="00946BF6">
          <w:rPr>
            <w:webHidden/>
          </w:rPr>
          <w:instrText xml:space="preserve"> PAGEREF _Toc325667138 \h </w:instrText>
        </w:r>
        <w:r>
          <w:rPr>
            <w:webHidden/>
          </w:rPr>
        </w:r>
        <w:r>
          <w:rPr>
            <w:webHidden/>
          </w:rPr>
          <w:fldChar w:fldCharType="separate"/>
        </w:r>
        <w:r w:rsidR="00344799">
          <w:rPr>
            <w:webHidden/>
          </w:rPr>
          <w:t>15</w:t>
        </w:r>
        <w:r>
          <w:rPr>
            <w:webHidden/>
          </w:rPr>
          <w:fldChar w:fldCharType="end"/>
        </w:r>
      </w:hyperlink>
    </w:p>
    <w:p w:rsidR="00946BF6" w:rsidRDefault="00A31E12">
      <w:pPr>
        <w:pStyle w:val="Obsah1"/>
        <w:rPr>
          <w:rFonts w:asciiTheme="minorHAnsi" w:eastAsiaTheme="minorEastAsia" w:hAnsiTheme="minorHAnsi" w:cstheme="minorBidi"/>
          <w:b w:val="0"/>
          <w:bCs w:val="0"/>
          <w:sz w:val="22"/>
          <w:szCs w:val="22"/>
          <w:lang w:eastAsia="sk-SK"/>
        </w:rPr>
      </w:pPr>
      <w:hyperlink w:anchor="_Toc325667139" w:history="1">
        <w:r w:rsidR="00946BF6" w:rsidRPr="009565A8">
          <w:rPr>
            <w:rStyle w:val="Hypertextovprepojenie"/>
          </w:rPr>
          <w:t>Úvod</w:t>
        </w:r>
        <w:r w:rsidR="00946BF6">
          <w:rPr>
            <w:webHidden/>
          </w:rPr>
          <w:tab/>
        </w:r>
        <w:r>
          <w:rPr>
            <w:webHidden/>
          </w:rPr>
          <w:fldChar w:fldCharType="begin"/>
        </w:r>
        <w:r w:rsidR="00946BF6">
          <w:rPr>
            <w:webHidden/>
          </w:rPr>
          <w:instrText xml:space="preserve"> PAGEREF _Toc325667139 \h </w:instrText>
        </w:r>
        <w:r>
          <w:rPr>
            <w:webHidden/>
          </w:rPr>
        </w:r>
        <w:r>
          <w:rPr>
            <w:webHidden/>
          </w:rPr>
          <w:fldChar w:fldCharType="separate"/>
        </w:r>
        <w:r w:rsidR="00344799">
          <w:rPr>
            <w:webHidden/>
          </w:rPr>
          <w:t>16</w:t>
        </w:r>
        <w:r>
          <w:rPr>
            <w:webHidden/>
          </w:rPr>
          <w:fldChar w:fldCharType="end"/>
        </w:r>
      </w:hyperlink>
    </w:p>
    <w:p w:rsidR="00946BF6" w:rsidRDefault="00A31E12">
      <w:pPr>
        <w:pStyle w:val="Obsah1"/>
        <w:rPr>
          <w:rFonts w:asciiTheme="minorHAnsi" w:eastAsiaTheme="minorEastAsia" w:hAnsiTheme="minorHAnsi" w:cstheme="minorBidi"/>
          <w:b w:val="0"/>
          <w:bCs w:val="0"/>
          <w:sz w:val="22"/>
          <w:szCs w:val="22"/>
          <w:lang w:eastAsia="sk-SK"/>
        </w:rPr>
      </w:pPr>
      <w:hyperlink w:anchor="_Toc325667140" w:history="1">
        <w:r w:rsidR="00946BF6" w:rsidRPr="009565A8">
          <w:rPr>
            <w:rStyle w:val="Hypertextovprepojenie"/>
          </w:rPr>
          <w:t>1</w:t>
        </w:r>
        <w:r w:rsidR="00946BF6">
          <w:rPr>
            <w:rFonts w:asciiTheme="minorHAnsi" w:eastAsiaTheme="minorEastAsia" w:hAnsiTheme="minorHAnsi" w:cstheme="minorBidi"/>
            <w:b w:val="0"/>
            <w:bCs w:val="0"/>
            <w:sz w:val="22"/>
            <w:szCs w:val="22"/>
            <w:lang w:eastAsia="sk-SK"/>
          </w:rPr>
          <w:tab/>
        </w:r>
        <w:r w:rsidR="00946BF6" w:rsidRPr="009565A8">
          <w:rPr>
            <w:rStyle w:val="Hypertextovprepojenie"/>
          </w:rPr>
          <w:t>Numerické metódy riešenia sústav lineárnych rovníc</w:t>
        </w:r>
        <w:r w:rsidR="00946BF6">
          <w:rPr>
            <w:webHidden/>
          </w:rPr>
          <w:tab/>
        </w:r>
        <w:r>
          <w:rPr>
            <w:webHidden/>
          </w:rPr>
          <w:fldChar w:fldCharType="begin"/>
        </w:r>
        <w:r w:rsidR="00946BF6">
          <w:rPr>
            <w:webHidden/>
          </w:rPr>
          <w:instrText xml:space="preserve"> PAGEREF _Toc325667140 \h </w:instrText>
        </w:r>
        <w:r>
          <w:rPr>
            <w:webHidden/>
          </w:rPr>
        </w:r>
        <w:r>
          <w:rPr>
            <w:webHidden/>
          </w:rPr>
          <w:fldChar w:fldCharType="separate"/>
        </w:r>
        <w:r w:rsidR="00344799">
          <w:rPr>
            <w:webHidden/>
          </w:rPr>
          <w:t>18</w:t>
        </w:r>
        <w:r>
          <w:rPr>
            <w:webHidden/>
          </w:rPr>
          <w:fldChar w:fldCharType="end"/>
        </w:r>
      </w:hyperlink>
    </w:p>
    <w:p w:rsidR="00946BF6" w:rsidRDefault="00A31E12">
      <w:pPr>
        <w:pStyle w:val="Obsah2"/>
        <w:rPr>
          <w:rFonts w:asciiTheme="minorHAnsi" w:eastAsiaTheme="minorEastAsia" w:hAnsiTheme="minorHAnsi" w:cstheme="minorBidi"/>
          <w:sz w:val="22"/>
          <w:szCs w:val="22"/>
          <w:lang w:eastAsia="sk-SK"/>
        </w:rPr>
      </w:pPr>
      <w:hyperlink w:anchor="_Toc325667141" w:history="1">
        <w:r w:rsidR="00946BF6" w:rsidRPr="009565A8">
          <w:rPr>
            <w:rStyle w:val="Hypertextovprepojenie"/>
          </w:rPr>
          <w:t>1.1</w:t>
        </w:r>
        <w:r w:rsidR="00946BF6">
          <w:rPr>
            <w:rFonts w:asciiTheme="minorHAnsi" w:eastAsiaTheme="minorEastAsia" w:hAnsiTheme="minorHAnsi" w:cstheme="minorBidi"/>
            <w:sz w:val="22"/>
            <w:szCs w:val="22"/>
            <w:lang w:eastAsia="sk-SK"/>
          </w:rPr>
          <w:tab/>
        </w:r>
        <w:r w:rsidR="00946BF6" w:rsidRPr="009565A8">
          <w:rPr>
            <w:rStyle w:val="Hypertextovprepojenie"/>
          </w:rPr>
          <w:t>Priame metódy</w:t>
        </w:r>
        <w:r w:rsidR="00946BF6">
          <w:rPr>
            <w:webHidden/>
          </w:rPr>
          <w:tab/>
        </w:r>
        <w:r>
          <w:rPr>
            <w:webHidden/>
          </w:rPr>
          <w:fldChar w:fldCharType="begin"/>
        </w:r>
        <w:r w:rsidR="00946BF6">
          <w:rPr>
            <w:webHidden/>
          </w:rPr>
          <w:instrText xml:space="preserve"> PAGEREF _Toc325667141 \h </w:instrText>
        </w:r>
        <w:r>
          <w:rPr>
            <w:webHidden/>
          </w:rPr>
        </w:r>
        <w:r>
          <w:rPr>
            <w:webHidden/>
          </w:rPr>
          <w:fldChar w:fldCharType="separate"/>
        </w:r>
        <w:r w:rsidR="00344799">
          <w:rPr>
            <w:webHidden/>
          </w:rPr>
          <w:t>20</w:t>
        </w:r>
        <w:r>
          <w:rPr>
            <w:webHidden/>
          </w:rPr>
          <w:fldChar w:fldCharType="end"/>
        </w:r>
      </w:hyperlink>
    </w:p>
    <w:p w:rsidR="00946BF6" w:rsidRDefault="00A31E12">
      <w:pPr>
        <w:pStyle w:val="Obsah3"/>
        <w:rPr>
          <w:rFonts w:asciiTheme="minorHAnsi" w:eastAsiaTheme="minorEastAsia" w:hAnsiTheme="minorHAnsi" w:cstheme="minorBidi"/>
          <w:iCs w:val="0"/>
          <w:sz w:val="22"/>
          <w:szCs w:val="22"/>
          <w:lang w:eastAsia="sk-SK"/>
        </w:rPr>
      </w:pPr>
      <w:hyperlink w:anchor="_Toc325667142" w:history="1">
        <w:r w:rsidR="00946BF6" w:rsidRPr="009565A8">
          <w:rPr>
            <w:rStyle w:val="Hypertextovprepojenie"/>
          </w:rPr>
          <w:t>1.1.1</w:t>
        </w:r>
        <w:r w:rsidR="00946BF6">
          <w:rPr>
            <w:rFonts w:asciiTheme="minorHAnsi" w:eastAsiaTheme="minorEastAsia" w:hAnsiTheme="minorHAnsi" w:cstheme="minorBidi"/>
            <w:iCs w:val="0"/>
            <w:sz w:val="22"/>
            <w:szCs w:val="22"/>
            <w:lang w:eastAsia="sk-SK"/>
          </w:rPr>
          <w:tab/>
        </w:r>
        <w:r w:rsidR="00946BF6" w:rsidRPr="009565A8">
          <w:rPr>
            <w:rStyle w:val="Hypertextovprepojenie"/>
          </w:rPr>
          <w:t>Inverzná matica a Cramerovo pravidlo</w:t>
        </w:r>
        <w:r w:rsidR="00946BF6">
          <w:rPr>
            <w:webHidden/>
          </w:rPr>
          <w:tab/>
        </w:r>
        <w:r>
          <w:rPr>
            <w:webHidden/>
          </w:rPr>
          <w:fldChar w:fldCharType="begin"/>
        </w:r>
        <w:r w:rsidR="00946BF6">
          <w:rPr>
            <w:webHidden/>
          </w:rPr>
          <w:instrText xml:space="preserve"> PAGEREF _Toc325667142 \h </w:instrText>
        </w:r>
        <w:r>
          <w:rPr>
            <w:webHidden/>
          </w:rPr>
        </w:r>
        <w:r>
          <w:rPr>
            <w:webHidden/>
          </w:rPr>
          <w:fldChar w:fldCharType="separate"/>
        </w:r>
        <w:r w:rsidR="00344799">
          <w:rPr>
            <w:webHidden/>
          </w:rPr>
          <w:t>20</w:t>
        </w:r>
        <w:r>
          <w:rPr>
            <w:webHidden/>
          </w:rPr>
          <w:fldChar w:fldCharType="end"/>
        </w:r>
      </w:hyperlink>
    </w:p>
    <w:p w:rsidR="00946BF6" w:rsidRDefault="00A31E12">
      <w:pPr>
        <w:pStyle w:val="Obsah3"/>
        <w:rPr>
          <w:rFonts w:asciiTheme="minorHAnsi" w:eastAsiaTheme="minorEastAsia" w:hAnsiTheme="minorHAnsi" w:cstheme="minorBidi"/>
          <w:iCs w:val="0"/>
          <w:sz w:val="22"/>
          <w:szCs w:val="22"/>
          <w:lang w:eastAsia="sk-SK"/>
        </w:rPr>
      </w:pPr>
      <w:hyperlink w:anchor="_Toc325667143" w:history="1">
        <w:r w:rsidR="00946BF6" w:rsidRPr="009565A8">
          <w:rPr>
            <w:rStyle w:val="Hypertextovprepojenie"/>
          </w:rPr>
          <w:t>1.1.2</w:t>
        </w:r>
        <w:r w:rsidR="00946BF6">
          <w:rPr>
            <w:rFonts w:asciiTheme="minorHAnsi" w:eastAsiaTheme="minorEastAsia" w:hAnsiTheme="minorHAnsi" w:cstheme="minorBidi"/>
            <w:iCs w:val="0"/>
            <w:sz w:val="22"/>
            <w:szCs w:val="22"/>
            <w:lang w:eastAsia="sk-SK"/>
          </w:rPr>
          <w:tab/>
        </w:r>
        <w:r w:rsidR="00946BF6" w:rsidRPr="009565A8">
          <w:rPr>
            <w:rStyle w:val="Hypertextovprepojenie"/>
          </w:rPr>
          <w:t>Gaussova eliminačná metóda</w:t>
        </w:r>
        <w:r w:rsidR="00946BF6">
          <w:rPr>
            <w:webHidden/>
          </w:rPr>
          <w:tab/>
        </w:r>
        <w:r>
          <w:rPr>
            <w:webHidden/>
          </w:rPr>
          <w:fldChar w:fldCharType="begin"/>
        </w:r>
        <w:r w:rsidR="00946BF6">
          <w:rPr>
            <w:webHidden/>
          </w:rPr>
          <w:instrText xml:space="preserve"> PAGEREF _Toc325667143 \h </w:instrText>
        </w:r>
        <w:r>
          <w:rPr>
            <w:webHidden/>
          </w:rPr>
        </w:r>
        <w:r>
          <w:rPr>
            <w:webHidden/>
          </w:rPr>
          <w:fldChar w:fldCharType="separate"/>
        </w:r>
        <w:r w:rsidR="00344799">
          <w:rPr>
            <w:webHidden/>
          </w:rPr>
          <w:t>21</w:t>
        </w:r>
        <w:r>
          <w:rPr>
            <w:webHidden/>
          </w:rPr>
          <w:fldChar w:fldCharType="end"/>
        </w:r>
      </w:hyperlink>
    </w:p>
    <w:p w:rsidR="00946BF6" w:rsidRDefault="00A31E12">
      <w:pPr>
        <w:pStyle w:val="Obsah3"/>
        <w:rPr>
          <w:rFonts w:asciiTheme="minorHAnsi" w:eastAsiaTheme="minorEastAsia" w:hAnsiTheme="minorHAnsi" w:cstheme="minorBidi"/>
          <w:iCs w:val="0"/>
          <w:sz w:val="22"/>
          <w:szCs w:val="22"/>
          <w:lang w:eastAsia="sk-SK"/>
        </w:rPr>
      </w:pPr>
      <w:hyperlink w:anchor="_Toc325667144" w:history="1">
        <w:r w:rsidR="00946BF6" w:rsidRPr="009565A8">
          <w:rPr>
            <w:rStyle w:val="Hypertextovprepojenie"/>
          </w:rPr>
          <w:t>1.1.3</w:t>
        </w:r>
        <w:r w:rsidR="00946BF6">
          <w:rPr>
            <w:rFonts w:asciiTheme="minorHAnsi" w:eastAsiaTheme="minorEastAsia" w:hAnsiTheme="minorHAnsi" w:cstheme="minorBidi"/>
            <w:iCs w:val="0"/>
            <w:sz w:val="22"/>
            <w:szCs w:val="22"/>
            <w:lang w:eastAsia="sk-SK"/>
          </w:rPr>
          <w:tab/>
        </w:r>
        <w:r w:rsidR="00946BF6" w:rsidRPr="009565A8">
          <w:rPr>
            <w:rStyle w:val="Hypertextovprepojenie"/>
          </w:rPr>
          <w:t>Modifikovaná Gaussova eliminačná metóda s výberom hlavného prvku</w:t>
        </w:r>
        <w:r w:rsidR="00946BF6">
          <w:rPr>
            <w:webHidden/>
          </w:rPr>
          <w:tab/>
        </w:r>
        <w:r>
          <w:rPr>
            <w:webHidden/>
          </w:rPr>
          <w:fldChar w:fldCharType="begin"/>
        </w:r>
        <w:r w:rsidR="00946BF6">
          <w:rPr>
            <w:webHidden/>
          </w:rPr>
          <w:instrText xml:space="preserve"> PAGEREF _Toc325667144 \h </w:instrText>
        </w:r>
        <w:r>
          <w:rPr>
            <w:webHidden/>
          </w:rPr>
        </w:r>
        <w:r>
          <w:rPr>
            <w:webHidden/>
          </w:rPr>
          <w:fldChar w:fldCharType="separate"/>
        </w:r>
        <w:r w:rsidR="00344799">
          <w:rPr>
            <w:webHidden/>
          </w:rPr>
          <w:t>24</w:t>
        </w:r>
        <w:r>
          <w:rPr>
            <w:webHidden/>
          </w:rPr>
          <w:fldChar w:fldCharType="end"/>
        </w:r>
      </w:hyperlink>
    </w:p>
    <w:p w:rsidR="00946BF6" w:rsidRDefault="00A31E12">
      <w:pPr>
        <w:pStyle w:val="Obsah2"/>
        <w:rPr>
          <w:rFonts w:asciiTheme="minorHAnsi" w:eastAsiaTheme="minorEastAsia" w:hAnsiTheme="minorHAnsi" w:cstheme="minorBidi"/>
          <w:sz w:val="22"/>
          <w:szCs w:val="22"/>
          <w:lang w:eastAsia="sk-SK"/>
        </w:rPr>
      </w:pPr>
      <w:hyperlink w:anchor="_Toc325667145" w:history="1">
        <w:r w:rsidR="00946BF6" w:rsidRPr="009565A8">
          <w:rPr>
            <w:rStyle w:val="Hypertextovprepojenie"/>
          </w:rPr>
          <w:t>1.2</w:t>
        </w:r>
        <w:r w:rsidR="00946BF6">
          <w:rPr>
            <w:rFonts w:asciiTheme="minorHAnsi" w:eastAsiaTheme="minorEastAsia" w:hAnsiTheme="minorHAnsi" w:cstheme="minorBidi"/>
            <w:sz w:val="22"/>
            <w:szCs w:val="22"/>
            <w:lang w:eastAsia="sk-SK"/>
          </w:rPr>
          <w:tab/>
        </w:r>
        <w:r w:rsidR="00946BF6" w:rsidRPr="009565A8">
          <w:rPr>
            <w:rStyle w:val="Hypertextovprepojenie"/>
          </w:rPr>
          <w:t>Nepriame metódy</w:t>
        </w:r>
        <w:r w:rsidR="00946BF6">
          <w:rPr>
            <w:webHidden/>
          </w:rPr>
          <w:tab/>
        </w:r>
        <w:r>
          <w:rPr>
            <w:webHidden/>
          </w:rPr>
          <w:fldChar w:fldCharType="begin"/>
        </w:r>
        <w:r w:rsidR="00946BF6">
          <w:rPr>
            <w:webHidden/>
          </w:rPr>
          <w:instrText xml:space="preserve"> PAGEREF _Toc325667145 \h </w:instrText>
        </w:r>
        <w:r>
          <w:rPr>
            <w:webHidden/>
          </w:rPr>
        </w:r>
        <w:r>
          <w:rPr>
            <w:webHidden/>
          </w:rPr>
          <w:fldChar w:fldCharType="separate"/>
        </w:r>
        <w:r w:rsidR="00344799">
          <w:rPr>
            <w:webHidden/>
          </w:rPr>
          <w:t>25</w:t>
        </w:r>
        <w:r>
          <w:rPr>
            <w:webHidden/>
          </w:rPr>
          <w:fldChar w:fldCharType="end"/>
        </w:r>
      </w:hyperlink>
    </w:p>
    <w:p w:rsidR="00946BF6" w:rsidRDefault="00A31E12">
      <w:pPr>
        <w:pStyle w:val="Obsah3"/>
        <w:rPr>
          <w:rFonts w:asciiTheme="minorHAnsi" w:eastAsiaTheme="minorEastAsia" w:hAnsiTheme="minorHAnsi" w:cstheme="minorBidi"/>
          <w:iCs w:val="0"/>
          <w:sz w:val="22"/>
          <w:szCs w:val="22"/>
          <w:lang w:eastAsia="sk-SK"/>
        </w:rPr>
      </w:pPr>
      <w:hyperlink w:anchor="_Toc325667146" w:history="1">
        <w:r w:rsidR="00946BF6" w:rsidRPr="009565A8">
          <w:rPr>
            <w:rStyle w:val="Hypertextovprepojenie"/>
          </w:rPr>
          <w:t>1.2.1</w:t>
        </w:r>
        <w:r w:rsidR="00946BF6">
          <w:rPr>
            <w:rFonts w:asciiTheme="minorHAnsi" w:eastAsiaTheme="minorEastAsia" w:hAnsiTheme="minorHAnsi" w:cstheme="minorBidi"/>
            <w:iCs w:val="0"/>
            <w:sz w:val="22"/>
            <w:szCs w:val="22"/>
            <w:lang w:eastAsia="sk-SK"/>
          </w:rPr>
          <w:tab/>
        </w:r>
        <w:r w:rsidR="00946BF6" w:rsidRPr="009565A8">
          <w:rPr>
            <w:rStyle w:val="Hypertextovprepojenie"/>
          </w:rPr>
          <w:t>Jacobiho metóda</w:t>
        </w:r>
        <w:r w:rsidR="00946BF6">
          <w:rPr>
            <w:webHidden/>
          </w:rPr>
          <w:tab/>
        </w:r>
        <w:r>
          <w:rPr>
            <w:webHidden/>
          </w:rPr>
          <w:fldChar w:fldCharType="begin"/>
        </w:r>
        <w:r w:rsidR="00946BF6">
          <w:rPr>
            <w:webHidden/>
          </w:rPr>
          <w:instrText xml:space="preserve"> PAGEREF _Toc325667146 \h </w:instrText>
        </w:r>
        <w:r>
          <w:rPr>
            <w:webHidden/>
          </w:rPr>
        </w:r>
        <w:r>
          <w:rPr>
            <w:webHidden/>
          </w:rPr>
          <w:fldChar w:fldCharType="separate"/>
        </w:r>
        <w:r w:rsidR="00344799">
          <w:rPr>
            <w:webHidden/>
          </w:rPr>
          <w:t>25</w:t>
        </w:r>
        <w:r>
          <w:rPr>
            <w:webHidden/>
          </w:rPr>
          <w:fldChar w:fldCharType="end"/>
        </w:r>
      </w:hyperlink>
    </w:p>
    <w:p w:rsidR="00946BF6" w:rsidRDefault="00A31E12">
      <w:pPr>
        <w:pStyle w:val="Obsah3"/>
        <w:rPr>
          <w:rFonts w:asciiTheme="minorHAnsi" w:eastAsiaTheme="minorEastAsia" w:hAnsiTheme="minorHAnsi" w:cstheme="minorBidi"/>
          <w:iCs w:val="0"/>
          <w:sz w:val="22"/>
          <w:szCs w:val="22"/>
          <w:lang w:eastAsia="sk-SK"/>
        </w:rPr>
      </w:pPr>
      <w:hyperlink w:anchor="_Toc325667147" w:history="1">
        <w:r w:rsidR="00946BF6" w:rsidRPr="009565A8">
          <w:rPr>
            <w:rStyle w:val="Hypertextovprepojenie"/>
          </w:rPr>
          <w:t>1.2.2</w:t>
        </w:r>
        <w:r w:rsidR="00946BF6">
          <w:rPr>
            <w:rFonts w:asciiTheme="minorHAnsi" w:eastAsiaTheme="minorEastAsia" w:hAnsiTheme="minorHAnsi" w:cstheme="minorBidi"/>
            <w:iCs w:val="0"/>
            <w:sz w:val="22"/>
            <w:szCs w:val="22"/>
            <w:lang w:eastAsia="sk-SK"/>
          </w:rPr>
          <w:tab/>
        </w:r>
        <w:r w:rsidR="00946BF6" w:rsidRPr="009565A8">
          <w:rPr>
            <w:rStyle w:val="Hypertextovprepojenie"/>
          </w:rPr>
          <w:t>Gauss-Seidelova metóda</w:t>
        </w:r>
        <w:r w:rsidR="00946BF6">
          <w:rPr>
            <w:webHidden/>
          </w:rPr>
          <w:tab/>
        </w:r>
        <w:r>
          <w:rPr>
            <w:webHidden/>
          </w:rPr>
          <w:fldChar w:fldCharType="begin"/>
        </w:r>
        <w:r w:rsidR="00946BF6">
          <w:rPr>
            <w:webHidden/>
          </w:rPr>
          <w:instrText xml:space="preserve"> PAGEREF _Toc325667147 \h </w:instrText>
        </w:r>
        <w:r>
          <w:rPr>
            <w:webHidden/>
          </w:rPr>
        </w:r>
        <w:r>
          <w:rPr>
            <w:webHidden/>
          </w:rPr>
          <w:fldChar w:fldCharType="separate"/>
        </w:r>
        <w:r w:rsidR="00344799">
          <w:rPr>
            <w:webHidden/>
          </w:rPr>
          <w:t>26</w:t>
        </w:r>
        <w:r>
          <w:rPr>
            <w:webHidden/>
          </w:rPr>
          <w:fldChar w:fldCharType="end"/>
        </w:r>
      </w:hyperlink>
    </w:p>
    <w:p w:rsidR="00946BF6" w:rsidRDefault="00A31E12">
      <w:pPr>
        <w:pStyle w:val="Obsah2"/>
        <w:rPr>
          <w:rFonts w:asciiTheme="minorHAnsi" w:eastAsiaTheme="minorEastAsia" w:hAnsiTheme="minorHAnsi" w:cstheme="minorBidi"/>
          <w:sz w:val="22"/>
          <w:szCs w:val="22"/>
          <w:lang w:eastAsia="sk-SK"/>
        </w:rPr>
      </w:pPr>
      <w:hyperlink w:anchor="_Toc325667148" w:history="1">
        <w:r w:rsidR="00946BF6" w:rsidRPr="009565A8">
          <w:rPr>
            <w:rStyle w:val="Hypertextovprepojenie"/>
          </w:rPr>
          <w:t>1.3</w:t>
        </w:r>
        <w:r w:rsidR="00946BF6">
          <w:rPr>
            <w:rFonts w:asciiTheme="minorHAnsi" w:eastAsiaTheme="minorEastAsia" w:hAnsiTheme="minorHAnsi" w:cstheme="minorBidi"/>
            <w:sz w:val="22"/>
            <w:szCs w:val="22"/>
            <w:lang w:eastAsia="sk-SK"/>
          </w:rPr>
          <w:tab/>
        </w:r>
        <w:r w:rsidR="00946BF6" w:rsidRPr="009565A8">
          <w:rPr>
            <w:rStyle w:val="Hypertextovprepojenie"/>
          </w:rPr>
          <w:t>Porovnanie priamych metód</w:t>
        </w:r>
        <w:r w:rsidR="00946BF6">
          <w:rPr>
            <w:webHidden/>
          </w:rPr>
          <w:tab/>
        </w:r>
        <w:r>
          <w:rPr>
            <w:webHidden/>
          </w:rPr>
          <w:fldChar w:fldCharType="begin"/>
        </w:r>
        <w:r w:rsidR="00946BF6">
          <w:rPr>
            <w:webHidden/>
          </w:rPr>
          <w:instrText xml:space="preserve"> PAGEREF _Toc325667148 \h </w:instrText>
        </w:r>
        <w:r>
          <w:rPr>
            <w:webHidden/>
          </w:rPr>
        </w:r>
        <w:r>
          <w:rPr>
            <w:webHidden/>
          </w:rPr>
          <w:fldChar w:fldCharType="separate"/>
        </w:r>
        <w:r w:rsidR="00344799">
          <w:rPr>
            <w:webHidden/>
          </w:rPr>
          <w:t>27</w:t>
        </w:r>
        <w:r>
          <w:rPr>
            <w:webHidden/>
          </w:rPr>
          <w:fldChar w:fldCharType="end"/>
        </w:r>
      </w:hyperlink>
    </w:p>
    <w:p w:rsidR="00946BF6" w:rsidRDefault="00A31E12">
      <w:pPr>
        <w:pStyle w:val="Obsah2"/>
        <w:rPr>
          <w:rFonts w:asciiTheme="minorHAnsi" w:eastAsiaTheme="minorEastAsia" w:hAnsiTheme="minorHAnsi" w:cstheme="minorBidi"/>
          <w:sz w:val="22"/>
          <w:szCs w:val="22"/>
          <w:lang w:eastAsia="sk-SK"/>
        </w:rPr>
      </w:pPr>
      <w:hyperlink w:anchor="_Toc325667149" w:history="1">
        <w:r w:rsidR="00946BF6" w:rsidRPr="009565A8">
          <w:rPr>
            <w:rStyle w:val="Hypertextovprepojenie"/>
          </w:rPr>
          <w:t>1.4</w:t>
        </w:r>
        <w:r w:rsidR="00946BF6">
          <w:rPr>
            <w:rFonts w:asciiTheme="minorHAnsi" w:eastAsiaTheme="minorEastAsia" w:hAnsiTheme="minorHAnsi" w:cstheme="minorBidi"/>
            <w:sz w:val="22"/>
            <w:szCs w:val="22"/>
            <w:lang w:eastAsia="sk-SK"/>
          </w:rPr>
          <w:tab/>
        </w:r>
        <w:r w:rsidR="00946BF6" w:rsidRPr="009565A8">
          <w:rPr>
            <w:rStyle w:val="Hypertextovprepojenie"/>
          </w:rPr>
          <w:t>Porovnanie nepriamych metód</w:t>
        </w:r>
        <w:r w:rsidR="00946BF6">
          <w:rPr>
            <w:webHidden/>
          </w:rPr>
          <w:tab/>
        </w:r>
        <w:r>
          <w:rPr>
            <w:webHidden/>
          </w:rPr>
          <w:fldChar w:fldCharType="begin"/>
        </w:r>
        <w:r w:rsidR="00946BF6">
          <w:rPr>
            <w:webHidden/>
          </w:rPr>
          <w:instrText xml:space="preserve"> PAGEREF _Toc325667149 \h </w:instrText>
        </w:r>
        <w:r>
          <w:rPr>
            <w:webHidden/>
          </w:rPr>
        </w:r>
        <w:r>
          <w:rPr>
            <w:webHidden/>
          </w:rPr>
          <w:fldChar w:fldCharType="separate"/>
        </w:r>
        <w:r w:rsidR="00344799">
          <w:rPr>
            <w:webHidden/>
          </w:rPr>
          <w:t>27</w:t>
        </w:r>
        <w:r>
          <w:rPr>
            <w:webHidden/>
          </w:rPr>
          <w:fldChar w:fldCharType="end"/>
        </w:r>
      </w:hyperlink>
    </w:p>
    <w:p w:rsidR="00946BF6" w:rsidRDefault="00A31E12">
      <w:pPr>
        <w:pStyle w:val="Obsah2"/>
        <w:rPr>
          <w:rFonts w:asciiTheme="minorHAnsi" w:eastAsiaTheme="minorEastAsia" w:hAnsiTheme="minorHAnsi" w:cstheme="minorBidi"/>
          <w:sz w:val="22"/>
          <w:szCs w:val="22"/>
          <w:lang w:eastAsia="sk-SK"/>
        </w:rPr>
      </w:pPr>
      <w:hyperlink w:anchor="_Toc325667150" w:history="1">
        <w:r w:rsidR="00946BF6" w:rsidRPr="009565A8">
          <w:rPr>
            <w:rStyle w:val="Hypertextovprepojenie"/>
          </w:rPr>
          <w:t>1.5</w:t>
        </w:r>
        <w:r w:rsidR="00946BF6">
          <w:rPr>
            <w:rFonts w:asciiTheme="minorHAnsi" w:eastAsiaTheme="minorEastAsia" w:hAnsiTheme="minorHAnsi" w:cstheme="minorBidi"/>
            <w:sz w:val="22"/>
            <w:szCs w:val="22"/>
            <w:lang w:eastAsia="sk-SK"/>
          </w:rPr>
          <w:tab/>
        </w:r>
        <w:r w:rsidR="00946BF6" w:rsidRPr="009565A8">
          <w:rPr>
            <w:rStyle w:val="Hypertextovprepojenie"/>
          </w:rPr>
          <w:t>Ďalšie alternatívne postupy</w:t>
        </w:r>
        <w:r w:rsidR="00946BF6">
          <w:rPr>
            <w:webHidden/>
          </w:rPr>
          <w:tab/>
        </w:r>
        <w:r>
          <w:rPr>
            <w:webHidden/>
          </w:rPr>
          <w:fldChar w:fldCharType="begin"/>
        </w:r>
        <w:r w:rsidR="00946BF6">
          <w:rPr>
            <w:webHidden/>
          </w:rPr>
          <w:instrText xml:space="preserve"> PAGEREF _Toc325667150 \h </w:instrText>
        </w:r>
        <w:r>
          <w:rPr>
            <w:webHidden/>
          </w:rPr>
        </w:r>
        <w:r>
          <w:rPr>
            <w:webHidden/>
          </w:rPr>
          <w:fldChar w:fldCharType="separate"/>
        </w:r>
        <w:r w:rsidR="00344799">
          <w:rPr>
            <w:webHidden/>
          </w:rPr>
          <w:t>28</w:t>
        </w:r>
        <w:r>
          <w:rPr>
            <w:webHidden/>
          </w:rPr>
          <w:fldChar w:fldCharType="end"/>
        </w:r>
      </w:hyperlink>
    </w:p>
    <w:p w:rsidR="00946BF6" w:rsidRDefault="00A31E12">
      <w:pPr>
        <w:pStyle w:val="Obsah3"/>
        <w:rPr>
          <w:rFonts w:asciiTheme="minorHAnsi" w:eastAsiaTheme="minorEastAsia" w:hAnsiTheme="minorHAnsi" w:cstheme="minorBidi"/>
          <w:iCs w:val="0"/>
          <w:sz w:val="22"/>
          <w:szCs w:val="22"/>
          <w:lang w:eastAsia="sk-SK"/>
        </w:rPr>
      </w:pPr>
      <w:hyperlink w:anchor="_Toc325667151" w:history="1">
        <w:r w:rsidR="00946BF6" w:rsidRPr="009565A8">
          <w:rPr>
            <w:rStyle w:val="Hypertextovprepojenie"/>
          </w:rPr>
          <w:t>1.5.1</w:t>
        </w:r>
        <w:r w:rsidR="00946BF6">
          <w:rPr>
            <w:rFonts w:asciiTheme="minorHAnsi" w:eastAsiaTheme="minorEastAsia" w:hAnsiTheme="minorHAnsi" w:cstheme="minorBidi"/>
            <w:iCs w:val="0"/>
            <w:sz w:val="22"/>
            <w:szCs w:val="22"/>
            <w:lang w:eastAsia="sk-SK"/>
          </w:rPr>
          <w:tab/>
        </w:r>
        <w:r w:rsidR="00946BF6" w:rsidRPr="009565A8">
          <w:rPr>
            <w:rStyle w:val="Hypertextovprepojenie"/>
          </w:rPr>
          <w:t>Relaxačná metóda</w:t>
        </w:r>
        <w:r w:rsidR="00946BF6">
          <w:rPr>
            <w:webHidden/>
          </w:rPr>
          <w:tab/>
        </w:r>
        <w:r>
          <w:rPr>
            <w:webHidden/>
          </w:rPr>
          <w:fldChar w:fldCharType="begin"/>
        </w:r>
        <w:r w:rsidR="00946BF6">
          <w:rPr>
            <w:webHidden/>
          </w:rPr>
          <w:instrText xml:space="preserve"> PAGEREF _Toc325667151 \h </w:instrText>
        </w:r>
        <w:r>
          <w:rPr>
            <w:webHidden/>
          </w:rPr>
        </w:r>
        <w:r>
          <w:rPr>
            <w:webHidden/>
          </w:rPr>
          <w:fldChar w:fldCharType="separate"/>
        </w:r>
        <w:r w:rsidR="00344799">
          <w:rPr>
            <w:webHidden/>
          </w:rPr>
          <w:t>28</w:t>
        </w:r>
        <w:r>
          <w:rPr>
            <w:webHidden/>
          </w:rPr>
          <w:fldChar w:fldCharType="end"/>
        </w:r>
      </w:hyperlink>
    </w:p>
    <w:p w:rsidR="00946BF6" w:rsidRDefault="00A31E12">
      <w:pPr>
        <w:pStyle w:val="Obsah1"/>
        <w:rPr>
          <w:rFonts w:asciiTheme="minorHAnsi" w:eastAsiaTheme="minorEastAsia" w:hAnsiTheme="minorHAnsi" w:cstheme="minorBidi"/>
          <w:b w:val="0"/>
          <w:bCs w:val="0"/>
          <w:sz w:val="22"/>
          <w:szCs w:val="22"/>
          <w:lang w:eastAsia="sk-SK"/>
        </w:rPr>
      </w:pPr>
      <w:hyperlink w:anchor="_Toc325667152" w:history="1">
        <w:r w:rsidR="00946BF6" w:rsidRPr="009565A8">
          <w:rPr>
            <w:rStyle w:val="Hypertextovprepojenie"/>
          </w:rPr>
          <w:t>2</w:t>
        </w:r>
        <w:r w:rsidR="00946BF6">
          <w:rPr>
            <w:rFonts w:asciiTheme="minorHAnsi" w:eastAsiaTheme="minorEastAsia" w:hAnsiTheme="minorHAnsi" w:cstheme="minorBidi"/>
            <w:b w:val="0"/>
            <w:bCs w:val="0"/>
            <w:sz w:val="22"/>
            <w:szCs w:val="22"/>
            <w:lang w:eastAsia="sk-SK"/>
          </w:rPr>
          <w:tab/>
        </w:r>
        <w:r w:rsidR="00946BF6" w:rsidRPr="009565A8">
          <w:rPr>
            <w:rStyle w:val="Hypertextovprepojenie"/>
          </w:rPr>
          <w:t>Návrh algoritmov</w:t>
        </w:r>
        <w:r w:rsidR="00946BF6">
          <w:rPr>
            <w:webHidden/>
          </w:rPr>
          <w:tab/>
        </w:r>
        <w:r>
          <w:rPr>
            <w:webHidden/>
          </w:rPr>
          <w:fldChar w:fldCharType="begin"/>
        </w:r>
        <w:r w:rsidR="00946BF6">
          <w:rPr>
            <w:webHidden/>
          </w:rPr>
          <w:instrText xml:space="preserve"> PAGEREF _Toc325667152 \h </w:instrText>
        </w:r>
        <w:r>
          <w:rPr>
            <w:webHidden/>
          </w:rPr>
        </w:r>
        <w:r>
          <w:rPr>
            <w:webHidden/>
          </w:rPr>
          <w:fldChar w:fldCharType="separate"/>
        </w:r>
        <w:r w:rsidR="00344799">
          <w:rPr>
            <w:webHidden/>
          </w:rPr>
          <w:t>30</w:t>
        </w:r>
        <w:r>
          <w:rPr>
            <w:webHidden/>
          </w:rPr>
          <w:fldChar w:fldCharType="end"/>
        </w:r>
      </w:hyperlink>
    </w:p>
    <w:p w:rsidR="00946BF6" w:rsidRDefault="00A31E12">
      <w:pPr>
        <w:pStyle w:val="Obsah2"/>
        <w:rPr>
          <w:rFonts w:asciiTheme="minorHAnsi" w:eastAsiaTheme="minorEastAsia" w:hAnsiTheme="minorHAnsi" w:cstheme="minorBidi"/>
          <w:sz w:val="22"/>
          <w:szCs w:val="22"/>
          <w:lang w:eastAsia="sk-SK"/>
        </w:rPr>
      </w:pPr>
      <w:hyperlink w:anchor="_Toc325667153" w:history="1">
        <w:r w:rsidR="00946BF6" w:rsidRPr="009565A8">
          <w:rPr>
            <w:rStyle w:val="Hypertextovprepojenie"/>
          </w:rPr>
          <w:t>2.1</w:t>
        </w:r>
        <w:r w:rsidR="00946BF6">
          <w:rPr>
            <w:rFonts w:asciiTheme="minorHAnsi" w:eastAsiaTheme="minorEastAsia" w:hAnsiTheme="minorHAnsi" w:cstheme="minorBidi"/>
            <w:sz w:val="22"/>
            <w:szCs w:val="22"/>
            <w:lang w:eastAsia="sk-SK"/>
          </w:rPr>
          <w:tab/>
        </w:r>
        <w:r w:rsidR="00946BF6" w:rsidRPr="009565A8">
          <w:rPr>
            <w:rStyle w:val="Hypertextovprepojenie"/>
          </w:rPr>
          <w:t>Algoritmus pre Gaussovu eliminačnú metódu</w:t>
        </w:r>
        <w:r w:rsidR="00946BF6">
          <w:rPr>
            <w:webHidden/>
          </w:rPr>
          <w:tab/>
        </w:r>
        <w:r>
          <w:rPr>
            <w:webHidden/>
          </w:rPr>
          <w:fldChar w:fldCharType="begin"/>
        </w:r>
        <w:r w:rsidR="00946BF6">
          <w:rPr>
            <w:webHidden/>
          </w:rPr>
          <w:instrText xml:space="preserve"> PAGEREF _Toc325667153 \h </w:instrText>
        </w:r>
        <w:r>
          <w:rPr>
            <w:webHidden/>
          </w:rPr>
        </w:r>
        <w:r>
          <w:rPr>
            <w:webHidden/>
          </w:rPr>
          <w:fldChar w:fldCharType="separate"/>
        </w:r>
        <w:r w:rsidR="00344799">
          <w:rPr>
            <w:webHidden/>
          </w:rPr>
          <w:t>30</w:t>
        </w:r>
        <w:r>
          <w:rPr>
            <w:webHidden/>
          </w:rPr>
          <w:fldChar w:fldCharType="end"/>
        </w:r>
      </w:hyperlink>
    </w:p>
    <w:p w:rsidR="00946BF6" w:rsidRDefault="00A31E12">
      <w:pPr>
        <w:pStyle w:val="Obsah2"/>
        <w:rPr>
          <w:rFonts w:asciiTheme="minorHAnsi" w:eastAsiaTheme="minorEastAsia" w:hAnsiTheme="minorHAnsi" w:cstheme="minorBidi"/>
          <w:sz w:val="22"/>
          <w:szCs w:val="22"/>
          <w:lang w:eastAsia="sk-SK"/>
        </w:rPr>
      </w:pPr>
      <w:hyperlink w:anchor="_Toc325667154" w:history="1">
        <w:r w:rsidR="00946BF6" w:rsidRPr="009565A8">
          <w:rPr>
            <w:rStyle w:val="Hypertextovprepojenie"/>
          </w:rPr>
          <w:t>2.2</w:t>
        </w:r>
        <w:r w:rsidR="00946BF6">
          <w:rPr>
            <w:rFonts w:asciiTheme="minorHAnsi" w:eastAsiaTheme="minorEastAsia" w:hAnsiTheme="minorHAnsi" w:cstheme="minorBidi"/>
            <w:sz w:val="22"/>
            <w:szCs w:val="22"/>
            <w:lang w:eastAsia="sk-SK"/>
          </w:rPr>
          <w:tab/>
        </w:r>
        <w:r w:rsidR="00946BF6" w:rsidRPr="009565A8">
          <w:rPr>
            <w:rStyle w:val="Hypertextovprepojenie"/>
          </w:rPr>
          <w:t>Algoritmus pre modifikovanú Gaussovu eliminačnú metódu s čiastočným výberom hlavného prvku</w:t>
        </w:r>
        <w:r w:rsidR="00946BF6">
          <w:rPr>
            <w:webHidden/>
          </w:rPr>
          <w:tab/>
        </w:r>
        <w:r>
          <w:rPr>
            <w:webHidden/>
          </w:rPr>
          <w:fldChar w:fldCharType="begin"/>
        </w:r>
        <w:r w:rsidR="00946BF6">
          <w:rPr>
            <w:webHidden/>
          </w:rPr>
          <w:instrText xml:space="preserve"> PAGEREF _Toc325667154 \h </w:instrText>
        </w:r>
        <w:r>
          <w:rPr>
            <w:webHidden/>
          </w:rPr>
        </w:r>
        <w:r>
          <w:rPr>
            <w:webHidden/>
          </w:rPr>
          <w:fldChar w:fldCharType="separate"/>
        </w:r>
        <w:r w:rsidR="00344799">
          <w:rPr>
            <w:webHidden/>
          </w:rPr>
          <w:t>31</w:t>
        </w:r>
        <w:r>
          <w:rPr>
            <w:webHidden/>
          </w:rPr>
          <w:fldChar w:fldCharType="end"/>
        </w:r>
      </w:hyperlink>
    </w:p>
    <w:p w:rsidR="00946BF6" w:rsidRDefault="00A31E12">
      <w:pPr>
        <w:pStyle w:val="Obsah2"/>
        <w:rPr>
          <w:rFonts w:asciiTheme="minorHAnsi" w:eastAsiaTheme="minorEastAsia" w:hAnsiTheme="minorHAnsi" w:cstheme="minorBidi"/>
          <w:sz w:val="22"/>
          <w:szCs w:val="22"/>
          <w:lang w:eastAsia="sk-SK"/>
        </w:rPr>
      </w:pPr>
      <w:hyperlink w:anchor="_Toc325667155" w:history="1">
        <w:r w:rsidR="00946BF6" w:rsidRPr="009565A8">
          <w:rPr>
            <w:rStyle w:val="Hypertextovprepojenie"/>
            <w:rFonts w:eastAsiaTheme="minorHAnsi"/>
            <w:lang w:val="en-US"/>
          </w:rPr>
          <w:t>2.3</w:t>
        </w:r>
        <w:r w:rsidR="00946BF6">
          <w:rPr>
            <w:rFonts w:asciiTheme="minorHAnsi" w:eastAsiaTheme="minorEastAsia" w:hAnsiTheme="minorHAnsi" w:cstheme="minorBidi"/>
            <w:sz w:val="22"/>
            <w:szCs w:val="22"/>
            <w:lang w:eastAsia="sk-SK"/>
          </w:rPr>
          <w:tab/>
        </w:r>
        <w:r w:rsidR="00946BF6" w:rsidRPr="009565A8">
          <w:rPr>
            <w:rStyle w:val="Hypertextovprepojenie"/>
            <w:rFonts w:eastAsiaTheme="minorHAnsi"/>
            <w:lang w:val="en-US"/>
          </w:rPr>
          <w:t>Algoritmus pre Jacobiho metódu</w:t>
        </w:r>
        <w:r w:rsidR="00946BF6">
          <w:rPr>
            <w:webHidden/>
          </w:rPr>
          <w:tab/>
        </w:r>
        <w:r>
          <w:rPr>
            <w:webHidden/>
          </w:rPr>
          <w:fldChar w:fldCharType="begin"/>
        </w:r>
        <w:r w:rsidR="00946BF6">
          <w:rPr>
            <w:webHidden/>
          </w:rPr>
          <w:instrText xml:space="preserve"> PAGEREF _Toc325667155 \h </w:instrText>
        </w:r>
        <w:r>
          <w:rPr>
            <w:webHidden/>
          </w:rPr>
        </w:r>
        <w:r>
          <w:rPr>
            <w:webHidden/>
          </w:rPr>
          <w:fldChar w:fldCharType="separate"/>
        </w:r>
        <w:r w:rsidR="00344799">
          <w:rPr>
            <w:webHidden/>
          </w:rPr>
          <w:t>33</w:t>
        </w:r>
        <w:r>
          <w:rPr>
            <w:webHidden/>
          </w:rPr>
          <w:fldChar w:fldCharType="end"/>
        </w:r>
      </w:hyperlink>
    </w:p>
    <w:p w:rsidR="00946BF6" w:rsidRDefault="00A31E12">
      <w:pPr>
        <w:pStyle w:val="Obsah2"/>
        <w:rPr>
          <w:rFonts w:asciiTheme="minorHAnsi" w:eastAsiaTheme="minorEastAsia" w:hAnsiTheme="minorHAnsi" w:cstheme="minorBidi"/>
          <w:sz w:val="22"/>
          <w:szCs w:val="22"/>
          <w:lang w:eastAsia="sk-SK"/>
        </w:rPr>
      </w:pPr>
      <w:hyperlink w:anchor="_Toc325667156" w:history="1">
        <w:r w:rsidR="00946BF6" w:rsidRPr="009565A8">
          <w:rPr>
            <w:rStyle w:val="Hypertextovprepojenie"/>
            <w:rFonts w:eastAsiaTheme="minorHAnsi"/>
            <w:lang w:val="en-US"/>
          </w:rPr>
          <w:t>2.4</w:t>
        </w:r>
        <w:r w:rsidR="00946BF6">
          <w:rPr>
            <w:rFonts w:asciiTheme="minorHAnsi" w:eastAsiaTheme="minorEastAsia" w:hAnsiTheme="minorHAnsi" w:cstheme="minorBidi"/>
            <w:sz w:val="22"/>
            <w:szCs w:val="22"/>
            <w:lang w:eastAsia="sk-SK"/>
          </w:rPr>
          <w:tab/>
        </w:r>
        <w:r w:rsidR="00946BF6" w:rsidRPr="009565A8">
          <w:rPr>
            <w:rStyle w:val="Hypertextovprepojenie"/>
            <w:rFonts w:eastAsiaTheme="minorHAnsi"/>
            <w:lang w:val="en-US"/>
          </w:rPr>
          <w:t>Algoritmus pre Gauss-Seidelovu metódu</w:t>
        </w:r>
        <w:r w:rsidR="00946BF6">
          <w:rPr>
            <w:webHidden/>
          </w:rPr>
          <w:tab/>
        </w:r>
        <w:r>
          <w:rPr>
            <w:webHidden/>
          </w:rPr>
          <w:fldChar w:fldCharType="begin"/>
        </w:r>
        <w:r w:rsidR="00946BF6">
          <w:rPr>
            <w:webHidden/>
          </w:rPr>
          <w:instrText xml:space="preserve"> PAGEREF _Toc325667156 \h </w:instrText>
        </w:r>
        <w:r>
          <w:rPr>
            <w:webHidden/>
          </w:rPr>
        </w:r>
        <w:r>
          <w:rPr>
            <w:webHidden/>
          </w:rPr>
          <w:fldChar w:fldCharType="separate"/>
        </w:r>
        <w:r w:rsidR="00344799">
          <w:rPr>
            <w:webHidden/>
          </w:rPr>
          <w:t>34</w:t>
        </w:r>
        <w:r>
          <w:rPr>
            <w:webHidden/>
          </w:rPr>
          <w:fldChar w:fldCharType="end"/>
        </w:r>
      </w:hyperlink>
    </w:p>
    <w:p w:rsidR="00946BF6" w:rsidRDefault="00A31E12">
      <w:pPr>
        <w:pStyle w:val="Obsah1"/>
        <w:rPr>
          <w:rFonts w:asciiTheme="minorHAnsi" w:eastAsiaTheme="minorEastAsia" w:hAnsiTheme="minorHAnsi" w:cstheme="minorBidi"/>
          <w:b w:val="0"/>
          <w:bCs w:val="0"/>
          <w:sz w:val="22"/>
          <w:szCs w:val="22"/>
          <w:lang w:eastAsia="sk-SK"/>
        </w:rPr>
      </w:pPr>
      <w:hyperlink w:anchor="_Toc325667157" w:history="1">
        <w:r w:rsidR="00946BF6" w:rsidRPr="009565A8">
          <w:rPr>
            <w:rStyle w:val="Hypertextovprepojenie"/>
            <w:rFonts w:eastAsiaTheme="minorHAnsi"/>
          </w:rPr>
          <w:t>3</w:t>
        </w:r>
        <w:r w:rsidR="00946BF6">
          <w:rPr>
            <w:rFonts w:asciiTheme="minorHAnsi" w:eastAsiaTheme="minorEastAsia" w:hAnsiTheme="minorHAnsi" w:cstheme="minorBidi"/>
            <w:b w:val="0"/>
            <w:bCs w:val="0"/>
            <w:sz w:val="22"/>
            <w:szCs w:val="22"/>
            <w:lang w:eastAsia="sk-SK"/>
          </w:rPr>
          <w:tab/>
        </w:r>
        <w:r w:rsidR="00946BF6" w:rsidRPr="009565A8">
          <w:rPr>
            <w:rStyle w:val="Hypertextovprepojenie"/>
            <w:rFonts w:eastAsiaTheme="minorHAnsi"/>
          </w:rPr>
          <w:t>Programová realizácia</w:t>
        </w:r>
        <w:r w:rsidR="00946BF6">
          <w:rPr>
            <w:webHidden/>
          </w:rPr>
          <w:tab/>
        </w:r>
        <w:r>
          <w:rPr>
            <w:webHidden/>
          </w:rPr>
          <w:fldChar w:fldCharType="begin"/>
        </w:r>
        <w:r w:rsidR="00946BF6">
          <w:rPr>
            <w:webHidden/>
          </w:rPr>
          <w:instrText xml:space="preserve"> PAGEREF _Toc325667157 \h </w:instrText>
        </w:r>
        <w:r>
          <w:rPr>
            <w:webHidden/>
          </w:rPr>
        </w:r>
        <w:r>
          <w:rPr>
            <w:webHidden/>
          </w:rPr>
          <w:fldChar w:fldCharType="separate"/>
        </w:r>
        <w:r w:rsidR="00344799">
          <w:rPr>
            <w:webHidden/>
          </w:rPr>
          <w:t>35</w:t>
        </w:r>
        <w:r>
          <w:rPr>
            <w:webHidden/>
          </w:rPr>
          <w:fldChar w:fldCharType="end"/>
        </w:r>
      </w:hyperlink>
    </w:p>
    <w:p w:rsidR="00946BF6" w:rsidRDefault="00A31E12">
      <w:pPr>
        <w:pStyle w:val="Obsah2"/>
        <w:rPr>
          <w:rFonts w:asciiTheme="minorHAnsi" w:eastAsiaTheme="minorEastAsia" w:hAnsiTheme="minorHAnsi" w:cstheme="minorBidi"/>
          <w:sz w:val="22"/>
          <w:szCs w:val="22"/>
          <w:lang w:eastAsia="sk-SK"/>
        </w:rPr>
      </w:pPr>
      <w:hyperlink w:anchor="_Toc325667158" w:history="1">
        <w:r w:rsidR="00946BF6" w:rsidRPr="009565A8">
          <w:rPr>
            <w:rStyle w:val="Hypertextovprepojenie"/>
            <w:rFonts w:eastAsiaTheme="minorHAnsi"/>
          </w:rPr>
          <w:t>3.1</w:t>
        </w:r>
        <w:r w:rsidR="00946BF6">
          <w:rPr>
            <w:rFonts w:asciiTheme="minorHAnsi" w:eastAsiaTheme="minorEastAsia" w:hAnsiTheme="minorHAnsi" w:cstheme="minorBidi"/>
            <w:sz w:val="22"/>
            <w:szCs w:val="22"/>
            <w:lang w:eastAsia="sk-SK"/>
          </w:rPr>
          <w:tab/>
        </w:r>
        <w:r w:rsidR="00946BF6" w:rsidRPr="009565A8">
          <w:rPr>
            <w:rStyle w:val="Hypertextovprepojenie"/>
            <w:rFonts w:eastAsiaTheme="minorHAnsi"/>
          </w:rPr>
          <w:t>Funkcionalita programu</w:t>
        </w:r>
        <w:r w:rsidR="00946BF6">
          <w:rPr>
            <w:webHidden/>
          </w:rPr>
          <w:tab/>
        </w:r>
        <w:r>
          <w:rPr>
            <w:webHidden/>
          </w:rPr>
          <w:fldChar w:fldCharType="begin"/>
        </w:r>
        <w:r w:rsidR="00946BF6">
          <w:rPr>
            <w:webHidden/>
          </w:rPr>
          <w:instrText xml:space="preserve"> PAGEREF _Toc325667158 \h </w:instrText>
        </w:r>
        <w:r>
          <w:rPr>
            <w:webHidden/>
          </w:rPr>
        </w:r>
        <w:r>
          <w:rPr>
            <w:webHidden/>
          </w:rPr>
          <w:fldChar w:fldCharType="separate"/>
        </w:r>
        <w:r w:rsidR="00344799">
          <w:rPr>
            <w:webHidden/>
          </w:rPr>
          <w:t>35</w:t>
        </w:r>
        <w:r>
          <w:rPr>
            <w:webHidden/>
          </w:rPr>
          <w:fldChar w:fldCharType="end"/>
        </w:r>
      </w:hyperlink>
    </w:p>
    <w:p w:rsidR="00946BF6" w:rsidRDefault="00A31E12">
      <w:pPr>
        <w:pStyle w:val="Obsah2"/>
        <w:rPr>
          <w:rFonts w:asciiTheme="minorHAnsi" w:eastAsiaTheme="minorEastAsia" w:hAnsiTheme="minorHAnsi" w:cstheme="minorBidi"/>
          <w:sz w:val="22"/>
          <w:szCs w:val="22"/>
          <w:lang w:eastAsia="sk-SK"/>
        </w:rPr>
      </w:pPr>
      <w:hyperlink w:anchor="_Toc325667159" w:history="1">
        <w:r w:rsidR="00946BF6" w:rsidRPr="009565A8">
          <w:rPr>
            <w:rStyle w:val="Hypertextovprepojenie"/>
            <w:rFonts w:eastAsiaTheme="minorHAnsi"/>
          </w:rPr>
          <w:t>3.2</w:t>
        </w:r>
        <w:r w:rsidR="00946BF6">
          <w:rPr>
            <w:rFonts w:asciiTheme="minorHAnsi" w:eastAsiaTheme="minorEastAsia" w:hAnsiTheme="minorHAnsi" w:cstheme="minorBidi"/>
            <w:sz w:val="22"/>
            <w:szCs w:val="22"/>
            <w:lang w:eastAsia="sk-SK"/>
          </w:rPr>
          <w:tab/>
        </w:r>
        <w:r w:rsidR="00946BF6" w:rsidRPr="009565A8">
          <w:rPr>
            <w:rStyle w:val="Hypertextovprepojenie"/>
            <w:rFonts w:eastAsiaTheme="minorHAnsi"/>
          </w:rPr>
          <w:t>Výber programovacieho prístupu a jazyka, implementácia</w:t>
        </w:r>
        <w:r w:rsidR="00946BF6">
          <w:rPr>
            <w:webHidden/>
          </w:rPr>
          <w:tab/>
        </w:r>
        <w:r>
          <w:rPr>
            <w:webHidden/>
          </w:rPr>
          <w:fldChar w:fldCharType="begin"/>
        </w:r>
        <w:r w:rsidR="00946BF6">
          <w:rPr>
            <w:webHidden/>
          </w:rPr>
          <w:instrText xml:space="preserve"> PAGEREF _Toc325667159 \h </w:instrText>
        </w:r>
        <w:r>
          <w:rPr>
            <w:webHidden/>
          </w:rPr>
        </w:r>
        <w:r>
          <w:rPr>
            <w:webHidden/>
          </w:rPr>
          <w:fldChar w:fldCharType="separate"/>
        </w:r>
        <w:r w:rsidR="00344799">
          <w:rPr>
            <w:webHidden/>
          </w:rPr>
          <w:t>36</w:t>
        </w:r>
        <w:r>
          <w:rPr>
            <w:webHidden/>
          </w:rPr>
          <w:fldChar w:fldCharType="end"/>
        </w:r>
      </w:hyperlink>
    </w:p>
    <w:p w:rsidR="00946BF6" w:rsidRDefault="00A31E12">
      <w:pPr>
        <w:pStyle w:val="Obsah2"/>
        <w:rPr>
          <w:rFonts w:asciiTheme="minorHAnsi" w:eastAsiaTheme="minorEastAsia" w:hAnsiTheme="minorHAnsi" w:cstheme="minorBidi"/>
          <w:sz w:val="22"/>
          <w:szCs w:val="22"/>
          <w:lang w:eastAsia="sk-SK"/>
        </w:rPr>
      </w:pPr>
      <w:hyperlink w:anchor="_Toc325667160" w:history="1">
        <w:r w:rsidR="00946BF6" w:rsidRPr="009565A8">
          <w:rPr>
            <w:rStyle w:val="Hypertextovprepojenie"/>
            <w:rFonts w:eastAsiaTheme="minorHAnsi"/>
          </w:rPr>
          <w:t>3.3</w:t>
        </w:r>
        <w:r w:rsidR="00946BF6">
          <w:rPr>
            <w:rFonts w:asciiTheme="minorHAnsi" w:eastAsiaTheme="minorEastAsia" w:hAnsiTheme="minorHAnsi" w:cstheme="minorBidi"/>
            <w:sz w:val="22"/>
            <w:szCs w:val="22"/>
            <w:lang w:eastAsia="sk-SK"/>
          </w:rPr>
          <w:tab/>
        </w:r>
        <w:r w:rsidR="00946BF6" w:rsidRPr="009565A8">
          <w:rPr>
            <w:rStyle w:val="Hypertextovprepojenie"/>
            <w:rFonts w:eastAsiaTheme="minorHAnsi"/>
          </w:rPr>
          <w:t>Programové moduly</w:t>
        </w:r>
        <w:r w:rsidR="00946BF6">
          <w:rPr>
            <w:webHidden/>
          </w:rPr>
          <w:tab/>
        </w:r>
        <w:r>
          <w:rPr>
            <w:webHidden/>
          </w:rPr>
          <w:fldChar w:fldCharType="begin"/>
        </w:r>
        <w:r w:rsidR="00946BF6">
          <w:rPr>
            <w:webHidden/>
          </w:rPr>
          <w:instrText xml:space="preserve"> PAGEREF _Toc325667160 \h </w:instrText>
        </w:r>
        <w:r>
          <w:rPr>
            <w:webHidden/>
          </w:rPr>
        </w:r>
        <w:r>
          <w:rPr>
            <w:webHidden/>
          </w:rPr>
          <w:fldChar w:fldCharType="separate"/>
        </w:r>
        <w:r w:rsidR="00344799">
          <w:rPr>
            <w:webHidden/>
          </w:rPr>
          <w:t>37</w:t>
        </w:r>
        <w:r>
          <w:rPr>
            <w:webHidden/>
          </w:rPr>
          <w:fldChar w:fldCharType="end"/>
        </w:r>
      </w:hyperlink>
    </w:p>
    <w:p w:rsidR="00946BF6" w:rsidRDefault="00A31E12">
      <w:pPr>
        <w:pStyle w:val="Obsah1"/>
        <w:rPr>
          <w:rFonts w:asciiTheme="minorHAnsi" w:eastAsiaTheme="minorEastAsia" w:hAnsiTheme="minorHAnsi" w:cstheme="minorBidi"/>
          <w:b w:val="0"/>
          <w:bCs w:val="0"/>
          <w:sz w:val="22"/>
          <w:szCs w:val="22"/>
          <w:lang w:eastAsia="sk-SK"/>
        </w:rPr>
      </w:pPr>
      <w:hyperlink w:anchor="_Toc325667161" w:history="1">
        <w:r w:rsidR="00946BF6" w:rsidRPr="009565A8">
          <w:rPr>
            <w:rStyle w:val="Hypertextovprepojenie"/>
            <w:rFonts w:eastAsiaTheme="minorHAnsi"/>
          </w:rPr>
          <w:t>4</w:t>
        </w:r>
        <w:r w:rsidR="00946BF6">
          <w:rPr>
            <w:rFonts w:asciiTheme="minorHAnsi" w:eastAsiaTheme="minorEastAsia" w:hAnsiTheme="minorHAnsi" w:cstheme="minorBidi"/>
            <w:b w:val="0"/>
            <w:bCs w:val="0"/>
            <w:sz w:val="22"/>
            <w:szCs w:val="22"/>
            <w:lang w:eastAsia="sk-SK"/>
          </w:rPr>
          <w:tab/>
        </w:r>
        <w:r w:rsidR="00946BF6" w:rsidRPr="009565A8">
          <w:rPr>
            <w:rStyle w:val="Hypertextovprepojenie"/>
            <w:rFonts w:eastAsiaTheme="minorHAnsi"/>
          </w:rPr>
          <w:t>Experimentálne overenie činnosti programu</w:t>
        </w:r>
        <w:r w:rsidR="00946BF6">
          <w:rPr>
            <w:webHidden/>
          </w:rPr>
          <w:tab/>
        </w:r>
        <w:r>
          <w:rPr>
            <w:webHidden/>
          </w:rPr>
          <w:fldChar w:fldCharType="begin"/>
        </w:r>
        <w:r w:rsidR="00946BF6">
          <w:rPr>
            <w:webHidden/>
          </w:rPr>
          <w:instrText xml:space="preserve"> PAGEREF _Toc325667161 \h </w:instrText>
        </w:r>
        <w:r>
          <w:rPr>
            <w:webHidden/>
          </w:rPr>
        </w:r>
        <w:r>
          <w:rPr>
            <w:webHidden/>
          </w:rPr>
          <w:fldChar w:fldCharType="separate"/>
        </w:r>
        <w:r w:rsidR="00344799">
          <w:rPr>
            <w:webHidden/>
          </w:rPr>
          <w:t>40</w:t>
        </w:r>
        <w:r>
          <w:rPr>
            <w:webHidden/>
          </w:rPr>
          <w:fldChar w:fldCharType="end"/>
        </w:r>
      </w:hyperlink>
    </w:p>
    <w:p w:rsidR="00946BF6" w:rsidRDefault="00A31E12">
      <w:pPr>
        <w:pStyle w:val="Obsah2"/>
        <w:rPr>
          <w:rFonts w:asciiTheme="minorHAnsi" w:eastAsiaTheme="minorEastAsia" w:hAnsiTheme="minorHAnsi" w:cstheme="minorBidi"/>
          <w:sz w:val="22"/>
          <w:szCs w:val="22"/>
          <w:lang w:eastAsia="sk-SK"/>
        </w:rPr>
      </w:pPr>
      <w:hyperlink w:anchor="_Toc325667162" w:history="1">
        <w:r w:rsidR="00946BF6" w:rsidRPr="009565A8">
          <w:rPr>
            <w:rStyle w:val="Hypertextovprepojenie"/>
            <w:rFonts w:eastAsiaTheme="minorHAnsi"/>
          </w:rPr>
          <w:t>4.1</w:t>
        </w:r>
        <w:r w:rsidR="00946BF6">
          <w:rPr>
            <w:rFonts w:asciiTheme="minorHAnsi" w:eastAsiaTheme="minorEastAsia" w:hAnsiTheme="minorHAnsi" w:cstheme="minorBidi"/>
            <w:sz w:val="22"/>
            <w:szCs w:val="22"/>
            <w:lang w:eastAsia="sk-SK"/>
          </w:rPr>
          <w:tab/>
        </w:r>
        <w:r w:rsidR="00946BF6" w:rsidRPr="009565A8">
          <w:rPr>
            <w:rStyle w:val="Hypertextovprepojenie"/>
            <w:rFonts w:eastAsiaTheme="minorHAnsi"/>
          </w:rPr>
          <w:t>Vstupy</w:t>
        </w:r>
        <w:r w:rsidR="00946BF6">
          <w:rPr>
            <w:webHidden/>
          </w:rPr>
          <w:tab/>
        </w:r>
        <w:r>
          <w:rPr>
            <w:webHidden/>
          </w:rPr>
          <w:fldChar w:fldCharType="begin"/>
        </w:r>
        <w:r w:rsidR="00946BF6">
          <w:rPr>
            <w:webHidden/>
          </w:rPr>
          <w:instrText xml:space="preserve"> PAGEREF _Toc325667162 \h </w:instrText>
        </w:r>
        <w:r>
          <w:rPr>
            <w:webHidden/>
          </w:rPr>
        </w:r>
        <w:r>
          <w:rPr>
            <w:webHidden/>
          </w:rPr>
          <w:fldChar w:fldCharType="separate"/>
        </w:r>
        <w:r w:rsidR="00344799">
          <w:rPr>
            <w:webHidden/>
          </w:rPr>
          <w:t>40</w:t>
        </w:r>
        <w:r>
          <w:rPr>
            <w:webHidden/>
          </w:rPr>
          <w:fldChar w:fldCharType="end"/>
        </w:r>
      </w:hyperlink>
    </w:p>
    <w:p w:rsidR="00946BF6" w:rsidRDefault="00A31E12">
      <w:pPr>
        <w:pStyle w:val="Obsah3"/>
        <w:rPr>
          <w:rFonts w:asciiTheme="minorHAnsi" w:eastAsiaTheme="minorEastAsia" w:hAnsiTheme="minorHAnsi" w:cstheme="minorBidi"/>
          <w:iCs w:val="0"/>
          <w:sz w:val="22"/>
          <w:szCs w:val="22"/>
          <w:lang w:eastAsia="sk-SK"/>
        </w:rPr>
      </w:pPr>
      <w:hyperlink w:anchor="_Toc325667163" w:history="1">
        <w:r w:rsidR="00946BF6" w:rsidRPr="009565A8">
          <w:rPr>
            <w:rStyle w:val="Hypertextovprepojenie"/>
            <w:rFonts w:eastAsiaTheme="minorHAnsi"/>
          </w:rPr>
          <w:t>4.1.1</w:t>
        </w:r>
        <w:r w:rsidR="00946BF6">
          <w:rPr>
            <w:rFonts w:asciiTheme="minorHAnsi" w:eastAsiaTheme="minorEastAsia" w:hAnsiTheme="minorHAnsi" w:cstheme="minorBidi"/>
            <w:iCs w:val="0"/>
            <w:sz w:val="22"/>
            <w:szCs w:val="22"/>
            <w:lang w:eastAsia="sk-SK"/>
          </w:rPr>
          <w:tab/>
        </w:r>
        <w:r w:rsidR="00946BF6" w:rsidRPr="009565A8">
          <w:rPr>
            <w:rStyle w:val="Hypertextovprepojenie"/>
            <w:rFonts w:eastAsiaTheme="minorHAnsi"/>
          </w:rPr>
          <w:t>Vstupy pre generátor matíc</w:t>
        </w:r>
        <w:r w:rsidR="00946BF6">
          <w:rPr>
            <w:webHidden/>
          </w:rPr>
          <w:tab/>
        </w:r>
        <w:r>
          <w:rPr>
            <w:webHidden/>
          </w:rPr>
          <w:fldChar w:fldCharType="begin"/>
        </w:r>
        <w:r w:rsidR="00946BF6">
          <w:rPr>
            <w:webHidden/>
          </w:rPr>
          <w:instrText xml:space="preserve"> PAGEREF _Toc325667163 \h </w:instrText>
        </w:r>
        <w:r>
          <w:rPr>
            <w:webHidden/>
          </w:rPr>
        </w:r>
        <w:r>
          <w:rPr>
            <w:webHidden/>
          </w:rPr>
          <w:fldChar w:fldCharType="separate"/>
        </w:r>
        <w:r w:rsidR="00344799">
          <w:rPr>
            <w:webHidden/>
          </w:rPr>
          <w:t>40</w:t>
        </w:r>
        <w:r>
          <w:rPr>
            <w:webHidden/>
          </w:rPr>
          <w:fldChar w:fldCharType="end"/>
        </w:r>
      </w:hyperlink>
    </w:p>
    <w:p w:rsidR="00946BF6" w:rsidRDefault="00A31E12">
      <w:pPr>
        <w:pStyle w:val="Obsah3"/>
        <w:rPr>
          <w:rFonts w:asciiTheme="minorHAnsi" w:eastAsiaTheme="minorEastAsia" w:hAnsiTheme="minorHAnsi" w:cstheme="minorBidi"/>
          <w:iCs w:val="0"/>
          <w:sz w:val="22"/>
          <w:szCs w:val="22"/>
          <w:lang w:eastAsia="sk-SK"/>
        </w:rPr>
      </w:pPr>
      <w:hyperlink w:anchor="_Toc325667164" w:history="1">
        <w:r w:rsidR="00946BF6" w:rsidRPr="009565A8">
          <w:rPr>
            <w:rStyle w:val="Hypertextovprepojenie"/>
            <w:rFonts w:eastAsiaTheme="minorHAnsi"/>
          </w:rPr>
          <w:t>4.1.2</w:t>
        </w:r>
        <w:r w:rsidR="00946BF6">
          <w:rPr>
            <w:rFonts w:asciiTheme="minorHAnsi" w:eastAsiaTheme="minorEastAsia" w:hAnsiTheme="minorHAnsi" w:cstheme="minorBidi"/>
            <w:iCs w:val="0"/>
            <w:sz w:val="22"/>
            <w:szCs w:val="22"/>
            <w:lang w:eastAsia="sk-SK"/>
          </w:rPr>
          <w:tab/>
        </w:r>
        <w:r w:rsidR="00946BF6" w:rsidRPr="009565A8">
          <w:rPr>
            <w:rStyle w:val="Hypertextovprepojenie"/>
            <w:rFonts w:eastAsiaTheme="minorHAnsi"/>
          </w:rPr>
          <w:t>Vstupy časti programu, ktorá rieši matice</w:t>
        </w:r>
        <w:r w:rsidR="00946BF6">
          <w:rPr>
            <w:webHidden/>
          </w:rPr>
          <w:tab/>
        </w:r>
        <w:r>
          <w:rPr>
            <w:webHidden/>
          </w:rPr>
          <w:fldChar w:fldCharType="begin"/>
        </w:r>
        <w:r w:rsidR="00946BF6">
          <w:rPr>
            <w:webHidden/>
          </w:rPr>
          <w:instrText xml:space="preserve"> PAGEREF _Toc325667164 \h </w:instrText>
        </w:r>
        <w:r>
          <w:rPr>
            <w:webHidden/>
          </w:rPr>
        </w:r>
        <w:r>
          <w:rPr>
            <w:webHidden/>
          </w:rPr>
          <w:fldChar w:fldCharType="separate"/>
        </w:r>
        <w:r w:rsidR="00344799">
          <w:rPr>
            <w:webHidden/>
          </w:rPr>
          <w:t>40</w:t>
        </w:r>
        <w:r>
          <w:rPr>
            <w:webHidden/>
          </w:rPr>
          <w:fldChar w:fldCharType="end"/>
        </w:r>
      </w:hyperlink>
    </w:p>
    <w:p w:rsidR="00946BF6" w:rsidRDefault="00A31E12">
      <w:pPr>
        <w:pStyle w:val="Obsah2"/>
        <w:rPr>
          <w:rFonts w:asciiTheme="minorHAnsi" w:eastAsiaTheme="minorEastAsia" w:hAnsiTheme="minorHAnsi" w:cstheme="minorBidi"/>
          <w:sz w:val="22"/>
          <w:szCs w:val="22"/>
          <w:lang w:eastAsia="sk-SK"/>
        </w:rPr>
      </w:pPr>
      <w:hyperlink w:anchor="_Toc325667165" w:history="1">
        <w:r w:rsidR="00946BF6" w:rsidRPr="009565A8">
          <w:rPr>
            <w:rStyle w:val="Hypertextovprepojenie"/>
            <w:rFonts w:eastAsiaTheme="minorHAnsi"/>
          </w:rPr>
          <w:t>4.2</w:t>
        </w:r>
        <w:r w:rsidR="00946BF6">
          <w:rPr>
            <w:rFonts w:asciiTheme="minorHAnsi" w:eastAsiaTheme="minorEastAsia" w:hAnsiTheme="minorHAnsi" w:cstheme="minorBidi"/>
            <w:sz w:val="22"/>
            <w:szCs w:val="22"/>
            <w:lang w:eastAsia="sk-SK"/>
          </w:rPr>
          <w:tab/>
        </w:r>
        <w:r w:rsidR="00946BF6" w:rsidRPr="009565A8">
          <w:rPr>
            <w:rStyle w:val="Hypertextovprepojenie"/>
            <w:rFonts w:eastAsiaTheme="minorHAnsi"/>
          </w:rPr>
          <w:t>Výstupy</w:t>
        </w:r>
        <w:r w:rsidR="00946BF6">
          <w:rPr>
            <w:webHidden/>
          </w:rPr>
          <w:tab/>
        </w:r>
        <w:r>
          <w:rPr>
            <w:webHidden/>
          </w:rPr>
          <w:fldChar w:fldCharType="begin"/>
        </w:r>
        <w:r w:rsidR="00946BF6">
          <w:rPr>
            <w:webHidden/>
          </w:rPr>
          <w:instrText xml:space="preserve"> PAGEREF _Toc325667165 \h </w:instrText>
        </w:r>
        <w:r>
          <w:rPr>
            <w:webHidden/>
          </w:rPr>
        </w:r>
        <w:r>
          <w:rPr>
            <w:webHidden/>
          </w:rPr>
          <w:fldChar w:fldCharType="separate"/>
        </w:r>
        <w:r w:rsidR="00344799">
          <w:rPr>
            <w:webHidden/>
          </w:rPr>
          <w:t>42</w:t>
        </w:r>
        <w:r>
          <w:rPr>
            <w:webHidden/>
          </w:rPr>
          <w:fldChar w:fldCharType="end"/>
        </w:r>
      </w:hyperlink>
    </w:p>
    <w:p w:rsidR="00946BF6" w:rsidRDefault="00A31E12">
      <w:pPr>
        <w:pStyle w:val="Obsah3"/>
        <w:rPr>
          <w:rFonts w:asciiTheme="minorHAnsi" w:eastAsiaTheme="minorEastAsia" w:hAnsiTheme="minorHAnsi" w:cstheme="minorBidi"/>
          <w:iCs w:val="0"/>
          <w:sz w:val="22"/>
          <w:szCs w:val="22"/>
          <w:lang w:eastAsia="sk-SK"/>
        </w:rPr>
      </w:pPr>
      <w:hyperlink w:anchor="_Toc325667166" w:history="1">
        <w:r w:rsidR="00946BF6" w:rsidRPr="009565A8">
          <w:rPr>
            <w:rStyle w:val="Hypertextovprepojenie"/>
            <w:rFonts w:eastAsiaTheme="minorHAnsi"/>
          </w:rPr>
          <w:t>4.2.1</w:t>
        </w:r>
        <w:r w:rsidR="00946BF6">
          <w:rPr>
            <w:rFonts w:asciiTheme="minorHAnsi" w:eastAsiaTheme="minorEastAsia" w:hAnsiTheme="minorHAnsi" w:cstheme="minorBidi"/>
            <w:iCs w:val="0"/>
            <w:sz w:val="22"/>
            <w:szCs w:val="22"/>
            <w:lang w:eastAsia="sk-SK"/>
          </w:rPr>
          <w:tab/>
        </w:r>
        <w:r w:rsidR="00946BF6" w:rsidRPr="009565A8">
          <w:rPr>
            <w:rStyle w:val="Hypertextovprepojenie"/>
            <w:rFonts w:eastAsiaTheme="minorHAnsi"/>
          </w:rPr>
          <w:t>Výstup generátora matíc</w:t>
        </w:r>
        <w:r w:rsidR="00946BF6">
          <w:rPr>
            <w:webHidden/>
          </w:rPr>
          <w:tab/>
        </w:r>
        <w:r>
          <w:rPr>
            <w:webHidden/>
          </w:rPr>
          <w:fldChar w:fldCharType="begin"/>
        </w:r>
        <w:r w:rsidR="00946BF6">
          <w:rPr>
            <w:webHidden/>
          </w:rPr>
          <w:instrText xml:space="preserve"> PAGEREF _Toc325667166 \h </w:instrText>
        </w:r>
        <w:r>
          <w:rPr>
            <w:webHidden/>
          </w:rPr>
        </w:r>
        <w:r>
          <w:rPr>
            <w:webHidden/>
          </w:rPr>
          <w:fldChar w:fldCharType="separate"/>
        </w:r>
        <w:r w:rsidR="00344799">
          <w:rPr>
            <w:webHidden/>
          </w:rPr>
          <w:t>42</w:t>
        </w:r>
        <w:r>
          <w:rPr>
            <w:webHidden/>
          </w:rPr>
          <w:fldChar w:fldCharType="end"/>
        </w:r>
      </w:hyperlink>
    </w:p>
    <w:p w:rsidR="00946BF6" w:rsidRDefault="00A31E12">
      <w:pPr>
        <w:pStyle w:val="Obsah3"/>
        <w:rPr>
          <w:rFonts w:asciiTheme="minorHAnsi" w:eastAsiaTheme="minorEastAsia" w:hAnsiTheme="minorHAnsi" w:cstheme="minorBidi"/>
          <w:iCs w:val="0"/>
          <w:sz w:val="22"/>
          <w:szCs w:val="22"/>
          <w:lang w:eastAsia="sk-SK"/>
        </w:rPr>
      </w:pPr>
      <w:hyperlink w:anchor="_Toc325667167" w:history="1">
        <w:r w:rsidR="00946BF6" w:rsidRPr="009565A8">
          <w:rPr>
            <w:rStyle w:val="Hypertextovprepojenie"/>
            <w:rFonts w:eastAsiaTheme="minorHAnsi"/>
          </w:rPr>
          <w:t>4.2.2</w:t>
        </w:r>
        <w:r w:rsidR="00946BF6">
          <w:rPr>
            <w:rFonts w:asciiTheme="minorHAnsi" w:eastAsiaTheme="minorEastAsia" w:hAnsiTheme="minorHAnsi" w:cstheme="minorBidi"/>
            <w:iCs w:val="0"/>
            <w:sz w:val="22"/>
            <w:szCs w:val="22"/>
            <w:lang w:eastAsia="sk-SK"/>
          </w:rPr>
          <w:tab/>
        </w:r>
        <w:r w:rsidR="00946BF6" w:rsidRPr="009565A8">
          <w:rPr>
            <w:rStyle w:val="Hypertextovprepojenie"/>
            <w:rFonts w:eastAsiaTheme="minorHAnsi"/>
          </w:rPr>
          <w:t>Výstupy časti programu, ktorá rieši matice</w:t>
        </w:r>
        <w:r w:rsidR="00946BF6">
          <w:rPr>
            <w:webHidden/>
          </w:rPr>
          <w:tab/>
        </w:r>
        <w:r>
          <w:rPr>
            <w:webHidden/>
          </w:rPr>
          <w:fldChar w:fldCharType="begin"/>
        </w:r>
        <w:r w:rsidR="00946BF6">
          <w:rPr>
            <w:webHidden/>
          </w:rPr>
          <w:instrText xml:space="preserve"> PAGEREF _Toc325667167 \h </w:instrText>
        </w:r>
        <w:r>
          <w:rPr>
            <w:webHidden/>
          </w:rPr>
        </w:r>
        <w:r>
          <w:rPr>
            <w:webHidden/>
          </w:rPr>
          <w:fldChar w:fldCharType="separate"/>
        </w:r>
        <w:r w:rsidR="00344799">
          <w:rPr>
            <w:webHidden/>
          </w:rPr>
          <w:t>43</w:t>
        </w:r>
        <w:r>
          <w:rPr>
            <w:webHidden/>
          </w:rPr>
          <w:fldChar w:fldCharType="end"/>
        </w:r>
      </w:hyperlink>
    </w:p>
    <w:p w:rsidR="00946BF6" w:rsidRDefault="00A31E12">
      <w:pPr>
        <w:pStyle w:val="Obsah2"/>
        <w:rPr>
          <w:rFonts w:asciiTheme="minorHAnsi" w:eastAsiaTheme="minorEastAsia" w:hAnsiTheme="minorHAnsi" w:cstheme="minorBidi"/>
          <w:sz w:val="22"/>
          <w:szCs w:val="22"/>
          <w:lang w:eastAsia="sk-SK"/>
        </w:rPr>
      </w:pPr>
      <w:hyperlink w:anchor="_Toc325667168" w:history="1">
        <w:r w:rsidR="00946BF6" w:rsidRPr="009565A8">
          <w:rPr>
            <w:rStyle w:val="Hypertextovprepojenie"/>
          </w:rPr>
          <w:t>4.3</w:t>
        </w:r>
        <w:r w:rsidR="00946BF6">
          <w:rPr>
            <w:rFonts w:asciiTheme="minorHAnsi" w:eastAsiaTheme="minorEastAsia" w:hAnsiTheme="minorHAnsi" w:cstheme="minorBidi"/>
            <w:sz w:val="22"/>
            <w:szCs w:val="22"/>
            <w:lang w:eastAsia="sk-SK"/>
          </w:rPr>
          <w:tab/>
        </w:r>
        <w:r w:rsidR="00946BF6" w:rsidRPr="009565A8">
          <w:rPr>
            <w:rStyle w:val="Hypertextovprepojenie"/>
          </w:rPr>
          <w:t>Porovnanie rýchlosti programu pre konkrétne metódy</w:t>
        </w:r>
        <w:r w:rsidR="00946BF6">
          <w:rPr>
            <w:webHidden/>
          </w:rPr>
          <w:tab/>
        </w:r>
        <w:r>
          <w:rPr>
            <w:webHidden/>
          </w:rPr>
          <w:fldChar w:fldCharType="begin"/>
        </w:r>
        <w:r w:rsidR="00946BF6">
          <w:rPr>
            <w:webHidden/>
          </w:rPr>
          <w:instrText xml:space="preserve"> PAGEREF _Toc325667168 \h </w:instrText>
        </w:r>
        <w:r>
          <w:rPr>
            <w:webHidden/>
          </w:rPr>
        </w:r>
        <w:r>
          <w:rPr>
            <w:webHidden/>
          </w:rPr>
          <w:fldChar w:fldCharType="separate"/>
        </w:r>
        <w:r w:rsidR="00344799">
          <w:rPr>
            <w:webHidden/>
          </w:rPr>
          <w:t>45</w:t>
        </w:r>
        <w:r>
          <w:rPr>
            <w:webHidden/>
          </w:rPr>
          <w:fldChar w:fldCharType="end"/>
        </w:r>
      </w:hyperlink>
    </w:p>
    <w:p w:rsidR="00946BF6" w:rsidRDefault="00A31E12">
      <w:pPr>
        <w:pStyle w:val="Obsah2"/>
        <w:rPr>
          <w:rFonts w:asciiTheme="minorHAnsi" w:eastAsiaTheme="minorEastAsia" w:hAnsiTheme="minorHAnsi" w:cstheme="minorBidi"/>
          <w:sz w:val="22"/>
          <w:szCs w:val="22"/>
          <w:lang w:eastAsia="sk-SK"/>
        </w:rPr>
      </w:pPr>
      <w:hyperlink w:anchor="_Toc325667169" w:history="1">
        <w:r w:rsidR="00946BF6" w:rsidRPr="009565A8">
          <w:rPr>
            <w:rStyle w:val="Hypertextovprepojenie"/>
          </w:rPr>
          <w:t>4.4</w:t>
        </w:r>
        <w:r w:rsidR="00946BF6">
          <w:rPr>
            <w:rFonts w:asciiTheme="minorHAnsi" w:eastAsiaTheme="minorEastAsia" w:hAnsiTheme="minorHAnsi" w:cstheme="minorBidi"/>
            <w:sz w:val="22"/>
            <w:szCs w:val="22"/>
            <w:lang w:eastAsia="sk-SK"/>
          </w:rPr>
          <w:tab/>
        </w:r>
        <w:r w:rsidR="00946BF6" w:rsidRPr="009565A8">
          <w:rPr>
            <w:rStyle w:val="Hypertextovprepojenie"/>
          </w:rPr>
          <w:t>Ukážkové príklady</w:t>
        </w:r>
        <w:r w:rsidR="00946BF6">
          <w:rPr>
            <w:webHidden/>
          </w:rPr>
          <w:tab/>
        </w:r>
        <w:r>
          <w:rPr>
            <w:webHidden/>
          </w:rPr>
          <w:fldChar w:fldCharType="begin"/>
        </w:r>
        <w:r w:rsidR="00946BF6">
          <w:rPr>
            <w:webHidden/>
          </w:rPr>
          <w:instrText xml:space="preserve"> PAGEREF _Toc325667169 \h </w:instrText>
        </w:r>
        <w:r>
          <w:rPr>
            <w:webHidden/>
          </w:rPr>
        </w:r>
        <w:r>
          <w:rPr>
            <w:webHidden/>
          </w:rPr>
          <w:fldChar w:fldCharType="separate"/>
        </w:r>
        <w:r w:rsidR="00344799">
          <w:rPr>
            <w:webHidden/>
          </w:rPr>
          <w:t>46</w:t>
        </w:r>
        <w:r>
          <w:rPr>
            <w:webHidden/>
          </w:rPr>
          <w:fldChar w:fldCharType="end"/>
        </w:r>
      </w:hyperlink>
    </w:p>
    <w:p w:rsidR="00946BF6" w:rsidRDefault="00A31E12">
      <w:pPr>
        <w:pStyle w:val="Obsah1"/>
        <w:rPr>
          <w:rFonts w:asciiTheme="minorHAnsi" w:eastAsiaTheme="minorEastAsia" w:hAnsiTheme="minorHAnsi" w:cstheme="minorBidi"/>
          <w:b w:val="0"/>
          <w:bCs w:val="0"/>
          <w:sz w:val="22"/>
          <w:szCs w:val="22"/>
          <w:lang w:eastAsia="sk-SK"/>
        </w:rPr>
      </w:pPr>
      <w:hyperlink w:anchor="_Toc325667170" w:history="1">
        <w:r w:rsidR="00946BF6" w:rsidRPr="009565A8">
          <w:rPr>
            <w:rStyle w:val="Hypertextovprepojenie"/>
          </w:rPr>
          <w:t>5</w:t>
        </w:r>
        <w:r w:rsidR="00946BF6">
          <w:rPr>
            <w:rFonts w:asciiTheme="minorHAnsi" w:eastAsiaTheme="minorEastAsia" w:hAnsiTheme="minorHAnsi" w:cstheme="minorBidi"/>
            <w:b w:val="0"/>
            <w:bCs w:val="0"/>
            <w:sz w:val="22"/>
            <w:szCs w:val="22"/>
            <w:lang w:eastAsia="sk-SK"/>
          </w:rPr>
          <w:tab/>
        </w:r>
        <w:r w:rsidR="00946BF6" w:rsidRPr="009565A8">
          <w:rPr>
            <w:rStyle w:val="Hypertextovprepojenie"/>
          </w:rPr>
          <w:t>Záver</w:t>
        </w:r>
        <w:r w:rsidR="00946BF6">
          <w:rPr>
            <w:webHidden/>
          </w:rPr>
          <w:tab/>
        </w:r>
        <w:r>
          <w:rPr>
            <w:webHidden/>
          </w:rPr>
          <w:fldChar w:fldCharType="begin"/>
        </w:r>
        <w:r w:rsidR="00946BF6">
          <w:rPr>
            <w:webHidden/>
          </w:rPr>
          <w:instrText xml:space="preserve"> PAGEREF _Toc325667170 \h </w:instrText>
        </w:r>
        <w:r>
          <w:rPr>
            <w:webHidden/>
          </w:rPr>
        </w:r>
        <w:r>
          <w:rPr>
            <w:webHidden/>
          </w:rPr>
          <w:fldChar w:fldCharType="separate"/>
        </w:r>
        <w:r w:rsidR="00344799">
          <w:rPr>
            <w:webHidden/>
          </w:rPr>
          <w:t>51</w:t>
        </w:r>
        <w:r>
          <w:rPr>
            <w:webHidden/>
          </w:rPr>
          <w:fldChar w:fldCharType="end"/>
        </w:r>
      </w:hyperlink>
    </w:p>
    <w:p w:rsidR="00946BF6" w:rsidRDefault="00A31E12">
      <w:pPr>
        <w:pStyle w:val="Obsah1"/>
        <w:rPr>
          <w:rFonts w:asciiTheme="minorHAnsi" w:eastAsiaTheme="minorEastAsia" w:hAnsiTheme="minorHAnsi" w:cstheme="minorBidi"/>
          <w:b w:val="0"/>
          <w:bCs w:val="0"/>
          <w:sz w:val="22"/>
          <w:szCs w:val="22"/>
          <w:lang w:eastAsia="sk-SK"/>
        </w:rPr>
      </w:pPr>
      <w:hyperlink w:anchor="_Toc325667171" w:history="1">
        <w:r w:rsidR="00946BF6" w:rsidRPr="009565A8">
          <w:rPr>
            <w:rStyle w:val="Hypertextovprepojenie"/>
          </w:rPr>
          <w:t>Zoznam použitej literatúry</w:t>
        </w:r>
        <w:r w:rsidR="00946BF6">
          <w:rPr>
            <w:webHidden/>
          </w:rPr>
          <w:tab/>
        </w:r>
        <w:r>
          <w:rPr>
            <w:webHidden/>
          </w:rPr>
          <w:fldChar w:fldCharType="begin"/>
        </w:r>
        <w:r w:rsidR="00946BF6">
          <w:rPr>
            <w:webHidden/>
          </w:rPr>
          <w:instrText xml:space="preserve"> PAGEREF _Toc325667171 \h </w:instrText>
        </w:r>
        <w:r>
          <w:rPr>
            <w:webHidden/>
          </w:rPr>
        </w:r>
        <w:r>
          <w:rPr>
            <w:webHidden/>
          </w:rPr>
          <w:fldChar w:fldCharType="separate"/>
        </w:r>
        <w:r w:rsidR="00344799">
          <w:rPr>
            <w:webHidden/>
          </w:rPr>
          <w:t>52</w:t>
        </w:r>
        <w:r>
          <w:rPr>
            <w:webHidden/>
          </w:rPr>
          <w:fldChar w:fldCharType="end"/>
        </w:r>
      </w:hyperlink>
    </w:p>
    <w:p w:rsidR="00946BF6" w:rsidRDefault="00A31E12">
      <w:pPr>
        <w:pStyle w:val="Obsah1"/>
        <w:rPr>
          <w:rFonts w:asciiTheme="minorHAnsi" w:eastAsiaTheme="minorEastAsia" w:hAnsiTheme="minorHAnsi" w:cstheme="minorBidi"/>
          <w:b w:val="0"/>
          <w:bCs w:val="0"/>
          <w:sz w:val="22"/>
          <w:szCs w:val="22"/>
          <w:lang w:eastAsia="sk-SK"/>
        </w:rPr>
      </w:pPr>
      <w:hyperlink w:anchor="_Toc325667172" w:history="1">
        <w:r w:rsidR="00946BF6" w:rsidRPr="009565A8">
          <w:rPr>
            <w:rStyle w:val="Hypertextovprepojenie"/>
          </w:rPr>
          <w:t>Prílohy</w:t>
        </w:r>
        <w:r w:rsidR="00946BF6">
          <w:rPr>
            <w:webHidden/>
          </w:rPr>
          <w:tab/>
        </w:r>
        <w:r>
          <w:rPr>
            <w:webHidden/>
          </w:rPr>
          <w:fldChar w:fldCharType="begin"/>
        </w:r>
        <w:r w:rsidR="00946BF6">
          <w:rPr>
            <w:webHidden/>
          </w:rPr>
          <w:instrText xml:space="preserve"> PAGEREF _Toc325667172 \h </w:instrText>
        </w:r>
        <w:r>
          <w:rPr>
            <w:webHidden/>
          </w:rPr>
        </w:r>
        <w:r>
          <w:rPr>
            <w:webHidden/>
          </w:rPr>
          <w:fldChar w:fldCharType="separate"/>
        </w:r>
        <w:r w:rsidR="00344799">
          <w:rPr>
            <w:webHidden/>
          </w:rPr>
          <w:t>53</w:t>
        </w:r>
        <w:r>
          <w:rPr>
            <w:webHidden/>
          </w:rPr>
          <w:fldChar w:fldCharType="end"/>
        </w:r>
      </w:hyperlink>
    </w:p>
    <w:p w:rsidR="00946BF6" w:rsidRDefault="00A31E12">
      <w:pPr>
        <w:pStyle w:val="Obsah1"/>
        <w:rPr>
          <w:rFonts w:asciiTheme="minorHAnsi" w:eastAsiaTheme="minorEastAsia" w:hAnsiTheme="minorHAnsi" w:cstheme="minorBidi"/>
          <w:b w:val="0"/>
          <w:bCs w:val="0"/>
          <w:sz w:val="22"/>
          <w:szCs w:val="22"/>
          <w:lang w:eastAsia="sk-SK"/>
        </w:rPr>
      </w:pPr>
      <w:hyperlink w:anchor="_Toc325667173" w:history="1">
        <w:r w:rsidR="00946BF6" w:rsidRPr="009565A8">
          <w:rPr>
            <w:rStyle w:val="Hypertextovprepojenie"/>
          </w:rPr>
          <w:t>A.</w:t>
        </w:r>
        <w:r w:rsidR="00946BF6">
          <w:rPr>
            <w:rFonts w:asciiTheme="minorHAnsi" w:eastAsiaTheme="minorEastAsia" w:hAnsiTheme="minorHAnsi" w:cstheme="minorBidi"/>
            <w:b w:val="0"/>
            <w:bCs w:val="0"/>
            <w:sz w:val="22"/>
            <w:szCs w:val="22"/>
            <w:lang w:eastAsia="sk-SK"/>
          </w:rPr>
          <w:tab/>
        </w:r>
        <w:r w:rsidR="00946BF6" w:rsidRPr="009565A8">
          <w:rPr>
            <w:rStyle w:val="Hypertextovprepojenie"/>
          </w:rPr>
          <w:t>Používateľská príručka</w:t>
        </w:r>
        <w:r w:rsidR="00946BF6">
          <w:rPr>
            <w:webHidden/>
          </w:rPr>
          <w:tab/>
        </w:r>
        <w:r>
          <w:rPr>
            <w:webHidden/>
          </w:rPr>
          <w:fldChar w:fldCharType="begin"/>
        </w:r>
        <w:r w:rsidR="00946BF6">
          <w:rPr>
            <w:webHidden/>
          </w:rPr>
          <w:instrText xml:space="preserve"> PAGEREF _Toc325667173 \h </w:instrText>
        </w:r>
        <w:r>
          <w:rPr>
            <w:webHidden/>
          </w:rPr>
        </w:r>
        <w:r>
          <w:rPr>
            <w:webHidden/>
          </w:rPr>
          <w:fldChar w:fldCharType="separate"/>
        </w:r>
        <w:r w:rsidR="00344799">
          <w:rPr>
            <w:webHidden/>
          </w:rPr>
          <w:t>54</w:t>
        </w:r>
        <w:r>
          <w:rPr>
            <w:webHidden/>
          </w:rPr>
          <w:fldChar w:fldCharType="end"/>
        </w:r>
      </w:hyperlink>
    </w:p>
    <w:p w:rsidR="00946BF6" w:rsidRDefault="00A31E12">
      <w:pPr>
        <w:pStyle w:val="Obsah2"/>
        <w:rPr>
          <w:rFonts w:asciiTheme="minorHAnsi" w:eastAsiaTheme="minorEastAsia" w:hAnsiTheme="minorHAnsi" w:cstheme="minorBidi"/>
          <w:sz w:val="22"/>
          <w:szCs w:val="22"/>
          <w:lang w:eastAsia="sk-SK"/>
        </w:rPr>
      </w:pPr>
      <w:hyperlink w:anchor="_Toc325667174" w:history="1">
        <w:r w:rsidR="00946BF6" w:rsidRPr="009565A8">
          <w:rPr>
            <w:rStyle w:val="Hypertextovprepojenie"/>
          </w:rPr>
          <w:t>A.1</w:t>
        </w:r>
        <w:r w:rsidR="00946BF6">
          <w:rPr>
            <w:rFonts w:asciiTheme="minorHAnsi" w:eastAsiaTheme="minorEastAsia" w:hAnsiTheme="minorHAnsi" w:cstheme="minorBidi"/>
            <w:sz w:val="22"/>
            <w:szCs w:val="22"/>
            <w:lang w:eastAsia="sk-SK"/>
          </w:rPr>
          <w:tab/>
        </w:r>
        <w:r w:rsidR="00946BF6" w:rsidRPr="009565A8">
          <w:rPr>
            <w:rStyle w:val="Hypertextovprepojenie"/>
          </w:rPr>
          <w:t>Začíname</w:t>
        </w:r>
        <w:r w:rsidR="00946BF6">
          <w:rPr>
            <w:webHidden/>
          </w:rPr>
          <w:tab/>
        </w:r>
        <w:r>
          <w:rPr>
            <w:webHidden/>
          </w:rPr>
          <w:fldChar w:fldCharType="begin"/>
        </w:r>
        <w:r w:rsidR="00946BF6">
          <w:rPr>
            <w:webHidden/>
          </w:rPr>
          <w:instrText xml:space="preserve"> PAGEREF _Toc325667174 \h </w:instrText>
        </w:r>
        <w:r>
          <w:rPr>
            <w:webHidden/>
          </w:rPr>
        </w:r>
        <w:r>
          <w:rPr>
            <w:webHidden/>
          </w:rPr>
          <w:fldChar w:fldCharType="separate"/>
        </w:r>
        <w:r w:rsidR="00344799">
          <w:rPr>
            <w:webHidden/>
          </w:rPr>
          <w:t>55</w:t>
        </w:r>
        <w:r>
          <w:rPr>
            <w:webHidden/>
          </w:rPr>
          <w:fldChar w:fldCharType="end"/>
        </w:r>
      </w:hyperlink>
    </w:p>
    <w:p w:rsidR="00946BF6" w:rsidRDefault="00A31E12">
      <w:pPr>
        <w:pStyle w:val="Obsah3"/>
        <w:rPr>
          <w:rFonts w:asciiTheme="minorHAnsi" w:eastAsiaTheme="minorEastAsia" w:hAnsiTheme="minorHAnsi" w:cstheme="minorBidi"/>
          <w:iCs w:val="0"/>
          <w:sz w:val="22"/>
          <w:szCs w:val="22"/>
          <w:lang w:eastAsia="sk-SK"/>
        </w:rPr>
      </w:pPr>
      <w:hyperlink w:anchor="_Toc325667175" w:history="1">
        <w:r w:rsidR="00946BF6" w:rsidRPr="009565A8">
          <w:rPr>
            <w:rStyle w:val="Hypertextovprepojenie"/>
          </w:rPr>
          <w:t>A.1.1</w:t>
        </w:r>
        <w:r w:rsidR="00946BF6">
          <w:rPr>
            <w:rFonts w:asciiTheme="minorHAnsi" w:eastAsiaTheme="minorEastAsia" w:hAnsiTheme="minorHAnsi" w:cstheme="minorBidi"/>
            <w:iCs w:val="0"/>
            <w:sz w:val="22"/>
            <w:szCs w:val="22"/>
            <w:lang w:eastAsia="sk-SK"/>
          </w:rPr>
          <w:tab/>
        </w:r>
        <w:r w:rsidR="00946BF6" w:rsidRPr="009565A8">
          <w:rPr>
            <w:rStyle w:val="Hypertextovprepojenie"/>
          </w:rPr>
          <w:t>Spustenie aplikácie</w:t>
        </w:r>
        <w:r w:rsidR="00946BF6">
          <w:rPr>
            <w:webHidden/>
          </w:rPr>
          <w:tab/>
        </w:r>
        <w:r>
          <w:rPr>
            <w:webHidden/>
          </w:rPr>
          <w:fldChar w:fldCharType="begin"/>
        </w:r>
        <w:r w:rsidR="00946BF6">
          <w:rPr>
            <w:webHidden/>
          </w:rPr>
          <w:instrText xml:space="preserve"> PAGEREF _Toc325667175 \h </w:instrText>
        </w:r>
        <w:r>
          <w:rPr>
            <w:webHidden/>
          </w:rPr>
        </w:r>
        <w:r>
          <w:rPr>
            <w:webHidden/>
          </w:rPr>
          <w:fldChar w:fldCharType="separate"/>
        </w:r>
        <w:r w:rsidR="00344799">
          <w:rPr>
            <w:webHidden/>
          </w:rPr>
          <w:t>56</w:t>
        </w:r>
        <w:r>
          <w:rPr>
            <w:webHidden/>
          </w:rPr>
          <w:fldChar w:fldCharType="end"/>
        </w:r>
      </w:hyperlink>
    </w:p>
    <w:p w:rsidR="00946BF6" w:rsidRDefault="00A31E12">
      <w:pPr>
        <w:pStyle w:val="Obsah3"/>
        <w:rPr>
          <w:rFonts w:asciiTheme="minorHAnsi" w:eastAsiaTheme="minorEastAsia" w:hAnsiTheme="minorHAnsi" w:cstheme="minorBidi"/>
          <w:iCs w:val="0"/>
          <w:sz w:val="22"/>
          <w:szCs w:val="22"/>
          <w:lang w:eastAsia="sk-SK"/>
        </w:rPr>
      </w:pPr>
      <w:hyperlink w:anchor="_Toc325667176" w:history="1">
        <w:r w:rsidR="00946BF6" w:rsidRPr="009565A8">
          <w:rPr>
            <w:rStyle w:val="Hypertextovprepojenie"/>
          </w:rPr>
          <w:t>A.1.2</w:t>
        </w:r>
        <w:r w:rsidR="00946BF6">
          <w:rPr>
            <w:rFonts w:asciiTheme="minorHAnsi" w:eastAsiaTheme="minorEastAsia" w:hAnsiTheme="minorHAnsi" w:cstheme="minorBidi"/>
            <w:iCs w:val="0"/>
            <w:sz w:val="22"/>
            <w:szCs w:val="22"/>
            <w:lang w:eastAsia="sk-SK"/>
          </w:rPr>
          <w:tab/>
        </w:r>
        <w:r w:rsidR="00946BF6" w:rsidRPr="009565A8">
          <w:rPr>
            <w:rStyle w:val="Hypertextovprepojenie"/>
          </w:rPr>
          <w:t>Hlavné menu</w:t>
        </w:r>
        <w:r w:rsidR="00946BF6">
          <w:rPr>
            <w:webHidden/>
          </w:rPr>
          <w:tab/>
        </w:r>
        <w:r>
          <w:rPr>
            <w:webHidden/>
          </w:rPr>
          <w:fldChar w:fldCharType="begin"/>
        </w:r>
        <w:r w:rsidR="00946BF6">
          <w:rPr>
            <w:webHidden/>
          </w:rPr>
          <w:instrText xml:space="preserve"> PAGEREF _Toc325667176 \h </w:instrText>
        </w:r>
        <w:r>
          <w:rPr>
            <w:webHidden/>
          </w:rPr>
        </w:r>
        <w:r>
          <w:rPr>
            <w:webHidden/>
          </w:rPr>
          <w:fldChar w:fldCharType="separate"/>
        </w:r>
        <w:r w:rsidR="00344799">
          <w:rPr>
            <w:webHidden/>
          </w:rPr>
          <w:t>56</w:t>
        </w:r>
        <w:r>
          <w:rPr>
            <w:webHidden/>
          </w:rPr>
          <w:fldChar w:fldCharType="end"/>
        </w:r>
      </w:hyperlink>
    </w:p>
    <w:p w:rsidR="00946BF6" w:rsidRDefault="00A31E12">
      <w:pPr>
        <w:pStyle w:val="Obsah3"/>
        <w:rPr>
          <w:rFonts w:asciiTheme="minorHAnsi" w:eastAsiaTheme="minorEastAsia" w:hAnsiTheme="minorHAnsi" w:cstheme="minorBidi"/>
          <w:iCs w:val="0"/>
          <w:sz w:val="22"/>
          <w:szCs w:val="22"/>
          <w:lang w:eastAsia="sk-SK"/>
        </w:rPr>
      </w:pPr>
      <w:hyperlink w:anchor="_Toc325667177" w:history="1">
        <w:r w:rsidR="00946BF6" w:rsidRPr="009565A8">
          <w:rPr>
            <w:rStyle w:val="Hypertextovprepojenie"/>
          </w:rPr>
          <w:t>A.1.3</w:t>
        </w:r>
        <w:r w:rsidR="00946BF6">
          <w:rPr>
            <w:rFonts w:asciiTheme="minorHAnsi" w:eastAsiaTheme="minorEastAsia" w:hAnsiTheme="minorHAnsi" w:cstheme="minorBidi"/>
            <w:iCs w:val="0"/>
            <w:sz w:val="22"/>
            <w:szCs w:val="22"/>
            <w:lang w:eastAsia="sk-SK"/>
          </w:rPr>
          <w:tab/>
        </w:r>
        <w:r w:rsidR="00946BF6" w:rsidRPr="009565A8">
          <w:rPr>
            <w:rStyle w:val="Hypertextovprepojenie"/>
          </w:rPr>
          <w:t>Pár informácií nezaškodí</w:t>
        </w:r>
        <w:r w:rsidR="00946BF6">
          <w:rPr>
            <w:webHidden/>
          </w:rPr>
          <w:tab/>
        </w:r>
        <w:r>
          <w:rPr>
            <w:webHidden/>
          </w:rPr>
          <w:fldChar w:fldCharType="begin"/>
        </w:r>
        <w:r w:rsidR="00946BF6">
          <w:rPr>
            <w:webHidden/>
          </w:rPr>
          <w:instrText xml:space="preserve"> PAGEREF _Toc325667177 \h </w:instrText>
        </w:r>
        <w:r>
          <w:rPr>
            <w:webHidden/>
          </w:rPr>
        </w:r>
        <w:r>
          <w:rPr>
            <w:webHidden/>
          </w:rPr>
          <w:fldChar w:fldCharType="separate"/>
        </w:r>
        <w:r w:rsidR="00344799">
          <w:rPr>
            <w:webHidden/>
          </w:rPr>
          <w:t>57</w:t>
        </w:r>
        <w:r>
          <w:rPr>
            <w:webHidden/>
          </w:rPr>
          <w:fldChar w:fldCharType="end"/>
        </w:r>
      </w:hyperlink>
    </w:p>
    <w:p w:rsidR="00946BF6" w:rsidRDefault="00A31E12">
      <w:pPr>
        <w:pStyle w:val="Obsah2"/>
        <w:rPr>
          <w:rFonts w:asciiTheme="minorHAnsi" w:eastAsiaTheme="minorEastAsia" w:hAnsiTheme="minorHAnsi" w:cstheme="minorBidi"/>
          <w:sz w:val="22"/>
          <w:szCs w:val="22"/>
          <w:lang w:eastAsia="sk-SK"/>
        </w:rPr>
      </w:pPr>
      <w:hyperlink w:anchor="_Toc325667178" w:history="1">
        <w:r w:rsidR="00946BF6" w:rsidRPr="009565A8">
          <w:rPr>
            <w:rStyle w:val="Hypertextovprepojenie"/>
          </w:rPr>
          <w:t>A.2</w:t>
        </w:r>
        <w:r w:rsidR="00946BF6">
          <w:rPr>
            <w:rFonts w:asciiTheme="minorHAnsi" w:eastAsiaTheme="minorEastAsia" w:hAnsiTheme="minorHAnsi" w:cstheme="minorBidi"/>
            <w:sz w:val="22"/>
            <w:szCs w:val="22"/>
            <w:lang w:eastAsia="sk-SK"/>
          </w:rPr>
          <w:tab/>
        </w:r>
        <w:r w:rsidR="00946BF6" w:rsidRPr="009565A8">
          <w:rPr>
            <w:rStyle w:val="Hypertextovprepojenie"/>
          </w:rPr>
          <w:t>Pracujeme s maticami</w:t>
        </w:r>
        <w:r w:rsidR="00946BF6">
          <w:rPr>
            <w:webHidden/>
          </w:rPr>
          <w:tab/>
        </w:r>
        <w:r>
          <w:rPr>
            <w:webHidden/>
          </w:rPr>
          <w:fldChar w:fldCharType="begin"/>
        </w:r>
        <w:r w:rsidR="00946BF6">
          <w:rPr>
            <w:webHidden/>
          </w:rPr>
          <w:instrText xml:space="preserve"> PAGEREF _Toc325667178 \h </w:instrText>
        </w:r>
        <w:r>
          <w:rPr>
            <w:webHidden/>
          </w:rPr>
        </w:r>
        <w:r>
          <w:rPr>
            <w:webHidden/>
          </w:rPr>
          <w:fldChar w:fldCharType="separate"/>
        </w:r>
        <w:r w:rsidR="00344799">
          <w:rPr>
            <w:webHidden/>
          </w:rPr>
          <w:t>58</w:t>
        </w:r>
        <w:r>
          <w:rPr>
            <w:webHidden/>
          </w:rPr>
          <w:fldChar w:fldCharType="end"/>
        </w:r>
      </w:hyperlink>
    </w:p>
    <w:p w:rsidR="00946BF6" w:rsidRDefault="00A31E12">
      <w:pPr>
        <w:pStyle w:val="Obsah3"/>
        <w:rPr>
          <w:rFonts w:asciiTheme="minorHAnsi" w:eastAsiaTheme="minorEastAsia" w:hAnsiTheme="minorHAnsi" w:cstheme="minorBidi"/>
          <w:iCs w:val="0"/>
          <w:sz w:val="22"/>
          <w:szCs w:val="22"/>
          <w:lang w:eastAsia="sk-SK"/>
        </w:rPr>
      </w:pPr>
      <w:hyperlink w:anchor="_Toc325667179" w:history="1">
        <w:r w:rsidR="00946BF6" w:rsidRPr="009565A8">
          <w:rPr>
            <w:rStyle w:val="Hypertextovprepojenie"/>
          </w:rPr>
          <w:t>A.2.1</w:t>
        </w:r>
        <w:r w:rsidR="00946BF6">
          <w:rPr>
            <w:rFonts w:asciiTheme="minorHAnsi" w:eastAsiaTheme="minorEastAsia" w:hAnsiTheme="minorHAnsi" w:cstheme="minorBidi"/>
            <w:iCs w:val="0"/>
            <w:sz w:val="22"/>
            <w:szCs w:val="22"/>
            <w:lang w:eastAsia="sk-SK"/>
          </w:rPr>
          <w:tab/>
        </w:r>
        <w:r w:rsidR="00946BF6" w:rsidRPr="009565A8">
          <w:rPr>
            <w:rStyle w:val="Hypertextovprepojenie"/>
          </w:rPr>
          <w:t>Generátor matíc</w:t>
        </w:r>
        <w:r w:rsidR="00946BF6">
          <w:rPr>
            <w:webHidden/>
          </w:rPr>
          <w:tab/>
        </w:r>
        <w:r>
          <w:rPr>
            <w:webHidden/>
          </w:rPr>
          <w:fldChar w:fldCharType="begin"/>
        </w:r>
        <w:r w:rsidR="00946BF6">
          <w:rPr>
            <w:webHidden/>
          </w:rPr>
          <w:instrText xml:space="preserve"> PAGEREF _Toc325667179 \h </w:instrText>
        </w:r>
        <w:r>
          <w:rPr>
            <w:webHidden/>
          </w:rPr>
        </w:r>
        <w:r>
          <w:rPr>
            <w:webHidden/>
          </w:rPr>
          <w:fldChar w:fldCharType="separate"/>
        </w:r>
        <w:r w:rsidR="00344799">
          <w:rPr>
            <w:webHidden/>
          </w:rPr>
          <w:t>58</w:t>
        </w:r>
        <w:r>
          <w:rPr>
            <w:webHidden/>
          </w:rPr>
          <w:fldChar w:fldCharType="end"/>
        </w:r>
      </w:hyperlink>
    </w:p>
    <w:p w:rsidR="00946BF6" w:rsidRDefault="00A31E12">
      <w:pPr>
        <w:pStyle w:val="Obsah3"/>
        <w:rPr>
          <w:rFonts w:asciiTheme="minorHAnsi" w:eastAsiaTheme="minorEastAsia" w:hAnsiTheme="minorHAnsi" w:cstheme="minorBidi"/>
          <w:iCs w:val="0"/>
          <w:sz w:val="22"/>
          <w:szCs w:val="22"/>
          <w:lang w:eastAsia="sk-SK"/>
        </w:rPr>
      </w:pPr>
      <w:hyperlink w:anchor="_Toc325667180" w:history="1">
        <w:r w:rsidR="00946BF6" w:rsidRPr="009565A8">
          <w:rPr>
            <w:rStyle w:val="Hypertextovprepojenie"/>
          </w:rPr>
          <w:t>A.2.2</w:t>
        </w:r>
        <w:r w:rsidR="00946BF6">
          <w:rPr>
            <w:rFonts w:asciiTheme="minorHAnsi" w:eastAsiaTheme="minorEastAsia" w:hAnsiTheme="minorHAnsi" w:cstheme="minorBidi"/>
            <w:iCs w:val="0"/>
            <w:sz w:val="22"/>
            <w:szCs w:val="22"/>
            <w:lang w:eastAsia="sk-SK"/>
          </w:rPr>
          <w:tab/>
        </w:r>
        <w:r w:rsidR="00946BF6" w:rsidRPr="009565A8">
          <w:rPr>
            <w:rStyle w:val="Hypertextovprepojenie"/>
          </w:rPr>
          <w:t>Podprogram pre riešenie sústav lineárnych rovníc</w:t>
        </w:r>
        <w:r w:rsidR="00946BF6">
          <w:rPr>
            <w:webHidden/>
          </w:rPr>
          <w:tab/>
        </w:r>
        <w:r>
          <w:rPr>
            <w:webHidden/>
          </w:rPr>
          <w:fldChar w:fldCharType="begin"/>
        </w:r>
        <w:r w:rsidR="00946BF6">
          <w:rPr>
            <w:webHidden/>
          </w:rPr>
          <w:instrText xml:space="preserve"> PAGEREF _Toc325667180 \h </w:instrText>
        </w:r>
        <w:r>
          <w:rPr>
            <w:webHidden/>
          </w:rPr>
        </w:r>
        <w:r>
          <w:rPr>
            <w:webHidden/>
          </w:rPr>
          <w:fldChar w:fldCharType="separate"/>
        </w:r>
        <w:r w:rsidR="00344799">
          <w:rPr>
            <w:webHidden/>
          </w:rPr>
          <w:t>61</w:t>
        </w:r>
        <w:r>
          <w:rPr>
            <w:webHidden/>
          </w:rPr>
          <w:fldChar w:fldCharType="end"/>
        </w:r>
      </w:hyperlink>
    </w:p>
    <w:p w:rsidR="00946BF6" w:rsidRDefault="00A31E12">
      <w:pPr>
        <w:pStyle w:val="Obsah2"/>
        <w:rPr>
          <w:rFonts w:asciiTheme="minorHAnsi" w:eastAsiaTheme="minorEastAsia" w:hAnsiTheme="minorHAnsi" w:cstheme="minorBidi"/>
          <w:sz w:val="22"/>
          <w:szCs w:val="22"/>
          <w:lang w:eastAsia="sk-SK"/>
        </w:rPr>
      </w:pPr>
      <w:hyperlink w:anchor="_Toc325667181" w:history="1">
        <w:r w:rsidR="00946BF6" w:rsidRPr="009565A8">
          <w:rPr>
            <w:rStyle w:val="Hypertextovprepojenie"/>
          </w:rPr>
          <w:t>A.3</w:t>
        </w:r>
        <w:r w:rsidR="00946BF6">
          <w:rPr>
            <w:rFonts w:asciiTheme="minorHAnsi" w:eastAsiaTheme="minorEastAsia" w:hAnsiTheme="minorHAnsi" w:cstheme="minorBidi"/>
            <w:sz w:val="22"/>
            <w:szCs w:val="22"/>
            <w:lang w:eastAsia="sk-SK"/>
          </w:rPr>
          <w:tab/>
        </w:r>
        <w:r w:rsidR="00946BF6" w:rsidRPr="009565A8">
          <w:rPr>
            <w:rStyle w:val="Hypertextovprepojenie"/>
          </w:rPr>
          <w:t>Končíme</w:t>
        </w:r>
        <w:r w:rsidR="00946BF6">
          <w:rPr>
            <w:webHidden/>
          </w:rPr>
          <w:tab/>
        </w:r>
        <w:r>
          <w:rPr>
            <w:webHidden/>
          </w:rPr>
          <w:fldChar w:fldCharType="begin"/>
        </w:r>
        <w:r w:rsidR="00946BF6">
          <w:rPr>
            <w:webHidden/>
          </w:rPr>
          <w:instrText xml:space="preserve"> PAGEREF _Toc325667181 \h </w:instrText>
        </w:r>
        <w:r>
          <w:rPr>
            <w:webHidden/>
          </w:rPr>
        </w:r>
        <w:r>
          <w:rPr>
            <w:webHidden/>
          </w:rPr>
          <w:fldChar w:fldCharType="separate"/>
        </w:r>
        <w:r w:rsidR="00344799">
          <w:rPr>
            <w:webHidden/>
          </w:rPr>
          <w:t>64</w:t>
        </w:r>
        <w:r>
          <w:rPr>
            <w:webHidden/>
          </w:rPr>
          <w:fldChar w:fldCharType="end"/>
        </w:r>
      </w:hyperlink>
    </w:p>
    <w:p w:rsidR="00946BF6" w:rsidRDefault="00A31E12">
      <w:pPr>
        <w:pStyle w:val="Obsah2"/>
        <w:rPr>
          <w:rFonts w:asciiTheme="minorHAnsi" w:eastAsiaTheme="minorEastAsia" w:hAnsiTheme="minorHAnsi" w:cstheme="minorBidi"/>
          <w:sz w:val="22"/>
          <w:szCs w:val="22"/>
          <w:lang w:eastAsia="sk-SK"/>
        </w:rPr>
      </w:pPr>
      <w:hyperlink w:anchor="_Toc325667182" w:history="1">
        <w:r w:rsidR="00946BF6" w:rsidRPr="009565A8">
          <w:rPr>
            <w:rStyle w:val="Hypertextovprepojenie"/>
          </w:rPr>
          <w:t>A.4</w:t>
        </w:r>
        <w:r w:rsidR="00946BF6">
          <w:rPr>
            <w:rFonts w:asciiTheme="minorHAnsi" w:eastAsiaTheme="minorEastAsia" w:hAnsiTheme="minorHAnsi" w:cstheme="minorBidi"/>
            <w:sz w:val="22"/>
            <w:szCs w:val="22"/>
            <w:lang w:eastAsia="sk-SK"/>
          </w:rPr>
          <w:tab/>
        </w:r>
        <w:r w:rsidR="00946BF6" w:rsidRPr="009565A8">
          <w:rPr>
            <w:rStyle w:val="Hypertextovprepojenie"/>
          </w:rPr>
          <w:t>Programujeme vlastné metódy</w:t>
        </w:r>
        <w:r w:rsidR="00946BF6">
          <w:rPr>
            <w:webHidden/>
          </w:rPr>
          <w:tab/>
        </w:r>
        <w:r>
          <w:rPr>
            <w:webHidden/>
          </w:rPr>
          <w:fldChar w:fldCharType="begin"/>
        </w:r>
        <w:r w:rsidR="00946BF6">
          <w:rPr>
            <w:webHidden/>
          </w:rPr>
          <w:instrText xml:space="preserve"> PAGEREF _Toc325667182 \h </w:instrText>
        </w:r>
        <w:r>
          <w:rPr>
            <w:webHidden/>
          </w:rPr>
        </w:r>
        <w:r>
          <w:rPr>
            <w:webHidden/>
          </w:rPr>
          <w:fldChar w:fldCharType="separate"/>
        </w:r>
        <w:r w:rsidR="00344799">
          <w:rPr>
            <w:webHidden/>
          </w:rPr>
          <w:t>65</w:t>
        </w:r>
        <w:r>
          <w:rPr>
            <w:webHidden/>
          </w:rPr>
          <w:fldChar w:fldCharType="end"/>
        </w:r>
      </w:hyperlink>
    </w:p>
    <w:p w:rsidR="00946BF6" w:rsidRDefault="00A31E12">
      <w:pPr>
        <w:pStyle w:val="Obsah3"/>
        <w:rPr>
          <w:rFonts w:asciiTheme="minorHAnsi" w:eastAsiaTheme="minorEastAsia" w:hAnsiTheme="minorHAnsi" w:cstheme="minorBidi"/>
          <w:iCs w:val="0"/>
          <w:sz w:val="22"/>
          <w:szCs w:val="22"/>
          <w:lang w:eastAsia="sk-SK"/>
        </w:rPr>
      </w:pPr>
      <w:hyperlink w:anchor="_Toc325667183" w:history="1">
        <w:r w:rsidR="00946BF6" w:rsidRPr="009565A8">
          <w:rPr>
            <w:rStyle w:val="Hypertextovprepojenie"/>
          </w:rPr>
          <w:t>A.4.1</w:t>
        </w:r>
        <w:r w:rsidR="00946BF6">
          <w:rPr>
            <w:rFonts w:asciiTheme="minorHAnsi" w:eastAsiaTheme="minorEastAsia" w:hAnsiTheme="minorHAnsi" w:cstheme="minorBidi"/>
            <w:iCs w:val="0"/>
            <w:sz w:val="22"/>
            <w:szCs w:val="22"/>
            <w:lang w:eastAsia="sk-SK"/>
          </w:rPr>
          <w:tab/>
        </w:r>
        <w:r w:rsidR="00946BF6" w:rsidRPr="009565A8">
          <w:rPr>
            <w:rStyle w:val="Hypertextovprepojenie"/>
          </w:rPr>
          <w:t>Vytvorenie projektu</w:t>
        </w:r>
        <w:r w:rsidR="00946BF6">
          <w:rPr>
            <w:webHidden/>
          </w:rPr>
          <w:tab/>
        </w:r>
        <w:r>
          <w:rPr>
            <w:webHidden/>
          </w:rPr>
          <w:fldChar w:fldCharType="begin"/>
        </w:r>
        <w:r w:rsidR="00946BF6">
          <w:rPr>
            <w:webHidden/>
          </w:rPr>
          <w:instrText xml:space="preserve"> PAGEREF _Toc325667183 \h </w:instrText>
        </w:r>
        <w:r>
          <w:rPr>
            <w:webHidden/>
          </w:rPr>
        </w:r>
        <w:r>
          <w:rPr>
            <w:webHidden/>
          </w:rPr>
          <w:fldChar w:fldCharType="separate"/>
        </w:r>
        <w:r w:rsidR="00344799">
          <w:rPr>
            <w:webHidden/>
          </w:rPr>
          <w:t>65</w:t>
        </w:r>
        <w:r>
          <w:rPr>
            <w:webHidden/>
          </w:rPr>
          <w:fldChar w:fldCharType="end"/>
        </w:r>
      </w:hyperlink>
    </w:p>
    <w:p w:rsidR="00946BF6" w:rsidRDefault="00A31E12">
      <w:pPr>
        <w:pStyle w:val="Obsah3"/>
        <w:rPr>
          <w:rFonts w:asciiTheme="minorHAnsi" w:eastAsiaTheme="minorEastAsia" w:hAnsiTheme="minorHAnsi" w:cstheme="minorBidi"/>
          <w:iCs w:val="0"/>
          <w:sz w:val="22"/>
          <w:szCs w:val="22"/>
          <w:lang w:eastAsia="sk-SK"/>
        </w:rPr>
      </w:pPr>
      <w:hyperlink w:anchor="_Toc325667184" w:history="1">
        <w:r w:rsidR="00946BF6" w:rsidRPr="009565A8">
          <w:rPr>
            <w:rStyle w:val="Hypertextovprepojenie"/>
          </w:rPr>
          <w:t>A.4.2</w:t>
        </w:r>
        <w:r w:rsidR="00946BF6">
          <w:rPr>
            <w:rFonts w:asciiTheme="minorHAnsi" w:eastAsiaTheme="minorEastAsia" w:hAnsiTheme="minorHAnsi" w:cstheme="minorBidi"/>
            <w:iCs w:val="0"/>
            <w:sz w:val="22"/>
            <w:szCs w:val="22"/>
            <w:lang w:eastAsia="sk-SK"/>
          </w:rPr>
          <w:tab/>
        </w:r>
        <w:r w:rsidR="00946BF6" w:rsidRPr="009565A8">
          <w:rPr>
            <w:rStyle w:val="Hypertextovprepojenie"/>
          </w:rPr>
          <w:t>Príprava</w:t>
        </w:r>
        <w:r w:rsidR="00946BF6">
          <w:rPr>
            <w:webHidden/>
          </w:rPr>
          <w:tab/>
        </w:r>
        <w:r>
          <w:rPr>
            <w:webHidden/>
          </w:rPr>
          <w:fldChar w:fldCharType="begin"/>
        </w:r>
        <w:r w:rsidR="00946BF6">
          <w:rPr>
            <w:webHidden/>
          </w:rPr>
          <w:instrText xml:space="preserve"> PAGEREF _Toc325667184 \h </w:instrText>
        </w:r>
        <w:r>
          <w:rPr>
            <w:webHidden/>
          </w:rPr>
        </w:r>
        <w:r>
          <w:rPr>
            <w:webHidden/>
          </w:rPr>
          <w:fldChar w:fldCharType="separate"/>
        </w:r>
        <w:r w:rsidR="00344799">
          <w:rPr>
            <w:webHidden/>
          </w:rPr>
          <w:t>66</w:t>
        </w:r>
        <w:r>
          <w:rPr>
            <w:webHidden/>
          </w:rPr>
          <w:fldChar w:fldCharType="end"/>
        </w:r>
      </w:hyperlink>
    </w:p>
    <w:p w:rsidR="00946BF6" w:rsidRDefault="00A31E12">
      <w:pPr>
        <w:pStyle w:val="Obsah3"/>
        <w:rPr>
          <w:rFonts w:asciiTheme="minorHAnsi" w:eastAsiaTheme="minorEastAsia" w:hAnsiTheme="minorHAnsi" w:cstheme="minorBidi"/>
          <w:iCs w:val="0"/>
          <w:sz w:val="22"/>
          <w:szCs w:val="22"/>
          <w:lang w:eastAsia="sk-SK"/>
        </w:rPr>
      </w:pPr>
      <w:hyperlink w:anchor="_Toc325667185" w:history="1">
        <w:r w:rsidR="00946BF6" w:rsidRPr="009565A8">
          <w:rPr>
            <w:rStyle w:val="Hypertextovprepojenie"/>
          </w:rPr>
          <w:t>A.4.3</w:t>
        </w:r>
        <w:r w:rsidR="00946BF6">
          <w:rPr>
            <w:rFonts w:asciiTheme="minorHAnsi" w:eastAsiaTheme="minorEastAsia" w:hAnsiTheme="minorHAnsi" w:cstheme="minorBidi"/>
            <w:iCs w:val="0"/>
            <w:sz w:val="22"/>
            <w:szCs w:val="22"/>
            <w:lang w:eastAsia="sk-SK"/>
          </w:rPr>
          <w:tab/>
        </w:r>
        <w:r w:rsidR="00946BF6" w:rsidRPr="009565A8">
          <w:rPr>
            <w:rStyle w:val="Hypertextovprepojenie"/>
          </w:rPr>
          <w:t>Implementácia</w:t>
        </w:r>
        <w:r w:rsidR="00946BF6">
          <w:rPr>
            <w:webHidden/>
          </w:rPr>
          <w:tab/>
        </w:r>
        <w:r>
          <w:rPr>
            <w:webHidden/>
          </w:rPr>
          <w:fldChar w:fldCharType="begin"/>
        </w:r>
        <w:r w:rsidR="00946BF6">
          <w:rPr>
            <w:webHidden/>
          </w:rPr>
          <w:instrText xml:space="preserve"> PAGEREF _Toc325667185 \h </w:instrText>
        </w:r>
        <w:r>
          <w:rPr>
            <w:webHidden/>
          </w:rPr>
        </w:r>
        <w:r>
          <w:rPr>
            <w:webHidden/>
          </w:rPr>
          <w:fldChar w:fldCharType="separate"/>
        </w:r>
        <w:r w:rsidR="00344799">
          <w:rPr>
            <w:webHidden/>
          </w:rPr>
          <w:t>70</w:t>
        </w:r>
        <w:r>
          <w:rPr>
            <w:webHidden/>
          </w:rPr>
          <w:fldChar w:fldCharType="end"/>
        </w:r>
      </w:hyperlink>
    </w:p>
    <w:p w:rsidR="00946BF6" w:rsidRDefault="00A31E12">
      <w:pPr>
        <w:pStyle w:val="Obsah3"/>
        <w:rPr>
          <w:rFonts w:asciiTheme="minorHAnsi" w:eastAsiaTheme="minorEastAsia" w:hAnsiTheme="minorHAnsi" w:cstheme="minorBidi"/>
          <w:iCs w:val="0"/>
          <w:sz w:val="22"/>
          <w:szCs w:val="22"/>
          <w:lang w:eastAsia="sk-SK"/>
        </w:rPr>
      </w:pPr>
      <w:hyperlink w:anchor="_Toc325667186" w:history="1">
        <w:r w:rsidR="00946BF6" w:rsidRPr="009565A8">
          <w:rPr>
            <w:rStyle w:val="Hypertextovprepojenie"/>
          </w:rPr>
          <w:t>A.4.4</w:t>
        </w:r>
        <w:r w:rsidR="00946BF6">
          <w:rPr>
            <w:rFonts w:asciiTheme="minorHAnsi" w:eastAsiaTheme="minorEastAsia" w:hAnsiTheme="minorHAnsi" w:cstheme="minorBidi"/>
            <w:iCs w:val="0"/>
            <w:sz w:val="22"/>
            <w:szCs w:val="22"/>
            <w:lang w:eastAsia="sk-SK"/>
          </w:rPr>
          <w:tab/>
        </w:r>
        <w:r w:rsidR="00946BF6" w:rsidRPr="009565A8">
          <w:rPr>
            <w:rStyle w:val="Hypertextovprepojenie"/>
          </w:rPr>
          <w:t>Zavedenie vytvorenej metódy do systému Linear Systems Solver</w:t>
        </w:r>
        <w:r w:rsidR="00946BF6">
          <w:rPr>
            <w:webHidden/>
          </w:rPr>
          <w:tab/>
        </w:r>
        <w:r>
          <w:rPr>
            <w:webHidden/>
          </w:rPr>
          <w:fldChar w:fldCharType="begin"/>
        </w:r>
        <w:r w:rsidR="00946BF6">
          <w:rPr>
            <w:webHidden/>
          </w:rPr>
          <w:instrText xml:space="preserve"> PAGEREF _Toc325667186 \h </w:instrText>
        </w:r>
        <w:r>
          <w:rPr>
            <w:webHidden/>
          </w:rPr>
        </w:r>
        <w:r>
          <w:rPr>
            <w:webHidden/>
          </w:rPr>
          <w:fldChar w:fldCharType="separate"/>
        </w:r>
        <w:r w:rsidR="00344799">
          <w:rPr>
            <w:webHidden/>
          </w:rPr>
          <w:t>71</w:t>
        </w:r>
        <w:r>
          <w:rPr>
            <w:webHidden/>
          </w:rPr>
          <w:fldChar w:fldCharType="end"/>
        </w:r>
      </w:hyperlink>
    </w:p>
    <w:p w:rsidR="00946BF6" w:rsidRDefault="00A31E12">
      <w:pPr>
        <w:pStyle w:val="Obsah1"/>
        <w:rPr>
          <w:rFonts w:asciiTheme="minorHAnsi" w:eastAsiaTheme="minorEastAsia" w:hAnsiTheme="minorHAnsi" w:cstheme="minorBidi"/>
          <w:b w:val="0"/>
          <w:bCs w:val="0"/>
          <w:sz w:val="22"/>
          <w:szCs w:val="22"/>
          <w:lang w:eastAsia="sk-SK"/>
        </w:rPr>
      </w:pPr>
      <w:hyperlink w:anchor="_Toc325667187" w:history="1">
        <w:r w:rsidR="00946BF6" w:rsidRPr="009565A8">
          <w:rPr>
            <w:rStyle w:val="Hypertextovprepojenie"/>
          </w:rPr>
          <w:t>B.</w:t>
        </w:r>
        <w:r w:rsidR="00946BF6">
          <w:rPr>
            <w:rFonts w:asciiTheme="minorHAnsi" w:eastAsiaTheme="minorEastAsia" w:hAnsiTheme="minorHAnsi" w:cstheme="minorBidi"/>
            <w:b w:val="0"/>
            <w:bCs w:val="0"/>
            <w:sz w:val="22"/>
            <w:szCs w:val="22"/>
            <w:lang w:eastAsia="sk-SK"/>
          </w:rPr>
          <w:tab/>
        </w:r>
        <w:r w:rsidR="00946BF6" w:rsidRPr="009565A8">
          <w:rPr>
            <w:rStyle w:val="Hypertextovprepojenie"/>
          </w:rPr>
          <w:t>Systémová príručka</w:t>
        </w:r>
        <w:r w:rsidR="00946BF6">
          <w:rPr>
            <w:webHidden/>
          </w:rPr>
          <w:tab/>
        </w:r>
        <w:r>
          <w:rPr>
            <w:webHidden/>
          </w:rPr>
          <w:fldChar w:fldCharType="begin"/>
        </w:r>
        <w:r w:rsidR="00946BF6">
          <w:rPr>
            <w:webHidden/>
          </w:rPr>
          <w:instrText xml:space="preserve"> PAGEREF _Toc325667187 \h </w:instrText>
        </w:r>
        <w:r>
          <w:rPr>
            <w:webHidden/>
          </w:rPr>
        </w:r>
        <w:r>
          <w:rPr>
            <w:webHidden/>
          </w:rPr>
          <w:fldChar w:fldCharType="separate"/>
        </w:r>
        <w:r w:rsidR="00344799">
          <w:rPr>
            <w:webHidden/>
          </w:rPr>
          <w:t>73</w:t>
        </w:r>
        <w:r>
          <w:rPr>
            <w:webHidden/>
          </w:rPr>
          <w:fldChar w:fldCharType="end"/>
        </w:r>
      </w:hyperlink>
    </w:p>
    <w:p w:rsidR="00946BF6" w:rsidRDefault="00A31E12">
      <w:pPr>
        <w:pStyle w:val="Obsah2"/>
        <w:rPr>
          <w:rFonts w:asciiTheme="minorHAnsi" w:eastAsiaTheme="minorEastAsia" w:hAnsiTheme="minorHAnsi" w:cstheme="minorBidi"/>
          <w:sz w:val="22"/>
          <w:szCs w:val="22"/>
          <w:lang w:eastAsia="sk-SK"/>
        </w:rPr>
      </w:pPr>
      <w:hyperlink w:anchor="_Toc325667188" w:history="1">
        <w:r w:rsidR="00946BF6" w:rsidRPr="009565A8">
          <w:rPr>
            <w:rStyle w:val="Hypertextovprepojenie"/>
          </w:rPr>
          <w:t>B.1</w:t>
        </w:r>
        <w:r w:rsidR="00946BF6">
          <w:rPr>
            <w:rFonts w:asciiTheme="minorHAnsi" w:eastAsiaTheme="minorEastAsia" w:hAnsiTheme="minorHAnsi" w:cstheme="minorBidi"/>
            <w:sz w:val="22"/>
            <w:szCs w:val="22"/>
            <w:lang w:eastAsia="sk-SK"/>
          </w:rPr>
          <w:tab/>
        </w:r>
        <w:r w:rsidR="00946BF6" w:rsidRPr="009565A8">
          <w:rPr>
            <w:rStyle w:val="Hypertextovprepojenie"/>
          </w:rPr>
          <w:t>Základné informácie</w:t>
        </w:r>
        <w:r w:rsidR="00946BF6">
          <w:rPr>
            <w:webHidden/>
          </w:rPr>
          <w:tab/>
        </w:r>
        <w:r>
          <w:rPr>
            <w:webHidden/>
          </w:rPr>
          <w:fldChar w:fldCharType="begin"/>
        </w:r>
        <w:r w:rsidR="00946BF6">
          <w:rPr>
            <w:webHidden/>
          </w:rPr>
          <w:instrText xml:space="preserve"> PAGEREF _Toc325667188 \h </w:instrText>
        </w:r>
        <w:r>
          <w:rPr>
            <w:webHidden/>
          </w:rPr>
        </w:r>
        <w:r>
          <w:rPr>
            <w:webHidden/>
          </w:rPr>
          <w:fldChar w:fldCharType="separate"/>
        </w:r>
        <w:r w:rsidR="00344799">
          <w:rPr>
            <w:webHidden/>
          </w:rPr>
          <w:t>74</w:t>
        </w:r>
        <w:r>
          <w:rPr>
            <w:webHidden/>
          </w:rPr>
          <w:fldChar w:fldCharType="end"/>
        </w:r>
      </w:hyperlink>
    </w:p>
    <w:p w:rsidR="00946BF6" w:rsidRDefault="00A31E12">
      <w:pPr>
        <w:pStyle w:val="Obsah3"/>
        <w:rPr>
          <w:rFonts w:asciiTheme="minorHAnsi" w:eastAsiaTheme="minorEastAsia" w:hAnsiTheme="minorHAnsi" w:cstheme="minorBidi"/>
          <w:iCs w:val="0"/>
          <w:sz w:val="22"/>
          <w:szCs w:val="22"/>
          <w:lang w:eastAsia="sk-SK"/>
        </w:rPr>
      </w:pPr>
      <w:hyperlink w:anchor="_Toc325667189" w:history="1">
        <w:r w:rsidR="00946BF6" w:rsidRPr="009565A8">
          <w:rPr>
            <w:rStyle w:val="Hypertextovprepojenie"/>
          </w:rPr>
          <w:t>B.1.1</w:t>
        </w:r>
        <w:r w:rsidR="00946BF6">
          <w:rPr>
            <w:rFonts w:asciiTheme="minorHAnsi" w:eastAsiaTheme="minorEastAsia" w:hAnsiTheme="minorHAnsi" w:cstheme="minorBidi"/>
            <w:iCs w:val="0"/>
            <w:sz w:val="22"/>
            <w:szCs w:val="22"/>
            <w:lang w:eastAsia="sk-SK"/>
          </w:rPr>
          <w:tab/>
        </w:r>
        <w:r w:rsidR="00946BF6" w:rsidRPr="009565A8">
          <w:rPr>
            <w:rStyle w:val="Hypertextovprepojenie"/>
          </w:rPr>
          <w:t>Výber programovacieho jazyka</w:t>
        </w:r>
        <w:r w:rsidR="00946BF6">
          <w:rPr>
            <w:webHidden/>
          </w:rPr>
          <w:tab/>
        </w:r>
        <w:r>
          <w:rPr>
            <w:webHidden/>
          </w:rPr>
          <w:fldChar w:fldCharType="begin"/>
        </w:r>
        <w:r w:rsidR="00946BF6">
          <w:rPr>
            <w:webHidden/>
          </w:rPr>
          <w:instrText xml:space="preserve"> PAGEREF _Toc325667189 \h </w:instrText>
        </w:r>
        <w:r>
          <w:rPr>
            <w:webHidden/>
          </w:rPr>
        </w:r>
        <w:r>
          <w:rPr>
            <w:webHidden/>
          </w:rPr>
          <w:fldChar w:fldCharType="separate"/>
        </w:r>
        <w:r w:rsidR="00344799">
          <w:rPr>
            <w:webHidden/>
          </w:rPr>
          <w:t>74</w:t>
        </w:r>
        <w:r>
          <w:rPr>
            <w:webHidden/>
          </w:rPr>
          <w:fldChar w:fldCharType="end"/>
        </w:r>
      </w:hyperlink>
    </w:p>
    <w:p w:rsidR="00946BF6" w:rsidRDefault="00A31E12">
      <w:pPr>
        <w:pStyle w:val="Obsah3"/>
        <w:rPr>
          <w:rFonts w:asciiTheme="minorHAnsi" w:eastAsiaTheme="minorEastAsia" w:hAnsiTheme="minorHAnsi" w:cstheme="minorBidi"/>
          <w:iCs w:val="0"/>
          <w:sz w:val="22"/>
          <w:szCs w:val="22"/>
          <w:lang w:eastAsia="sk-SK"/>
        </w:rPr>
      </w:pPr>
      <w:hyperlink w:anchor="_Toc325667190" w:history="1">
        <w:r w:rsidR="00946BF6" w:rsidRPr="009565A8">
          <w:rPr>
            <w:rStyle w:val="Hypertextovprepojenie"/>
          </w:rPr>
          <w:t>B.1.2</w:t>
        </w:r>
        <w:r w:rsidR="00946BF6">
          <w:rPr>
            <w:rFonts w:asciiTheme="minorHAnsi" w:eastAsiaTheme="minorEastAsia" w:hAnsiTheme="minorHAnsi" w:cstheme="minorBidi"/>
            <w:iCs w:val="0"/>
            <w:sz w:val="22"/>
            <w:szCs w:val="22"/>
            <w:lang w:eastAsia="sk-SK"/>
          </w:rPr>
          <w:tab/>
        </w:r>
        <w:r w:rsidR="00946BF6" w:rsidRPr="009565A8">
          <w:rPr>
            <w:rStyle w:val="Hypertextovprepojenie"/>
          </w:rPr>
          <w:t>Výber vývojového prostredia</w:t>
        </w:r>
        <w:r w:rsidR="00946BF6">
          <w:rPr>
            <w:webHidden/>
          </w:rPr>
          <w:tab/>
        </w:r>
        <w:r>
          <w:rPr>
            <w:webHidden/>
          </w:rPr>
          <w:fldChar w:fldCharType="begin"/>
        </w:r>
        <w:r w:rsidR="00946BF6">
          <w:rPr>
            <w:webHidden/>
          </w:rPr>
          <w:instrText xml:space="preserve"> PAGEREF _Toc325667190 \h </w:instrText>
        </w:r>
        <w:r>
          <w:rPr>
            <w:webHidden/>
          </w:rPr>
        </w:r>
        <w:r>
          <w:rPr>
            <w:webHidden/>
          </w:rPr>
          <w:fldChar w:fldCharType="separate"/>
        </w:r>
        <w:r w:rsidR="00344799">
          <w:rPr>
            <w:webHidden/>
          </w:rPr>
          <w:t>74</w:t>
        </w:r>
        <w:r>
          <w:rPr>
            <w:webHidden/>
          </w:rPr>
          <w:fldChar w:fldCharType="end"/>
        </w:r>
      </w:hyperlink>
    </w:p>
    <w:p w:rsidR="00946BF6" w:rsidRDefault="00A31E12">
      <w:pPr>
        <w:pStyle w:val="Obsah3"/>
        <w:rPr>
          <w:rFonts w:asciiTheme="minorHAnsi" w:eastAsiaTheme="minorEastAsia" w:hAnsiTheme="minorHAnsi" w:cstheme="minorBidi"/>
          <w:iCs w:val="0"/>
          <w:sz w:val="22"/>
          <w:szCs w:val="22"/>
          <w:lang w:eastAsia="sk-SK"/>
        </w:rPr>
      </w:pPr>
      <w:hyperlink w:anchor="_Toc325667191" w:history="1">
        <w:r w:rsidR="00946BF6" w:rsidRPr="009565A8">
          <w:rPr>
            <w:rStyle w:val="Hypertextovprepojenie"/>
          </w:rPr>
          <w:t>B.1.3</w:t>
        </w:r>
        <w:r w:rsidR="00946BF6">
          <w:rPr>
            <w:rFonts w:asciiTheme="minorHAnsi" w:eastAsiaTheme="minorEastAsia" w:hAnsiTheme="minorHAnsi" w:cstheme="minorBidi"/>
            <w:iCs w:val="0"/>
            <w:sz w:val="22"/>
            <w:szCs w:val="22"/>
            <w:lang w:eastAsia="sk-SK"/>
          </w:rPr>
          <w:tab/>
        </w:r>
        <w:r w:rsidR="00946BF6" w:rsidRPr="009565A8">
          <w:rPr>
            <w:rStyle w:val="Hypertextovprepojenie"/>
          </w:rPr>
          <w:t>Príprava prostredia</w:t>
        </w:r>
        <w:r w:rsidR="00946BF6">
          <w:rPr>
            <w:webHidden/>
          </w:rPr>
          <w:tab/>
        </w:r>
        <w:r>
          <w:rPr>
            <w:webHidden/>
          </w:rPr>
          <w:fldChar w:fldCharType="begin"/>
        </w:r>
        <w:r w:rsidR="00946BF6">
          <w:rPr>
            <w:webHidden/>
          </w:rPr>
          <w:instrText xml:space="preserve"> PAGEREF _Toc325667191 \h </w:instrText>
        </w:r>
        <w:r>
          <w:rPr>
            <w:webHidden/>
          </w:rPr>
        </w:r>
        <w:r>
          <w:rPr>
            <w:webHidden/>
          </w:rPr>
          <w:fldChar w:fldCharType="separate"/>
        </w:r>
        <w:r w:rsidR="00344799">
          <w:rPr>
            <w:webHidden/>
          </w:rPr>
          <w:t>74</w:t>
        </w:r>
        <w:r>
          <w:rPr>
            <w:webHidden/>
          </w:rPr>
          <w:fldChar w:fldCharType="end"/>
        </w:r>
      </w:hyperlink>
    </w:p>
    <w:p w:rsidR="00946BF6" w:rsidRDefault="00A31E12">
      <w:pPr>
        <w:pStyle w:val="Obsah3"/>
        <w:rPr>
          <w:rFonts w:asciiTheme="minorHAnsi" w:eastAsiaTheme="minorEastAsia" w:hAnsiTheme="minorHAnsi" w:cstheme="minorBidi"/>
          <w:iCs w:val="0"/>
          <w:sz w:val="22"/>
          <w:szCs w:val="22"/>
          <w:lang w:eastAsia="sk-SK"/>
        </w:rPr>
      </w:pPr>
      <w:hyperlink w:anchor="_Toc325667192" w:history="1">
        <w:r w:rsidR="00946BF6" w:rsidRPr="009565A8">
          <w:rPr>
            <w:rStyle w:val="Hypertextovprepojenie"/>
          </w:rPr>
          <w:t>B.1.4</w:t>
        </w:r>
        <w:r w:rsidR="00946BF6">
          <w:rPr>
            <w:rFonts w:asciiTheme="minorHAnsi" w:eastAsiaTheme="minorEastAsia" w:hAnsiTheme="minorHAnsi" w:cstheme="minorBidi"/>
            <w:iCs w:val="0"/>
            <w:sz w:val="22"/>
            <w:szCs w:val="22"/>
            <w:lang w:eastAsia="sk-SK"/>
          </w:rPr>
          <w:tab/>
        </w:r>
        <w:r w:rsidR="00946BF6" w:rsidRPr="009565A8">
          <w:rPr>
            <w:rStyle w:val="Hypertextovprepojenie"/>
          </w:rPr>
          <w:t>Spúšťanie</w:t>
        </w:r>
        <w:r w:rsidR="00946BF6">
          <w:rPr>
            <w:webHidden/>
          </w:rPr>
          <w:tab/>
        </w:r>
        <w:r>
          <w:rPr>
            <w:webHidden/>
          </w:rPr>
          <w:fldChar w:fldCharType="begin"/>
        </w:r>
        <w:r w:rsidR="00946BF6">
          <w:rPr>
            <w:webHidden/>
          </w:rPr>
          <w:instrText xml:space="preserve"> PAGEREF _Toc325667192 \h </w:instrText>
        </w:r>
        <w:r>
          <w:rPr>
            <w:webHidden/>
          </w:rPr>
        </w:r>
        <w:r>
          <w:rPr>
            <w:webHidden/>
          </w:rPr>
          <w:fldChar w:fldCharType="separate"/>
        </w:r>
        <w:r w:rsidR="00344799">
          <w:rPr>
            <w:webHidden/>
          </w:rPr>
          <w:t>76</w:t>
        </w:r>
        <w:r>
          <w:rPr>
            <w:webHidden/>
          </w:rPr>
          <w:fldChar w:fldCharType="end"/>
        </w:r>
      </w:hyperlink>
    </w:p>
    <w:p w:rsidR="00946BF6" w:rsidRDefault="00A31E12">
      <w:pPr>
        <w:pStyle w:val="Obsah2"/>
        <w:rPr>
          <w:rFonts w:asciiTheme="minorHAnsi" w:eastAsiaTheme="minorEastAsia" w:hAnsiTheme="minorHAnsi" w:cstheme="minorBidi"/>
          <w:sz w:val="22"/>
          <w:szCs w:val="22"/>
          <w:lang w:eastAsia="sk-SK"/>
        </w:rPr>
      </w:pPr>
      <w:hyperlink w:anchor="_Toc325667193" w:history="1">
        <w:r w:rsidR="00946BF6" w:rsidRPr="009565A8">
          <w:rPr>
            <w:rStyle w:val="Hypertextovprepojenie"/>
          </w:rPr>
          <w:t>B.2</w:t>
        </w:r>
        <w:r w:rsidR="00946BF6">
          <w:rPr>
            <w:rFonts w:asciiTheme="minorHAnsi" w:eastAsiaTheme="minorEastAsia" w:hAnsiTheme="minorHAnsi" w:cstheme="minorBidi"/>
            <w:sz w:val="22"/>
            <w:szCs w:val="22"/>
            <w:lang w:eastAsia="sk-SK"/>
          </w:rPr>
          <w:tab/>
        </w:r>
        <w:r w:rsidR="00946BF6" w:rsidRPr="009565A8">
          <w:rPr>
            <w:rStyle w:val="Hypertextovprepojenie"/>
          </w:rPr>
          <w:t>Dokumentácia</w:t>
        </w:r>
        <w:r w:rsidR="00946BF6">
          <w:rPr>
            <w:webHidden/>
          </w:rPr>
          <w:tab/>
        </w:r>
        <w:r>
          <w:rPr>
            <w:webHidden/>
          </w:rPr>
          <w:fldChar w:fldCharType="begin"/>
        </w:r>
        <w:r w:rsidR="00946BF6">
          <w:rPr>
            <w:webHidden/>
          </w:rPr>
          <w:instrText xml:space="preserve"> PAGEREF _Toc325667193 \h </w:instrText>
        </w:r>
        <w:r>
          <w:rPr>
            <w:webHidden/>
          </w:rPr>
        </w:r>
        <w:r>
          <w:rPr>
            <w:webHidden/>
          </w:rPr>
          <w:fldChar w:fldCharType="separate"/>
        </w:r>
        <w:r w:rsidR="00344799">
          <w:rPr>
            <w:webHidden/>
          </w:rPr>
          <w:t>77</w:t>
        </w:r>
        <w:r>
          <w:rPr>
            <w:webHidden/>
          </w:rPr>
          <w:fldChar w:fldCharType="end"/>
        </w:r>
      </w:hyperlink>
    </w:p>
    <w:p w:rsidR="00946BF6" w:rsidRDefault="00A31E12">
      <w:pPr>
        <w:pStyle w:val="Obsah3"/>
        <w:rPr>
          <w:rFonts w:asciiTheme="minorHAnsi" w:eastAsiaTheme="minorEastAsia" w:hAnsiTheme="minorHAnsi" w:cstheme="minorBidi"/>
          <w:iCs w:val="0"/>
          <w:sz w:val="22"/>
          <w:szCs w:val="22"/>
          <w:lang w:eastAsia="sk-SK"/>
        </w:rPr>
      </w:pPr>
      <w:hyperlink w:anchor="_Toc325667194" w:history="1">
        <w:r w:rsidR="00946BF6" w:rsidRPr="009565A8">
          <w:rPr>
            <w:rStyle w:val="Hypertextovprepojenie"/>
            <w:lang w:val="en-US"/>
          </w:rPr>
          <w:t>B.2.1</w:t>
        </w:r>
        <w:r w:rsidR="00946BF6">
          <w:rPr>
            <w:rFonts w:asciiTheme="minorHAnsi" w:eastAsiaTheme="minorEastAsia" w:hAnsiTheme="minorHAnsi" w:cstheme="minorBidi"/>
            <w:iCs w:val="0"/>
            <w:sz w:val="22"/>
            <w:szCs w:val="22"/>
            <w:lang w:eastAsia="sk-SK"/>
          </w:rPr>
          <w:tab/>
        </w:r>
        <w:r w:rsidR="00946BF6" w:rsidRPr="009565A8">
          <w:rPr>
            <w:rStyle w:val="Hypertextovprepojenie"/>
            <w:lang w:val="en-US"/>
          </w:rPr>
          <w:t>core.App</w:t>
        </w:r>
        <w:r w:rsidR="00946BF6">
          <w:rPr>
            <w:webHidden/>
          </w:rPr>
          <w:tab/>
        </w:r>
        <w:r>
          <w:rPr>
            <w:webHidden/>
          </w:rPr>
          <w:fldChar w:fldCharType="begin"/>
        </w:r>
        <w:r w:rsidR="00946BF6">
          <w:rPr>
            <w:webHidden/>
          </w:rPr>
          <w:instrText xml:space="preserve"> PAGEREF _Toc325667194 \h </w:instrText>
        </w:r>
        <w:r>
          <w:rPr>
            <w:webHidden/>
          </w:rPr>
        </w:r>
        <w:r>
          <w:rPr>
            <w:webHidden/>
          </w:rPr>
          <w:fldChar w:fldCharType="separate"/>
        </w:r>
        <w:r w:rsidR="00344799">
          <w:rPr>
            <w:webHidden/>
          </w:rPr>
          <w:t>77</w:t>
        </w:r>
        <w:r>
          <w:rPr>
            <w:webHidden/>
          </w:rPr>
          <w:fldChar w:fldCharType="end"/>
        </w:r>
      </w:hyperlink>
    </w:p>
    <w:p w:rsidR="00946BF6" w:rsidRDefault="00A31E12">
      <w:pPr>
        <w:pStyle w:val="Obsah3"/>
        <w:rPr>
          <w:rFonts w:asciiTheme="minorHAnsi" w:eastAsiaTheme="minorEastAsia" w:hAnsiTheme="minorHAnsi" w:cstheme="minorBidi"/>
          <w:iCs w:val="0"/>
          <w:sz w:val="22"/>
          <w:szCs w:val="22"/>
          <w:lang w:eastAsia="sk-SK"/>
        </w:rPr>
      </w:pPr>
      <w:hyperlink w:anchor="_Toc325667195" w:history="1">
        <w:r w:rsidR="00946BF6" w:rsidRPr="009565A8">
          <w:rPr>
            <w:rStyle w:val="Hypertextovprepojenie"/>
            <w:lang w:val="en-US"/>
          </w:rPr>
          <w:t>B.2.2</w:t>
        </w:r>
        <w:r w:rsidR="00946BF6">
          <w:rPr>
            <w:rFonts w:asciiTheme="minorHAnsi" w:eastAsiaTheme="minorEastAsia" w:hAnsiTheme="minorHAnsi" w:cstheme="minorBidi"/>
            <w:iCs w:val="0"/>
            <w:sz w:val="22"/>
            <w:szCs w:val="22"/>
            <w:lang w:eastAsia="sk-SK"/>
          </w:rPr>
          <w:tab/>
        </w:r>
        <w:r w:rsidR="00946BF6" w:rsidRPr="009565A8">
          <w:rPr>
            <w:rStyle w:val="Hypertextovprepojenie"/>
            <w:lang w:val="en-US"/>
          </w:rPr>
          <w:t>core.basicAspects.Informer</w:t>
        </w:r>
        <w:r w:rsidR="00946BF6">
          <w:rPr>
            <w:webHidden/>
          </w:rPr>
          <w:tab/>
        </w:r>
        <w:r>
          <w:rPr>
            <w:webHidden/>
          </w:rPr>
          <w:fldChar w:fldCharType="begin"/>
        </w:r>
        <w:r w:rsidR="00946BF6">
          <w:rPr>
            <w:webHidden/>
          </w:rPr>
          <w:instrText xml:space="preserve"> PAGEREF _Toc325667195 \h </w:instrText>
        </w:r>
        <w:r>
          <w:rPr>
            <w:webHidden/>
          </w:rPr>
        </w:r>
        <w:r>
          <w:rPr>
            <w:webHidden/>
          </w:rPr>
          <w:fldChar w:fldCharType="separate"/>
        </w:r>
        <w:r w:rsidR="00344799">
          <w:rPr>
            <w:webHidden/>
          </w:rPr>
          <w:t>79</w:t>
        </w:r>
        <w:r>
          <w:rPr>
            <w:webHidden/>
          </w:rPr>
          <w:fldChar w:fldCharType="end"/>
        </w:r>
      </w:hyperlink>
    </w:p>
    <w:p w:rsidR="00946BF6" w:rsidRDefault="00A31E12">
      <w:pPr>
        <w:pStyle w:val="Obsah3"/>
        <w:rPr>
          <w:rFonts w:asciiTheme="minorHAnsi" w:eastAsiaTheme="minorEastAsia" w:hAnsiTheme="minorHAnsi" w:cstheme="minorBidi"/>
          <w:iCs w:val="0"/>
          <w:sz w:val="22"/>
          <w:szCs w:val="22"/>
          <w:lang w:eastAsia="sk-SK"/>
        </w:rPr>
      </w:pPr>
      <w:hyperlink w:anchor="_Toc325667196" w:history="1">
        <w:r w:rsidR="00946BF6" w:rsidRPr="009565A8">
          <w:rPr>
            <w:rStyle w:val="Hypertextovprepojenie"/>
            <w:lang w:val="en-US"/>
          </w:rPr>
          <w:t>B.2.3</w:t>
        </w:r>
        <w:r w:rsidR="00946BF6">
          <w:rPr>
            <w:rFonts w:asciiTheme="minorHAnsi" w:eastAsiaTheme="minorEastAsia" w:hAnsiTheme="minorHAnsi" w:cstheme="minorBidi"/>
            <w:iCs w:val="0"/>
            <w:sz w:val="22"/>
            <w:szCs w:val="22"/>
            <w:lang w:eastAsia="sk-SK"/>
          </w:rPr>
          <w:tab/>
        </w:r>
        <w:r w:rsidR="00946BF6" w:rsidRPr="009565A8">
          <w:rPr>
            <w:rStyle w:val="Hypertextovprepojenie"/>
            <w:lang w:val="en-US"/>
          </w:rPr>
          <w:t>core.DynamicHTMLGenerator</w:t>
        </w:r>
        <w:r w:rsidR="00946BF6">
          <w:rPr>
            <w:webHidden/>
          </w:rPr>
          <w:tab/>
        </w:r>
        <w:r>
          <w:rPr>
            <w:webHidden/>
          </w:rPr>
          <w:fldChar w:fldCharType="begin"/>
        </w:r>
        <w:r w:rsidR="00946BF6">
          <w:rPr>
            <w:webHidden/>
          </w:rPr>
          <w:instrText xml:space="preserve"> PAGEREF _Toc325667196 \h </w:instrText>
        </w:r>
        <w:r>
          <w:rPr>
            <w:webHidden/>
          </w:rPr>
        </w:r>
        <w:r>
          <w:rPr>
            <w:webHidden/>
          </w:rPr>
          <w:fldChar w:fldCharType="separate"/>
        </w:r>
        <w:r w:rsidR="00344799">
          <w:rPr>
            <w:webHidden/>
          </w:rPr>
          <w:t>80</w:t>
        </w:r>
        <w:r>
          <w:rPr>
            <w:webHidden/>
          </w:rPr>
          <w:fldChar w:fldCharType="end"/>
        </w:r>
      </w:hyperlink>
    </w:p>
    <w:p w:rsidR="00946BF6" w:rsidRDefault="00A31E12">
      <w:pPr>
        <w:pStyle w:val="Obsah3"/>
        <w:rPr>
          <w:rFonts w:asciiTheme="minorHAnsi" w:eastAsiaTheme="minorEastAsia" w:hAnsiTheme="minorHAnsi" w:cstheme="minorBidi"/>
          <w:iCs w:val="0"/>
          <w:sz w:val="22"/>
          <w:szCs w:val="22"/>
          <w:lang w:eastAsia="sk-SK"/>
        </w:rPr>
      </w:pPr>
      <w:hyperlink w:anchor="_Toc325667197" w:history="1">
        <w:r w:rsidR="00946BF6" w:rsidRPr="009565A8">
          <w:rPr>
            <w:rStyle w:val="Hypertextovprepojenie"/>
            <w:lang w:val="en-US"/>
          </w:rPr>
          <w:t>B.2.4</w:t>
        </w:r>
        <w:r w:rsidR="00946BF6">
          <w:rPr>
            <w:rFonts w:asciiTheme="minorHAnsi" w:eastAsiaTheme="minorEastAsia" w:hAnsiTheme="minorHAnsi" w:cstheme="minorBidi"/>
            <w:iCs w:val="0"/>
            <w:sz w:val="22"/>
            <w:szCs w:val="22"/>
            <w:lang w:eastAsia="sk-SK"/>
          </w:rPr>
          <w:tab/>
        </w:r>
        <w:r w:rsidR="00946BF6" w:rsidRPr="009565A8">
          <w:rPr>
            <w:rStyle w:val="Hypertextovprepojenie"/>
            <w:lang w:val="en-US"/>
          </w:rPr>
          <w:t>core.DynamicPDFGenerator</w:t>
        </w:r>
        <w:r w:rsidR="00946BF6">
          <w:rPr>
            <w:webHidden/>
          </w:rPr>
          <w:tab/>
        </w:r>
        <w:r>
          <w:rPr>
            <w:webHidden/>
          </w:rPr>
          <w:fldChar w:fldCharType="begin"/>
        </w:r>
        <w:r w:rsidR="00946BF6">
          <w:rPr>
            <w:webHidden/>
          </w:rPr>
          <w:instrText xml:space="preserve"> PAGEREF _Toc325667197 \h </w:instrText>
        </w:r>
        <w:r>
          <w:rPr>
            <w:webHidden/>
          </w:rPr>
        </w:r>
        <w:r>
          <w:rPr>
            <w:webHidden/>
          </w:rPr>
          <w:fldChar w:fldCharType="separate"/>
        </w:r>
        <w:r w:rsidR="00344799">
          <w:rPr>
            <w:webHidden/>
          </w:rPr>
          <w:t>81</w:t>
        </w:r>
        <w:r>
          <w:rPr>
            <w:webHidden/>
          </w:rPr>
          <w:fldChar w:fldCharType="end"/>
        </w:r>
      </w:hyperlink>
    </w:p>
    <w:p w:rsidR="00946BF6" w:rsidRDefault="00A31E12">
      <w:pPr>
        <w:pStyle w:val="Obsah3"/>
        <w:rPr>
          <w:rFonts w:asciiTheme="minorHAnsi" w:eastAsiaTheme="minorEastAsia" w:hAnsiTheme="minorHAnsi" w:cstheme="minorBidi"/>
          <w:iCs w:val="0"/>
          <w:sz w:val="22"/>
          <w:szCs w:val="22"/>
          <w:lang w:eastAsia="sk-SK"/>
        </w:rPr>
      </w:pPr>
      <w:hyperlink w:anchor="_Toc325667198" w:history="1">
        <w:r w:rsidR="00946BF6" w:rsidRPr="009565A8">
          <w:rPr>
            <w:rStyle w:val="Hypertextovprepojenie"/>
            <w:lang w:val="en-US"/>
          </w:rPr>
          <w:t>B.2.5</w:t>
        </w:r>
        <w:r w:rsidR="00946BF6">
          <w:rPr>
            <w:rFonts w:asciiTheme="minorHAnsi" w:eastAsiaTheme="minorEastAsia" w:hAnsiTheme="minorHAnsi" w:cstheme="minorBidi"/>
            <w:iCs w:val="0"/>
            <w:sz w:val="22"/>
            <w:szCs w:val="22"/>
            <w:lang w:eastAsia="sk-SK"/>
          </w:rPr>
          <w:tab/>
        </w:r>
        <w:r w:rsidR="00946BF6" w:rsidRPr="009565A8">
          <w:rPr>
            <w:rStyle w:val="Hypertextovprepojenie"/>
            <w:lang w:val="en-US"/>
          </w:rPr>
          <w:t>core.FOtoPDFconverter</w:t>
        </w:r>
        <w:r w:rsidR="00946BF6">
          <w:rPr>
            <w:webHidden/>
          </w:rPr>
          <w:tab/>
        </w:r>
        <w:r>
          <w:rPr>
            <w:webHidden/>
          </w:rPr>
          <w:fldChar w:fldCharType="begin"/>
        </w:r>
        <w:r w:rsidR="00946BF6">
          <w:rPr>
            <w:webHidden/>
          </w:rPr>
          <w:instrText xml:space="preserve"> PAGEREF _Toc325667198 \h </w:instrText>
        </w:r>
        <w:r>
          <w:rPr>
            <w:webHidden/>
          </w:rPr>
        </w:r>
        <w:r>
          <w:rPr>
            <w:webHidden/>
          </w:rPr>
          <w:fldChar w:fldCharType="separate"/>
        </w:r>
        <w:r w:rsidR="00344799">
          <w:rPr>
            <w:webHidden/>
          </w:rPr>
          <w:t>88</w:t>
        </w:r>
        <w:r>
          <w:rPr>
            <w:webHidden/>
          </w:rPr>
          <w:fldChar w:fldCharType="end"/>
        </w:r>
      </w:hyperlink>
    </w:p>
    <w:p w:rsidR="00946BF6" w:rsidRDefault="00A31E12">
      <w:pPr>
        <w:pStyle w:val="Obsah3"/>
        <w:rPr>
          <w:rFonts w:asciiTheme="minorHAnsi" w:eastAsiaTheme="minorEastAsia" w:hAnsiTheme="minorHAnsi" w:cstheme="minorBidi"/>
          <w:iCs w:val="0"/>
          <w:sz w:val="22"/>
          <w:szCs w:val="22"/>
          <w:lang w:eastAsia="sk-SK"/>
        </w:rPr>
      </w:pPr>
      <w:hyperlink w:anchor="_Toc325667199" w:history="1">
        <w:r w:rsidR="00946BF6" w:rsidRPr="009565A8">
          <w:rPr>
            <w:rStyle w:val="Hypertextovprepojenie"/>
            <w:lang w:val="en-US"/>
          </w:rPr>
          <w:t>B.2.6</w:t>
        </w:r>
        <w:r w:rsidR="00946BF6">
          <w:rPr>
            <w:rFonts w:asciiTheme="minorHAnsi" w:eastAsiaTheme="minorEastAsia" w:hAnsiTheme="minorHAnsi" w:cstheme="minorBidi"/>
            <w:iCs w:val="0"/>
            <w:sz w:val="22"/>
            <w:szCs w:val="22"/>
            <w:lang w:eastAsia="sk-SK"/>
          </w:rPr>
          <w:tab/>
        </w:r>
        <w:r w:rsidR="00946BF6" w:rsidRPr="009565A8">
          <w:rPr>
            <w:rStyle w:val="Hypertextovprepojenie"/>
            <w:lang w:val="en-US"/>
          </w:rPr>
          <w:t>core.Generator</w:t>
        </w:r>
        <w:r w:rsidR="00946BF6">
          <w:rPr>
            <w:webHidden/>
          </w:rPr>
          <w:tab/>
        </w:r>
        <w:r>
          <w:rPr>
            <w:webHidden/>
          </w:rPr>
          <w:fldChar w:fldCharType="begin"/>
        </w:r>
        <w:r w:rsidR="00946BF6">
          <w:rPr>
            <w:webHidden/>
          </w:rPr>
          <w:instrText xml:space="preserve"> PAGEREF _Toc325667199 \h </w:instrText>
        </w:r>
        <w:r>
          <w:rPr>
            <w:webHidden/>
          </w:rPr>
        </w:r>
        <w:r>
          <w:rPr>
            <w:webHidden/>
          </w:rPr>
          <w:fldChar w:fldCharType="separate"/>
        </w:r>
        <w:r w:rsidR="00344799">
          <w:rPr>
            <w:webHidden/>
          </w:rPr>
          <w:t>89</w:t>
        </w:r>
        <w:r>
          <w:rPr>
            <w:webHidden/>
          </w:rPr>
          <w:fldChar w:fldCharType="end"/>
        </w:r>
      </w:hyperlink>
    </w:p>
    <w:p w:rsidR="00946BF6" w:rsidRDefault="00A31E12">
      <w:pPr>
        <w:pStyle w:val="Obsah3"/>
        <w:rPr>
          <w:rFonts w:asciiTheme="minorHAnsi" w:eastAsiaTheme="minorEastAsia" w:hAnsiTheme="minorHAnsi" w:cstheme="minorBidi"/>
          <w:iCs w:val="0"/>
          <w:sz w:val="22"/>
          <w:szCs w:val="22"/>
          <w:lang w:eastAsia="sk-SK"/>
        </w:rPr>
      </w:pPr>
      <w:hyperlink w:anchor="_Toc325667200" w:history="1">
        <w:r w:rsidR="00946BF6" w:rsidRPr="009565A8">
          <w:rPr>
            <w:rStyle w:val="Hypertextovprepojenie"/>
            <w:lang w:val="en-US"/>
          </w:rPr>
          <w:t>B.2.7</w:t>
        </w:r>
        <w:r w:rsidR="00946BF6">
          <w:rPr>
            <w:rFonts w:asciiTheme="minorHAnsi" w:eastAsiaTheme="minorEastAsia" w:hAnsiTheme="minorHAnsi" w:cstheme="minorBidi"/>
            <w:iCs w:val="0"/>
            <w:sz w:val="22"/>
            <w:szCs w:val="22"/>
            <w:lang w:eastAsia="sk-SK"/>
          </w:rPr>
          <w:tab/>
        </w:r>
        <w:r w:rsidR="00946BF6" w:rsidRPr="009565A8">
          <w:rPr>
            <w:rStyle w:val="Hypertextovprepojenie"/>
            <w:lang w:val="en-US"/>
          </w:rPr>
          <w:t>exceptions.BaseDirectoryCreationException</w:t>
        </w:r>
        <w:r w:rsidR="00946BF6">
          <w:rPr>
            <w:webHidden/>
          </w:rPr>
          <w:tab/>
        </w:r>
        <w:r>
          <w:rPr>
            <w:webHidden/>
          </w:rPr>
          <w:fldChar w:fldCharType="begin"/>
        </w:r>
        <w:r w:rsidR="00946BF6">
          <w:rPr>
            <w:webHidden/>
          </w:rPr>
          <w:instrText xml:space="preserve"> PAGEREF _Toc325667200 \h </w:instrText>
        </w:r>
        <w:r>
          <w:rPr>
            <w:webHidden/>
          </w:rPr>
        </w:r>
        <w:r>
          <w:rPr>
            <w:webHidden/>
          </w:rPr>
          <w:fldChar w:fldCharType="separate"/>
        </w:r>
        <w:r w:rsidR="00344799">
          <w:rPr>
            <w:webHidden/>
          </w:rPr>
          <w:t>95</w:t>
        </w:r>
        <w:r>
          <w:rPr>
            <w:webHidden/>
          </w:rPr>
          <w:fldChar w:fldCharType="end"/>
        </w:r>
      </w:hyperlink>
    </w:p>
    <w:p w:rsidR="00946BF6" w:rsidRDefault="00A31E12">
      <w:pPr>
        <w:pStyle w:val="Obsah3"/>
        <w:rPr>
          <w:rFonts w:asciiTheme="minorHAnsi" w:eastAsiaTheme="minorEastAsia" w:hAnsiTheme="minorHAnsi" w:cstheme="minorBidi"/>
          <w:iCs w:val="0"/>
          <w:sz w:val="22"/>
          <w:szCs w:val="22"/>
          <w:lang w:eastAsia="sk-SK"/>
        </w:rPr>
      </w:pPr>
      <w:hyperlink w:anchor="_Toc325667201" w:history="1">
        <w:r w:rsidR="00946BF6" w:rsidRPr="009565A8">
          <w:rPr>
            <w:rStyle w:val="Hypertextovprepojenie"/>
            <w:lang w:val="en-US"/>
          </w:rPr>
          <w:t>B.2.8</w:t>
        </w:r>
        <w:r w:rsidR="00946BF6">
          <w:rPr>
            <w:rFonts w:asciiTheme="minorHAnsi" w:eastAsiaTheme="minorEastAsia" w:hAnsiTheme="minorHAnsi" w:cstheme="minorBidi"/>
            <w:iCs w:val="0"/>
            <w:sz w:val="22"/>
            <w:szCs w:val="22"/>
            <w:lang w:eastAsia="sk-SK"/>
          </w:rPr>
          <w:tab/>
        </w:r>
        <w:r w:rsidR="00946BF6" w:rsidRPr="009565A8">
          <w:rPr>
            <w:rStyle w:val="Hypertextovprepojenie"/>
            <w:lang w:val="en-US"/>
          </w:rPr>
          <w:t>exceptions.MatrixSizeException</w:t>
        </w:r>
        <w:r w:rsidR="00946BF6">
          <w:rPr>
            <w:webHidden/>
          </w:rPr>
          <w:tab/>
        </w:r>
        <w:r>
          <w:rPr>
            <w:webHidden/>
          </w:rPr>
          <w:fldChar w:fldCharType="begin"/>
        </w:r>
        <w:r w:rsidR="00946BF6">
          <w:rPr>
            <w:webHidden/>
          </w:rPr>
          <w:instrText xml:space="preserve"> PAGEREF _Toc325667201 \h </w:instrText>
        </w:r>
        <w:r>
          <w:rPr>
            <w:webHidden/>
          </w:rPr>
        </w:r>
        <w:r>
          <w:rPr>
            <w:webHidden/>
          </w:rPr>
          <w:fldChar w:fldCharType="separate"/>
        </w:r>
        <w:r w:rsidR="00344799">
          <w:rPr>
            <w:webHidden/>
          </w:rPr>
          <w:t>96</w:t>
        </w:r>
        <w:r>
          <w:rPr>
            <w:webHidden/>
          </w:rPr>
          <w:fldChar w:fldCharType="end"/>
        </w:r>
      </w:hyperlink>
    </w:p>
    <w:p w:rsidR="00946BF6" w:rsidRDefault="00A31E12">
      <w:pPr>
        <w:pStyle w:val="Obsah3"/>
        <w:rPr>
          <w:rFonts w:asciiTheme="minorHAnsi" w:eastAsiaTheme="minorEastAsia" w:hAnsiTheme="minorHAnsi" w:cstheme="minorBidi"/>
          <w:iCs w:val="0"/>
          <w:sz w:val="22"/>
          <w:szCs w:val="22"/>
          <w:lang w:eastAsia="sk-SK"/>
        </w:rPr>
      </w:pPr>
      <w:hyperlink w:anchor="_Toc325667202" w:history="1">
        <w:r w:rsidR="00946BF6" w:rsidRPr="009565A8">
          <w:rPr>
            <w:rStyle w:val="Hypertextovprepojenie"/>
            <w:lang w:val="en-US"/>
          </w:rPr>
          <w:t>B.2.9</w:t>
        </w:r>
        <w:r w:rsidR="00946BF6">
          <w:rPr>
            <w:rFonts w:asciiTheme="minorHAnsi" w:eastAsiaTheme="minorEastAsia" w:hAnsiTheme="minorHAnsi" w:cstheme="minorBidi"/>
            <w:iCs w:val="0"/>
            <w:sz w:val="22"/>
            <w:szCs w:val="22"/>
            <w:lang w:eastAsia="sk-SK"/>
          </w:rPr>
          <w:tab/>
        </w:r>
        <w:r w:rsidR="00946BF6" w:rsidRPr="009565A8">
          <w:rPr>
            <w:rStyle w:val="Hypertextovprepojenie"/>
            <w:lang w:val="en-US"/>
          </w:rPr>
          <w:t>exceptions.NegativeValueException</w:t>
        </w:r>
        <w:r w:rsidR="00946BF6">
          <w:rPr>
            <w:webHidden/>
          </w:rPr>
          <w:tab/>
        </w:r>
        <w:r>
          <w:rPr>
            <w:webHidden/>
          </w:rPr>
          <w:fldChar w:fldCharType="begin"/>
        </w:r>
        <w:r w:rsidR="00946BF6">
          <w:rPr>
            <w:webHidden/>
          </w:rPr>
          <w:instrText xml:space="preserve"> PAGEREF _Toc325667202 \h </w:instrText>
        </w:r>
        <w:r>
          <w:rPr>
            <w:webHidden/>
          </w:rPr>
        </w:r>
        <w:r>
          <w:rPr>
            <w:webHidden/>
          </w:rPr>
          <w:fldChar w:fldCharType="separate"/>
        </w:r>
        <w:r w:rsidR="00344799">
          <w:rPr>
            <w:webHidden/>
          </w:rPr>
          <w:t>97</w:t>
        </w:r>
        <w:r>
          <w:rPr>
            <w:webHidden/>
          </w:rPr>
          <w:fldChar w:fldCharType="end"/>
        </w:r>
      </w:hyperlink>
    </w:p>
    <w:p w:rsidR="00946BF6" w:rsidRDefault="00A31E12">
      <w:pPr>
        <w:pStyle w:val="Obsah3"/>
        <w:rPr>
          <w:rFonts w:asciiTheme="minorHAnsi" w:eastAsiaTheme="minorEastAsia" w:hAnsiTheme="minorHAnsi" w:cstheme="minorBidi"/>
          <w:iCs w:val="0"/>
          <w:sz w:val="22"/>
          <w:szCs w:val="22"/>
          <w:lang w:eastAsia="sk-SK"/>
        </w:rPr>
      </w:pPr>
      <w:hyperlink w:anchor="_Toc325667203" w:history="1">
        <w:r w:rsidR="00946BF6" w:rsidRPr="009565A8">
          <w:rPr>
            <w:rStyle w:val="Hypertextovprepojenie"/>
            <w:lang w:val="en-US"/>
          </w:rPr>
          <w:t>B.2.10</w:t>
        </w:r>
        <w:r w:rsidR="00946BF6">
          <w:rPr>
            <w:rFonts w:asciiTheme="minorHAnsi" w:eastAsiaTheme="minorEastAsia" w:hAnsiTheme="minorHAnsi" w:cstheme="minorBidi"/>
            <w:iCs w:val="0"/>
            <w:sz w:val="22"/>
            <w:szCs w:val="22"/>
            <w:lang w:eastAsia="sk-SK"/>
          </w:rPr>
          <w:tab/>
        </w:r>
        <w:r w:rsidR="00946BF6" w:rsidRPr="009565A8">
          <w:rPr>
            <w:rStyle w:val="Hypertextovprepojenie"/>
            <w:lang w:val="en-US"/>
          </w:rPr>
          <w:t>exceptions.ReverseRangeValuesException</w:t>
        </w:r>
        <w:r w:rsidR="00946BF6">
          <w:rPr>
            <w:webHidden/>
          </w:rPr>
          <w:tab/>
        </w:r>
        <w:r>
          <w:rPr>
            <w:webHidden/>
          </w:rPr>
          <w:fldChar w:fldCharType="begin"/>
        </w:r>
        <w:r w:rsidR="00946BF6">
          <w:rPr>
            <w:webHidden/>
          </w:rPr>
          <w:instrText xml:space="preserve"> PAGEREF _Toc325667203 \h </w:instrText>
        </w:r>
        <w:r>
          <w:rPr>
            <w:webHidden/>
          </w:rPr>
        </w:r>
        <w:r>
          <w:rPr>
            <w:webHidden/>
          </w:rPr>
          <w:fldChar w:fldCharType="separate"/>
        </w:r>
        <w:r w:rsidR="00344799">
          <w:rPr>
            <w:webHidden/>
          </w:rPr>
          <w:t>98</w:t>
        </w:r>
        <w:r>
          <w:rPr>
            <w:webHidden/>
          </w:rPr>
          <w:fldChar w:fldCharType="end"/>
        </w:r>
      </w:hyperlink>
    </w:p>
    <w:p w:rsidR="00946BF6" w:rsidRDefault="00A31E12">
      <w:pPr>
        <w:pStyle w:val="Obsah3"/>
        <w:rPr>
          <w:rFonts w:asciiTheme="minorHAnsi" w:eastAsiaTheme="minorEastAsia" w:hAnsiTheme="minorHAnsi" w:cstheme="minorBidi"/>
          <w:iCs w:val="0"/>
          <w:sz w:val="22"/>
          <w:szCs w:val="22"/>
          <w:lang w:eastAsia="sk-SK"/>
        </w:rPr>
      </w:pPr>
      <w:hyperlink w:anchor="_Toc325667204" w:history="1">
        <w:r w:rsidR="00946BF6" w:rsidRPr="009565A8">
          <w:rPr>
            <w:rStyle w:val="Hypertextovprepojenie"/>
            <w:lang w:val="en-US"/>
          </w:rPr>
          <w:t>B.2.11</w:t>
        </w:r>
        <w:r w:rsidR="00946BF6">
          <w:rPr>
            <w:rFonts w:asciiTheme="minorHAnsi" w:eastAsiaTheme="minorEastAsia" w:hAnsiTheme="minorHAnsi" w:cstheme="minorBidi"/>
            <w:iCs w:val="0"/>
            <w:sz w:val="22"/>
            <w:szCs w:val="22"/>
            <w:lang w:eastAsia="sk-SK"/>
          </w:rPr>
          <w:tab/>
        </w:r>
        <w:r w:rsidR="00946BF6" w:rsidRPr="009565A8">
          <w:rPr>
            <w:rStyle w:val="Hypertextovprepojenie"/>
            <w:lang w:val="en-US"/>
          </w:rPr>
          <w:t>linearSystems.data.MatrixD</w:t>
        </w:r>
        <w:r w:rsidR="00946BF6">
          <w:rPr>
            <w:webHidden/>
          </w:rPr>
          <w:tab/>
        </w:r>
        <w:r>
          <w:rPr>
            <w:webHidden/>
          </w:rPr>
          <w:fldChar w:fldCharType="begin"/>
        </w:r>
        <w:r w:rsidR="00946BF6">
          <w:rPr>
            <w:webHidden/>
          </w:rPr>
          <w:instrText xml:space="preserve"> PAGEREF _Toc325667204 \h </w:instrText>
        </w:r>
        <w:r>
          <w:rPr>
            <w:webHidden/>
          </w:rPr>
        </w:r>
        <w:r>
          <w:rPr>
            <w:webHidden/>
          </w:rPr>
          <w:fldChar w:fldCharType="separate"/>
        </w:r>
        <w:r w:rsidR="00344799">
          <w:rPr>
            <w:webHidden/>
          </w:rPr>
          <w:t>98</w:t>
        </w:r>
        <w:r>
          <w:rPr>
            <w:webHidden/>
          </w:rPr>
          <w:fldChar w:fldCharType="end"/>
        </w:r>
      </w:hyperlink>
    </w:p>
    <w:p w:rsidR="00946BF6" w:rsidRDefault="00A31E12">
      <w:pPr>
        <w:pStyle w:val="Obsah3"/>
        <w:rPr>
          <w:rFonts w:asciiTheme="minorHAnsi" w:eastAsiaTheme="minorEastAsia" w:hAnsiTheme="minorHAnsi" w:cstheme="minorBidi"/>
          <w:iCs w:val="0"/>
          <w:sz w:val="22"/>
          <w:szCs w:val="22"/>
          <w:lang w:eastAsia="sk-SK"/>
        </w:rPr>
      </w:pPr>
      <w:hyperlink w:anchor="_Toc325667205" w:history="1">
        <w:r w:rsidR="00946BF6" w:rsidRPr="009565A8">
          <w:rPr>
            <w:rStyle w:val="Hypertextovprepojenie"/>
            <w:lang w:val="en-US"/>
          </w:rPr>
          <w:t>B.2.12</w:t>
        </w:r>
        <w:r w:rsidR="00946BF6">
          <w:rPr>
            <w:rFonts w:asciiTheme="minorHAnsi" w:eastAsiaTheme="minorEastAsia" w:hAnsiTheme="minorHAnsi" w:cstheme="minorBidi"/>
            <w:iCs w:val="0"/>
            <w:sz w:val="22"/>
            <w:szCs w:val="22"/>
            <w:lang w:eastAsia="sk-SK"/>
          </w:rPr>
          <w:tab/>
        </w:r>
        <w:r w:rsidR="00946BF6" w:rsidRPr="009565A8">
          <w:rPr>
            <w:rStyle w:val="Hypertextovprepojenie"/>
            <w:lang w:val="en-US"/>
          </w:rPr>
          <w:t>linearSystems.data.MatrixExecutionsHelper</w:t>
        </w:r>
        <w:r w:rsidR="00946BF6">
          <w:rPr>
            <w:webHidden/>
          </w:rPr>
          <w:tab/>
        </w:r>
        <w:r>
          <w:rPr>
            <w:webHidden/>
          </w:rPr>
          <w:fldChar w:fldCharType="begin"/>
        </w:r>
        <w:r w:rsidR="00946BF6">
          <w:rPr>
            <w:webHidden/>
          </w:rPr>
          <w:instrText xml:space="preserve"> PAGEREF _Toc325667205 \h </w:instrText>
        </w:r>
        <w:r>
          <w:rPr>
            <w:webHidden/>
          </w:rPr>
        </w:r>
        <w:r>
          <w:rPr>
            <w:webHidden/>
          </w:rPr>
          <w:fldChar w:fldCharType="separate"/>
        </w:r>
        <w:r w:rsidR="00344799">
          <w:rPr>
            <w:webHidden/>
          </w:rPr>
          <w:t>101</w:t>
        </w:r>
        <w:r>
          <w:rPr>
            <w:webHidden/>
          </w:rPr>
          <w:fldChar w:fldCharType="end"/>
        </w:r>
      </w:hyperlink>
    </w:p>
    <w:p w:rsidR="00946BF6" w:rsidRDefault="00A31E12">
      <w:pPr>
        <w:pStyle w:val="Obsah3"/>
        <w:rPr>
          <w:rFonts w:asciiTheme="minorHAnsi" w:eastAsiaTheme="minorEastAsia" w:hAnsiTheme="minorHAnsi" w:cstheme="minorBidi"/>
          <w:iCs w:val="0"/>
          <w:sz w:val="22"/>
          <w:szCs w:val="22"/>
          <w:lang w:eastAsia="sk-SK"/>
        </w:rPr>
      </w:pPr>
      <w:hyperlink w:anchor="_Toc325667206" w:history="1">
        <w:r w:rsidR="00946BF6" w:rsidRPr="009565A8">
          <w:rPr>
            <w:rStyle w:val="Hypertextovprepojenie"/>
            <w:lang w:val="en-US"/>
          </w:rPr>
          <w:t>B.2.13</w:t>
        </w:r>
        <w:r w:rsidR="00946BF6">
          <w:rPr>
            <w:rFonts w:asciiTheme="minorHAnsi" w:eastAsiaTheme="minorEastAsia" w:hAnsiTheme="minorHAnsi" w:cstheme="minorBidi"/>
            <w:iCs w:val="0"/>
            <w:sz w:val="22"/>
            <w:szCs w:val="22"/>
            <w:lang w:eastAsia="sk-SK"/>
          </w:rPr>
          <w:tab/>
        </w:r>
        <w:r w:rsidR="00946BF6" w:rsidRPr="009565A8">
          <w:rPr>
            <w:rStyle w:val="Hypertextovprepojenie"/>
            <w:lang w:val="en-US"/>
          </w:rPr>
          <w:t>linearSystems.data.MatrixI</w:t>
        </w:r>
        <w:r w:rsidR="00946BF6">
          <w:rPr>
            <w:webHidden/>
          </w:rPr>
          <w:tab/>
        </w:r>
        <w:r>
          <w:rPr>
            <w:webHidden/>
          </w:rPr>
          <w:fldChar w:fldCharType="begin"/>
        </w:r>
        <w:r w:rsidR="00946BF6">
          <w:rPr>
            <w:webHidden/>
          </w:rPr>
          <w:instrText xml:space="preserve"> PAGEREF _Toc325667206 \h </w:instrText>
        </w:r>
        <w:r>
          <w:rPr>
            <w:webHidden/>
          </w:rPr>
        </w:r>
        <w:r>
          <w:rPr>
            <w:webHidden/>
          </w:rPr>
          <w:fldChar w:fldCharType="separate"/>
        </w:r>
        <w:r w:rsidR="00344799">
          <w:rPr>
            <w:webHidden/>
          </w:rPr>
          <w:t>104</w:t>
        </w:r>
        <w:r>
          <w:rPr>
            <w:webHidden/>
          </w:rPr>
          <w:fldChar w:fldCharType="end"/>
        </w:r>
      </w:hyperlink>
    </w:p>
    <w:p w:rsidR="00946BF6" w:rsidRDefault="00A31E12">
      <w:pPr>
        <w:pStyle w:val="Obsah3"/>
        <w:rPr>
          <w:rFonts w:asciiTheme="minorHAnsi" w:eastAsiaTheme="minorEastAsia" w:hAnsiTheme="minorHAnsi" w:cstheme="minorBidi"/>
          <w:iCs w:val="0"/>
          <w:sz w:val="22"/>
          <w:szCs w:val="22"/>
          <w:lang w:eastAsia="sk-SK"/>
        </w:rPr>
      </w:pPr>
      <w:hyperlink w:anchor="_Toc325667207" w:history="1">
        <w:r w:rsidR="00946BF6" w:rsidRPr="009565A8">
          <w:rPr>
            <w:rStyle w:val="Hypertextovprepojenie"/>
            <w:lang w:val="en-US"/>
          </w:rPr>
          <w:t>B.2.14</w:t>
        </w:r>
        <w:r w:rsidR="00946BF6">
          <w:rPr>
            <w:rFonts w:asciiTheme="minorHAnsi" w:eastAsiaTheme="minorEastAsia" w:hAnsiTheme="minorHAnsi" w:cstheme="minorBidi"/>
            <w:iCs w:val="0"/>
            <w:sz w:val="22"/>
            <w:szCs w:val="22"/>
            <w:lang w:eastAsia="sk-SK"/>
          </w:rPr>
          <w:tab/>
        </w:r>
        <w:r w:rsidR="00946BF6" w:rsidRPr="009565A8">
          <w:rPr>
            <w:rStyle w:val="Hypertextovprepojenie"/>
            <w:lang w:val="en-US"/>
          </w:rPr>
          <w:t>linearSystems.data.VectorD</w:t>
        </w:r>
        <w:r w:rsidR="00946BF6">
          <w:rPr>
            <w:webHidden/>
          </w:rPr>
          <w:tab/>
        </w:r>
        <w:r>
          <w:rPr>
            <w:webHidden/>
          </w:rPr>
          <w:fldChar w:fldCharType="begin"/>
        </w:r>
        <w:r w:rsidR="00946BF6">
          <w:rPr>
            <w:webHidden/>
          </w:rPr>
          <w:instrText xml:space="preserve"> PAGEREF _Toc325667207 \h </w:instrText>
        </w:r>
        <w:r>
          <w:rPr>
            <w:webHidden/>
          </w:rPr>
        </w:r>
        <w:r>
          <w:rPr>
            <w:webHidden/>
          </w:rPr>
          <w:fldChar w:fldCharType="separate"/>
        </w:r>
        <w:r w:rsidR="00344799">
          <w:rPr>
            <w:webHidden/>
          </w:rPr>
          <w:t>106</w:t>
        </w:r>
        <w:r>
          <w:rPr>
            <w:webHidden/>
          </w:rPr>
          <w:fldChar w:fldCharType="end"/>
        </w:r>
      </w:hyperlink>
    </w:p>
    <w:p w:rsidR="00946BF6" w:rsidRDefault="00A31E12">
      <w:pPr>
        <w:pStyle w:val="Obsah3"/>
        <w:rPr>
          <w:rFonts w:asciiTheme="minorHAnsi" w:eastAsiaTheme="minorEastAsia" w:hAnsiTheme="minorHAnsi" w:cstheme="minorBidi"/>
          <w:iCs w:val="0"/>
          <w:sz w:val="22"/>
          <w:szCs w:val="22"/>
          <w:lang w:eastAsia="sk-SK"/>
        </w:rPr>
      </w:pPr>
      <w:hyperlink w:anchor="_Toc325667208" w:history="1">
        <w:r w:rsidR="00946BF6" w:rsidRPr="009565A8">
          <w:rPr>
            <w:rStyle w:val="Hypertextovprepojenie"/>
            <w:lang w:val="en-US"/>
          </w:rPr>
          <w:t>B.2.15</w:t>
        </w:r>
        <w:r w:rsidR="00946BF6">
          <w:rPr>
            <w:rFonts w:asciiTheme="minorHAnsi" w:eastAsiaTheme="minorEastAsia" w:hAnsiTheme="minorHAnsi" w:cstheme="minorBidi"/>
            <w:iCs w:val="0"/>
            <w:sz w:val="22"/>
            <w:szCs w:val="22"/>
            <w:lang w:eastAsia="sk-SK"/>
          </w:rPr>
          <w:tab/>
        </w:r>
        <w:r w:rsidR="00946BF6" w:rsidRPr="009565A8">
          <w:rPr>
            <w:rStyle w:val="Hypertextovprepojenie"/>
            <w:lang w:val="en-US"/>
          </w:rPr>
          <w:t>linearSystems.data.VectorI</w:t>
        </w:r>
        <w:r w:rsidR="00946BF6">
          <w:rPr>
            <w:webHidden/>
          </w:rPr>
          <w:tab/>
        </w:r>
        <w:r>
          <w:rPr>
            <w:webHidden/>
          </w:rPr>
          <w:fldChar w:fldCharType="begin"/>
        </w:r>
        <w:r w:rsidR="00946BF6">
          <w:rPr>
            <w:webHidden/>
          </w:rPr>
          <w:instrText xml:space="preserve"> PAGEREF _Toc325667208 \h </w:instrText>
        </w:r>
        <w:r>
          <w:rPr>
            <w:webHidden/>
          </w:rPr>
        </w:r>
        <w:r>
          <w:rPr>
            <w:webHidden/>
          </w:rPr>
          <w:fldChar w:fldCharType="separate"/>
        </w:r>
        <w:r w:rsidR="00344799">
          <w:rPr>
            <w:webHidden/>
          </w:rPr>
          <w:t>108</w:t>
        </w:r>
        <w:r>
          <w:rPr>
            <w:webHidden/>
          </w:rPr>
          <w:fldChar w:fldCharType="end"/>
        </w:r>
      </w:hyperlink>
    </w:p>
    <w:p w:rsidR="00946BF6" w:rsidRDefault="00A31E12">
      <w:pPr>
        <w:pStyle w:val="Obsah3"/>
        <w:rPr>
          <w:rFonts w:asciiTheme="minorHAnsi" w:eastAsiaTheme="minorEastAsia" w:hAnsiTheme="minorHAnsi" w:cstheme="minorBidi"/>
          <w:iCs w:val="0"/>
          <w:sz w:val="22"/>
          <w:szCs w:val="22"/>
          <w:lang w:eastAsia="sk-SK"/>
        </w:rPr>
      </w:pPr>
      <w:hyperlink w:anchor="_Toc325667209" w:history="1">
        <w:r w:rsidR="00946BF6" w:rsidRPr="009565A8">
          <w:rPr>
            <w:rStyle w:val="Hypertextovprepojenie"/>
            <w:lang w:val="en-US"/>
          </w:rPr>
          <w:t>B.2.16</w:t>
        </w:r>
        <w:r w:rsidR="00946BF6">
          <w:rPr>
            <w:rFonts w:asciiTheme="minorHAnsi" w:eastAsiaTheme="minorEastAsia" w:hAnsiTheme="minorHAnsi" w:cstheme="minorBidi"/>
            <w:iCs w:val="0"/>
            <w:sz w:val="22"/>
            <w:szCs w:val="22"/>
            <w:lang w:eastAsia="sk-SK"/>
          </w:rPr>
          <w:tab/>
        </w:r>
        <w:r w:rsidR="00946BF6" w:rsidRPr="009565A8">
          <w:rPr>
            <w:rStyle w:val="Hypertextovprepojenie"/>
            <w:lang w:val="en-US"/>
          </w:rPr>
          <w:t>linearSystems.dataHandlers.MatrixReader</w:t>
        </w:r>
        <w:r w:rsidR="00946BF6">
          <w:rPr>
            <w:webHidden/>
          </w:rPr>
          <w:tab/>
        </w:r>
        <w:r>
          <w:rPr>
            <w:webHidden/>
          </w:rPr>
          <w:fldChar w:fldCharType="begin"/>
        </w:r>
        <w:r w:rsidR="00946BF6">
          <w:rPr>
            <w:webHidden/>
          </w:rPr>
          <w:instrText xml:space="preserve"> PAGEREF _Toc325667209 \h </w:instrText>
        </w:r>
        <w:r>
          <w:rPr>
            <w:webHidden/>
          </w:rPr>
        </w:r>
        <w:r>
          <w:rPr>
            <w:webHidden/>
          </w:rPr>
          <w:fldChar w:fldCharType="separate"/>
        </w:r>
        <w:r w:rsidR="00344799">
          <w:rPr>
            <w:webHidden/>
          </w:rPr>
          <w:t>110</w:t>
        </w:r>
        <w:r>
          <w:rPr>
            <w:webHidden/>
          </w:rPr>
          <w:fldChar w:fldCharType="end"/>
        </w:r>
      </w:hyperlink>
    </w:p>
    <w:p w:rsidR="00946BF6" w:rsidRDefault="00A31E12">
      <w:pPr>
        <w:pStyle w:val="Obsah3"/>
        <w:rPr>
          <w:rFonts w:asciiTheme="minorHAnsi" w:eastAsiaTheme="minorEastAsia" w:hAnsiTheme="minorHAnsi" w:cstheme="minorBidi"/>
          <w:iCs w:val="0"/>
          <w:sz w:val="22"/>
          <w:szCs w:val="22"/>
          <w:lang w:eastAsia="sk-SK"/>
        </w:rPr>
      </w:pPr>
      <w:hyperlink w:anchor="_Toc325667210" w:history="1">
        <w:r w:rsidR="00946BF6" w:rsidRPr="009565A8">
          <w:rPr>
            <w:rStyle w:val="Hypertextovprepojenie"/>
            <w:lang w:val="en-US"/>
          </w:rPr>
          <w:t>B.2.17</w:t>
        </w:r>
        <w:r w:rsidR="00946BF6">
          <w:rPr>
            <w:rFonts w:asciiTheme="minorHAnsi" w:eastAsiaTheme="minorEastAsia" w:hAnsiTheme="minorHAnsi" w:cstheme="minorBidi"/>
            <w:iCs w:val="0"/>
            <w:sz w:val="22"/>
            <w:szCs w:val="22"/>
            <w:lang w:eastAsia="sk-SK"/>
          </w:rPr>
          <w:tab/>
        </w:r>
        <w:r w:rsidR="00946BF6" w:rsidRPr="009565A8">
          <w:rPr>
            <w:rStyle w:val="Hypertextovprepojenie"/>
            <w:lang w:val="en-US"/>
          </w:rPr>
          <w:t>linearSystems.dataHandlers.MatrixWriter</w:t>
        </w:r>
        <w:r w:rsidR="00946BF6">
          <w:rPr>
            <w:webHidden/>
          </w:rPr>
          <w:tab/>
        </w:r>
        <w:r>
          <w:rPr>
            <w:webHidden/>
          </w:rPr>
          <w:fldChar w:fldCharType="begin"/>
        </w:r>
        <w:r w:rsidR="00946BF6">
          <w:rPr>
            <w:webHidden/>
          </w:rPr>
          <w:instrText xml:space="preserve"> PAGEREF _Toc325667210 \h </w:instrText>
        </w:r>
        <w:r>
          <w:rPr>
            <w:webHidden/>
          </w:rPr>
        </w:r>
        <w:r>
          <w:rPr>
            <w:webHidden/>
          </w:rPr>
          <w:fldChar w:fldCharType="separate"/>
        </w:r>
        <w:r w:rsidR="00344799">
          <w:rPr>
            <w:webHidden/>
          </w:rPr>
          <w:t>111</w:t>
        </w:r>
        <w:r>
          <w:rPr>
            <w:webHidden/>
          </w:rPr>
          <w:fldChar w:fldCharType="end"/>
        </w:r>
      </w:hyperlink>
    </w:p>
    <w:p w:rsidR="00946BF6" w:rsidRDefault="00A31E12">
      <w:pPr>
        <w:pStyle w:val="Obsah3"/>
        <w:rPr>
          <w:rFonts w:asciiTheme="minorHAnsi" w:eastAsiaTheme="minorEastAsia" w:hAnsiTheme="minorHAnsi" w:cstheme="minorBidi"/>
          <w:iCs w:val="0"/>
          <w:sz w:val="22"/>
          <w:szCs w:val="22"/>
          <w:lang w:eastAsia="sk-SK"/>
        </w:rPr>
      </w:pPr>
      <w:hyperlink w:anchor="_Toc325667211" w:history="1">
        <w:r w:rsidR="00946BF6" w:rsidRPr="009565A8">
          <w:rPr>
            <w:rStyle w:val="Hypertextovprepojenie"/>
            <w:lang w:val="en-US"/>
          </w:rPr>
          <w:t>B.2.18</w:t>
        </w:r>
        <w:r w:rsidR="00946BF6">
          <w:rPr>
            <w:rFonts w:asciiTheme="minorHAnsi" w:eastAsiaTheme="minorEastAsia" w:hAnsiTheme="minorHAnsi" w:cstheme="minorBidi"/>
            <w:iCs w:val="0"/>
            <w:sz w:val="22"/>
            <w:szCs w:val="22"/>
            <w:lang w:eastAsia="sk-SK"/>
          </w:rPr>
          <w:tab/>
        </w:r>
        <w:r w:rsidR="00946BF6" w:rsidRPr="009565A8">
          <w:rPr>
            <w:rStyle w:val="Hypertextovprepojenie"/>
            <w:lang w:val="en-US"/>
          </w:rPr>
          <w:t>linearSystems.dataHandlers.MethodsClassLoader</w:t>
        </w:r>
        <w:r w:rsidR="00946BF6">
          <w:rPr>
            <w:webHidden/>
          </w:rPr>
          <w:tab/>
        </w:r>
        <w:r>
          <w:rPr>
            <w:webHidden/>
          </w:rPr>
          <w:fldChar w:fldCharType="begin"/>
        </w:r>
        <w:r w:rsidR="00946BF6">
          <w:rPr>
            <w:webHidden/>
          </w:rPr>
          <w:instrText xml:space="preserve"> PAGEREF _Toc325667211 \h </w:instrText>
        </w:r>
        <w:r>
          <w:rPr>
            <w:webHidden/>
          </w:rPr>
        </w:r>
        <w:r>
          <w:rPr>
            <w:webHidden/>
          </w:rPr>
          <w:fldChar w:fldCharType="separate"/>
        </w:r>
        <w:r w:rsidR="00344799">
          <w:rPr>
            <w:webHidden/>
          </w:rPr>
          <w:t>113</w:t>
        </w:r>
        <w:r>
          <w:rPr>
            <w:webHidden/>
          </w:rPr>
          <w:fldChar w:fldCharType="end"/>
        </w:r>
      </w:hyperlink>
    </w:p>
    <w:p w:rsidR="00946BF6" w:rsidRDefault="00A31E12">
      <w:pPr>
        <w:pStyle w:val="Obsah3"/>
        <w:rPr>
          <w:rFonts w:asciiTheme="minorHAnsi" w:eastAsiaTheme="minorEastAsia" w:hAnsiTheme="minorHAnsi" w:cstheme="minorBidi"/>
          <w:iCs w:val="0"/>
          <w:sz w:val="22"/>
          <w:szCs w:val="22"/>
          <w:lang w:eastAsia="sk-SK"/>
        </w:rPr>
      </w:pPr>
      <w:hyperlink w:anchor="_Toc325667212" w:history="1">
        <w:r w:rsidR="00946BF6" w:rsidRPr="009565A8">
          <w:rPr>
            <w:rStyle w:val="Hypertextovprepojenie"/>
            <w:lang w:val="en-US"/>
          </w:rPr>
          <w:t>B.2.19</w:t>
        </w:r>
        <w:r w:rsidR="00946BF6">
          <w:rPr>
            <w:rFonts w:asciiTheme="minorHAnsi" w:eastAsiaTheme="minorEastAsia" w:hAnsiTheme="minorHAnsi" w:cstheme="minorBidi"/>
            <w:iCs w:val="0"/>
            <w:sz w:val="22"/>
            <w:szCs w:val="22"/>
            <w:lang w:eastAsia="sk-SK"/>
          </w:rPr>
          <w:tab/>
        </w:r>
        <w:r w:rsidR="00946BF6" w:rsidRPr="009565A8">
          <w:rPr>
            <w:rStyle w:val="Hypertextovprepojenie"/>
            <w:lang w:val="en-US"/>
          </w:rPr>
          <w:t>linearSystems.dataHandlers.MethodsClassLoader.JavaFileFilter</w:t>
        </w:r>
        <w:r w:rsidR="00946BF6">
          <w:rPr>
            <w:webHidden/>
          </w:rPr>
          <w:tab/>
        </w:r>
        <w:r>
          <w:rPr>
            <w:webHidden/>
          </w:rPr>
          <w:fldChar w:fldCharType="begin"/>
        </w:r>
        <w:r w:rsidR="00946BF6">
          <w:rPr>
            <w:webHidden/>
          </w:rPr>
          <w:instrText xml:space="preserve"> PAGEREF _Toc325667212 \h </w:instrText>
        </w:r>
        <w:r>
          <w:rPr>
            <w:webHidden/>
          </w:rPr>
        </w:r>
        <w:r>
          <w:rPr>
            <w:webHidden/>
          </w:rPr>
          <w:fldChar w:fldCharType="separate"/>
        </w:r>
        <w:r w:rsidR="00344799">
          <w:rPr>
            <w:webHidden/>
          </w:rPr>
          <w:t>115</w:t>
        </w:r>
        <w:r>
          <w:rPr>
            <w:webHidden/>
          </w:rPr>
          <w:fldChar w:fldCharType="end"/>
        </w:r>
      </w:hyperlink>
    </w:p>
    <w:p w:rsidR="00946BF6" w:rsidRDefault="00A31E12">
      <w:pPr>
        <w:pStyle w:val="Obsah3"/>
        <w:rPr>
          <w:rFonts w:asciiTheme="minorHAnsi" w:eastAsiaTheme="minorEastAsia" w:hAnsiTheme="minorHAnsi" w:cstheme="minorBidi"/>
          <w:iCs w:val="0"/>
          <w:sz w:val="22"/>
          <w:szCs w:val="22"/>
          <w:lang w:eastAsia="sk-SK"/>
        </w:rPr>
      </w:pPr>
      <w:hyperlink w:anchor="_Toc325667213" w:history="1">
        <w:r w:rsidR="00946BF6" w:rsidRPr="009565A8">
          <w:rPr>
            <w:rStyle w:val="Hypertextovprepojenie"/>
            <w:lang w:val="en-US"/>
          </w:rPr>
          <w:t>B.2.20</w:t>
        </w:r>
        <w:r w:rsidR="00946BF6">
          <w:rPr>
            <w:rFonts w:asciiTheme="minorHAnsi" w:eastAsiaTheme="minorEastAsia" w:hAnsiTheme="minorHAnsi" w:cstheme="minorBidi"/>
            <w:iCs w:val="0"/>
            <w:sz w:val="22"/>
            <w:szCs w:val="22"/>
            <w:lang w:eastAsia="sk-SK"/>
          </w:rPr>
          <w:tab/>
        </w:r>
        <w:r w:rsidR="00946BF6" w:rsidRPr="009565A8">
          <w:rPr>
            <w:rStyle w:val="Hypertextovprepojenie"/>
            <w:lang w:val="en-US"/>
          </w:rPr>
          <w:t>linearSystems.exceptions.</w:t>
        </w:r>
        <w:r w:rsidR="007628F7">
          <w:rPr>
            <w:rStyle w:val="Hypertextovprepojenie"/>
            <w:lang w:val="en-US"/>
          </w:rPr>
          <w:br/>
        </w:r>
        <w:r w:rsidR="00946BF6" w:rsidRPr="009565A8">
          <w:rPr>
            <w:rStyle w:val="Hypertextovprepojenie"/>
            <w:lang w:val="en-US"/>
          </w:rPr>
          <w:t>dominanceExceptions.ColumnlyIndominantMatrixException</w:t>
        </w:r>
        <w:r w:rsidR="00946BF6">
          <w:rPr>
            <w:webHidden/>
          </w:rPr>
          <w:tab/>
        </w:r>
        <w:r>
          <w:rPr>
            <w:webHidden/>
          </w:rPr>
          <w:fldChar w:fldCharType="begin"/>
        </w:r>
        <w:r w:rsidR="00946BF6">
          <w:rPr>
            <w:webHidden/>
          </w:rPr>
          <w:instrText xml:space="preserve"> PAGEREF _Toc325667213 \h </w:instrText>
        </w:r>
        <w:r>
          <w:rPr>
            <w:webHidden/>
          </w:rPr>
        </w:r>
        <w:r>
          <w:rPr>
            <w:webHidden/>
          </w:rPr>
          <w:fldChar w:fldCharType="separate"/>
        </w:r>
        <w:r w:rsidR="00344799">
          <w:rPr>
            <w:webHidden/>
          </w:rPr>
          <w:t>116</w:t>
        </w:r>
        <w:r>
          <w:rPr>
            <w:webHidden/>
          </w:rPr>
          <w:fldChar w:fldCharType="end"/>
        </w:r>
      </w:hyperlink>
    </w:p>
    <w:p w:rsidR="00946BF6" w:rsidRDefault="00A31E12">
      <w:pPr>
        <w:pStyle w:val="Obsah3"/>
        <w:rPr>
          <w:rFonts w:asciiTheme="minorHAnsi" w:eastAsiaTheme="minorEastAsia" w:hAnsiTheme="minorHAnsi" w:cstheme="minorBidi"/>
          <w:iCs w:val="0"/>
          <w:sz w:val="22"/>
          <w:szCs w:val="22"/>
          <w:lang w:eastAsia="sk-SK"/>
        </w:rPr>
      </w:pPr>
      <w:hyperlink w:anchor="_Toc325667214" w:history="1">
        <w:r w:rsidR="00946BF6" w:rsidRPr="009565A8">
          <w:rPr>
            <w:rStyle w:val="Hypertextovprepojenie"/>
            <w:lang w:val="en-US"/>
          </w:rPr>
          <w:t>B.2.21</w:t>
        </w:r>
        <w:r w:rsidR="00946BF6">
          <w:rPr>
            <w:rFonts w:asciiTheme="minorHAnsi" w:eastAsiaTheme="minorEastAsia" w:hAnsiTheme="minorHAnsi" w:cstheme="minorBidi"/>
            <w:iCs w:val="0"/>
            <w:sz w:val="22"/>
            <w:szCs w:val="22"/>
            <w:lang w:eastAsia="sk-SK"/>
          </w:rPr>
          <w:tab/>
        </w:r>
        <w:r w:rsidR="00946BF6" w:rsidRPr="009565A8">
          <w:rPr>
            <w:rStyle w:val="Hypertextovprepojenie"/>
            <w:lang w:val="en-US"/>
          </w:rPr>
          <w:t>linearSystems.exceptions.</w:t>
        </w:r>
        <w:r w:rsidR="007628F7">
          <w:rPr>
            <w:rStyle w:val="Hypertextovprepojenie"/>
            <w:lang w:val="en-US"/>
          </w:rPr>
          <w:br/>
        </w:r>
        <w:r w:rsidR="00946BF6" w:rsidRPr="009565A8">
          <w:rPr>
            <w:rStyle w:val="Hypertextovprepojenie"/>
            <w:lang w:val="en-US"/>
          </w:rPr>
          <w:t>dominanceExceptions.DiagonalyIndominantMatrixException</w:t>
        </w:r>
        <w:r w:rsidR="00946BF6">
          <w:rPr>
            <w:webHidden/>
          </w:rPr>
          <w:tab/>
        </w:r>
        <w:r>
          <w:rPr>
            <w:webHidden/>
          </w:rPr>
          <w:fldChar w:fldCharType="begin"/>
        </w:r>
        <w:r w:rsidR="00946BF6">
          <w:rPr>
            <w:webHidden/>
          </w:rPr>
          <w:instrText xml:space="preserve"> PAGEREF _Toc325667214 \h </w:instrText>
        </w:r>
        <w:r>
          <w:rPr>
            <w:webHidden/>
          </w:rPr>
        </w:r>
        <w:r>
          <w:rPr>
            <w:webHidden/>
          </w:rPr>
          <w:fldChar w:fldCharType="separate"/>
        </w:r>
        <w:r w:rsidR="00344799">
          <w:rPr>
            <w:webHidden/>
          </w:rPr>
          <w:t>117</w:t>
        </w:r>
        <w:r>
          <w:rPr>
            <w:webHidden/>
          </w:rPr>
          <w:fldChar w:fldCharType="end"/>
        </w:r>
      </w:hyperlink>
    </w:p>
    <w:p w:rsidR="00946BF6" w:rsidRDefault="00A31E12">
      <w:pPr>
        <w:pStyle w:val="Obsah3"/>
        <w:rPr>
          <w:rFonts w:asciiTheme="minorHAnsi" w:eastAsiaTheme="minorEastAsia" w:hAnsiTheme="minorHAnsi" w:cstheme="minorBidi"/>
          <w:iCs w:val="0"/>
          <w:sz w:val="22"/>
          <w:szCs w:val="22"/>
          <w:lang w:eastAsia="sk-SK"/>
        </w:rPr>
      </w:pPr>
      <w:hyperlink w:anchor="_Toc325667215" w:history="1">
        <w:r w:rsidR="00946BF6" w:rsidRPr="009565A8">
          <w:rPr>
            <w:rStyle w:val="Hypertextovprepojenie"/>
            <w:lang w:val="en-US"/>
          </w:rPr>
          <w:t>B.2.22</w:t>
        </w:r>
        <w:r w:rsidR="00946BF6">
          <w:rPr>
            <w:rFonts w:asciiTheme="minorHAnsi" w:eastAsiaTheme="minorEastAsia" w:hAnsiTheme="minorHAnsi" w:cstheme="minorBidi"/>
            <w:iCs w:val="0"/>
            <w:sz w:val="22"/>
            <w:szCs w:val="22"/>
            <w:lang w:eastAsia="sk-SK"/>
          </w:rPr>
          <w:tab/>
        </w:r>
        <w:r w:rsidR="00946BF6" w:rsidRPr="009565A8">
          <w:rPr>
            <w:rStyle w:val="Hypertextovprepojenie"/>
            <w:lang w:val="en-US"/>
          </w:rPr>
          <w:t>linearSystems.exceptions.</w:t>
        </w:r>
        <w:r w:rsidR="007628F7">
          <w:rPr>
            <w:rStyle w:val="Hypertextovprepojenie"/>
            <w:lang w:val="en-US"/>
          </w:rPr>
          <w:br/>
        </w:r>
        <w:r w:rsidR="00946BF6" w:rsidRPr="009565A8">
          <w:rPr>
            <w:rStyle w:val="Hypertextovprepojenie"/>
            <w:lang w:val="en-US"/>
          </w:rPr>
          <w:t>dominanceExceptions.RowlyIndominantMatrixException</w:t>
        </w:r>
        <w:r w:rsidR="00946BF6">
          <w:rPr>
            <w:webHidden/>
          </w:rPr>
          <w:tab/>
        </w:r>
        <w:r>
          <w:rPr>
            <w:webHidden/>
          </w:rPr>
          <w:fldChar w:fldCharType="begin"/>
        </w:r>
        <w:r w:rsidR="00946BF6">
          <w:rPr>
            <w:webHidden/>
          </w:rPr>
          <w:instrText xml:space="preserve"> PAGEREF _Toc325667215 \h </w:instrText>
        </w:r>
        <w:r>
          <w:rPr>
            <w:webHidden/>
          </w:rPr>
        </w:r>
        <w:r>
          <w:rPr>
            <w:webHidden/>
          </w:rPr>
          <w:fldChar w:fldCharType="separate"/>
        </w:r>
        <w:r w:rsidR="00344799">
          <w:rPr>
            <w:webHidden/>
          </w:rPr>
          <w:t>118</w:t>
        </w:r>
        <w:r>
          <w:rPr>
            <w:webHidden/>
          </w:rPr>
          <w:fldChar w:fldCharType="end"/>
        </w:r>
      </w:hyperlink>
    </w:p>
    <w:p w:rsidR="00946BF6" w:rsidRDefault="00A31E12">
      <w:pPr>
        <w:pStyle w:val="Obsah3"/>
        <w:rPr>
          <w:rFonts w:asciiTheme="minorHAnsi" w:eastAsiaTheme="minorEastAsia" w:hAnsiTheme="minorHAnsi" w:cstheme="minorBidi"/>
          <w:iCs w:val="0"/>
          <w:sz w:val="22"/>
          <w:szCs w:val="22"/>
          <w:lang w:eastAsia="sk-SK"/>
        </w:rPr>
      </w:pPr>
      <w:hyperlink w:anchor="_Toc325667216" w:history="1">
        <w:r w:rsidR="00946BF6" w:rsidRPr="009565A8">
          <w:rPr>
            <w:rStyle w:val="Hypertextovprepojenie"/>
            <w:lang w:val="en-US"/>
          </w:rPr>
          <w:t>B.2.23</w:t>
        </w:r>
        <w:r w:rsidR="00946BF6">
          <w:rPr>
            <w:rFonts w:asciiTheme="minorHAnsi" w:eastAsiaTheme="minorEastAsia" w:hAnsiTheme="minorHAnsi" w:cstheme="minorBidi"/>
            <w:iCs w:val="0"/>
            <w:sz w:val="22"/>
            <w:szCs w:val="22"/>
            <w:lang w:eastAsia="sk-SK"/>
          </w:rPr>
          <w:tab/>
        </w:r>
        <w:r w:rsidR="00946BF6" w:rsidRPr="009565A8">
          <w:rPr>
            <w:rStyle w:val="Hypertextovprepojenie"/>
            <w:lang w:val="en-US"/>
          </w:rPr>
          <w:t>linearSystems.exceptions.MatrixEditableNotException</w:t>
        </w:r>
        <w:r w:rsidR="00946BF6">
          <w:rPr>
            <w:webHidden/>
          </w:rPr>
          <w:tab/>
        </w:r>
        <w:r>
          <w:rPr>
            <w:webHidden/>
          </w:rPr>
          <w:fldChar w:fldCharType="begin"/>
        </w:r>
        <w:r w:rsidR="00946BF6">
          <w:rPr>
            <w:webHidden/>
          </w:rPr>
          <w:instrText xml:space="preserve"> PAGEREF _Toc325667216 \h </w:instrText>
        </w:r>
        <w:r>
          <w:rPr>
            <w:webHidden/>
          </w:rPr>
        </w:r>
        <w:r>
          <w:rPr>
            <w:webHidden/>
          </w:rPr>
          <w:fldChar w:fldCharType="separate"/>
        </w:r>
        <w:r w:rsidR="00344799">
          <w:rPr>
            <w:webHidden/>
          </w:rPr>
          <w:t>119</w:t>
        </w:r>
        <w:r>
          <w:rPr>
            <w:webHidden/>
          </w:rPr>
          <w:fldChar w:fldCharType="end"/>
        </w:r>
      </w:hyperlink>
    </w:p>
    <w:p w:rsidR="00946BF6" w:rsidRDefault="00A31E12">
      <w:pPr>
        <w:pStyle w:val="Obsah3"/>
        <w:rPr>
          <w:rFonts w:asciiTheme="minorHAnsi" w:eastAsiaTheme="minorEastAsia" w:hAnsiTheme="minorHAnsi" w:cstheme="minorBidi"/>
          <w:iCs w:val="0"/>
          <w:sz w:val="22"/>
          <w:szCs w:val="22"/>
          <w:lang w:eastAsia="sk-SK"/>
        </w:rPr>
      </w:pPr>
      <w:hyperlink w:anchor="_Toc325667217" w:history="1">
        <w:r w:rsidR="00946BF6" w:rsidRPr="009565A8">
          <w:rPr>
            <w:rStyle w:val="Hypertextovprepojenie"/>
            <w:lang w:val="en-US"/>
          </w:rPr>
          <w:t>B.2.24</w:t>
        </w:r>
        <w:r w:rsidR="00946BF6">
          <w:rPr>
            <w:rFonts w:asciiTheme="minorHAnsi" w:eastAsiaTheme="minorEastAsia" w:hAnsiTheme="minorHAnsi" w:cstheme="minorBidi"/>
            <w:iCs w:val="0"/>
            <w:sz w:val="22"/>
            <w:szCs w:val="22"/>
            <w:lang w:eastAsia="sk-SK"/>
          </w:rPr>
          <w:tab/>
        </w:r>
        <w:r w:rsidR="00946BF6" w:rsidRPr="009565A8">
          <w:rPr>
            <w:rStyle w:val="Hypertextovprepojenie"/>
            <w:lang w:val="en-US"/>
          </w:rPr>
          <w:t>linearSystems.exceptions.NoMethodsAsJavaClassesException</w:t>
        </w:r>
        <w:r w:rsidR="00946BF6">
          <w:rPr>
            <w:webHidden/>
          </w:rPr>
          <w:tab/>
        </w:r>
        <w:r>
          <w:rPr>
            <w:webHidden/>
          </w:rPr>
          <w:fldChar w:fldCharType="begin"/>
        </w:r>
        <w:r w:rsidR="00946BF6">
          <w:rPr>
            <w:webHidden/>
          </w:rPr>
          <w:instrText xml:space="preserve"> PAGEREF _Toc325667217 \h </w:instrText>
        </w:r>
        <w:r>
          <w:rPr>
            <w:webHidden/>
          </w:rPr>
        </w:r>
        <w:r>
          <w:rPr>
            <w:webHidden/>
          </w:rPr>
          <w:fldChar w:fldCharType="separate"/>
        </w:r>
        <w:r w:rsidR="00344799">
          <w:rPr>
            <w:webHidden/>
          </w:rPr>
          <w:t>119</w:t>
        </w:r>
        <w:r>
          <w:rPr>
            <w:webHidden/>
          </w:rPr>
          <w:fldChar w:fldCharType="end"/>
        </w:r>
      </w:hyperlink>
    </w:p>
    <w:p w:rsidR="00946BF6" w:rsidRDefault="00A31E12">
      <w:pPr>
        <w:pStyle w:val="Obsah3"/>
        <w:rPr>
          <w:rFonts w:asciiTheme="minorHAnsi" w:eastAsiaTheme="minorEastAsia" w:hAnsiTheme="minorHAnsi" w:cstheme="minorBidi"/>
          <w:iCs w:val="0"/>
          <w:sz w:val="22"/>
          <w:szCs w:val="22"/>
          <w:lang w:eastAsia="sk-SK"/>
        </w:rPr>
      </w:pPr>
      <w:hyperlink w:anchor="_Toc325667218" w:history="1">
        <w:r w:rsidR="00946BF6" w:rsidRPr="009565A8">
          <w:rPr>
            <w:rStyle w:val="Hypertextovprepojenie"/>
            <w:lang w:val="en-US"/>
          </w:rPr>
          <w:t>B.2.25</w:t>
        </w:r>
        <w:r w:rsidR="00946BF6">
          <w:rPr>
            <w:rFonts w:asciiTheme="minorHAnsi" w:eastAsiaTheme="minorEastAsia" w:hAnsiTheme="minorHAnsi" w:cstheme="minorBidi"/>
            <w:iCs w:val="0"/>
            <w:sz w:val="22"/>
            <w:szCs w:val="22"/>
            <w:lang w:eastAsia="sk-SK"/>
          </w:rPr>
          <w:tab/>
        </w:r>
        <w:r w:rsidR="00946BF6" w:rsidRPr="009565A8">
          <w:rPr>
            <w:rStyle w:val="Hypertextovprepojenie"/>
            <w:lang w:val="en-US"/>
          </w:rPr>
          <w:t>linearSystems.exceptions.WrongDoubleFormatException</w:t>
        </w:r>
        <w:r w:rsidR="00946BF6">
          <w:rPr>
            <w:webHidden/>
          </w:rPr>
          <w:tab/>
        </w:r>
        <w:r>
          <w:rPr>
            <w:webHidden/>
          </w:rPr>
          <w:fldChar w:fldCharType="begin"/>
        </w:r>
        <w:r w:rsidR="00946BF6">
          <w:rPr>
            <w:webHidden/>
          </w:rPr>
          <w:instrText xml:space="preserve"> PAGEREF _Toc325667218 \h </w:instrText>
        </w:r>
        <w:r>
          <w:rPr>
            <w:webHidden/>
          </w:rPr>
        </w:r>
        <w:r>
          <w:rPr>
            <w:webHidden/>
          </w:rPr>
          <w:fldChar w:fldCharType="separate"/>
        </w:r>
        <w:r w:rsidR="00344799">
          <w:rPr>
            <w:webHidden/>
          </w:rPr>
          <w:t>120</w:t>
        </w:r>
        <w:r>
          <w:rPr>
            <w:webHidden/>
          </w:rPr>
          <w:fldChar w:fldCharType="end"/>
        </w:r>
      </w:hyperlink>
    </w:p>
    <w:p w:rsidR="00946BF6" w:rsidRDefault="00A31E12">
      <w:pPr>
        <w:pStyle w:val="Obsah3"/>
        <w:rPr>
          <w:rFonts w:asciiTheme="minorHAnsi" w:eastAsiaTheme="minorEastAsia" w:hAnsiTheme="minorHAnsi" w:cstheme="minorBidi"/>
          <w:iCs w:val="0"/>
          <w:sz w:val="22"/>
          <w:szCs w:val="22"/>
          <w:lang w:eastAsia="sk-SK"/>
        </w:rPr>
      </w:pPr>
      <w:hyperlink w:anchor="_Toc325667219" w:history="1">
        <w:r w:rsidR="00946BF6" w:rsidRPr="009565A8">
          <w:rPr>
            <w:rStyle w:val="Hypertextovprepojenie"/>
            <w:lang w:val="en-US"/>
          </w:rPr>
          <w:t>B.2.26</w:t>
        </w:r>
        <w:r w:rsidR="00946BF6">
          <w:rPr>
            <w:rFonts w:asciiTheme="minorHAnsi" w:eastAsiaTheme="minorEastAsia" w:hAnsiTheme="minorHAnsi" w:cstheme="minorBidi"/>
            <w:iCs w:val="0"/>
            <w:sz w:val="22"/>
            <w:szCs w:val="22"/>
            <w:lang w:eastAsia="sk-SK"/>
          </w:rPr>
          <w:tab/>
        </w:r>
        <w:r w:rsidR="00946BF6" w:rsidRPr="009565A8">
          <w:rPr>
            <w:rStyle w:val="Hypertextovprepojenie"/>
            <w:lang w:val="en-US"/>
          </w:rPr>
          <w:t>linearSystems.interfaces.LinearSystemsSolvable Interface Reference</w:t>
        </w:r>
        <w:r w:rsidR="00946BF6">
          <w:rPr>
            <w:webHidden/>
          </w:rPr>
          <w:tab/>
        </w:r>
        <w:r>
          <w:rPr>
            <w:webHidden/>
          </w:rPr>
          <w:fldChar w:fldCharType="begin"/>
        </w:r>
        <w:r w:rsidR="00946BF6">
          <w:rPr>
            <w:webHidden/>
          </w:rPr>
          <w:instrText xml:space="preserve"> PAGEREF _Toc325667219 \h </w:instrText>
        </w:r>
        <w:r>
          <w:rPr>
            <w:webHidden/>
          </w:rPr>
        </w:r>
        <w:r>
          <w:rPr>
            <w:webHidden/>
          </w:rPr>
          <w:fldChar w:fldCharType="separate"/>
        </w:r>
        <w:r w:rsidR="00344799">
          <w:rPr>
            <w:webHidden/>
          </w:rPr>
          <w:t>121</w:t>
        </w:r>
        <w:r>
          <w:rPr>
            <w:webHidden/>
          </w:rPr>
          <w:fldChar w:fldCharType="end"/>
        </w:r>
      </w:hyperlink>
    </w:p>
    <w:p w:rsidR="00946BF6" w:rsidRDefault="00A31E12">
      <w:pPr>
        <w:pStyle w:val="Obsah3"/>
        <w:rPr>
          <w:rFonts w:asciiTheme="minorHAnsi" w:eastAsiaTheme="minorEastAsia" w:hAnsiTheme="minorHAnsi" w:cstheme="minorBidi"/>
          <w:iCs w:val="0"/>
          <w:sz w:val="22"/>
          <w:szCs w:val="22"/>
          <w:lang w:eastAsia="sk-SK"/>
        </w:rPr>
      </w:pPr>
      <w:hyperlink w:anchor="_Toc325667220" w:history="1">
        <w:r w:rsidR="00946BF6" w:rsidRPr="009565A8">
          <w:rPr>
            <w:rStyle w:val="Hypertextovprepojenie"/>
            <w:lang w:val="en-US"/>
          </w:rPr>
          <w:t>B.2.27</w:t>
        </w:r>
        <w:r w:rsidR="00946BF6">
          <w:rPr>
            <w:rFonts w:asciiTheme="minorHAnsi" w:eastAsiaTheme="minorEastAsia" w:hAnsiTheme="minorHAnsi" w:cstheme="minorBidi"/>
            <w:iCs w:val="0"/>
            <w:sz w:val="22"/>
            <w:szCs w:val="22"/>
            <w:lang w:eastAsia="sk-SK"/>
          </w:rPr>
          <w:tab/>
        </w:r>
        <w:r w:rsidR="00946BF6" w:rsidRPr="009565A8">
          <w:rPr>
            <w:rStyle w:val="Hypertextovprepojenie"/>
            <w:lang w:val="en-US"/>
          </w:rPr>
          <w:t>linearSystems.interfaces.Stepable Interface Reference</w:t>
        </w:r>
        <w:r w:rsidR="00946BF6">
          <w:rPr>
            <w:webHidden/>
          </w:rPr>
          <w:tab/>
        </w:r>
        <w:r>
          <w:rPr>
            <w:webHidden/>
          </w:rPr>
          <w:fldChar w:fldCharType="begin"/>
        </w:r>
        <w:r w:rsidR="00946BF6">
          <w:rPr>
            <w:webHidden/>
          </w:rPr>
          <w:instrText xml:space="preserve"> PAGEREF _Toc325667220 \h </w:instrText>
        </w:r>
        <w:r>
          <w:rPr>
            <w:webHidden/>
          </w:rPr>
        </w:r>
        <w:r>
          <w:rPr>
            <w:webHidden/>
          </w:rPr>
          <w:fldChar w:fldCharType="separate"/>
        </w:r>
        <w:r w:rsidR="00344799">
          <w:rPr>
            <w:webHidden/>
          </w:rPr>
          <w:t>122</w:t>
        </w:r>
        <w:r>
          <w:rPr>
            <w:webHidden/>
          </w:rPr>
          <w:fldChar w:fldCharType="end"/>
        </w:r>
      </w:hyperlink>
    </w:p>
    <w:p w:rsidR="00946BF6" w:rsidRDefault="00A31E12">
      <w:pPr>
        <w:pStyle w:val="Obsah3"/>
        <w:rPr>
          <w:rFonts w:asciiTheme="minorHAnsi" w:eastAsiaTheme="minorEastAsia" w:hAnsiTheme="minorHAnsi" w:cstheme="minorBidi"/>
          <w:iCs w:val="0"/>
          <w:sz w:val="22"/>
          <w:szCs w:val="22"/>
          <w:lang w:eastAsia="sk-SK"/>
        </w:rPr>
      </w:pPr>
      <w:hyperlink w:anchor="_Toc325667221" w:history="1">
        <w:r w:rsidR="00946BF6" w:rsidRPr="009565A8">
          <w:rPr>
            <w:rStyle w:val="Hypertextovprepojenie"/>
            <w:lang w:val="en-US"/>
          </w:rPr>
          <w:t>B.2.28</w:t>
        </w:r>
        <w:r w:rsidR="00946BF6">
          <w:rPr>
            <w:rFonts w:asciiTheme="minorHAnsi" w:eastAsiaTheme="minorEastAsia" w:hAnsiTheme="minorHAnsi" w:cstheme="minorBidi"/>
            <w:iCs w:val="0"/>
            <w:sz w:val="22"/>
            <w:szCs w:val="22"/>
            <w:lang w:eastAsia="sk-SK"/>
          </w:rPr>
          <w:tab/>
        </w:r>
        <w:r w:rsidR="00946BF6" w:rsidRPr="009565A8">
          <w:rPr>
            <w:rStyle w:val="Hypertextovprepojenie"/>
            <w:lang w:val="en-US"/>
          </w:rPr>
          <w:t>linearSystems.interfaces.ToleranceSetable Interface Reference</w:t>
        </w:r>
        <w:r w:rsidR="00946BF6">
          <w:rPr>
            <w:webHidden/>
          </w:rPr>
          <w:tab/>
        </w:r>
        <w:r>
          <w:rPr>
            <w:webHidden/>
          </w:rPr>
          <w:fldChar w:fldCharType="begin"/>
        </w:r>
        <w:r w:rsidR="00946BF6">
          <w:rPr>
            <w:webHidden/>
          </w:rPr>
          <w:instrText xml:space="preserve"> PAGEREF _Toc325667221 \h </w:instrText>
        </w:r>
        <w:r>
          <w:rPr>
            <w:webHidden/>
          </w:rPr>
        </w:r>
        <w:r>
          <w:rPr>
            <w:webHidden/>
          </w:rPr>
          <w:fldChar w:fldCharType="separate"/>
        </w:r>
        <w:r w:rsidR="00344799">
          <w:rPr>
            <w:webHidden/>
          </w:rPr>
          <w:t>123</w:t>
        </w:r>
        <w:r>
          <w:rPr>
            <w:webHidden/>
          </w:rPr>
          <w:fldChar w:fldCharType="end"/>
        </w:r>
      </w:hyperlink>
    </w:p>
    <w:p w:rsidR="00946BF6" w:rsidRDefault="00A31E12">
      <w:pPr>
        <w:pStyle w:val="Obsah3"/>
        <w:rPr>
          <w:rFonts w:asciiTheme="minorHAnsi" w:eastAsiaTheme="minorEastAsia" w:hAnsiTheme="minorHAnsi" w:cstheme="minorBidi"/>
          <w:iCs w:val="0"/>
          <w:sz w:val="22"/>
          <w:szCs w:val="22"/>
          <w:lang w:eastAsia="sk-SK"/>
        </w:rPr>
      </w:pPr>
      <w:hyperlink w:anchor="_Toc325667222" w:history="1">
        <w:r w:rsidR="00946BF6" w:rsidRPr="009565A8">
          <w:rPr>
            <w:rStyle w:val="Hypertextovprepojenie"/>
            <w:lang w:val="en-US"/>
          </w:rPr>
          <w:t>B.2.29</w:t>
        </w:r>
        <w:r w:rsidR="00946BF6">
          <w:rPr>
            <w:rFonts w:asciiTheme="minorHAnsi" w:eastAsiaTheme="minorEastAsia" w:hAnsiTheme="minorHAnsi" w:cstheme="minorBidi"/>
            <w:iCs w:val="0"/>
            <w:sz w:val="22"/>
            <w:szCs w:val="22"/>
            <w:lang w:eastAsia="sk-SK"/>
          </w:rPr>
          <w:tab/>
        </w:r>
        <w:r w:rsidR="00946BF6" w:rsidRPr="009565A8">
          <w:rPr>
            <w:rStyle w:val="Hypertextovprepojenie"/>
            <w:lang w:val="en-US"/>
          </w:rPr>
          <w:t>linearSystems.methods.CholeskyMethod</w:t>
        </w:r>
        <w:r w:rsidR="00946BF6">
          <w:rPr>
            <w:webHidden/>
          </w:rPr>
          <w:tab/>
        </w:r>
        <w:r>
          <w:rPr>
            <w:webHidden/>
          </w:rPr>
          <w:fldChar w:fldCharType="begin"/>
        </w:r>
        <w:r w:rsidR="00946BF6">
          <w:rPr>
            <w:webHidden/>
          </w:rPr>
          <w:instrText xml:space="preserve"> PAGEREF _Toc325667222 \h </w:instrText>
        </w:r>
        <w:r>
          <w:rPr>
            <w:webHidden/>
          </w:rPr>
        </w:r>
        <w:r>
          <w:rPr>
            <w:webHidden/>
          </w:rPr>
          <w:fldChar w:fldCharType="separate"/>
        </w:r>
        <w:r w:rsidR="00344799">
          <w:rPr>
            <w:webHidden/>
          </w:rPr>
          <w:t>124</w:t>
        </w:r>
        <w:r>
          <w:rPr>
            <w:webHidden/>
          </w:rPr>
          <w:fldChar w:fldCharType="end"/>
        </w:r>
      </w:hyperlink>
    </w:p>
    <w:p w:rsidR="00946BF6" w:rsidRDefault="00A31E12">
      <w:pPr>
        <w:pStyle w:val="Obsah3"/>
        <w:rPr>
          <w:rFonts w:asciiTheme="minorHAnsi" w:eastAsiaTheme="minorEastAsia" w:hAnsiTheme="minorHAnsi" w:cstheme="minorBidi"/>
          <w:iCs w:val="0"/>
          <w:sz w:val="22"/>
          <w:szCs w:val="22"/>
          <w:lang w:eastAsia="sk-SK"/>
        </w:rPr>
      </w:pPr>
      <w:hyperlink w:anchor="_Toc325667223" w:history="1">
        <w:r w:rsidR="00946BF6" w:rsidRPr="009565A8">
          <w:rPr>
            <w:rStyle w:val="Hypertextovprepojenie"/>
            <w:lang w:val="en-US"/>
          </w:rPr>
          <w:t>B.2.30</w:t>
        </w:r>
        <w:r w:rsidR="00946BF6">
          <w:rPr>
            <w:rFonts w:asciiTheme="minorHAnsi" w:eastAsiaTheme="minorEastAsia" w:hAnsiTheme="minorHAnsi" w:cstheme="minorBidi"/>
            <w:iCs w:val="0"/>
            <w:sz w:val="22"/>
            <w:szCs w:val="22"/>
            <w:lang w:eastAsia="sk-SK"/>
          </w:rPr>
          <w:tab/>
        </w:r>
        <w:r w:rsidR="00946BF6" w:rsidRPr="009565A8">
          <w:rPr>
            <w:rStyle w:val="Hypertextovprepojenie"/>
            <w:lang w:val="en-US"/>
          </w:rPr>
          <w:t>linearSystems.methods.GaussianMethod</w:t>
        </w:r>
        <w:r w:rsidR="00946BF6">
          <w:rPr>
            <w:webHidden/>
          </w:rPr>
          <w:tab/>
        </w:r>
        <w:r>
          <w:rPr>
            <w:webHidden/>
          </w:rPr>
          <w:fldChar w:fldCharType="begin"/>
        </w:r>
        <w:r w:rsidR="00946BF6">
          <w:rPr>
            <w:webHidden/>
          </w:rPr>
          <w:instrText xml:space="preserve"> PAGEREF _Toc325667223 \h </w:instrText>
        </w:r>
        <w:r>
          <w:rPr>
            <w:webHidden/>
          </w:rPr>
        </w:r>
        <w:r>
          <w:rPr>
            <w:webHidden/>
          </w:rPr>
          <w:fldChar w:fldCharType="separate"/>
        </w:r>
        <w:r w:rsidR="00344799">
          <w:rPr>
            <w:webHidden/>
          </w:rPr>
          <w:t>129</w:t>
        </w:r>
        <w:r>
          <w:rPr>
            <w:webHidden/>
          </w:rPr>
          <w:fldChar w:fldCharType="end"/>
        </w:r>
      </w:hyperlink>
    </w:p>
    <w:p w:rsidR="00946BF6" w:rsidRDefault="00A31E12">
      <w:pPr>
        <w:pStyle w:val="Obsah3"/>
        <w:rPr>
          <w:rFonts w:asciiTheme="minorHAnsi" w:eastAsiaTheme="minorEastAsia" w:hAnsiTheme="minorHAnsi" w:cstheme="minorBidi"/>
          <w:iCs w:val="0"/>
          <w:sz w:val="22"/>
          <w:szCs w:val="22"/>
          <w:lang w:eastAsia="sk-SK"/>
        </w:rPr>
      </w:pPr>
      <w:hyperlink w:anchor="_Toc325667224" w:history="1">
        <w:r w:rsidR="00946BF6" w:rsidRPr="009565A8">
          <w:rPr>
            <w:rStyle w:val="Hypertextovprepojenie"/>
            <w:lang w:val="en-US"/>
          </w:rPr>
          <w:t>B.2.31</w:t>
        </w:r>
        <w:r w:rsidR="00946BF6">
          <w:rPr>
            <w:rFonts w:asciiTheme="minorHAnsi" w:eastAsiaTheme="minorEastAsia" w:hAnsiTheme="minorHAnsi" w:cstheme="minorBidi"/>
            <w:iCs w:val="0"/>
            <w:sz w:val="22"/>
            <w:szCs w:val="22"/>
            <w:lang w:eastAsia="sk-SK"/>
          </w:rPr>
          <w:tab/>
        </w:r>
        <w:r w:rsidR="00946BF6" w:rsidRPr="009565A8">
          <w:rPr>
            <w:rStyle w:val="Hypertextovprepojenie"/>
            <w:lang w:val="en-US"/>
          </w:rPr>
          <w:t>linearSystems.methods.GaussianMethodAdapted</w:t>
        </w:r>
        <w:r w:rsidR="00946BF6">
          <w:rPr>
            <w:webHidden/>
          </w:rPr>
          <w:tab/>
        </w:r>
        <w:r>
          <w:rPr>
            <w:webHidden/>
          </w:rPr>
          <w:fldChar w:fldCharType="begin"/>
        </w:r>
        <w:r w:rsidR="00946BF6">
          <w:rPr>
            <w:webHidden/>
          </w:rPr>
          <w:instrText xml:space="preserve"> PAGEREF _Toc325667224 \h </w:instrText>
        </w:r>
        <w:r>
          <w:rPr>
            <w:webHidden/>
          </w:rPr>
        </w:r>
        <w:r>
          <w:rPr>
            <w:webHidden/>
          </w:rPr>
          <w:fldChar w:fldCharType="separate"/>
        </w:r>
        <w:r w:rsidR="00344799">
          <w:rPr>
            <w:webHidden/>
          </w:rPr>
          <w:t>133</w:t>
        </w:r>
        <w:r>
          <w:rPr>
            <w:webHidden/>
          </w:rPr>
          <w:fldChar w:fldCharType="end"/>
        </w:r>
      </w:hyperlink>
    </w:p>
    <w:p w:rsidR="00946BF6" w:rsidRDefault="00A31E12">
      <w:pPr>
        <w:pStyle w:val="Obsah3"/>
        <w:rPr>
          <w:rFonts w:asciiTheme="minorHAnsi" w:eastAsiaTheme="minorEastAsia" w:hAnsiTheme="minorHAnsi" w:cstheme="minorBidi"/>
          <w:iCs w:val="0"/>
          <w:sz w:val="22"/>
          <w:szCs w:val="22"/>
          <w:lang w:eastAsia="sk-SK"/>
        </w:rPr>
      </w:pPr>
      <w:hyperlink w:anchor="_Toc325667225" w:history="1">
        <w:r w:rsidR="00946BF6" w:rsidRPr="009565A8">
          <w:rPr>
            <w:rStyle w:val="Hypertextovprepojenie"/>
            <w:lang w:val="en-US"/>
          </w:rPr>
          <w:t>B.2.32</w:t>
        </w:r>
        <w:r w:rsidR="00946BF6">
          <w:rPr>
            <w:rFonts w:asciiTheme="minorHAnsi" w:eastAsiaTheme="minorEastAsia" w:hAnsiTheme="minorHAnsi" w:cstheme="minorBidi"/>
            <w:iCs w:val="0"/>
            <w:sz w:val="22"/>
            <w:szCs w:val="22"/>
            <w:lang w:eastAsia="sk-SK"/>
          </w:rPr>
          <w:tab/>
        </w:r>
        <w:r w:rsidR="00946BF6" w:rsidRPr="009565A8">
          <w:rPr>
            <w:rStyle w:val="Hypertextovprepojenie"/>
            <w:lang w:val="en-US"/>
          </w:rPr>
          <w:t>linearSystems.methods.GaussSeidelMethod</w:t>
        </w:r>
        <w:r w:rsidR="00946BF6">
          <w:rPr>
            <w:webHidden/>
          </w:rPr>
          <w:tab/>
        </w:r>
        <w:r>
          <w:rPr>
            <w:webHidden/>
          </w:rPr>
          <w:fldChar w:fldCharType="begin"/>
        </w:r>
        <w:r w:rsidR="00946BF6">
          <w:rPr>
            <w:webHidden/>
          </w:rPr>
          <w:instrText xml:space="preserve"> PAGEREF _Toc325667225 \h </w:instrText>
        </w:r>
        <w:r>
          <w:rPr>
            <w:webHidden/>
          </w:rPr>
        </w:r>
        <w:r>
          <w:rPr>
            <w:webHidden/>
          </w:rPr>
          <w:fldChar w:fldCharType="separate"/>
        </w:r>
        <w:r w:rsidR="00344799">
          <w:rPr>
            <w:webHidden/>
          </w:rPr>
          <w:t>136</w:t>
        </w:r>
        <w:r>
          <w:rPr>
            <w:webHidden/>
          </w:rPr>
          <w:fldChar w:fldCharType="end"/>
        </w:r>
      </w:hyperlink>
    </w:p>
    <w:p w:rsidR="00946BF6" w:rsidRDefault="00A31E12">
      <w:pPr>
        <w:pStyle w:val="Obsah3"/>
        <w:rPr>
          <w:rFonts w:asciiTheme="minorHAnsi" w:eastAsiaTheme="minorEastAsia" w:hAnsiTheme="minorHAnsi" w:cstheme="minorBidi"/>
          <w:iCs w:val="0"/>
          <w:sz w:val="22"/>
          <w:szCs w:val="22"/>
          <w:lang w:eastAsia="sk-SK"/>
        </w:rPr>
      </w:pPr>
      <w:hyperlink w:anchor="_Toc325667226" w:history="1">
        <w:r w:rsidR="00946BF6" w:rsidRPr="009565A8">
          <w:rPr>
            <w:rStyle w:val="Hypertextovprepojenie"/>
            <w:lang w:val="en-US"/>
          </w:rPr>
          <w:t>B.2.33</w:t>
        </w:r>
        <w:r w:rsidR="00946BF6">
          <w:rPr>
            <w:rFonts w:asciiTheme="minorHAnsi" w:eastAsiaTheme="minorEastAsia" w:hAnsiTheme="minorHAnsi" w:cstheme="minorBidi"/>
            <w:iCs w:val="0"/>
            <w:sz w:val="22"/>
            <w:szCs w:val="22"/>
            <w:lang w:eastAsia="sk-SK"/>
          </w:rPr>
          <w:tab/>
        </w:r>
        <w:r w:rsidR="00946BF6" w:rsidRPr="009565A8">
          <w:rPr>
            <w:rStyle w:val="Hypertextovprepojenie"/>
            <w:lang w:val="en-US"/>
          </w:rPr>
          <w:t>linearSystems.methods.JacobiMethod</w:t>
        </w:r>
        <w:r w:rsidR="00946BF6">
          <w:rPr>
            <w:webHidden/>
          </w:rPr>
          <w:tab/>
        </w:r>
        <w:r>
          <w:rPr>
            <w:webHidden/>
          </w:rPr>
          <w:fldChar w:fldCharType="begin"/>
        </w:r>
        <w:r w:rsidR="00946BF6">
          <w:rPr>
            <w:webHidden/>
          </w:rPr>
          <w:instrText xml:space="preserve"> PAGEREF _Toc325667226 \h </w:instrText>
        </w:r>
        <w:r>
          <w:rPr>
            <w:webHidden/>
          </w:rPr>
        </w:r>
        <w:r>
          <w:rPr>
            <w:webHidden/>
          </w:rPr>
          <w:fldChar w:fldCharType="separate"/>
        </w:r>
        <w:r w:rsidR="00344799">
          <w:rPr>
            <w:webHidden/>
          </w:rPr>
          <w:t>140</w:t>
        </w:r>
        <w:r>
          <w:rPr>
            <w:webHidden/>
          </w:rPr>
          <w:fldChar w:fldCharType="end"/>
        </w:r>
      </w:hyperlink>
    </w:p>
    <w:p w:rsidR="00946BF6" w:rsidRDefault="00A31E12">
      <w:pPr>
        <w:pStyle w:val="Obsah3"/>
        <w:rPr>
          <w:rFonts w:asciiTheme="minorHAnsi" w:eastAsiaTheme="minorEastAsia" w:hAnsiTheme="minorHAnsi" w:cstheme="minorBidi"/>
          <w:iCs w:val="0"/>
          <w:sz w:val="22"/>
          <w:szCs w:val="22"/>
          <w:lang w:eastAsia="sk-SK"/>
        </w:rPr>
      </w:pPr>
      <w:hyperlink w:anchor="_Toc325667227" w:history="1">
        <w:r w:rsidR="00946BF6" w:rsidRPr="009565A8">
          <w:rPr>
            <w:rStyle w:val="Hypertextovprepojenie"/>
            <w:lang w:val="en-US"/>
          </w:rPr>
          <w:t>B.2.34</w:t>
        </w:r>
        <w:r w:rsidR="00946BF6">
          <w:rPr>
            <w:rFonts w:asciiTheme="minorHAnsi" w:eastAsiaTheme="minorEastAsia" w:hAnsiTheme="minorHAnsi" w:cstheme="minorBidi"/>
            <w:iCs w:val="0"/>
            <w:sz w:val="22"/>
            <w:szCs w:val="22"/>
            <w:lang w:eastAsia="sk-SK"/>
          </w:rPr>
          <w:tab/>
        </w:r>
        <w:r w:rsidR="00946BF6" w:rsidRPr="009565A8">
          <w:rPr>
            <w:rStyle w:val="Hypertextovprepojenie"/>
            <w:lang w:val="en-US"/>
          </w:rPr>
          <w:t>rounder.DoubleRounder</w:t>
        </w:r>
        <w:r w:rsidR="00946BF6">
          <w:rPr>
            <w:webHidden/>
          </w:rPr>
          <w:tab/>
        </w:r>
        <w:r>
          <w:rPr>
            <w:webHidden/>
          </w:rPr>
          <w:fldChar w:fldCharType="begin"/>
        </w:r>
        <w:r w:rsidR="00946BF6">
          <w:rPr>
            <w:webHidden/>
          </w:rPr>
          <w:instrText xml:space="preserve"> PAGEREF _Toc325667227 \h </w:instrText>
        </w:r>
        <w:r>
          <w:rPr>
            <w:webHidden/>
          </w:rPr>
        </w:r>
        <w:r>
          <w:rPr>
            <w:webHidden/>
          </w:rPr>
          <w:fldChar w:fldCharType="separate"/>
        </w:r>
        <w:r w:rsidR="00344799">
          <w:rPr>
            <w:webHidden/>
          </w:rPr>
          <w:t>145</w:t>
        </w:r>
        <w:r>
          <w:rPr>
            <w:webHidden/>
          </w:rPr>
          <w:fldChar w:fldCharType="end"/>
        </w:r>
      </w:hyperlink>
    </w:p>
    <w:p w:rsidR="00946BF6" w:rsidRDefault="00A31E12">
      <w:pPr>
        <w:pStyle w:val="Obsah3"/>
        <w:rPr>
          <w:rFonts w:asciiTheme="minorHAnsi" w:eastAsiaTheme="minorEastAsia" w:hAnsiTheme="minorHAnsi" w:cstheme="minorBidi"/>
          <w:iCs w:val="0"/>
          <w:sz w:val="22"/>
          <w:szCs w:val="22"/>
          <w:lang w:eastAsia="sk-SK"/>
        </w:rPr>
      </w:pPr>
      <w:hyperlink w:anchor="_Toc325667228" w:history="1">
        <w:r w:rsidR="00946BF6" w:rsidRPr="009565A8">
          <w:rPr>
            <w:rStyle w:val="Hypertextovprepojenie"/>
            <w:lang w:val="en-US"/>
          </w:rPr>
          <w:t>B.2.35</w:t>
        </w:r>
        <w:r w:rsidR="00946BF6">
          <w:rPr>
            <w:rFonts w:asciiTheme="minorHAnsi" w:eastAsiaTheme="minorEastAsia" w:hAnsiTheme="minorHAnsi" w:cstheme="minorBidi"/>
            <w:iCs w:val="0"/>
            <w:sz w:val="22"/>
            <w:szCs w:val="22"/>
            <w:lang w:eastAsia="sk-SK"/>
          </w:rPr>
          <w:tab/>
        </w:r>
        <w:r w:rsidR="00946BF6" w:rsidRPr="009565A8">
          <w:rPr>
            <w:rStyle w:val="Hypertextovprepojenie"/>
            <w:lang w:val="en-US"/>
          </w:rPr>
          <w:t>swingUI.AboutFrame</w:t>
        </w:r>
        <w:r w:rsidR="00946BF6">
          <w:rPr>
            <w:webHidden/>
          </w:rPr>
          <w:tab/>
        </w:r>
        <w:r>
          <w:rPr>
            <w:webHidden/>
          </w:rPr>
          <w:fldChar w:fldCharType="begin"/>
        </w:r>
        <w:r w:rsidR="00946BF6">
          <w:rPr>
            <w:webHidden/>
          </w:rPr>
          <w:instrText xml:space="preserve"> PAGEREF _Toc325667228 \h </w:instrText>
        </w:r>
        <w:r>
          <w:rPr>
            <w:webHidden/>
          </w:rPr>
        </w:r>
        <w:r>
          <w:rPr>
            <w:webHidden/>
          </w:rPr>
          <w:fldChar w:fldCharType="separate"/>
        </w:r>
        <w:r w:rsidR="00344799">
          <w:rPr>
            <w:webHidden/>
          </w:rPr>
          <w:t>146</w:t>
        </w:r>
        <w:r>
          <w:rPr>
            <w:webHidden/>
          </w:rPr>
          <w:fldChar w:fldCharType="end"/>
        </w:r>
      </w:hyperlink>
    </w:p>
    <w:p w:rsidR="00946BF6" w:rsidRDefault="00A31E12">
      <w:pPr>
        <w:pStyle w:val="Obsah3"/>
        <w:rPr>
          <w:rFonts w:asciiTheme="minorHAnsi" w:eastAsiaTheme="minorEastAsia" w:hAnsiTheme="minorHAnsi" w:cstheme="minorBidi"/>
          <w:iCs w:val="0"/>
          <w:sz w:val="22"/>
          <w:szCs w:val="22"/>
          <w:lang w:eastAsia="sk-SK"/>
        </w:rPr>
      </w:pPr>
      <w:hyperlink w:anchor="_Toc325667229" w:history="1">
        <w:r w:rsidR="00946BF6" w:rsidRPr="009565A8">
          <w:rPr>
            <w:rStyle w:val="Hypertextovprepojenie"/>
            <w:lang w:val="en-US"/>
          </w:rPr>
          <w:t>B.2.36</w:t>
        </w:r>
        <w:r w:rsidR="00946BF6">
          <w:rPr>
            <w:rFonts w:asciiTheme="minorHAnsi" w:eastAsiaTheme="minorEastAsia" w:hAnsiTheme="minorHAnsi" w:cstheme="minorBidi"/>
            <w:iCs w:val="0"/>
            <w:sz w:val="22"/>
            <w:szCs w:val="22"/>
            <w:lang w:eastAsia="sk-SK"/>
          </w:rPr>
          <w:tab/>
        </w:r>
        <w:r w:rsidR="00946BF6" w:rsidRPr="009565A8">
          <w:rPr>
            <w:rStyle w:val="Hypertextovprepojenie"/>
            <w:lang w:val="en-US"/>
          </w:rPr>
          <w:t>swingUI.BasicGeneratorFrame</w:t>
        </w:r>
        <w:r w:rsidR="00946BF6">
          <w:rPr>
            <w:webHidden/>
          </w:rPr>
          <w:tab/>
        </w:r>
        <w:r>
          <w:rPr>
            <w:webHidden/>
          </w:rPr>
          <w:fldChar w:fldCharType="begin"/>
        </w:r>
        <w:r w:rsidR="00946BF6">
          <w:rPr>
            <w:webHidden/>
          </w:rPr>
          <w:instrText xml:space="preserve"> PAGEREF _Toc325667229 \h </w:instrText>
        </w:r>
        <w:r>
          <w:rPr>
            <w:webHidden/>
          </w:rPr>
        </w:r>
        <w:r>
          <w:rPr>
            <w:webHidden/>
          </w:rPr>
          <w:fldChar w:fldCharType="separate"/>
        </w:r>
        <w:r w:rsidR="00344799">
          <w:rPr>
            <w:webHidden/>
          </w:rPr>
          <w:t>148</w:t>
        </w:r>
        <w:r>
          <w:rPr>
            <w:webHidden/>
          </w:rPr>
          <w:fldChar w:fldCharType="end"/>
        </w:r>
      </w:hyperlink>
    </w:p>
    <w:p w:rsidR="00946BF6" w:rsidRDefault="00A31E12">
      <w:pPr>
        <w:pStyle w:val="Obsah3"/>
        <w:rPr>
          <w:rFonts w:asciiTheme="minorHAnsi" w:eastAsiaTheme="minorEastAsia" w:hAnsiTheme="minorHAnsi" w:cstheme="minorBidi"/>
          <w:iCs w:val="0"/>
          <w:sz w:val="22"/>
          <w:szCs w:val="22"/>
          <w:lang w:eastAsia="sk-SK"/>
        </w:rPr>
      </w:pPr>
      <w:hyperlink w:anchor="_Toc325667230" w:history="1">
        <w:r w:rsidR="00946BF6" w:rsidRPr="009565A8">
          <w:rPr>
            <w:rStyle w:val="Hypertextovprepojenie"/>
            <w:lang w:val="en-US"/>
          </w:rPr>
          <w:t>B.2.37</w:t>
        </w:r>
        <w:r w:rsidR="00946BF6">
          <w:rPr>
            <w:rFonts w:asciiTheme="minorHAnsi" w:eastAsiaTheme="minorEastAsia" w:hAnsiTheme="minorHAnsi" w:cstheme="minorBidi"/>
            <w:iCs w:val="0"/>
            <w:sz w:val="22"/>
            <w:szCs w:val="22"/>
            <w:lang w:eastAsia="sk-SK"/>
          </w:rPr>
          <w:tab/>
        </w:r>
        <w:r w:rsidR="00946BF6" w:rsidRPr="009565A8">
          <w:rPr>
            <w:rStyle w:val="Hypertextovprepojenie"/>
            <w:lang w:val="en-US"/>
          </w:rPr>
          <w:t>swingUI.BasicGeneratorFrame.OpenFileButton</w:t>
        </w:r>
        <w:r w:rsidR="00946BF6">
          <w:rPr>
            <w:webHidden/>
          </w:rPr>
          <w:tab/>
        </w:r>
        <w:r>
          <w:rPr>
            <w:webHidden/>
          </w:rPr>
          <w:fldChar w:fldCharType="begin"/>
        </w:r>
        <w:r w:rsidR="00946BF6">
          <w:rPr>
            <w:webHidden/>
          </w:rPr>
          <w:instrText xml:space="preserve"> PAGEREF _Toc325667230 \h </w:instrText>
        </w:r>
        <w:r>
          <w:rPr>
            <w:webHidden/>
          </w:rPr>
        </w:r>
        <w:r>
          <w:rPr>
            <w:webHidden/>
          </w:rPr>
          <w:fldChar w:fldCharType="separate"/>
        </w:r>
        <w:r w:rsidR="00344799">
          <w:rPr>
            <w:webHidden/>
          </w:rPr>
          <w:t>155</w:t>
        </w:r>
        <w:r>
          <w:rPr>
            <w:webHidden/>
          </w:rPr>
          <w:fldChar w:fldCharType="end"/>
        </w:r>
      </w:hyperlink>
    </w:p>
    <w:p w:rsidR="00946BF6" w:rsidRDefault="00A31E12">
      <w:pPr>
        <w:pStyle w:val="Obsah3"/>
        <w:rPr>
          <w:rFonts w:asciiTheme="minorHAnsi" w:eastAsiaTheme="minorEastAsia" w:hAnsiTheme="minorHAnsi" w:cstheme="minorBidi"/>
          <w:iCs w:val="0"/>
          <w:sz w:val="22"/>
          <w:szCs w:val="22"/>
          <w:lang w:eastAsia="sk-SK"/>
        </w:rPr>
      </w:pPr>
      <w:hyperlink w:anchor="_Toc325667231" w:history="1">
        <w:r w:rsidR="00946BF6" w:rsidRPr="009565A8">
          <w:rPr>
            <w:rStyle w:val="Hypertextovprepojenie"/>
            <w:lang w:val="en-US"/>
          </w:rPr>
          <w:t>B.2.38</w:t>
        </w:r>
        <w:r w:rsidR="00946BF6">
          <w:rPr>
            <w:rFonts w:asciiTheme="minorHAnsi" w:eastAsiaTheme="minorEastAsia" w:hAnsiTheme="minorHAnsi" w:cstheme="minorBidi"/>
            <w:iCs w:val="0"/>
            <w:sz w:val="22"/>
            <w:szCs w:val="22"/>
            <w:lang w:eastAsia="sk-SK"/>
          </w:rPr>
          <w:tab/>
        </w:r>
        <w:r w:rsidR="00946BF6" w:rsidRPr="009565A8">
          <w:rPr>
            <w:rStyle w:val="Hypertextovprepojenie"/>
            <w:lang w:val="en-US"/>
          </w:rPr>
          <w:t>swingUI.BasicSolverFrame</w:t>
        </w:r>
        <w:r w:rsidR="00946BF6">
          <w:rPr>
            <w:webHidden/>
          </w:rPr>
          <w:tab/>
        </w:r>
        <w:r>
          <w:rPr>
            <w:webHidden/>
          </w:rPr>
          <w:fldChar w:fldCharType="begin"/>
        </w:r>
        <w:r w:rsidR="00946BF6">
          <w:rPr>
            <w:webHidden/>
          </w:rPr>
          <w:instrText xml:space="preserve"> PAGEREF _Toc325667231 \h </w:instrText>
        </w:r>
        <w:r>
          <w:rPr>
            <w:webHidden/>
          </w:rPr>
        </w:r>
        <w:r>
          <w:rPr>
            <w:webHidden/>
          </w:rPr>
          <w:fldChar w:fldCharType="separate"/>
        </w:r>
        <w:r w:rsidR="00344799">
          <w:rPr>
            <w:webHidden/>
          </w:rPr>
          <w:t>155</w:t>
        </w:r>
        <w:r>
          <w:rPr>
            <w:webHidden/>
          </w:rPr>
          <w:fldChar w:fldCharType="end"/>
        </w:r>
      </w:hyperlink>
    </w:p>
    <w:p w:rsidR="00946BF6" w:rsidRDefault="00A31E12">
      <w:pPr>
        <w:pStyle w:val="Obsah3"/>
        <w:rPr>
          <w:rFonts w:asciiTheme="minorHAnsi" w:eastAsiaTheme="minorEastAsia" w:hAnsiTheme="minorHAnsi" w:cstheme="minorBidi"/>
          <w:iCs w:val="0"/>
          <w:sz w:val="22"/>
          <w:szCs w:val="22"/>
          <w:lang w:eastAsia="sk-SK"/>
        </w:rPr>
      </w:pPr>
      <w:hyperlink w:anchor="_Toc325667232" w:history="1">
        <w:r w:rsidR="00946BF6" w:rsidRPr="009565A8">
          <w:rPr>
            <w:rStyle w:val="Hypertextovprepojenie"/>
            <w:lang w:val="en-US"/>
          </w:rPr>
          <w:t>B.2.39</w:t>
        </w:r>
        <w:r w:rsidR="00946BF6">
          <w:rPr>
            <w:rFonts w:asciiTheme="minorHAnsi" w:eastAsiaTheme="minorEastAsia" w:hAnsiTheme="minorHAnsi" w:cstheme="minorBidi"/>
            <w:iCs w:val="0"/>
            <w:sz w:val="22"/>
            <w:szCs w:val="22"/>
            <w:lang w:eastAsia="sk-SK"/>
          </w:rPr>
          <w:tab/>
        </w:r>
        <w:r w:rsidR="00946BF6" w:rsidRPr="009565A8">
          <w:rPr>
            <w:rStyle w:val="Hypertextovprepojenie"/>
            <w:lang w:val="en-US"/>
          </w:rPr>
          <w:t>swingUI.BasicSolverFrame.OpenFileButton</w:t>
        </w:r>
        <w:r w:rsidR="00946BF6">
          <w:rPr>
            <w:webHidden/>
          </w:rPr>
          <w:tab/>
        </w:r>
        <w:r>
          <w:rPr>
            <w:webHidden/>
          </w:rPr>
          <w:fldChar w:fldCharType="begin"/>
        </w:r>
        <w:r w:rsidR="00946BF6">
          <w:rPr>
            <w:webHidden/>
          </w:rPr>
          <w:instrText xml:space="preserve"> PAGEREF _Toc325667232 \h </w:instrText>
        </w:r>
        <w:r>
          <w:rPr>
            <w:webHidden/>
          </w:rPr>
        </w:r>
        <w:r>
          <w:rPr>
            <w:webHidden/>
          </w:rPr>
          <w:fldChar w:fldCharType="separate"/>
        </w:r>
        <w:r w:rsidR="00344799">
          <w:rPr>
            <w:webHidden/>
          </w:rPr>
          <w:t>161</w:t>
        </w:r>
        <w:r>
          <w:rPr>
            <w:webHidden/>
          </w:rPr>
          <w:fldChar w:fldCharType="end"/>
        </w:r>
      </w:hyperlink>
    </w:p>
    <w:p w:rsidR="00946BF6" w:rsidRDefault="00A31E12">
      <w:pPr>
        <w:pStyle w:val="Obsah3"/>
        <w:rPr>
          <w:rFonts w:asciiTheme="minorHAnsi" w:eastAsiaTheme="minorEastAsia" w:hAnsiTheme="minorHAnsi" w:cstheme="minorBidi"/>
          <w:iCs w:val="0"/>
          <w:sz w:val="22"/>
          <w:szCs w:val="22"/>
          <w:lang w:eastAsia="sk-SK"/>
        </w:rPr>
      </w:pPr>
      <w:hyperlink w:anchor="_Toc325667233" w:history="1">
        <w:r w:rsidR="00946BF6" w:rsidRPr="009565A8">
          <w:rPr>
            <w:rStyle w:val="Hypertextovprepojenie"/>
            <w:lang w:val="en-US"/>
          </w:rPr>
          <w:t>B.2.40</w:t>
        </w:r>
        <w:r w:rsidR="00946BF6">
          <w:rPr>
            <w:rFonts w:asciiTheme="minorHAnsi" w:eastAsiaTheme="minorEastAsia" w:hAnsiTheme="minorHAnsi" w:cstheme="minorBidi"/>
            <w:iCs w:val="0"/>
            <w:sz w:val="22"/>
            <w:szCs w:val="22"/>
            <w:lang w:eastAsia="sk-SK"/>
          </w:rPr>
          <w:tab/>
        </w:r>
        <w:r w:rsidR="00946BF6" w:rsidRPr="009565A8">
          <w:rPr>
            <w:rStyle w:val="Hypertextovprepojenie"/>
            <w:lang w:val="en-US"/>
          </w:rPr>
          <w:t>swingUI.ParentFrame</w:t>
        </w:r>
        <w:r w:rsidR="00946BF6">
          <w:rPr>
            <w:webHidden/>
          </w:rPr>
          <w:tab/>
        </w:r>
        <w:r>
          <w:rPr>
            <w:webHidden/>
          </w:rPr>
          <w:fldChar w:fldCharType="begin"/>
        </w:r>
        <w:r w:rsidR="00946BF6">
          <w:rPr>
            <w:webHidden/>
          </w:rPr>
          <w:instrText xml:space="preserve"> PAGEREF _Toc325667233 \h </w:instrText>
        </w:r>
        <w:r>
          <w:rPr>
            <w:webHidden/>
          </w:rPr>
        </w:r>
        <w:r>
          <w:rPr>
            <w:webHidden/>
          </w:rPr>
          <w:fldChar w:fldCharType="separate"/>
        </w:r>
        <w:r w:rsidR="00344799">
          <w:rPr>
            <w:webHidden/>
          </w:rPr>
          <w:t>162</w:t>
        </w:r>
        <w:r>
          <w:rPr>
            <w:webHidden/>
          </w:rPr>
          <w:fldChar w:fldCharType="end"/>
        </w:r>
      </w:hyperlink>
    </w:p>
    <w:p w:rsidR="00946BF6" w:rsidRDefault="00A31E12">
      <w:pPr>
        <w:pStyle w:val="Obsah3"/>
        <w:rPr>
          <w:rFonts w:asciiTheme="minorHAnsi" w:eastAsiaTheme="minorEastAsia" w:hAnsiTheme="minorHAnsi" w:cstheme="minorBidi"/>
          <w:iCs w:val="0"/>
          <w:sz w:val="22"/>
          <w:szCs w:val="22"/>
          <w:lang w:eastAsia="sk-SK"/>
        </w:rPr>
      </w:pPr>
      <w:hyperlink w:anchor="_Toc325667234" w:history="1">
        <w:r w:rsidR="00946BF6" w:rsidRPr="009565A8">
          <w:rPr>
            <w:rStyle w:val="Hypertextovprepojenie"/>
            <w:lang w:val="en-US"/>
          </w:rPr>
          <w:t>B.2.41</w:t>
        </w:r>
        <w:r w:rsidR="00946BF6">
          <w:rPr>
            <w:rFonts w:asciiTheme="minorHAnsi" w:eastAsiaTheme="minorEastAsia" w:hAnsiTheme="minorHAnsi" w:cstheme="minorBidi"/>
            <w:iCs w:val="0"/>
            <w:sz w:val="22"/>
            <w:szCs w:val="22"/>
            <w:lang w:eastAsia="sk-SK"/>
          </w:rPr>
          <w:tab/>
        </w:r>
        <w:r w:rsidR="00946BF6" w:rsidRPr="009565A8">
          <w:rPr>
            <w:rStyle w:val="Hypertextovprepojenie"/>
            <w:lang w:val="en-US"/>
          </w:rPr>
          <w:t>swingUI.StartFrame</w:t>
        </w:r>
        <w:r w:rsidR="00946BF6">
          <w:rPr>
            <w:webHidden/>
          </w:rPr>
          <w:tab/>
        </w:r>
        <w:r>
          <w:rPr>
            <w:webHidden/>
          </w:rPr>
          <w:fldChar w:fldCharType="begin"/>
        </w:r>
        <w:r w:rsidR="00946BF6">
          <w:rPr>
            <w:webHidden/>
          </w:rPr>
          <w:instrText xml:space="preserve"> PAGEREF _Toc325667234 \h </w:instrText>
        </w:r>
        <w:r>
          <w:rPr>
            <w:webHidden/>
          </w:rPr>
        </w:r>
        <w:r>
          <w:rPr>
            <w:webHidden/>
          </w:rPr>
          <w:fldChar w:fldCharType="separate"/>
        </w:r>
        <w:r w:rsidR="00344799">
          <w:rPr>
            <w:webHidden/>
          </w:rPr>
          <w:t>163</w:t>
        </w:r>
        <w:r>
          <w:rPr>
            <w:webHidden/>
          </w:rPr>
          <w:fldChar w:fldCharType="end"/>
        </w:r>
      </w:hyperlink>
    </w:p>
    <w:p w:rsidR="00FE327F" w:rsidRPr="0073680C" w:rsidRDefault="00A31E12">
      <w:pPr>
        <w:sectPr w:rsidR="00FE327F" w:rsidRPr="0073680C">
          <w:headerReference w:type="default" r:id="rId18"/>
          <w:pgSz w:w="11906" w:h="16838" w:code="9"/>
          <w:pgMar w:top="899" w:right="1418" w:bottom="1418" w:left="1985" w:header="851" w:footer="680" w:gutter="0"/>
          <w:cols w:space="708"/>
          <w:docGrid w:linePitch="360"/>
        </w:sectPr>
      </w:pPr>
      <w:r w:rsidRPr="0073680C">
        <w:rPr>
          <w:b/>
          <w:bCs/>
          <w:caps/>
          <w:szCs w:val="32"/>
        </w:rPr>
        <w:fldChar w:fldCharType="end"/>
      </w:r>
    </w:p>
    <w:p w:rsidR="00FE327F" w:rsidRPr="0073680C" w:rsidRDefault="000C5ABE" w:rsidP="009B7DF3">
      <w:pPr>
        <w:pStyle w:val="NadpisKapitolyII"/>
        <w:numPr>
          <w:ilvl w:val="0"/>
          <w:numId w:val="0"/>
        </w:numPr>
      </w:pPr>
      <w:bookmarkStart w:id="0" w:name="_Toc224306305"/>
      <w:bookmarkStart w:id="1" w:name="_Toc325024074"/>
      <w:bookmarkStart w:id="2" w:name="_Toc325667133"/>
      <w:bookmarkStart w:id="3" w:name="_Toc102191181"/>
      <w:r w:rsidRPr="0073680C">
        <w:lastRenderedPageBreak/>
        <w:t>Zoznam obrázkov</w:t>
      </w:r>
      <w:bookmarkEnd w:id="0"/>
      <w:bookmarkEnd w:id="1"/>
      <w:bookmarkEnd w:id="2"/>
    </w:p>
    <w:p w:rsidR="00DA230D" w:rsidRDefault="00A31E12">
      <w:pPr>
        <w:pStyle w:val="Zoznamobrzkov"/>
        <w:rPr>
          <w:rFonts w:asciiTheme="minorHAnsi" w:eastAsiaTheme="minorEastAsia" w:hAnsiTheme="minorHAnsi" w:cstheme="minorBidi"/>
          <w:sz w:val="22"/>
          <w:szCs w:val="22"/>
          <w:lang w:val="sk-SK" w:eastAsia="sk-SK"/>
        </w:rPr>
      </w:pPr>
      <w:r w:rsidRPr="00A31E12">
        <w:fldChar w:fldCharType="begin"/>
      </w:r>
      <w:r w:rsidR="000C5ABE" w:rsidRPr="0073680C">
        <w:instrText xml:space="preserve"> TOC \z \c "Obr." </w:instrText>
      </w:r>
      <w:r w:rsidRPr="00A31E12">
        <w:fldChar w:fldCharType="separate"/>
      </w:r>
      <w:r w:rsidR="00DA230D">
        <w:t>Obr. 1</w:t>
      </w:r>
      <w:r w:rsidR="00DA230D">
        <w:rPr>
          <w:rFonts w:asciiTheme="minorHAnsi" w:eastAsiaTheme="minorEastAsia" w:hAnsiTheme="minorHAnsi" w:cstheme="minorBidi"/>
          <w:sz w:val="22"/>
          <w:szCs w:val="22"/>
          <w:lang w:val="sk-SK" w:eastAsia="sk-SK"/>
        </w:rPr>
        <w:tab/>
      </w:r>
      <w:r w:rsidR="00DA230D">
        <w:t>Porovnanie konvergencie štyroch rôznych iteračných metód na riešenie sústav lineárnych rovníc, prostá iterácia, Jacobiho, Gauss-Seidelova a superrelaxačná metóda (pozri 1.5.1) pre náhodne generovanú maticu [9]</w:t>
      </w:r>
      <w:r w:rsidR="00DA230D">
        <w:rPr>
          <w:webHidden/>
        </w:rPr>
        <w:tab/>
      </w:r>
      <w:r>
        <w:rPr>
          <w:webHidden/>
        </w:rPr>
        <w:fldChar w:fldCharType="begin"/>
      </w:r>
      <w:r w:rsidR="00DA230D">
        <w:rPr>
          <w:webHidden/>
        </w:rPr>
        <w:instrText xml:space="preserve"> PAGEREF _Toc325665599 \h </w:instrText>
      </w:r>
      <w:r>
        <w:rPr>
          <w:webHidden/>
        </w:rPr>
      </w:r>
      <w:r>
        <w:rPr>
          <w:webHidden/>
        </w:rPr>
        <w:fldChar w:fldCharType="separate"/>
      </w:r>
      <w:r w:rsidR="00344799">
        <w:rPr>
          <w:webHidden/>
        </w:rPr>
        <w:t>28</w:t>
      </w:r>
      <w:r>
        <w:rPr>
          <w:webHidden/>
        </w:rPr>
        <w:fldChar w:fldCharType="end"/>
      </w:r>
    </w:p>
    <w:p w:rsidR="00DA230D" w:rsidRDefault="00DA230D">
      <w:pPr>
        <w:pStyle w:val="Zoznamobrzkov"/>
        <w:rPr>
          <w:rFonts w:asciiTheme="minorHAnsi" w:eastAsiaTheme="minorEastAsia" w:hAnsiTheme="minorHAnsi" w:cstheme="minorBidi"/>
          <w:sz w:val="22"/>
          <w:szCs w:val="22"/>
          <w:lang w:val="sk-SK" w:eastAsia="sk-SK"/>
        </w:rPr>
      </w:pPr>
      <w:r>
        <w:t>Obr. 2</w:t>
      </w:r>
      <w:r>
        <w:rPr>
          <w:rFonts w:asciiTheme="minorHAnsi" w:eastAsiaTheme="minorEastAsia" w:hAnsiTheme="minorHAnsi" w:cstheme="minorBidi"/>
          <w:sz w:val="22"/>
          <w:szCs w:val="22"/>
          <w:lang w:val="sk-SK" w:eastAsia="sk-SK"/>
        </w:rPr>
        <w:tab/>
      </w:r>
      <w:r>
        <w:t>Diagram prípadov použitia aplikácie Linear Systems Solver</w:t>
      </w:r>
      <w:r>
        <w:rPr>
          <w:webHidden/>
        </w:rPr>
        <w:tab/>
      </w:r>
      <w:r w:rsidR="00A31E12">
        <w:rPr>
          <w:webHidden/>
        </w:rPr>
        <w:fldChar w:fldCharType="begin"/>
      </w:r>
      <w:r>
        <w:rPr>
          <w:webHidden/>
        </w:rPr>
        <w:instrText xml:space="preserve"> PAGEREF _Toc325665600 \h </w:instrText>
      </w:r>
      <w:r w:rsidR="00A31E12">
        <w:rPr>
          <w:webHidden/>
        </w:rPr>
      </w:r>
      <w:r w:rsidR="00A31E12">
        <w:rPr>
          <w:webHidden/>
        </w:rPr>
        <w:fldChar w:fldCharType="separate"/>
      </w:r>
      <w:r w:rsidR="00344799">
        <w:rPr>
          <w:webHidden/>
        </w:rPr>
        <w:t>36</w:t>
      </w:r>
      <w:r w:rsidR="00A31E12">
        <w:rPr>
          <w:webHidden/>
        </w:rPr>
        <w:fldChar w:fldCharType="end"/>
      </w:r>
    </w:p>
    <w:p w:rsidR="00DA230D" w:rsidRDefault="00DA230D">
      <w:pPr>
        <w:pStyle w:val="Zoznamobrzkov"/>
        <w:rPr>
          <w:rFonts w:asciiTheme="minorHAnsi" w:eastAsiaTheme="minorEastAsia" w:hAnsiTheme="minorHAnsi" w:cstheme="minorBidi"/>
          <w:sz w:val="22"/>
          <w:szCs w:val="22"/>
          <w:lang w:val="sk-SK" w:eastAsia="sk-SK"/>
        </w:rPr>
      </w:pPr>
      <w:r>
        <w:t>Obr. 3</w:t>
      </w:r>
      <w:r>
        <w:rPr>
          <w:rFonts w:asciiTheme="minorHAnsi" w:eastAsiaTheme="minorEastAsia" w:hAnsiTheme="minorHAnsi" w:cstheme="minorBidi"/>
          <w:sz w:val="22"/>
          <w:szCs w:val="22"/>
          <w:lang w:val="sk-SK" w:eastAsia="sk-SK"/>
        </w:rPr>
        <w:tab/>
      </w:r>
      <w:r>
        <w:t>Základné komponenty programu Linear Systems Solver (abstrakcia)</w:t>
      </w:r>
      <w:r>
        <w:rPr>
          <w:webHidden/>
        </w:rPr>
        <w:tab/>
      </w:r>
      <w:r w:rsidR="00A31E12">
        <w:rPr>
          <w:webHidden/>
        </w:rPr>
        <w:fldChar w:fldCharType="begin"/>
      </w:r>
      <w:r>
        <w:rPr>
          <w:webHidden/>
        </w:rPr>
        <w:instrText xml:space="preserve"> PAGEREF _Toc325665601 \h </w:instrText>
      </w:r>
      <w:r w:rsidR="00A31E12">
        <w:rPr>
          <w:webHidden/>
        </w:rPr>
      </w:r>
      <w:r w:rsidR="00A31E12">
        <w:rPr>
          <w:webHidden/>
        </w:rPr>
        <w:fldChar w:fldCharType="separate"/>
      </w:r>
      <w:r w:rsidR="00344799">
        <w:rPr>
          <w:webHidden/>
        </w:rPr>
        <w:t>37</w:t>
      </w:r>
      <w:r w:rsidR="00A31E12">
        <w:rPr>
          <w:webHidden/>
        </w:rPr>
        <w:fldChar w:fldCharType="end"/>
      </w:r>
    </w:p>
    <w:p w:rsidR="00DA230D" w:rsidRDefault="00DA230D">
      <w:pPr>
        <w:pStyle w:val="Zoznamobrzkov"/>
        <w:rPr>
          <w:rFonts w:asciiTheme="minorHAnsi" w:eastAsiaTheme="minorEastAsia" w:hAnsiTheme="minorHAnsi" w:cstheme="minorBidi"/>
          <w:sz w:val="22"/>
          <w:szCs w:val="22"/>
          <w:lang w:val="sk-SK" w:eastAsia="sk-SK"/>
        </w:rPr>
      </w:pPr>
      <w:r>
        <w:t>Obr. 4</w:t>
      </w:r>
      <w:r>
        <w:rPr>
          <w:rFonts w:asciiTheme="minorHAnsi" w:eastAsiaTheme="minorEastAsia" w:hAnsiTheme="minorHAnsi" w:cstheme="minorBidi"/>
          <w:sz w:val="22"/>
          <w:szCs w:val="22"/>
          <w:lang w:val="sk-SK" w:eastAsia="sk-SK"/>
        </w:rPr>
        <w:tab/>
      </w:r>
      <w:r>
        <w:t>Diagram reprezentujúci komunikáciu medzi systémom Linear Systems Solver a FOP technológiou</w:t>
      </w:r>
      <w:r>
        <w:rPr>
          <w:webHidden/>
        </w:rPr>
        <w:tab/>
      </w:r>
      <w:r w:rsidR="00A31E12">
        <w:rPr>
          <w:webHidden/>
        </w:rPr>
        <w:fldChar w:fldCharType="begin"/>
      </w:r>
      <w:r>
        <w:rPr>
          <w:webHidden/>
        </w:rPr>
        <w:instrText xml:space="preserve"> PAGEREF _Toc325665602 \h </w:instrText>
      </w:r>
      <w:r w:rsidR="00A31E12">
        <w:rPr>
          <w:webHidden/>
        </w:rPr>
      </w:r>
      <w:r w:rsidR="00A31E12">
        <w:rPr>
          <w:webHidden/>
        </w:rPr>
        <w:fldChar w:fldCharType="separate"/>
      </w:r>
      <w:r w:rsidR="00344799">
        <w:rPr>
          <w:webHidden/>
        </w:rPr>
        <w:t>38</w:t>
      </w:r>
      <w:r w:rsidR="00A31E12">
        <w:rPr>
          <w:webHidden/>
        </w:rPr>
        <w:fldChar w:fldCharType="end"/>
      </w:r>
    </w:p>
    <w:p w:rsidR="00DA230D" w:rsidRDefault="00DA230D">
      <w:pPr>
        <w:pStyle w:val="Zoznamobrzkov"/>
        <w:rPr>
          <w:rFonts w:asciiTheme="minorHAnsi" w:eastAsiaTheme="minorEastAsia" w:hAnsiTheme="minorHAnsi" w:cstheme="minorBidi"/>
          <w:sz w:val="22"/>
          <w:szCs w:val="22"/>
          <w:lang w:val="sk-SK" w:eastAsia="sk-SK"/>
        </w:rPr>
      </w:pPr>
      <w:r>
        <w:t>Obr. 5</w:t>
      </w:r>
      <w:r>
        <w:rPr>
          <w:rFonts w:asciiTheme="minorHAnsi" w:eastAsiaTheme="minorEastAsia" w:hAnsiTheme="minorHAnsi" w:cstheme="minorBidi"/>
          <w:sz w:val="22"/>
          <w:szCs w:val="22"/>
          <w:lang w:val="sk-SK" w:eastAsia="sk-SK"/>
        </w:rPr>
        <w:tab/>
      </w:r>
      <w:r>
        <w:t>Sekvenčný diagram programu Linear Systems Solver</w:t>
      </w:r>
      <w:r>
        <w:rPr>
          <w:webHidden/>
        </w:rPr>
        <w:tab/>
      </w:r>
      <w:r w:rsidR="00A31E12">
        <w:rPr>
          <w:webHidden/>
        </w:rPr>
        <w:fldChar w:fldCharType="begin"/>
      </w:r>
      <w:r>
        <w:rPr>
          <w:webHidden/>
        </w:rPr>
        <w:instrText xml:space="preserve"> PAGEREF _Toc325665603 \h </w:instrText>
      </w:r>
      <w:r w:rsidR="00A31E12">
        <w:rPr>
          <w:webHidden/>
        </w:rPr>
      </w:r>
      <w:r w:rsidR="00A31E12">
        <w:rPr>
          <w:webHidden/>
        </w:rPr>
        <w:fldChar w:fldCharType="separate"/>
      </w:r>
      <w:r w:rsidR="00344799">
        <w:rPr>
          <w:webHidden/>
        </w:rPr>
        <w:t>39</w:t>
      </w:r>
      <w:r w:rsidR="00A31E12">
        <w:rPr>
          <w:webHidden/>
        </w:rPr>
        <w:fldChar w:fldCharType="end"/>
      </w:r>
    </w:p>
    <w:p w:rsidR="00DA230D" w:rsidRDefault="00DA230D">
      <w:pPr>
        <w:pStyle w:val="Zoznamobrzkov"/>
        <w:rPr>
          <w:rFonts w:asciiTheme="minorHAnsi" w:eastAsiaTheme="minorEastAsia" w:hAnsiTheme="minorHAnsi" w:cstheme="minorBidi"/>
          <w:sz w:val="22"/>
          <w:szCs w:val="22"/>
          <w:lang w:val="sk-SK" w:eastAsia="sk-SK"/>
        </w:rPr>
      </w:pPr>
      <w:r>
        <w:t>Obr. 6</w:t>
      </w:r>
      <w:r>
        <w:rPr>
          <w:rFonts w:asciiTheme="minorHAnsi" w:eastAsiaTheme="minorEastAsia" w:hAnsiTheme="minorHAnsi" w:cstheme="minorBidi"/>
          <w:sz w:val="22"/>
          <w:szCs w:val="22"/>
          <w:lang w:val="sk-SK" w:eastAsia="sk-SK"/>
        </w:rPr>
        <w:tab/>
      </w:r>
      <w:r>
        <w:t>Aplikačné okno generátora matíc</w:t>
      </w:r>
      <w:r>
        <w:rPr>
          <w:webHidden/>
        </w:rPr>
        <w:tab/>
      </w:r>
      <w:r w:rsidR="00A31E12">
        <w:rPr>
          <w:webHidden/>
        </w:rPr>
        <w:fldChar w:fldCharType="begin"/>
      </w:r>
      <w:r>
        <w:rPr>
          <w:webHidden/>
        </w:rPr>
        <w:instrText xml:space="preserve"> PAGEREF _Toc325665604 \h </w:instrText>
      </w:r>
      <w:r w:rsidR="00A31E12">
        <w:rPr>
          <w:webHidden/>
        </w:rPr>
      </w:r>
      <w:r w:rsidR="00A31E12">
        <w:rPr>
          <w:webHidden/>
        </w:rPr>
        <w:fldChar w:fldCharType="separate"/>
      </w:r>
      <w:r w:rsidR="00344799">
        <w:rPr>
          <w:webHidden/>
        </w:rPr>
        <w:t>40</w:t>
      </w:r>
      <w:r w:rsidR="00A31E12">
        <w:rPr>
          <w:webHidden/>
        </w:rPr>
        <w:fldChar w:fldCharType="end"/>
      </w:r>
    </w:p>
    <w:p w:rsidR="00DA230D" w:rsidRDefault="00DA230D">
      <w:pPr>
        <w:pStyle w:val="Zoznamobrzkov"/>
        <w:rPr>
          <w:rFonts w:asciiTheme="minorHAnsi" w:eastAsiaTheme="minorEastAsia" w:hAnsiTheme="minorHAnsi" w:cstheme="minorBidi"/>
          <w:sz w:val="22"/>
          <w:szCs w:val="22"/>
          <w:lang w:val="sk-SK" w:eastAsia="sk-SK"/>
        </w:rPr>
      </w:pPr>
      <w:r>
        <w:t>Obr. 7</w:t>
      </w:r>
      <w:r>
        <w:rPr>
          <w:rFonts w:asciiTheme="minorHAnsi" w:eastAsiaTheme="minorEastAsia" w:hAnsiTheme="minorHAnsi" w:cstheme="minorBidi"/>
          <w:sz w:val="22"/>
          <w:szCs w:val="22"/>
          <w:lang w:val="sk-SK" w:eastAsia="sk-SK"/>
        </w:rPr>
        <w:tab/>
      </w:r>
      <w:r>
        <w:t>Sústava (1) zapísaná v súbore podľa uvedených požiadaviek (bez zarovnávania)</w:t>
      </w:r>
      <w:r>
        <w:rPr>
          <w:webHidden/>
        </w:rPr>
        <w:tab/>
      </w:r>
      <w:r w:rsidR="00A31E12">
        <w:rPr>
          <w:webHidden/>
        </w:rPr>
        <w:fldChar w:fldCharType="begin"/>
      </w:r>
      <w:r>
        <w:rPr>
          <w:webHidden/>
        </w:rPr>
        <w:instrText xml:space="preserve"> PAGEREF _Toc325665605 \h </w:instrText>
      </w:r>
      <w:r w:rsidR="00A31E12">
        <w:rPr>
          <w:webHidden/>
        </w:rPr>
      </w:r>
      <w:r w:rsidR="00A31E12">
        <w:rPr>
          <w:webHidden/>
        </w:rPr>
        <w:fldChar w:fldCharType="separate"/>
      </w:r>
      <w:r w:rsidR="00344799">
        <w:rPr>
          <w:webHidden/>
        </w:rPr>
        <w:t>41</w:t>
      </w:r>
      <w:r w:rsidR="00A31E12">
        <w:rPr>
          <w:webHidden/>
        </w:rPr>
        <w:fldChar w:fldCharType="end"/>
      </w:r>
    </w:p>
    <w:p w:rsidR="00DA230D" w:rsidRDefault="00DA230D">
      <w:pPr>
        <w:pStyle w:val="Zoznamobrzkov"/>
        <w:rPr>
          <w:rFonts w:asciiTheme="minorHAnsi" w:eastAsiaTheme="minorEastAsia" w:hAnsiTheme="minorHAnsi" w:cstheme="minorBidi"/>
          <w:sz w:val="22"/>
          <w:szCs w:val="22"/>
          <w:lang w:val="sk-SK" w:eastAsia="sk-SK"/>
        </w:rPr>
      </w:pPr>
      <w:r>
        <w:t>Obr. 8</w:t>
      </w:r>
      <w:r>
        <w:rPr>
          <w:rFonts w:asciiTheme="minorHAnsi" w:eastAsiaTheme="minorEastAsia" w:hAnsiTheme="minorHAnsi" w:cstheme="minorBidi"/>
          <w:sz w:val="22"/>
          <w:szCs w:val="22"/>
          <w:lang w:val="sk-SK" w:eastAsia="sk-SK"/>
        </w:rPr>
        <w:tab/>
      </w:r>
      <w:r>
        <w:t>Sústava (1) zapísaná v súbore podľa uvedených požiadaviek (so zarovnaním)</w:t>
      </w:r>
      <w:r>
        <w:rPr>
          <w:webHidden/>
        </w:rPr>
        <w:tab/>
      </w:r>
      <w:r w:rsidR="00A31E12">
        <w:rPr>
          <w:webHidden/>
        </w:rPr>
        <w:fldChar w:fldCharType="begin"/>
      </w:r>
      <w:r>
        <w:rPr>
          <w:webHidden/>
        </w:rPr>
        <w:instrText xml:space="preserve"> PAGEREF _Toc325665606 \h </w:instrText>
      </w:r>
      <w:r w:rsidR="00A31E12">
        <w:rPr>
          <w:webHidden/>
        </w:rPr>
      </w:r>
      <w:r w:rsidR="00A31E12">
        <w:rPr>
          <w:webHidden/>
        </w:rPr>
        <w:fldChar w:fldCharType="separate"/>
      </w:r>
      <w:r w:rsidR="00344799">
        <w:rPr>
          <w:webHidden/>
        </w:rPr>
        <w:t>41</w:t>
      </w:r>
      <w:r w:rsidR="00A31E12">
        <w:rPr>
          <w:webHidden/>
        </w:rPr>
        <w:fldChar w:fldCharType="end"/>
      </w:r>
    </w:p>
    <w:p w:rsidR="00DA230D" w:rsidRDefault="00DA230D">
      <w:pPr>
        <w:pStyle w:val="Zoznamobrzkov"/>
        <w:rPr>
          <w:rFonts w:asciiTheme="minorHAnsi" w:eastAsiaTheme="minorEastAsia" w:hAnsiTheme="minorHAnsi" w:cstheme="minorBidi"/>
          <w:sz w:val="22"/>
          <w:szCs w:val="22"/>
          <w:lang w:val="sk-SK" w:eastAsia="sk-SK"/>
        </w:rPr>
      </w:pPr>
      <w:r>
        <w:t>Obr. 9</w:t>
      </w:r>
      <w:r>
        <w:rPr>
          <w:rFonts w:asciiTheme="minorHAnsi" w:eastAsiaTheme="minorEastAsia" w:hAnsiTheme="minorHAnsi" w:cstheme="minorBidi"/>
          <w:sz w:val="22"/>
          <w:szCs w:val="22"/>
          <w:lang w:val="sk-SK" w:eastAsia="sk-SK"/>
        </w:rPr>
        <w:tab/>
      </w:r>
      <w:r>
        <w:t>Aplikačné okno modulu pre riešenie matíc</w:t>
      </w:r>
      <w:r>
        <w:rPr>
          <w:webHidden/>
        </w:rPr>
        <w:tab/>
      </w:r>
      <w:r w:rsidR="00A31E12">
        <w:rPr>
          <w:webHidden/>
        </w:rPr>
        <w:fldChar w:fldCharType="begin"/>
      </w:r>
      <w:r>
        <w:rPr>
          <w:webHidden/>
        </w:rPr>
        <w:instrText xml:space="preserve"> PAGEREF _Toc325665607 \h </w:instrText>
      </w:r>
      <w:r w:rsidR="00A31E12">
        <w:rPr>
          <w:webHidden/>
        </w:rPr>
      </w:r>
      <w:r w:rsidR="00A31E12">
        <w:rPr>
          <w:webHidden/>
        </w:rPr>
        <w:fldChar w:fldCharType="separate"/>
      </w:r>
      <w:r w:rsidR="00344799">
        <w:rPr>
          <w:webHidden/>
        </w:rPr>
        <w:t>42</w:t>
      </w:r>
      <w:r w:rsidR="00A31E12">
        <w:rPr>
          <w:webHidden/>
        </w:rPr>
        <w:fldChar w:fldCharType="end"/>
      </w:r>
    </w:p>
    <w:p w:rsidR="00DA230D" w:rsidRDefault="00DA230D">
      <w:pPr>
        <w:pStyle w:val="Zoznamobrzkov"/>
        <w:rPr>
          <w:rFonts w:asciiTheme="minorHAnsi" w:eastAsiaTheme="minorEastAsia" w:hAnsiTheme="minorHAnsi" w:cstheme="minorBidi"/>
          <w:sz w:val="22"/>
          <w:szCs w:val="22"/>
          <w:lang w:val="sk-SK" w:eastAsia="sk-SK"/>
        </w:rPr>
      </w:pPr>
      <w:r>
        <w:t>Obr. 10</w:t>
      </w:r>
      <w:r>
        <w:rPr>
          <w:rFonts w:asciiTheme="minorHAnsi" w:eastAsiaTheme="minorEastAsia" w:hAnsiTheme="minorHAnsi" w:cstheme="minorBidi"/>
          <w:sz w:val="22"/>
          <w:szCs w:val="22"/>
          <w:lang w:val="sk-SK" w:eastAsia="sk-SK"/>
        </w:rPr>
        <w:tab/>
      </w:r>
      <w:r>
        <w:t>Výstup generátora matíc pre maticu 5x6 s využitím 2 desatinných miest</w:t>
      </w:r>
      <w:r>
        <w:rPr>
          <w:webHidden/>
        </w:rPr>
        <w:tab/>
      </w:r>
      <w:r w:rsidR="00A31E12">
        <w:rPr>
          <w:webHidden/>
        </w:rPr>
        <w:fldChar w:fldCharType="begin"/>
      </w:r>
      <w:r>
        <w:rPr>
          <w:webHidden/>
        </w:rPr>
        <w:instrText xml:space="preserve"> PAGEREF _Toc325665608 \h </w:instrText>
      </w:r>
      <w:r w:rsidR="00A31E12">
        <w:rPr>
          <w:webHidden/>
        </w:rPr>
      </w:r>
      <w:r w:rsidR="00A31E12">
        <w:rPr>
          <w:webHidden/>
        </w:rPr>
        <w:fldChar w:fldCharType="separate"/>
      </w:r>
      <w:r w:rsidR="00344799">
        <w:rPr>
          <w:webHidden/>
        </w:rPr>
        <w:t>42</w:t>
      </w:r>
      <w:r w:rsidR="00A31E12">
        <w:rPr>
          <w:webHidden/>
        </w:rPr>
        <w:fldChar w:fldCharType="end"/>
      </w:r>
    </w:p>
    <w:p w:rsidR="00DA230D" w:rsidRDefault="00DA230D">
      <w:pPr>
        <w:pStyle w:val="Zoznamobrzkov"/>
        <w:rPr>
          <w:rFonts w:asciiTheme="minorHAnsi" w:eastAsiaTheme="minorEastAsia" w:hAnsiTheme="minorHAnsi" w:cstheme="minorBidi"/>
          <w:sz w:val="22"/>
          <w:szCs w:val="22"/>
          <w:lang w:val="sk-SK" w:eastAsia="sk-SK"/>
        </w:rPr>
      </w:pPr>
      <w:r>
        <w:t>Obr. 11</w:t>
      </w:r>
      <w:r>
        <w:rPr>
          <w:rFonts w:asciiTheme="minorHAnsi" w:eastAsiaTheme="minorEastAsia" w:hAnsiTheme="minorHAnsi" w:cstheme="minorBidi"/>
          <w:sz w:val="22"/>
          <w:szCs w:val="22"/>
          <w:lang w:val="sk-SK" w:eastAsia="sk-SK"/>
        </w:rPr>
        <w:tab/>
      </w:r>
      <w:r>
        <w:t>Zobrazenie výstupu generátora matíc</w:t>
      </w:r>
      <w:r>
        <w:rPr>
          <w:webHidden/>
        </w:rPr>
        <w:tab/>
      </w:r>
      <w:r w:rsidR="00A31E12">
        <w:rPr>
          <w:webHidden/>
        </w:rPr>
        <w:fldChar w:fldCharType="begin"/>
      </w:r>
      <w:r>
        <w:rPr>
          <w:webHidden/>
        </w:rPr>
        <w:instrText xml:space="preserve"> PAGEREF _Toc325665609 \h </w:instrText>
      </w:r>
      <w:r w:rsidR="00A31E12">
        <w:rPr>
          <w:webHidden/>
        </w:rPr>
      </w:r>
      <w:r w:rsidR="00A31E12">
        <w:rPr>
          <w:webHidden/>
        </w:rPr>
        <w:fldChar w:fldCharType="separate"/>
      </w:r>
      <w:r w:rsidR="00344799">
        <w:rPr>
          <w:webHidden/>
        </w:rPr>
        <w:t>43</w:t>
      </w:r>
      <w:r w:rsidR="00A31E12">
        <w:rPr>
          <w:webHidden/>
        </w:rPr>
        <w:fldChar w:fldCharType="end"/>
      </w:r>
    </w:p>
    <w:p w:rsidR="00DA230D" w:rsidRDefault="00DA230D">
      <w:pPr>
        <w:pStyle w:val="Zoznamobrzkov"/>
        <w:rPr>
          <w:rFonts w:asciiTheme="minorHAnsi" w:eastAsiaTheme="minorEastAsia" w:hAnsiTheme="minorHAnsi" w:cstheme="minorBidi"/>
          <w:sz w:val="22"/>
          <w:szCs w:val="22"/>
          <w:lang w:val="sk-SK" w:eastAsia="sk-SK"/>
        </w:rPr>
      </w:pPr>
      <w:r>
        <w:t>Obr. 12</w:t>
      </w:r>
      <w:r>
        <w:rPr>
          <w:rFonts w:asciiTheme="minorHAnsi" w:eastAsiaTheme="minorEastAsia" w:hAnsiTheme="minorHAnsi" w:cstheme="minorBidi"/>
          <w:sz w:val="22"/>
          <w:szCs w:val="22"/>
          <w:lang w:val="sk-SK" w:eastAsia="sk-SK"/>
        </w:rPr>
        <w:tab/>
      </w:r>
      <w:r>
        <w:t>Aplikačné okno programu po ukončení výpočtu</w:t>
      </w:r>
      <w:r>
        <w:rPr>
          <w:webHidden/>
        </w:rPr>
        <w:tab/>
      </w:r>
      <w:r w:rsidR="00A31E12">
        <w:rPr>
          <w:webHidden/>
        </w:rPr>
        <w:fldChar w:fldCharType="begin"/>
      </w:r>
      <w:r>
        <w:rPr>
          <w:webHidden/>
        </w:rPr>
        <w:instrText xml:space="preserve"> PAGEREF _Toc325665610 \h </w:instrText>
      </w:r>
      <w:r w:rsidR="00A31E12">
        <w:rPr>
          <w:webHidden/>
        </w:rPr>
      </w:r>
      <w:r w:rsidR="00A31E12">
        <w:rPr>
          <w:webHidden/>
        </w:rPr>
        <w:fldChar w:fldCharType="separate"/>
      </w:r>
      <w:r w:rsidR="00344799">
        <w:rPr>
          <w:webHidden/>
        </w:rPr>
        <w:t>44</w:t>
      </w:r>
      <w:r w:rsidR="00A31E12">
        <w:rPr>
          <w:webHidden/>
        </w:rPr>
        <w:fldChar w:fldCharType="end"/>
      </w:r>
    </w:p>
    <w:p w:rsidR="00DA230D" w:rsidRDefault="00DA230D">
      <w:pPr>
        <w:pStyle w:val="Zoznamobrzkov"/>
        <w:rPr>
          <w:rFonts w:asciiTheme="minorHAnsi" w:eastAsiaTheme="minorEastAsia" w:hAnsiTheme="minorHAnsi" w:cstheme="minorBidi"/>
          <w:sz w:val="22"/>
          <w:szCs w:val="22"/>
          <w:lang w:val="sk-SK" w:eastAsia="sk-SK"/>
        </w:rPr>
      </w:pPr>
      <w:r>
        <w:t>Obr. 13</w:t>
      </w:r>
      <w:r>
        <w:rPr>
          <w:rFonts w:asciiTheme="minorHAnsi" w:eastAsiaTheme="minorEastAsia" w:hAnsiTheme="minorHAnsi" w:cstheme="minorBidi"/>
          <w:sz w:val="22"/>
          <w:szCs w:val="22"/>
          <w:lang w:val="sk-SK" w:eastAsia="sk-SK"/>
        </w:rPr>
        <w:tab/>
      </w:r>
      <w:r>
        <w:t>Dynamicky vytváraný popis postupu výpočtu pre používateľom zadávanú maticu</w:t>
      </w:r>
      <w:r>
        <w:rPr>
          <w:webHidden/>
        </w:rPr>
        <w:tab/>
      </w:r>
      <w:r w:rsidR="00A31E12">
        <w:rPr>
          <w:webHidden/>
        </w:rPr>
        <w:fldChar w:fldCharType="begin"/>
      </w:r>
      <w:r>
        <w:rPr>
          <w:webHidden/>
        </w:rPr>
        <w:instrText xml:space="preserve"> PAGEREF _Toc325665611 \h </w:instrText>
      </w:r>
      <w:r w:rsidR="00A31E12">
        <w:rPr>
          <w:webHidden/>
        </w:rPr>
      </w:r>
      <w:r w:rsidR="00A31E12">
        <w:rPr>
          <w:webHidden/>
        </w:rPr>
        <w:fldChar w:fldCharType="separate"/>
      </w:r>
      <w:r w:rsidR="00344799">
        <w:rPr>
          <w:webHidden/>
        </w:rPr>
        <w:t>44</w:t>
      </w:r>
      <w:r w:rsidR="00A31E12">
        <w:rPr>
          <w:webHidden/>
        </w:rPr>
        <w:fldChar w:fldCharType="end"/>
      </w:r>
    </w:p>
    <w:p w:rsidR="00DA230D" w:rsidRDefault="00DA230D">
      <w:pPr>
        <w:pStyle w:val="Zoznamobrzkov"/>
        <w:rPr>
          <w:rFonts w:asciiTheme="minorHAnsi" w:eastAsiaTheme="minorEastAsia" w:hAnsiTheme="minorHAnsi" w:cstheme="minorBidi"/>
          <w:sz w:val="22"/>
          <w:szCs w:val="22"/>
          <w:lang w:val="sk-SK" w:eastAsia="sk-SK"/>
        </w:rPr>
      </w:pPr>
      <w:r>
        <w:t>Obr. 14</w:t>
      </w:r>
      <w:r>
        <w:rPr>
          <w:rFonts w:asciiTheme="minorHAnsi" w:eastAsiaTheme="minorEastAsia" w:hAnsiTheme="minorHAnsi" w:cstheme="minorBidi"/>
          <w:sz w:val="22"/>
          <w:szCs w:val="22"/>
          <w:lang w:val="sk-SK" w:eastAsia="sk-SK"/>
        </w:rPr>
        <w:tab/>
      </w:r>
      <w:r>
        <w:t>Demonštrácia riešenia príkladu 1 pomocou Linear System Solver</w:t>
      </w:r>
      <w:r>
        <w:rPr>
          <w:webHidden/>
        </w:rPr>
        <w:tab/>
      </w:r>
      <w:r w:rsidR="00A31E12">
        <w:rPr>
          <w:webHidden/>
        </w:rPr>
        <w:fldChar w:fldCharType="begin"/>
      </w:r>
      <w:r>
        <w:rPr>
          <w:webHidden/>
        </w:rPr>
        <w:instrText xml:space="preserve"> PAGEREF _Toc325665612 \h </w:instrText>
      </w:r>
      <w:r w:rsidR="00A31E12">
        <w:rPr>
          <w:webHidden/>
        </w:rPr>
      </w:r>
      <w:r w:rsidR="00A31E12">
        <w:rPr>
          <w:webHidden/>
        </w:rPr>
        <w:fldChar w:fldCharType="separate"/>
      </w:r>
      <w:r w:rsidR="00344799">
        <w:rPr>
          <w:webHidden/>
        </w:rPr>
        <w:t>46</w:t>
      </w:r>
      <w:r w:rsidR="00A31E12">
        <w:rPr>
          <w:webHidden/>
        </w:rPr>
        <w:fldChar w:fldCharType="end"/>
      </w:r>
    </w:p>
    <w:p w:rsidR="00DA230D" w:rsidRDefault="00DA230D">
      <w:pPr>
        <w:pStyle w:val="Zoznamobrzkov"/>
        <w:rPr>
          <w:rFonts w:asciiTheme="minorHAnsi" w:eastAsiaTheme="minorEastAsia" w:hAnsiTheme="minorHAnsi" w:cstheme="minorBidi"/>
          <w:sz w:val="22"/>
          <w:szCs w:val="22"/>
          <w:lang w:val="sk-SK" w:eastAsia="sk-SK"/>
        </w:rPr>
      </w:pPr>
      <w:r>
        <w:t>Obr. 15</w:t>
      </w:r>
      <w:r>
        <w:rPr>
          <w:rFonts w:asciiTheme="minorHAnsi" w:eastAsiaTheme="minorEastAsia" w:hAnsiTheme="minorHAnsi" w:cstheme="minorBidi"/>
          <w:sz w:val="22"/>
          <w:szCs w:val="22"/>
          <w:lang w:val="sk-SK" w:eastAsia="sk-SK"/>
        </w:rPr>
        <w:tab/>
      </w:r>
      <w:r>
        <w:t>Zápis matice z príkladu 2 do súboru</w:t>
      </w:r>
      <w:r>
        <w:rPr>
          <w:webHidden/>
        </w:rPr>
        <w:tab/>
      </w:r>
      <w:r w:rsidR="00A31E12">
        <w:rPr>
          <w:webHidden/>
        </w:rPr>
        <w:fldChar w:fldCharType="begin"/>
      </w:r>
      <w:r>
        <w:rPr>
          <w:webHidden/>
        </w:rPr>
        <w:instrText xml:space="preserve"> PAGEREF _Toc325665613 \h </w:instrText>
      </w:r>
      <w:r w:rsidR="00A31E12">
        <w:rPr>
          <w:webHidden/>
        </w:rPr>
      </w:r>
      <w:r w:rsidR="00A31E12">
        <w:rPr>
          <w:webHidden/>
        </w:rPr>
        <w:fldChar w:fldCharType="separate"/>
      </w:r>
      <w:r w:rsidR="00344799">
        <w:rPr>
          <w:webHidden/>
        </w:rPr>
        <w:t>47</w:t>
      </w:r>
      <w:r w:rsidR="00A31E12">
        <w:rPr>
          <w:webHidden/>
        </w:rPr>
        <w:fldChar w:fldCharType="end"/>
      </w:r>
    </w:p>
    <w:p w:rsidR="00DA230D" w:rsidRDefault="00DA230D">
      <w:pPr>
        <w:pStyle w:val="Zoznamobrzkov"/>
        <w:rPr>
          <w:rFonts w:asciiTheme="minorHAnsi" w:eastAsiaTheme="minorEastAsia" w:hAnsiTheme="minorHAnsi" w:cstheme="minorBidi"/>
          <w:sz w:val="22"/>
          <w:szCs w:val="22"/>
          <w:lang w:val="sk-SK" w:eastAsia="sk-SK"/>
        </w:rPr>
      </w:pPr>
      <w:r>
        <w:t>Obr. 16</w:t>
      </w:r>
      <w:r>
        <w:rPr>
          <w:rFonts w:asciiTheme="minorHAnsi" w:eastAsiaTheme="minorEastAsia" w:hAnsiTheme="minorHAnsi" w:cstheme="minorBidi"/>
          <w:sz w:val="22"/>
          <w:szCs w:val="22"/>
          <w:lang w:val="sk-SK" w:eastAsia="sk-SK"/>
        </w:rPr>
        <w:tab/>
      </w:r>
      <w:r>
        <w:t>Nájdenie riešenia k príkladu pomocou programu Linear Systems Solver</w:t>
      </w:r>
      <w:r>
        <w:rPr>
          <w:webHidden/>
        </w:rPr>
        <w:tab/>
      </w:r>
      <w:r w:rsidR="00A31E12">
        <w:rPr>
          <w:webHidden/>
        </w:rPr>
        <w:fldChar w:fldCharType="begin"/>
      </w:r>
      <w:r>
        <w:rPr>
          <w:webHidden/>
        </w:rPr>
        <w:instrText xml:space="preserve"> PAGEREF _Toc325665614 \h </w:instrText>
      </w:r>
      <w:r w:rsidR="00A31E12">
        <w:rPr>
          <w:webHidden/>
        </w:rPr>
      </w:r>
      <w:r w:rsidR="00A31E12">
        <w:rPr>
          <w:webHidden/>
        </w:rPr>
        <w:fldChar w:fldCharType="separate"/>
      </w:r>
      <w:r w:rsidR="00344799">
        <w:rPr>
          <w:webHidden/>
        </w:rPr>
        <w:t>48</w:t>
      </w:r>
      <w:r w:rsidR="00A31E12">
        <w:rPr>
          <w:webHidden/>
        </w:rPr>
        <w:fldChar w:fldCharType="end"/>
      </w:r>
    </w:p>
    <w:p w:rsidR="00DA230D" w:rsidRDefault="00DA230D">
      <w:pPr>
        <w:pStyle w:val="Zoznamobrzkov"/>
        <w:rPr>
          <w:rFonts w:asciiTheme="minorHAnsi" w:eastAsiaTheme="minorEastAsia" w:hAnsiTheme="minorHAnsi" w:cstheme="minorBidi"/>
          <w:sz w:val="22"/>
          <w:szCs w:val="22"/>
          <w:lang w:val="sk-SK" w:eastAsia="sk-SK"/>
        </w:rPr>
      </w:pPr>
      <w:r>
        <w:t>Obr. 17</w:t>
      </w:r>
      <w:r>
        <w:rPr>
          <w:rFonts w:asciiTheme="minorHAnsi" w:eastAsiaTheme="minorEastAsia" w:hAnsiTheme="minorHAnsi" w:cstheme="minorBidi"/>
          <w:sz w:val="22"/>
          <w:szCs w:val="22"/>
          <w:lang w:val="sk-SK" w:eastAsia="sk-SK"/>
        </w:rPr>
        <w:tab/>
      </w:r>
      <w:r>
        <w:t>Riešenie príkladu získané programom Linear Systems Solver</w:t>
      </w:r>
      <w:r>
        <w:rPr>
          <w:webHidden/>
        </w:rPr>
        <w:tab/>
      </w:r>
      <w:r w:rsidR="00A31E12">
        <w:rPr>
          <w:webHidden/>
        </w:rPr>
        <w:fldChar w:fldCharType="begin"/>
      </w:r>
      <w:r>
        <w:rPr>
          <w:webHidden/>
        </w:rPr>
        <w:instrText xml:space="preserve"> PAGEREF _Toc325665615 \h </w:instrText>
      </w:r>
      <w:r w:rsidR="00A31E12">
        <w:rPr>
          <w:webHidden/>
        </w:rPr>
      </w:r>
      <w:r w:rsidR="00A31E12">
        <w:rPr>
          <w:webHidden/>
        </w:rPr>
        <w:fldChar w:fldCharType="separate"/>
      </w:r>
      <w:r w:rsidR="00344799">
        <w:rPr>
          <w:webHidden/>
        </w:rPr>
        <w:t>49</w:t>
      </w:r>
      <w:r w:rsidR="00A31E12">
        <w:rPr>
          <w:webHidden/>
        </w:rPr>
        <w:fldChar w:fldCharType="end"/>
      </w:r>
    </w:p>
    <w:p w:rsidR="00DA230D" w:rsidRDefault="00DA230D">
      <w:pPr>
        <w:pStyle w:val="Zoznamobrzkov"/>
        <w:rPr>
          <w:rFonts w:asciiTheme="minorHAnsi" w:eastAsiaTheme="minorEastAsia" w:hAnsiTheme="minorHAnsi" w:cstheme="minorBidi"/>
          <w:sz w:val="22"/>
          <w:szCs w:val="22"/>
          <w:lang w:val="sk-SK" w:eastAsia="sk-SK"/>
        </w:rPr>
      </w:pPr>
      <w:r>
        <w:t>Obr. 10</w:t>
      </w:r>
      <w:r>
        <w:rPr>
          <w:rFonts w:asciiTheme="minorHAnsi" w:eastAsiaTheme="minorEastAsia" w:hAnsiTheme="minorHAnsi" w:cstheme="minorBidi"/>
          <w:sz w:val="22"/>
          <w:szCs w:val="22"/>
          <w:lang w:val="sk-SK" w:eastAsia="sk-SK"/>
        </w:rPr>
        <w:tab/>
      </w:r>
      <w:r>
        <w:t>Obsah adresára LinearSystemsSolver</w:t>
      </w:r>
      <w:r>
        <w:rPr>
          <w:webHidden/>
        </w:rPr>
        <w:tab/>
      </w:r>
      <w:r w:rsidR="00A31E12">
        <w:rPr>
          <w:webHidden/>
        </w:rPr>
        <w:fldChar w:fldCharType="begin"/>
      </w:r>
      <w:r>
        <w:rPr>
          <w:webHidden/>
        </w:rPr>
        <w:instrText xml:space="preserve"> PAGEREF _Toc325665616 \h </w:instrText>
      </w:r>
      <w:r w:rsidR="00A31E12">
        <w:rPr>
          <w:webHidden/>
        </w:rPr>
      </w:r>
      <w:r w:rsidR="00A31E12">
        <w:rPr>
          <w:webHidden/>
        </w:rPr>
        <w:fldChar w:fldCharType="separate"/>
      </w:r>
      <w:r w:rsidR="00344799">
        <w:rPr>
          <w:webHidden/>
        </w:rPr>
        <w:t>55</w:t>
      </w:r>
      <w:r w:rsidR="00A31E12">
        <w:rPr>
          <w:webHidden/>
        </w:rPr>
        <w:fldChar w:fldCharType="end"/>
      </w:r>
    </w:p>
    <w:p w:rsidR="00DA230D" w:rsidRDefault="00DA230D">
      <w:pPr>
        <w:pStyle w:val="Zoznamobrzkov"/>
        <w:rPr>
          <w:rFonts w:asciiTheme="minorHAnsi" w:eastAsiaTheme="minorEastAsia" w:hAnsiTheme="minorHAnsi" w:cstheme="minorBidi"/>
          <w:sz w:val="22"/>
          <w:szCs w:val="22"/>
          <w:lang w:val="sk-SK" w:eastAsia="sk-SK"/>
        </w:rPr>
      </w:pPr>
      <w:r>
        <w:t>Obr. 11</w:t>
      </w:r>
      <w:r>
        <w:rPr>
          <w:rFonts w:asciiTheme="minorHAnsi" w:eastAsiaTheme="minorEastAsia" w:hAnsiTheme="minorHAnsi" w:cstheme="minorBidi"/>
          <w:sz w:val="22"/>
          <w:szCs w:val="22"/>
          <w:lang w:val="sk-SK" w:eastAsia="sk-SK"/>
        </w:rPr>
        <w:tab/>
      </w:r>
      <w:r>
        <w:t>Hlavné menu programu Linear Systems Solver</w:t>
      </w:r>
      <w:r>
        <w:rPr>
          <w:webHidden/>
        </w:rPr>
        <w:tab/>
      </w:r>
      <w:r w:rsidR="00A31E12">
        <w:rPr>
          <w:webHidden/>
        </w:rPr>
        <w:fldChar w:fldCharType="begin"/>
      </w:r>
      <w:r>
        <w:rPr>
          <w:webHidden/>
        </w:rPr>
        <w:instrText xml:space="preserve"> PAGEREF _Toc325665617 \h </w:instrText>
      </w:r>
      <w:r w:rsidR="00A31E12">
        <w:rPr>
          <w:webHidden/>
        </w:rPr>
      </w:r>
      <w:r w:rsidR="00A31E12">
        <w:rPr>
          <w:webHidden/>
        </w:rPr>
        <w:fldChar w:fldCharType="separate"/>
      </w:r>
      <w:r w:rsidR="00344799">
        <w:rPr>
          <w:webHidden/>
        </w:rPr>
        <w:t>56</w:t>
      </w:r>
      <w:r w:rsidR="00A31E12">
        <w:rPr>
          <w:webHidden/>
        </w:rPr>
        <w:fldChar w:fldCharType="end"/>
      </w:r>
    </w:p>
    <w:p w:rsidR="00DA230D" w:rsidRDefault="00DA230D">
      <w:pPr>
        <w:pStyle w:val="Zoznamobrzkov"/>
        <w:rPr>
          <w:rFonts w:asciiTheme="minorHAnsi" w:eastAsiaTheme="minorEastAsia" w:hAnsiTheme="minorHAnsi" w:cstheme="minorBidi"/>
          <w:sz w:val="22"/>
          <w:szCs w:val="22"/>
          <w:lang w:val="sk-SK" w:eastAsia="sk-SK"/>
        </w:rPr>
      </w:pPr>
      <w:r>
        <w:t>Obr. 12</w:t>
      </w:r>
      <w:r>
        <w:rPr>
          <w:rFonts w:asciiTheme="minorHAnsi" w:eastAsiaTheme="minorEastAsia" w:hAnsiTheme="minorHAnsi" w:cstheme="minorBidi"/>
          <w:sz w:val="22"/>
          <w:szCs w:val="22"/>
          <w:lang w:val="sk-SK" w:eastAsia="sk-SK"/>
        </w:rPr>
        <w:tab/>
      </w:r>
      <w:r>
        <w:t>Okno so stručnými informáciami o projekte Linear Systems Solver</w:t>
      </w:r>
      <w:r>
        <w:rPr>
          <w:webHidden/>
        </w:rPr>
        <w:tab/>
      </w:r>
      <w:r w:rsidR="00A31E12">
        <w:rPr>
          <w:webHidden/>
        </w:rPr>
        <w:fldChar w:fldCharType="begin"/>
      </w:r>
      <w:r>
        <w:rPr>
          <w:webHidden/>
        </w:rPr>
        <w:instrText xml:space="preserve"> PAGEREF _Toc325665618 \h </w:instrText>
      </w:r>
      <w:r w:rsidR="00A31E12">
        <w:rPr>
          <w:webHidden/>
        </w:rPr>
      </w:r>
      <w:r w:rsidR="00A31E12">
        <w:rPr>
          <w:webHidden/>
        </w:rPr>
        <w:fldChar w:fldCharType="separate"/>
      </w:r>
      <w:r w:rsidR="00344799">
        <w:rPr>
          <w:webHidden/>
        </w:rPr>
        <w:t>57</w:t>
      </w:r>
      <w:r w:rsidR="00A31E12">
        <w:rPr>
          <w:webHidden/>
        </w:rPr>
        <w:fldChar w:fldCharType="end"/>
      </w:r>
    </w:p>
    <w:p w:rsidR="00DA230D" w:rsidRDefault="00DA230D">
      <w:pPr>
        <w:pStyle w:val="Zoznamobrzkov"/>
        <w:rPr>
          <w:rFonts w:asciiTheme="minorHAnsi" w:eastAsiaTheme="minorEastAsia" w:hAnsiTheme="minorHAnsi" w:cstheme="minorBidi"/>
          <w:sz w:val="22"/>
          <w:szCs w:val="22"/>
          <w:lang w:val="sk-SK" w:eastAsia="sk-SK"/>
        </w:rPr>
      </w:pPr>
      <w:r>
        <w:t>Obr. 13</w:t>
      </w:r>
      <w:r>
        <w:rPr>
          <w:rFonts w:asciiTheme="minorHAnsi" w:eastAsiaTheme="minorEastAsia" w:hAnsiTheme="minorHAnsi" w:cstheme="minorBidi"/>
          <w:sz w:val="22"/>
          <w:szCs w:val="22"/>
          <w:lang w:val="sk-SK" w:eastAsia="sk-SK"/>
        </w:rPr>
        <w:tab/>
      </w:r>
      <w:r>
        <w:t>Aplikačné okno generátora matíc</w:t>
      </w:r>
      <w:r>
        <w:rPr>
          <w:webHidden/>
        </w:rPr>
        <w:tab/>
      </w:r>
      <w:r w:rsidR="00A31E12">
        <w:rPr>
          <w:webHidden/>
        </w:rPr>
        <w:fldChar w:fldCharType="begin"/>
      </w:r>
      <w:r>
        <w:rPr>
          <w:webHidden/>
        </w:rPr>
        <w:instrText xml:space="preserve"> PAGEREF _Toc325665619 \h </w:instrText>
      </w:r>
      <w:r w:rsidR="00A31E12">
        <w:rPr>
          <w:webHidden/>
        </w:rPr>
      </w:r>
      <w:r w:rsidR="00A31E12">
        <w:rPr>
          <w:webHidden/>
        </w:rPr>
        <w:fldChar w:fldCharType="separate"/>
      </w:r>
      <w:r w:rsidR="00344799">
        <w:rPr>
          <w:webHidden/>
        </w:rPr>
        <w:t>58</w:t>
      </w:r>
      <w:r w:rsidR="00A31E12">
        <w:rPr>
          <w:webHidden/>
        </w:rPr>
        <w:fldChar w:fldCharType="end"/>
      </w:r>
    </w:p>
    <w:p w:rsidR="00DA230D" w:rsidRDefault="00DA230D">
      <w:pPr>
        <w:pStyle w:val="Zoznamobrzkov"/>
        <w:rPr>
          <w:rFonts w:asciiTheme="minorHAnsi" w:eastAsiaTheme="minorEastAsia" w:hAnsiTheme="minorHAnsi" w:cstheme="minorBidi"/>
          <w:sz w:val="22"/>
          <w:szCs w:val="22"/>
          <w:lang w:val="sk-SK" w:eastAsia="sk-SK"/>
        </w:rPr>
      </w:pPr>
      <w:r>
        <w:t xml:space="preserve">Obr. 14 </w:t>
      </w:r>
      <w:r>
        <w:rPr>
          <w:rFonts w:asciiTheme="minorHAnsi" w:eastAsiaTheme="minorEastAsia" w:hAnsiTheme="minorHAnsi" w:cstheme="minorBidi"/>
          <w:sz w:val="22"/>
          <w:szCs w:val="22"/>
          <w:lang w:val="sk-SK" w:eastAsia="sk-SK"/>
        </w:rPr>
        <w:tab/>
      </w:r>
      <w:r>
        <w:t>Prehľadávač súborov</w:t>
      </w:r>
      <w:r>
        <w:rPr>
          <w:webHidden/>
        </w:rPr>
        <w:tab/>
      </w:r>
      <w:r w:rsidR="00A31E12">
        <w:rPr>
          <w:webHidden/>
        </w:rPr>
        <w:fldChar w:fldCharType="begin"/>
      </w:r>
      <w:r>
        <w:rPr>
          <w:webHidden/>
        </w:rPr>
        <w:instrText xml:space="preserve"> PAGEREF _Toc325665620 \h </w:instrText>
      </w:r>
      <w:r w:rsidR="00A31E12">
        <w:rPr>
          <w:webHidden/>
        </w:rPr>
      </w:r>
      <w:r w:rsidR="00A31E12">
        <w:rPr>
          <w:webHidden/>
        </w:rPr>
        <w:fldChar w:fldCharType="separate"/>
      </w:r>
      <w:r w:rsidR="00344799">
        <w:rPr>
          <w:webHidden/>
        </w:rPr>
        <w:t>59</w:t>
      </w:r>
      <w:r w:rsidR="00A31E12">
        <w:rPr>
          <w:webHidden/>
        </w:rPr>
        <w:fldChar w:fldCharType="end"/>
      </w:r>
    </w:p>
    <w:p w:rsidR="00DA230D" w:rsidRDefault="00DA230D">
      <w:pPr>
        <w:pStyle w:val="Zoznamobrzkov"/>
        <w:rPr>
          <w:rFonts w:asciiTheme="minorHAnsi" w:eastAsiaTheme="minorEastAsia" w:hAnsiTheme="minorHAnsi" w:cstheme="minorBidi"/>
          <w:sz w:val="22"/>
          <w:szCs w:val="22"/>
          <w:lang w:val="sk-SK" w:eastAsia="sk-SK"/>
        </w:rPr>
      </w:pPr>
      <w:r>
        <w:t xml:space="preserve">Obr. 15 </w:t>
      </w:r>
      <w:r>
        <w:rPr>
          <w:rFonts w:asciiTheme="minorHAnsi" w:eastAsiaTheme="minorEastAsia" w:hAnsiTheme="minorHAnsi" w:cstheme="minorBidi"/>
          <w:sz w:val="22"/>
          <w:szCs w:val="22"/>
          <w:lang w:val="sk-SK" w:eastAsia="sk-SK"/>
        </w:rPr>
        <w:tab/>
      </w:r>
      <w:r>
        <w:t>Ukážkový príklad pre generovanie matice</w:t>
      </w:r>
      <w:r>
        <w:rPr>
          <w:webHidden/>
        </w:rPr>
        <w:tab/>
      </w:r>
      <w:r w:rsidR="00A31E12">
        <w:rPr>
          <w:webHidden/>
        </w:rPr>
        <w:fldChar w:fldCharType="begin"/>
      </w:r>
      <w:r>
        <w:rPr>
          <w:webHidden/>
        </w:rPr>
        <w:instrText xml:space="preserve"> PAGEREF _Toc325665621 \h </w:instrText>
      </w:r>
      <w:r w:rsidR="00A31E12">
        <w:rPr>
          <w:webHidden/>
        </w:rPr>
      </w:r>
      <w:r w:rsidR="00A31E12">
        <w:rPr>
          <w:webHidden/>
        </w:rPr>
        <w:fldChar w:fldCharType="separate"/>
      </w:r>
      <w:r w:rsidR="00344799">
        <w:rPr>
          <w:webHidden/>
        </w:rPr>
        <w:t>60</w:t>
      </w:r>
      <w:r w:rsidR="00A31E12">
        <w:rPr>
          <w:webHidden/>
        </w:rPr>
        <w:fldChar w:fldCharType="end"/>
      </w:r>
    </w:p>
    <w:p w:rsidR="00DA230D" w:rsidRDefault="00DA230D">
      <w:pPr>
        <w:pStyle w:val="Zoznamobrzkov"/>
        <w:rPr>
          <w:rFonts w:asciiTheme="minorHAnsi" w:eastAsiaTheme="minorEastAsia" w:hAnsiTheme="minorHAnsi" w:cstheme="minorBidi"/>
          <w:sz w:val="22"/>
          <w:szCs w:val="22"/>
          <w:lang w:val="sk-SK" w:eastAsia="sk-SK"/>
        </w:rPr>
      </w:pPr>
      <w:r>
        <w:t>Obr. 16</w:t>
      </w:r>
      <w:r>
        <w:rPr>
          <w:rFonts w:asciiTheme="minorHAnsi" w:eastAsiaTheme="minorEastAsia" w:hAnsiTheme="minorHAnsi" w:cstheme="minorBidi"/>
          <w:sz w:val="22"/>
          <w:szCs w:val="22"/>
          <w:lang w:val="sk-SK" w:eastAsia="sk-SK"/>
        </w:rPr>
        <w:tab/>
      </w:r>
      <w:r>
        <w:t>Generovaná matica uložená v súbore</w:t>
      </w:r>
      <w:r>
        <w:rPr>
          <w:webHidden/>
        </w:rPr>
        <w:tab/>
      </w:r>
      <w:r w:rsidR="00A31E12">
        <w:rPr>
          <w:webHidden/>
        </w:rPr>
        <w:fldChar w:fldCharType="begin"/>
      </w:r>
      <w:r>
        <w:rPr>
          <w:webHidden/>
        </w:rPr>
        <w:instrText xml:space="preserve"> PAGEREF _Toc325665622 \h </w:instrText>
      </w:r>
      <w:r w:rsidR="00A31E12">
        <w:rPr>
          <w:webHidden/>
        </w:rPr>
      </w:r>
      <w:r w:rsidR="00A31E12">
        <w:rPr>
          <w:webHidden/>
        </w:rPr>
        <w:fldChar w:fldCharType="separate"/>
      </w:r>
      <w:r w:rsidR="00344799">
        <w:rPr>
          <w:webHidden/>
        </w:rPr>
        <w:t>60</w:t>
      </w:r>
      <w:r w:rsidR="00A31E12">
        <w:rPr>
          <w:webHidden/>
        </w:rPr>
        <w:fldChar w:fldCharType="end"/>
      </w:r>
    </w:p>
    <w:p w:rsidR="00DA230D" w:rsidRDefault="00DA230D">
      <w:pPr>
        <w:pStyle w:val="Zoznamobrzkov"/>
        <w:rPr>
          <w:rFonts w:asciiTheme="minorHAnsi" w:eastAsiaTheme="minorEastAsia" w:hAnsiTheme="minorHAnsi" w:cstheme="minorBidi"/>
          <w:sz w:val="22"/>
          <w:szCs w:val="22"/>
          <w:lang w:val="sk-SK" w:eastAsia="sk-SK"/>
        </w:rPr>
      </w:pPr>
      <w:r>
        <w:t>Obr. 17</w:t>
      </w:r>
      <w:r>
        <w:rPr>
          <w:rFonts w:asciiTheme="minorHAnsi" w:eastAsiaTheme="minorEastAsia" w:hAnsiTheme="minorHAnsi" w:cstheme="minorBidi"/>
          <w:sz w:val="22"/>
          <w:szCs w:val="22"/>
          <w:lang w:val="sk-SK" w:eastAsia="sk-SK"/>
        </w:rPr>
        <w:tab/>
      </w:r>
      <w:r>
        <w:t>Aplikačné okno podprogramu pre riešenie matíc</w:t>
      </w:r>
      <w:r>
        <w:rPr>
          <w:webHidden/>
        </w:rPr>
        <w:tab/>
      </w:r>
      <w:r w:rsidR="00A31E12">
        <w:rPr>
          <w:webHidden/>
        </w:rPr>
        <w:fldChar w:fldCharType="begin"/>
      </w:r>
      <w:r>
        <w:rPr>
          <w:webHidden/>
        </w:rPr>
        <w:instrText xml:space="preserve"> PAGEREF _Toc325665623 \h </w:instrText>
      </w:r>
      <w:r w:rsidR="00A31E12">
        <w:rPr>
          <w:webHidden/>
        </w:rPr>
      </w:r>
      <w:r w:rsidR="00A31E12">
        <w:rPr>
          <w:webHidden/>
        </w:rPr>
        <w:fldChar w:fldCharType="separate"/>
      </w:r>
      <w:r w:rsidR="00344799">
        <w:rPr>
          <w:webHidden/>
        </w:rPr>
        <w:t>61</w:t>
      </w:r>
      <w:r w:rsidR="00A31E12">
        <w:rPr>
          <w:webHidden/>
        </w:rPr>
        <w:fldChar w:fldCharType="end"/>
      </w:r>
    </w:p>
    <w:p w:rsidR="00DA230D" w:rsidRDefault="00DA230D">
      <w:pPr>
        <w:pStyle w:val="Zoznamobrzkov"/>
        <w:rPr>
          <w:rFonts w:asciiTheme="minorHAnsi" w:eastAsiaTheme="minorEastAsia" w:hAnsiTheme="minorHAnsi" w:cstheme="minorBidi"/>
          <w:sz w:val="22"/>
          <w:szCs w:val="22"/>
          <w:lang w:val="sk-SK" w:eastAsia="sk-SK"/>
        </w:rPr>
      </w:pPr>
      <w:r>
        <w:t>Obr. 18</w:t>
      </w:r>
      <w:r>
        <w:rPr>
          <w:rFonts w:asciiTheme="minorHAnsi" w:eastAsiaTheme="minorEastAsia" w:hAnsiTheme="minorHAnsi" w:cstheme="minorBidi"/>
          <w:sz w:val="22"/>
          <w:szCs w:val="22"/>
          <w:lang w:val="sk-SK" w:eastAsia="sk-SK"/>
        </w:rPr>
        <w:tab/>
      </w:r>
      <w:r>
        <w:t>Položky pre nastavenie charakteristík výpočtu</w:t>
      </w:r>
      <w:r>
        <w:rPr>
          <w:webHidden/>
        </w:rPr>
        <w:tab/>
      </w:r>
      <w:r w:rsidR="00A31E12">
        <w:rPr>
          <w:webHidden/>
        </w:rPr>
        <w:fldChar w:fldCharType="begin"/>
      </w:r>
      <w:r>
        <w:rPr>
          <w:webHidden/>
        </w:rPr>
        <w:instrText xml:space="preserve"> PAGEREF _Toc325665624 \h </w:instrText>
      </w:r>
      <w:r w:rsidR="00A31E12">
        <w:rPr>
          <w:webHidden/>
        </w:rPr>
      </w:r>
      <w:r w:rsidR="00A31E12">
        <w:rPr>
          <w:webHidden/>
        </w:rPr>
        <w:fldChar w:fldCharType="separate"/>
      </w:r>
      <w:r w:rsidR="00344799">
        <w:rPr>
          <w:webHidden/>
        </w:rPr>
        <w:t>62</w:t>
      </w:r>
      <w:r w:rsidR="00A31E12">
        <w:rPr>
          <w:webHidden/>
        </w:rPr>
        <w:fldChar w:fldCharType="end"/>
      </w:r>
    </w:p>
    <w:p w:rsidR="00DA230D" w:rsidRDefault="00DA230D">
      <w:pPr>
        <w:pStyle w:val="Zoznamobrzkov"/>
        <w:rPr>
          <w:rFonts w:asciiTheme="minorHAnsi" w:eastAsiaTheme="minorEastAsia" w:hAnsiTheme="minorHAnsi" w:cstheme="minorBidi"/>
          <w:sz w:val="22"/>
          <w:szCs w:val="22"/>
          <w:lang w:val="sk-SK" w:eastAsia="sk-SK"/>
        </w:rPr>
      </w:pPr>
      <w:r>
        <w:t>Obr. 19</w:t>
      </w:r>
      <w:r>
        <w:rPr>
          <w:rFonts w:asciiTheme="minorHAnsi" w:eastAsiaTheme="minorEastAsia" w:hAnsiTheme="minorHAnsi" w:cstheme="minorBidi"/>
          <w:sz w:val="22"/>
          <w:szCs w:val="22"/>
          <w:lang w:val="sk-SK" w:eastAsia="sk-SK"/>
        </w:rPr>
        <w:tab/>
      </w:r>
      <w:r>
        <w:t>Nezaškrtnuté položky pre rôzne zobrazenia výsledku výpočtu</w:t>
      </w:r>
      <w:r>
        <w:rPr>
          <w:webHidden/>
        </w:rPr>
        <w:tab/>
      </w:r>
      <w:r w:rsidR="00A31E12">
        <w:rPr>
          <w:webHidden/>
        </w:rPr>
        <w:fldChar w:fldCharType="begin"/>
      </w:r>
      <w:r>
        <w:rPr>
          <w:webHidden/>
        </w:rPr>
        <w:instrText xml:space="preserve"> PAGEREF _Toc325665625 \h </w:instrText>
      </w:r>
      <w:r w:rsidR="00A31E12">
        <w:rPr>
          <w:webHidden/>
        </w:rPr>
      </w:r>
      <w:r w:rsidR="00A31E12">
        <w:rPr>
          <w:webHidden/>
        </w:rPr>
        <w:fldChar w:fldCharType="separate"/>
      </w:r>
      <w:r w:rsidR="00344799">
        <w:rPr>
          <w:webHidden/>
        </w:rPr>
        <w:t>62</w:t>
      </w:r>
      <w:r w:rsidR="00A31E12">
        <w:rPr>
          <w:webHidden/>
        </w:rPr>
        <w:fldChar w:fldCharType="end"/>
      </w:r>
    </w:p>
    <w:p w:rsidR="00DA230D" w:rsidRDefault="00DA230D">
      <w:pPr>
        <w:pStyle w:val="Zoznamobrzkov"/>
        <w:rPr>
          <w:rFonts w:asciiTheme="minorHAnsi" w:eastAsiaTheme="minorEastAsia" w:hAnsiTheme="minorHAnsi" w:cstheme="minorBidi"/>
          <w:sz w:val="22"/>
          <w:szCs w:val="22"/>
          <w:lang w:val="sk-SK" w:eastAsia="sk-SK"/>
        </w:rPr>
      </w:pPr>
      <w:r>
        <w:t>Obr. 20</w:t>
      </w:r>
      <w:r>
        <w:rPr>
          <w:rFonts w:asciiTheme="minorHAnsi" w:eastAsiaTheme="minorEastAsia" w:hAnsiTheme="minorHAnsi" w:cstheme="minorBidi"/>
          <w:sz w:val="22"/>
          <w:szCs w:val="22"/>
          <w:lang w:val="sk-SK" w:eastAsia="sk-SK"/>
        </w:rPr>
        <w:tab/>
      </w:r>
      <w:r>
        <w:t>Ukážka PDF výstupu pre Jacobiho metódu</w:t>
      </w:r>
      <w:r>
        <w:rPr>
          <w:webHidden/>
        </w:rPr>
        <w:tab/>
      </w:r>
      <w:r w:rsidR="00A31E12">
        <w:rPr>
          <w:webHidden/>
        </w:rPr>
        <w:fldChar w:fldCharType="begin"/>
      </w:r>
      <w:r>
        <w:rPr>
          <w:webHidden/>
        </w:rPr>
        <w:instrText xml:space="preserve"> PAGEREF _Toc325665626 \h </w:instrText>
      </w:r>
      <w:r w:rsidR="00A31E12">
        <w:rPr>
          <w:webHidden/>
        </w:rPr>
      </w:r>
      <w:r w:rsidR="00A31E12">
        <w:rPr>
          <w:webHidden/>
        </w:rPr>
        <w:fldChar w:fldCharType="separate"/>
      </w:r>
      <w:r w:rsidR="00344799">
        <w:rPr>
          <w:webHidden/>
        </w:rPr>
        <w:t>63</w:t>
      </w:r>
      <w:r w:rsidR="00A31E12">
        <w:rPr>
          <w:webHidden/>
        </w:rPr>
        <w:fldChar w:fldCharType="end"/>
      </w:r>
    </w:p>
    <w:p w:rsidR="00DA230D" w:rsidRDefault="00DA230D">
      <w:pPr>
        <w:pStyle w:val="Zoznamobrzkov"/>
        <w:rPr>
          <w:rFonts w:asciiTheme="minorHAnsi" w:eastAsiaTheme="minorEastAsia" w:hAnsiTheme="minorHAnsi" w:cstheme="minorBidi"/>
          <w:sz w:val="22"/>
          <w:szCs w:val="22"/>
          <w:lang w:val="sk-SK" w:eastAsia="sk-SK"/>
        </w:rPr>
      </w:pPr>
      <w:r>
        <w:lastRenderedPageBreak/>
        <w:t>Obr. 21</w:t>
      </w:r>
      <w:r>
        <w:rPr>
          <w:rFonts w:asciiTheme="minorHAnsi" w:eastAsiaTheme="minorEastAsia" w:hAnsiTheme="minorHAnsi" w:cstheme="minorBidi"/>
          <w:sz w:val="22"/>
          <w:szCs w:val="22"/>
          <w:lang w:val="sk-SK" w:eastAsia="sk-SK"/>
        </w:rPr>
        <w:tab/>
      </w:r>
      <w:r>
        <w:t>Korektné ukončenie aplikácie</w:t>
      </w:r>
      <w:r>
        <w:rPr>
          <w:webHidden/>
        </w:rPr>
        <w:tab/>
      </w:r>
      <w:r w:rsidR="00A31E12">
        <w:rPr>
          <w:webHidden/>
        </w:rPr>
        <w:fldChar w:fldCharType="begin"/>
      </w:r>
      <w:r>
        <w:rPr>
          <w:webHidden/>
        </w:rPr>
        <w:instrText xml:space="preserve"> PAGEREF _Toc325665627 \h </w:instrText>
      </w:r>
      <w:r w:rsidR="00A31E12">
        <w:rPr>
          <w:webHidden/>
        </w:rPr>
      </w:r>
      <w:r w:rsidR="00A31E12">
        <w:rPr>
          <w:webHidden/>
        </w:rPr>
        <w:fldChar w:fldCharType="separate"/>
      </w:r>
      <w:r w:rsidR="00344799">
        <w:rPr>
          <w:webHidden/>
        </w:rPr>
        <w:t>64</w:t>
      </w:r>
      <w:r w:rsidR="00A31E12">
        <w:rPr>
          <w:webHidden/>
        </w:rPr>
        <w:fldChar w:fldCharType="end"/>
      </w:r>
    </w:p>
    <w:p w:rsidR="00DA230D" w:rsidRDefault="00DA230D">
      <w:pPr>
        <w:pStyle w:val="Zoznamobrzkov"/>
        <w:rPr>
          <w:rFonts w:asciiTheme="minorHAnsi" w:eastAsiaTheme="minorEastAsia" w:hAnsiTheme="minorHAnsi" w:cstheme="minorBidi"/>
          <w:sz w:val="22"/>
          <w:szCs w:val="22"/>
          <w:lang w:val="sk-SK" w:eastAsia="sk-SK"/>
        </w:rPr>
      </w:pPr>
      <w:r>
        <w:t>Obr. 22</w:t>
      </w:r>
      <w:r>
        <w:rPr>
          <w:rFonts w:asciiTheme="minorHAnsi" w:eastAsiaTheme="minorEastAsia" w:hAnsiTheme="minorHAnsi" w:cstheme="minorBidi"/>
          <w:sz w:val="22"/>
          <w:szCs w:val="22"/>
          <w:lang w:val="sk-SK" w:eastAsia="sk-SK"/>
        </w:rPr>
        <w:tab/>
      </w:r>
      <w:r>
        <w:t>Vytvorenie nového Java projektu</w:t>
      </w:r>
      <w:r>
        <w:rPr>
          <w:webHidden/>
        </w:rPr>
        <w:tab/>
      </w:r>
      <w:r w:rsidR="00A31E12">
        <w:rPr>
          <w:webHidden/>
        </w:rPr>
        <w:fldChar w:fldCharType="begin"/>
      </w:r>
      <w:r>
        <w:rPr>
          <w:webHidden/>
        </w:rPr>
        <w:instrText xml:space="preserve"> PAGEREF _Toc325665628 \h </w:instrText>
      </w:r>
      <w:r w:rsidR="00A31E12">
        <w:rPr>
          <w:webHidden/>
        </w:rPr>
      </w:r>
      <w:r w:rsidR="00A31E12">
        <w:rPr>
          <w:webHidden/>
        </w:rPr>
        <w:fldChar w:fldCharType="separate"/>
      </w:r>
      <w:r w:rsidR="00344799">
        <w:rPr>
          <w:webHidden/>
        </w:rPr>
        <w:t>65</w:t>
      </w:r>
      <w:r w:rsidR="00A31E12">
        <w:rPr>
          <w:webHidden/>
        </w:rPr>
        <w:fldChar w:fldCharType="end"/>
      </w:r>
    </w:p>
    <w:p w:rsidR="00DA230D" w:rsidRDefault="00DA230D">
      <w:pPr>
        <w:pStyle w:val="Zoznamobrzkov"/>
        <w:rPr>
          <w:rFonts w:asciiTheme="minorHAnsi" w:eastAsiaTheme="minorEastAsia" w:hAnsiTheme="minorHAnsi" w:cstheme="minorBidi"/>
          <w:sz w:val="22"/>
          <w:szCs w:val="22"/>
          <w:lang w:val="sk-SK" w:eastAsia="sk-SK"/>
        </w:rPr>
      </w:pPr>
      <w:r>
        <w:t>Obr. 23</w:t>
      </w:r>
      <w:r>
        <w:rPr>
          <w:rFonts w:asciiTheme="minorHAnsi" w:eastAsiaTheme="minorEastAsia" w:hAnsiTheme="minorHAnsi" w:cstheme="minorBidi"/>
          <w:sz w:val="22"/>
          <w:szCs w:val="22"/>
          <w:lang w:val="sk-SK" w:eastAsia="sk-SK"/>
        </w:rPr>
        <w:tab/>
      </w:r>
      <w:r>
        <w:t>Vytvorený projekt v Package Exploreri</w:t>
      </w:r>
      <w:r>
        <w:rPr>
          <w:webHidden/>
        </w:rPr>
        <w:tab/>
      </w:r>
      <w:r w:rsidR="00A31E12">
        <w:rPr>
          <w:webHidden/>
        </w:rPr>
        <w:fldChar w:fldCharType="begin"/>
      </w:r>
      <w:r>
        <w:rPr>
          <w:webHidden/>
        </w:rPr>
        <w:instrText xml:space="preserve"> PAGEREF _Toc325665629 \h </w:instrText>
      </w:r>
      <w:r w:rsidR="00A31E12">
        <w:rPr>
          <w:webHidden/>
        </w:rPr>
      </w:r>
      <w:r w:rsidR="00A31E12">
        <w:rPr>
          <w:webHidden/>
        </w:rPr>
        <w:fldChar w:fldCharType="separate"/>
      </w:r>
      <w:r w:rsidR="00344799">
        <w:rPr>
          <w:webHidden/>
        </w:rPr>
        <w:t>65</w:t>
      </w:r>
      <w:r w:rsidR="00A31E12">
        <w:rPr>
          <w:webHidden/>
        </w:rPr>
        <w:fldChar w:fldCharType="end"/>
      </w:r>
    </w:p>
    <w:p w:rsidR="00DA230D" w:rsidRDefault="00DA230D">
      <w:pPr>
        <w:pStyle w:val="Zoznamobrzkov"/>
        <w:rPr>
          <w:rFonts w:asciiTheme="minorHAnsi" w:eastAsiaTheme="minorEastAsia" w:hAnsiTheme="minorHAnsi" w:cstheme="minorBidi"/>
          <w:sz w:val="22"/>
          <w:szCs w:val="22"/>
          <w:lang w:val="sk-SK" w:eastAsia="sk-SK"/>
        </w:rPr>
      </w:pPr>
      <w:r>
        <w:t>Obr. 24</w:t>
      </w:r>
      <w:r>
        <w:rPr>
          <w:rFonts w:asciiTheme="minorHAnsi" w:eastAsiaTheme="minorEastAsia" w:hAnsiTheme="minorHAnsi" w:cstheme="minorBidi"/>
          <w:sz w:val="22"/>
          <w:szCs w:val="22"/>
          <w:lang w:val="sk-SK" w:eastAsia="sk-SK"/>
        </w:rPr>
        <w:tab/>
      </w:r>
      <w:r>
        <w:t>Vloženie nového balíka linearSystems.methods do adresára src</w:t>
      </w:r>
      <w:r>
        <w:rPr>
          <w:webHidden/>
        </w:rPr>
        <w:tab/>
      </w:r>
      <w:r w:rsidR="00A31E12">
        <w:rPr>
          <w:webHidden/>
        </w:rPr>
        <w:fldChar w:fldCharType="begin"/>
      </w:r>
      <w:r>
        <w:rPr>
          <w:webHidden/>
        </w:rPr>
        <w:instrText xml:space="preserve"> PAGEREF _Toc325665630 \h </w:instrText>
      </w:r>
      <w:r w:rsidR="00A31E12">
        <w:rPr>
          <w:webHidden/>
        </w:rPr>
      </w:r>
      <w:r w:rsidR="00A31E12">
        <w:rPr>
          <w:webHidden/>
        </w:rPr>
        <w:fldChar w:fldCharType="separate"/>
      </w:r>
      <w:r w:rsidR="00344799">
        <w:rPr>
          <w:webHidden/>
        </w:rPr>
        <w:t>66</w:t>
      </w:r>
      <w:r w:rsidR="00A31E12">
        <w:rPr>
          <w:webHidden/>
        </w:rPr>
        <w:fldChar w:fldCharType="end"/>
      </w:r>
    </w:p>
    <w:p w:rsidR="00DA230D" w:rsidRDefault="00DA230D">
      <w:pPr>
        <w:pStyle w:val="Zoznamobrzkov"/>
        <w:rPr>
          <w:rFonts w:asciiTheme="minorHAnsi" w:eastAsiaTheme="minorEastAsia" w:hAnsiTheme="minorHAnsi" w:cstheme="minorBidi"/>
          <w:sz w:val="22"/>
          <w:szCs w:val="22"/>
          <w:lang w:val="sk-SK" w:eastAsia="sk-SK"/>
        </w:rPr>
      </w:pPr>
      <w:r>
        <w:t>Obr. 25</w:t>
      </w:r>
      <w:r>
        <w:rPr>
          <w:rFonts w:asciiTheme="minorHAnsi" w:eastAsiaTheme="minorEastAsia" w:hAnsiTheme="minorHAnsi" w:cstheme="minorBidi"/>
          <w:sz w:val="22"/>
          <w:szCs w:val="22"/>
          <w:lang w:val="sk-SK" w:eastAsia="sk-SK"/>
        </w:rPr>
        <w:tab/>
      </w:r>
      <w:r>
        <w:t>Náš projekt po vytvorení nového balíka linearSystems.methods</w:t>
      </w:r>
      <w:r>
        <w:rPr>
          <w:webHidden/>
        </w:rPr>
        <w:tab/>
      </w:r>
      <w:r w:rsidR="00A31E12">
        <w:rPr>
          <w:webHidden/>
        </w:rPr>
        <w:fldChar w:fldCharType="begin"/>
      </w:r>
      <w:r>
        <w:rPr>
          <w:webHidden/>
        </w:rPr>
        <w:instrText xml:space="preserve"> PAGEREF _Toc325665631 \h </w:instrText>
      </w:r>
      <w:r w:rsidR="00A31E12">
        <w:rPr>
          <w:webHidden/>
        </w:rPr>
      </w:r>
      <w:r w:rsidR="00A31E12">
        <w:rPr>
          <w:webHidden/>
        </w:rPr>
        <w:fldChar w:fldCharType="separate"/>
      </w:r>
      <w:r w:rsidR="00344799">
        <w:rPr>
          <w:webHidden/>
        </w:rPr>
        <w:t>66</w:t>
      </w:r>
      <w:r w:rsidR="00A31E12">
        <w:rPr>
          <w:webHidden/>
        </w:rPr>
        <w:fldChar w:fldCharType="end"/>
      </w:r>
    </w:p>
    <w:p w:rsidR="00DA230D" w:rsidRDefault="00DA230D">
      <w:pPr>
        <w:pStyle w:val="Zoznamobrzkov"/>
        <w:rPr>
          <w:rFonts w:asciiTheme="minorHAnsi" w:eastAsiaTheme="minorEastAsia" w:hAnsiTheme="minorHAnsi" w:cstheme="minorBidi"/>
          <w:sz w:val="22"/>
          <w:szCs w:val="22"/>
          <w:lang w:val="sk-SK" w:eastAsia="sk-SK"/>
        </w:rPr>
      </w:pPr>
      <w:r>
        <w:t>Obr. 26</w:t>
      </w:r>
      <w:r>
        <w:rPr>
          <w:rFonts w:asciiTheme="minorHAnsi" w:eastAsiaTheme="minorEastAsia" w:hAnsiTheme="minorHAnsi" w:cstheme="minorBidi"/>
          <w:sz w:val="22"/>
          <w:szCs w:val="22"/>
          <w:lang w:val="sk-SK" w:eastAsia="sk-SK"/>
        </w:rPr>
        <w:tab/>
      </w:r>
      <w:r>
        <w:t>Náš projekt po vytvorení triedy reprezentujúcej novú metódu</w:t>
      </w:r>
      <w:r>
        <w:rPr>
          <w:webHidden/>
        </w:rPr>
        <w:tab/>
      </w:r>
      <w:r w:rsidR="00A31E12">
        <w:rPr>
          <w:webHidden/>
        </w:rPr>
        <w:fldChar w:fldCharType="begin"/>
      </w:r>
      <w:r>
        <w:rPr>
          <w:webHidden/>
        </w:rPr>
        <w:instrText xml:space="preserve"> PAGEREF _Toc325665632 \h </w:instrText>
      </w:r>
      <w:r w:rsidR="00A31E12">
        <w:rPr>
          <w:webHidden/>
        </w:rPr>
      </w:r>
      <w:r w:rsidR="00A31E12">
        <w:rPr>
          <w:webHidden/>
        </w:rPr>
        <w:fldChar w:fldCharType="separate"/>
      </w:r>
      <w:r w:rsidR="00344799">
        <w:rPr>
          <w:webHidden/>
        </w:rPr>
        <w:t>67</w:t>
      </w:r>
      <w:r w:rsidR="00A31E12">
        <w:rPr>
          <w:webHidden/>
        </w:rPr>
        <w:fldChar w:fldCharType="end"/>
      </w:r>
    </w:p>
    <w:p w:rsidR="00DA230D" w:rsidRDefault="00DA230D">
      <w:pPr>
        <w:pStyle w:val="Zoznamobrzkov"/>
        <w:rPr>
          <w:rFonts w:asciiTheme="minorHAnsi" w:eastAsiaTheme="minorEastAsia" w:hAnsiTheme="minorHAnsi" w:cstheme="minorBidi"/>
          <w:sz w:val="22"/>
          <w:szCs w:val="22"/>
          <w:lang w:val="sk-SK" w:eastAsia="sk-SK"/>
        </w:rPr>
      </w:pPr>
      <w:r>
        <w:t>Obr. 27</w:t>
      </w:r>
      <w:r>
        <w:rPr>
          <w:rFonts w:asciiTheme="minorHAnsi" w:eastAsiaTheme="minorEastAsia" w:hAnsiTheme="minorHAnsi" w:cstheme="minorBidi"/>
          <w:sz w:val="22"/>
          <w:szCs w:val="22"/>
          <w:lang w:val="sk-SK" w:eastAsia="sk-SK"/>
        </w:rPr>
        <w:tab/>
      </w:r>
      <w:r>
        <w:t>Obsah triedy MyNewMethod</w:t>
      </w:r>
      <w:r>
        <w:rPr>
          <w:webHidden/>
        </w:rPr>
        <w:tab/>
      </w:r>
      <w:r w:rsidR="00A31E12">
        <w:rPr>
          <w:webHidden/>
        </w:rPr>
        <w:fldChar w:fldCharType="begin"/>
      </w:r>
      <w:r>
        <w:rPr>
          <w:webHidden/>
        </w:rPr>
        <w:instrText xml:space="preserve"> PAGEREF _Toc325665633 \h </w:instrText>
      </w:r>
      <w:r w:rsidR="00A31E12">
        <w:rPr>
          <w:webHidden/>
        </w:rPr>
      </w:r>
      <w:r w:rsidR="00A31E12">
        <w:rPr>
          <w:webHidden/>
        </w:rPr>
        <w:fldChar w:fldCharType="separate"/>
      </w:r>
      <w:r w:rsidR="00344799">
        <w:rPr>
          <w:webHidden/>
        </w:rPr>
        <w:t>67</w:t>
      </w:r>
      <w:r w:rsidR="00A31E12">
        <w:rPr>
          <w:webHidden/>
        </w:rPr>
        <w:fldChar w:fldCharType="end"/>
      </w:r>
    </w:p>
    <w:p w:rsidR="00DA230D" w:rsidRDefault="00DA230D">
      <w:pPr>
        <w:pStyle w:val="Zoznamobrzkov"/>
        <w:rPr>
          <w:rFonts w:asciiTheme="minorHAnsi" w:eastAsiaTheme="minorEastAsia" w:hAnsiTheme="minorHAnsi" w:cstheme="minorBidi"/>
          <w:sz w:val="22"/>
          <w:szCs w:val="22"/>
          <w:lang w:val="sk-SK" w:eastAsia="sk-SK"/>
        </w:rPr>
      </w:pPr>
      <w:r>
        <w:t>Obr. 28</w:t>
      </w:r>
      <w:r>
        <w:rPr>
          <w:rFonts w:asciiTheme="minorHAnsi" w:eastAsiaTheme="minorEastAsia" w:hAnsiTheme="minorHAnsi" w:cstheme="minorBidi"/>
          <w:sz w:val="22"/>
          <w:szCs w:val="22"/>
          <w:lang w:val="sk-SK" w:eastAsia="sk-SK"/>
        </w:rPr>
        <w:tab/>
      </w:r>
      <w:r>
        <w:t>Vloženie knižnice linearSystems.jar</w:t>
      </w:r>
      <w:r>
        <w:rPr>
          <w:webHidden/>
        </w:rPr>
        <w:tab/>
      </w:r>
      <w:r w:rsidR="00A31E12">
        <w:rPr>
          <w:webHidden/>
        </w:rPr>
        <w:fldChar w:fldCharType="begin"/>
      </w:r>
      <w:r>
        <w:rPr>
          <w:webHidden/>
        </w:rPr>
        <w:instrText xml:space="preserve"> PAGEREF _Toc325665634 \h </w:instrText>
      </w:r>
      <w:r w:rsidR="00A31E12">
        <w:rPr>
          <w:webHidden/>
        </w:rPr>
      </w:r>
      <w:r w:rsidR="00A31E12">
        <w:rPr>
          <w:webHidden/>
        </w:rPr>
        <w:fldChar w:fldCharType="separate"/>
      </w:r>
      <w:r w:rsidR="00344799">
        <w:rPr>
          <w:webHidden/>
        </w:rPr>
        <w:t>68</w:t>
      </w:r>
      <w:r w:rsidR="00A31E12">
        <w:rPr>
          <w:webHidden/>
        </w:rPr>
        <w:fldChar w:fldCharType="end"/>
      </w:r>
    </w:p>
    <w:p w:rsidR="00DA230D" w:rsidRDefault="00DA230D">
      <w:pPr>
        <w:pStyle w:val="Zoznamobrzkov"/>
        <w:rPr>
          <w:rFonts w:asciiTheme="minorHAnsi" w:eastAsiaTheme="minorEastAsia" w:hAnsiTheme="minorHAnsi" w:cstheme="minorBidi"/>
          <w:sz w:val="22"/>
          <w:szCs w:val="22"/>
          <w:lang w:val="sk-SK" w:eastAsia="sk-SK"/>
        </w:rPr>
      </w:pPr>
      <w:r>
        <w:t>Obr. 29</w:t>
      </w:r>
      <w:r>
        <w:rPr>
          <w:rFonts w:asciiTheme="minorHAnsi" w:eastAsiaTheme="minorEastAsia" w:hAnsiTheme="minorHAnsi" w:cstheme="minorBidi"/>
          <w:sz w:val="22"/>
          <w:szCs w:val="22"/>
          <w:lang w:val="sk-SK" w:eastAsia="sk-SK"/>
        </w:rPr>
        <w:tab/>
      </w:r>
      <w:r>
        <w:t>Náhľad na projekt v Eclipse po pridaní knižnice linearSystems.jar</w:t>
      </w:r>
      <w:r>
        <w:rPr>
          <w:webHidden/>
        </w:rPr>
        <w:tab/>
      </w:r>
      <w:r w:rsidR="00A31E12">
        <w:rPr>
          <w:webHidden/>
        </w:rPr>
        <w:fldChar w:fldCharType="begin"/>
      </w:r>
      <w:r>
        <w:rPr>
          <w:webHidden/>
        </w:rPr>
        <w:instrText xml:space="preserve"> PAGEREF _Toc325665635 \h </w:instrText>
      </w:r>
      <w:r w:rsidR="00A31E12">
        <w:rPr>
          <w:webHidden/>
        </w:rPr>
      </w:r>
      <w:r w:rsidR="00A31E12">
        <w:rPr>
          <w:webHidden/>
        </w:rPr>
        <w:fldChar w:fldCharType="separate"/>
      </w:r>
      <w:r w:rsidR="00344799">
        <w:rPr>
          <w:webHidden/>
        </w:rPr>
        <w:t>68</w:t>
      </w:r>
      <w:r w:rsidR="00A31E12">
        <w:rPr>
          <w:webHidden/>
        </w:rPr>
        <w:fldChar w:fldCharType="end"/>
      </w:r>
    </w:p>
    <w:p w:rsidR="00DA230D" w:rsidRDefault="00DA230D">
      <w:pPr>
        <w:pStyle w:val="Zoznamobrzkov"/>
        <w:tabs>
          <w:tab w:val="left" w:pos="1320"/>
        </w:tabs>
        <w:rPr>
          <w:rFonts w:asciiTheme="minorHAnsi" w:eastAsiaTheme="minorEastAsia" w:hAnsiTheme="minorHAnsi" w:cstheme="minorBidi"/>
          <w:sz w:val="22"/>
          <w:szCs w:val="22"/>
          <w:lang w:val="sk-SK" w:eastAsia="sk-SK"/>
        </w:rPr>
      </w:pPr>
      <w:r>
        <w:t>Obr. 30</w:t>
      </w:r>
      <w:r>
        <w:rPr>
          <w:rFonts w:asciiTheme="minorHAnsi" w:eastAsiaTheme="minorEastAsia" w:hAnsiTheme="minorHAnsi" w:cstheme="minorBidi"/>
          <w:sz w:val="22"/>
          <w:szCs w:val="22"/>
          <w:lang w:val="sk-SK" w:eastAsia="sk-SK"/>
        </w:rPr>
        <w:tab/>
      </w:r>
      <w:r>
        <w:t>Rozšírenie triedy MyNewMethod o implementovanie rozhrania  LinearSystemsSolvable</w:t>
      </w:r>
      <w:r>
        <w:rPr>
          <w:webHidden/>
        </w:rPr>
        <w:tab/>
      </w:r>
      <w:r w:rsidR="00A31E12">
        <w:rPr>
          <w:webHidden/>
        </w:rPr>
        <w:fldChar w:fldCharType="begin"/>
      </w:r>
      <w:r>
        <w:rPr>
          <w:webHidden/>
        </w:rPr>
        <w:instrText xml:space="preserve"> PAGEREF _Toc325665636 \h </w:instrText>
      </w:r>
      <w:r w:rsidR="00A31E12">
        <w:rPr>
          <w:webHidden/>
        </w:rPr>
      </w:r>
      <w:r w:rsidR="00A31E12">
        <w:rPr>
          <w:webHidden/>
        </w:rPr>
        <w:fldChar w:fldCharType="separate"/>
      </w:r>
      <w:r w:rsidR="00344799">
        <w:rPr>
          <w:webHidden/>
        </w:rPr>
        <w:t>69</w:t>
      </w:r>
      <w:r w:rsidR="00A31E12">
        <w:rPr>
          <w:webHidden/>
        </w:rPr>
        <w:fldChar w:fldCharType="end"/>
      </w:r>
    </w:p>
    <w:p w:rsidR="00DA230D" w:rsidRDefault="00DA230D">
      <w:pPr>
        <w:pStyle w:val="Zoznamobrzkov"/>
        <w:rPr>
          <w:rFonts w:asciiTheme="minorHAnsi" w:eastAsiaTheme="minorEastAsia" w:hAnsiTheme="minorHAnsi" w:cstheme="minorBidi"/>
          <w:sz w:val="22"/>
          <w:szCs w:val="22"/>
          <w:lang w:val="sk-SK" w:eastAsia="sk-SK"/>
        </w:rPr>
      </w:pPr>
      <w:r>
        <w:t>Obr. 31</w:t>
      </w:r>
      <w:r>
        <w:rPr>
          <w:rFonts w:asciiTheme="minorHAnsi" w:eastAsiaTheme="minorEastAsia" w:hAnsiTheme="minorHAnsi" w:cstheme="minorBidi"/>
          <w:sz w:val="22"/>
          <w:szCs w:val="22"/>
          <w:lang w:val="sk-SK" w:eastAsia="sk-SK"/>
        </w:rPr>
        <w:tab/>
      </w:r>
      <w:r>
        <w:t>Automatické vloženie metód potrebných na správnu funkciu rozširovaného programu</w:t>
      </w:r>
      <w:r>
        <w:rPr>
          <w:webHidden/>
        </w:rPr>
        <w:tab/>
      </w:r>
      <w:r w:rsidR="00A31E12">
        <w:rPr>
          <w:webHidden/>
        </w:rPr>
        <w:fldChar w:fldCharType="begin"/>
      </w:r>
      <w:r>
        <w:rPr>
          <w:webHidden/>
        </w:rPr>
        <w:instrText xml:space="preserve"> PAGEREF _Toc325665637 \h </w:instrText>
      </w:r>
      <w:r w:rsidR="00A31E12">
        <w:rPr>
          <w:webHidden/>
        </w:rPr>
      </w:r>
      <w:r w:rsidR="00A31E12">
        <w:rPr>
          <w:webHidden/>
        </w:rPr>
        <w:fldChar w:fldCharType="separate"/>
      </w:r>
      <w:r w:rsidR="00344799">
        <w:rPr>
          <w:webHidden/>
        </w:rPr>
        <w:t>70</w:t>
      </w:r>
      <w:r w:rsidR="00A31E12">
        <w:rPr>
          <w:webHidden/>
        </w:rPr>
        <w:fldChar w:fldCharType="end"/>
      </w:r>
    </w:p>
    <w:p w:rsidR="00DA230D" w:rsidRDefault="00DA230D">
      <w:pPr>
        <w:pStyle w:val="Zoznamobrzkov"/>
        <w:rPr>
          <w:rFonts w:asciiTheme="minorHAnsi" w:eastAsiaTheme="minorEastAsia" w:hAnsiTheme="minorHAnsi" w:cstheme="minorBidi"/>
          <w:sz w:val="22"/>
          <w:szCs w:val="22"/>
          <w:lang w:val="sk-SK" w:eastAsia="sk-SK"/>
        </w:rPr>
      </w:pPr>
      <w:r>
        <w:t>Obr. 32</w:t>
      </w:r>
      <w:r>
        <w:rPr>
          <w:rFonts w:asciiTheme="minorHAnsi" w:eastAsiaTheme="minorEastAsia" w:hAnsiTheme="minorHAnsi" w:cstheme="minorBidi"/>
          <w:sz w:val="22"/>
          <w:szCs w:val="22"/>
          <w:lang w:val="sk-SK" w:eastAsia="sk-SK"/>
        </w:rPr>
        <w:tab/>
      </w:r>
      <w:r>
        <w:t>Demonštračný príklad implementácie</w:t>
      </w:r>
      <w:r>
        <w:rPr>
          <w:webHidden/>
        </w:rPr>
        <w:tab/>
      </w:r>
      <w:r w:rsidR="00A31E12">
        <w:rPr>
          <w:webHidden/>
        </w:rPr>
        <w:fldChar w:fldCharType="begin"/>
      </w:r>
      <w:r>
        <w:rPr>
          <w:webHidden/>
        </w:rPr>
        <w:instrText xml:space="preserve"> PAGEREF _Toc325665638 \h </w:instrText>
      </w:r>
      <w:r w:rsidR="00A31E12">
        <w:rPr>
          <w:webHidden/>
        </w:rPr>
      </w:r>
      <w:r w:rsidR="00A31E12">
        <w:rPr>
          <w:webHidden/>
        </w:rPr>
        <w:fldChar w:fldCharType="separate"/>
      </w:r>
      <w:r w:rsidR="00344799">
        <w:rPr>
          <w:webHidden/>
        </w:rPr>
        <w:t>70</w:t>
      </w:r>
      <w:r w:rsidR="00A31E12">
        <w:rPr>
          <w:webHidden/>
        </w:rPr>
        <w:fldChar w:fldCharType="end"/>
      </w:r>
    </w:p>
    <w:p w:rsidR="00DA230D" w:rsidRDefault="00DA230D">
      <w:pPr>
        <w:pStyle w:val="Zoznamobrzkov"/>
        <w:rPr>
          <w:rFonts w:asciiTheme="minorHAnsi" w:eastAsiaTheme="minorEastAsia" w:hAnsiTheme="minorHAnsi" w:cstheme="minorBidi"/>
          <w:sz w:val="22"/>
          <w:szCs w:val="22"/>
          <w:lang w:val="sk-SK" w:eastAsia="sk-SK"/>
        </w:rPr>
      </w:pPr>
      <w:r>
        <w:t>Obr. 33</w:t>
      </w:r>
      <w:r>
        <w:rPr>
          <w:rFonts w:asciiTheme="minorHAnsi" w:eastAsiaTheme="minorEastAsia" w:hAnsiTheme="minorHAnsi" w:cstheme="minorBidi"/>
          <w:sz w:val="22"/>
          <w:szCs w:val="22"/>
          <w:lang w:val="sk-SK" w:eastAsia="sk-SK"/>
        </w:rPr>
        <w:tab/>
      </w:r>
      <w:r>
        <w:t>Premiestnenie vytvorenej metódy do adekvátneho adresára  programu Linear Systems Solver</w:t>
      </w:r>
      <w:r>
        <w:rPr>
          <w:webHidden/>
        </w:rPr>
        <w:tab/>
      </w:r>
      <w:r w:rsidR="00A31E12">
        <w:rPr>
          <w:webHidden/>
        </w:rPr>
        <w:fldChar w:fldCharType="begin"/>
      </w:r>
      <w:r>
        <w:rPr>
          <w:webHidden/>
        </w:rPr>
        <w:instrText xml:space="preserve"> PAGEREF _Toc325665639 \h </w:instrText>
      </w:r>
      <w:r w:rsidR="00A31E12">
        <w:rPr>
          <w:webHidden/>
        </w:rPr>
      </w:r>
      <w:r w:rsidR="00A31E12">
        <w:rPr>
          <w:webHidden/>
        </w:rPr>
        <w:fldChar w:fldCharType="separate"/>
      </w:r>
      <w:r w:rsidR="00344799">
        <w:rPr>
          <w:webHidden/>
        </w:rPr>
        <w:t>71</w:t>
      </w:r>
      <w:r w:rsidR="00A31E12">
        <w:rPr>
          <w:webHidden/>
        </w:rPr>
        <w:fldChar w:fldCharType="end"/>
      </w:r>
    </w:p>
    <w:p w:rsidR="00DA230D" w:rsidRDefault="00DA230D">
      <w:pPr>
        <w:pStyle w:val="Zoznamobrzkov"/>
        <w:rPr>
          <w:rFonts w:asciiTheme="minorHAnsi" w:eastAsiaTheme="minorEastAsia" w:hAnsiTheme="minorHAnsi" w:cstheme="minorBidi"/>
          <w:sz w:val="22"/>
          <w:szCs w:val="22"/>
          <w:lang w:val="sk-SK" w:eastAsia="sk-SK"/>
        </w:rPr>
      </w:pPr>
      <w:r>
        <w:t>Obr. 34</w:t>
      </w:r>
      <w:r>
        <w:rPr>
          <w:rFonts w:asciiTheme="minorHAnsi" w:eastAsiaTheme="minorEastAsia" w:hAnsiTheme="minorHAnsi" w:cstheme="minorBidi"/>
          <w:sz w:val="22"/>
          <w:szCs w:val="22"/>
          <w:lang w:val="sk-SK" w:eastAsia="sk-SK"/>
        </w:rPr>
        <w:tab/>
      </w:r>
      <w:r>
        <w:t>Aplikácie vytvorenej metódy v bežiacom programe</w:t>
      </w:r>
      <w:r>
        <w:rPr>
          <w:webHidden/>
        </w:rPr>
        <w:tab/>
      </w:r>
      <w:r w:rsidR="00A31E12">
        <w:rPr>
          <w:webHidden/>
        </w:rPr>
        <w:fldChar w:fldCharType="begin"/>
      </w:r>
      <w:r>
        <w:rPr>
          <w:webHidden/>
        </w:rPr>
        <w:instrText xml:space="preserve"> PAGEREF _Toc325665640 \h </w:instrText>
      </w:r>
      <w:r w:rsidR="00A31E12">
        <w:rPr>
          <w:webHidden/>
        </w:rPr>
      </w:r>
      <w:r w:rsidR="00A31E12">
        <w:rPr>
          <w:webHidden/>
        </w:rPr>
        <w:fldChar w:fldCharType="separate"/>
      </w:r>
      <w:r w:rsidR="00344799">
        <w:rPr>
          <w:webHidden/>
        </w:rPr>
        <w:t>72</w:t>
      </w:r>
      <w:r w:rsidR="00A31E12">
        <w:rPr>
          <w:webHidden/>
        </w:rPr>
        <w:fldChar w:fldCharType="end"/>
      </w:r>
    </w:p>
    <w:p w:rsidR="00DA230D" w:rsidRDefault="00DA230D">
      <w:pPr>
        <w:pStyle w:val="Zoznamobrzkov"/>
        <w:rPr>
          <w:rFonts w:asciiTheme="minorHAnsi" w:eastAsiaTheme="minorEastAsia" w:hAnsiTheme="minorHAnsi" w:cstheme="minorBidi"/>
          <w:sz w:val="22"/>
          <w:szCs w:val="22"/>
          <w:lang w:val="sk-SK" w:eastAsia="sk-SK"/>
        </w:rPr>
      </w:pPr>
      <w:r>
        <w:t xml:space="preserve">Obr. 35 </w:t>
      </w:r>
      <w:r>
        <w:rPr>
          <w:rFonts w:asciiTheme="minorHAnsi" w:eastAsiaTheme="minorEastAsia" w:hAnsiTheme="minorHAnsi" w:cstheme="minorBidi"/>
          <w:sz w:val="22"/>
          <w:szCs w:val="22"/>
          <w:lang w:val="sk-SK" w:eastAsia="sk-SK"/>
        </w:rPr>
        <w:tab/>
      </w:r>
      <w:r>
        <w:t>Náhľad na pripravený projekt v záložke Package Explorer</w:t>
      </w:r>
      <w:r>
        <w:rPr>
          <w:webHidden/>
        </w:rPr>
        <w:tab/>
      </w:r>
      <w:r w:rsidR="00A31E12">
        <w:rPr>
          <w:webHidden/>
        </w:rPr>
        <w:fldChar w:fldCharType="begin"/>
      </w:r>
      <w:r>
        <w:rPr>
          <w:webHidden/>
        </w:rPr>
        <w:instrText xml:space="preserve"> PAGEREF _Toc325665641 \h </w:instrText>
      </w:r>
      <w:r w:rsidR="00A31E12">
        <w:rPr>
          <w:webHidden/>
        </w:rPr>
      </w:r>
      <w:r w:rsidR="00A31E12">
        <w:rPr>
          <w:webHidden/>
        </w:rPr>
        <w:fldChar w:fldCharType="separate"/>
      </w:r>
      <w:r w:rsidR="00344799">
        <w:rPr>
          <w:webHidden/>
        </w:rPr>
        <w:t>75</w:t>
      </w:r>
      <w:r w:rsidR="00A31E12">
        <w:rPr>
          <w:webHidden/>
        </w:rPr>
        <w:fldChar w:fldCharType="end"/>
      </w:r>
    </w:p>
    <w:p w:rsidR="00DA230D" w:rsidRDefault="00DA230D">
      <w:pPr>
        <w:pStyle w:val="Zoznamobrzkov"/>
        <w:rPr>
          <w:rFonts w:asciiTheme="minorHAnsi" w:eastAsiaTheme="minorEastAsia" w:hAnsiTheme="minorHAnsi" w:cstheme="minorBidi"/>
          <w:sz w:val="22"/>
          <w:szCs w:val="22"/>
          <w:lang w:val="sk-SK" w:eastAsia="sk-SK"/>
        </w:rPr>
      </w:pPr>
      <w:r>
        <w:t>Obr. 36</w:t>
      </w:r>
      <w:r>
        <w:rPr>
          <w:rFonts w:asciiTheme="minorHAnsi" w:eastAsiaTheme="minorEastAsia" w:hAnsiTheme="minorHAnsi" w:cstheme="minorBidi"/>
          <w:sz w:val="22"/>
          <w:szCs w:val="22"/>
          <w:lang w:val="sk-SK" w:eastAsia="sk-SK"/>
        </w:rPr>
        <w:tab/>
      </w:r>
      <w:r>
        <w:t>Nastavenie classpath (Java build path) priamo v Eclipse</w:t>
      </w:r>
      <w:r>
        <w:rPr>
          <w:webHidden/>
        </w:rPr>
        <w:tab/>
      </w:r>
      <w:r w:rsidR="00A31E12">
        <w:rPr>
          <w:webHidden/>
        </w:rPr>
        <w:fldChar w:fldCharType="begin"/>
      </w:r>
      <w:r>
        <w:rPr>
          <w:webHidden/>
        </w:rPr>
        <w:instrText xml:space="preserve"> PAGEREF _Toc325665642 \h </w:instrText>
      </w:r>
      <w:r w:rsidR="00A31E12">
        <w:rPr>
          <w:webHidden/>
        </w:rPr>
      </w:r>
      <w:r w:rsidR="00A31E12">
        <w:rPr>
          <w:webHidden/>
        </w:rPr>
        <w:fldChar w:fldCharType="separate"/>
      </w:r>
      <w:r w:rsidR="00344799">
        <w:rPr>
          <w:webHidden/>
        </w:rPr>
        <w:t>75</w:t>
      </w:r>
      <w:r w:rsidR="00A31E12">
        <w:rPr>
          <w:webHidden/>
        </w:rPr>
        <w:fldChar w:fldCharType="end"/>
      </w:r>
    </w:p>
    <w:p w:rsidR="00DA230D" w:rsidRDefault="00DA230D">
      <w:pPr>
        <w:pStyle w:val="Zoznamobrzkov"/>
        <w:rPr>
          <w:rFonts w:asciiTheme="minorHAnsi" w:eastAsiaTheme="minorEastAsia" w:hAnsiTheme="minorHAnsi" w:cstheme="minorBidi"/>
          <w:sz w:val="22"/>
          <w:szCs w:val="22"/>
          <w:lang w:val="sk-SK" w:eastAsia="sk-SK"/>
        </w:rPr>
      </w:pPr>
      <w:r>
        <w:t>Obr. 37</w:t>
      </w:r>
      <w:r>
        <w:rPr>
          <w:rFonts w:asciiTheme="minorHAnsi" w:eastAsiaTheme="minorEastAsia" w:hAnsiTheme="minorHAnsi" w:cstheme="minorBidi"/>
          <w:sz w:val="22"/>
          <w:szCs w:val="22"/>
          <w:lang w:val="sk-SK" w:eastAsia="sk-SK"/>
        </w:rPr>
        <w:tab/>
      </w:r>
      <w:r>
        <w:t>Hlavné menu aplikácie  Linear Systems Solver</w:t>
      </w:r>
      <w:r>
        <w:rPr>
          <w:webHidden/>
        </w:rPr>
        <w:tab/>
      </w:r>
      <w:r w:rsidR="00A31E12">
        <w:rPr>
          <w:webHidden/>
        </w:rPr>
        <w:fldChar w:fldCharType="begin"/>
      </w:r>
      <w:r>
        <w:rPr>
          <w:webHidden/>
        </w:rPr>
        <w:instrText xml:space="preserve"> PAGEREF _Toc325665643 \h </w:instrText>
      </w:r>
      <w:r w:rsidR="00A31E12">
        <w:rPr>
          <w:webHidden/>
        </w:rPr>
      </w:r>
      <w:r w:rsidR="00A31E12">
        <w:rPr>
          <w:webHidden/>
        </w:rPr>
        <w:fldChar w:fldCharType="separate"/>
      </w:r>
      <w:r w:rsidR="00344799">
        <w:rPr>
          <w:webHidden/>
        </w:rPr>
        <w:t>76</w:t>
      </w:r>
      <w:r w:rsidR="00A31E12">
        <w:rPr>
          <w:webHidden/>
        </w:rPr>
        <w:fldChar w:fldCharType="end"/>
      </w:r>
    </w:p>
    <w:p w:rsidR="00DA230D" w:rsidRDefault="00DA230D">
      <w:pPr>
        <w:pStyle w:val="Zoznamobrzkov"/>
        <w:rPr>
          <w:rFonts w:asciiTheme="minorHAnsi" w:eastAsiaTheme="minorEastAsia" w:hAnsiTheme="minorHAnsi" w:cstheme="minorBidi"/>
          <w:sz w:val="22"/>
          <w:szCs w:val="22"/>
          <w:lang w:val="sk-SK" w:eastAsia="sk-SK"/>
        </w:rPr>
      </w:pPr>
      <w:r>
        <w:t>Obr. 38</w:t>
      </w:r>
      <w:r>
        <w:rPr>
          <w:rFonts w:asciiTheme="minorHAnsi" w:eastAsiaTheme="minorEastAsia" w:hAnsiTheme="minorHAnsi" w:cstheme="minorBidi"/>
          <w:sz w:val="22"/>
          <w:szCs w:val="22"/>
          <w:lang w:val="sk-SK" w:eastAsia="sk-SK"/>
        </w:rPr>
        <w:tab/>
      </w:r>
      <w:r>
        <w:t>Diagram dedičnosti pre linearSystems.interfaces.LinearSystemsSolvable</w:t>
      </w:r>
      <w:r>
        <w:rPr>
          <w:webHidden/>
        </w:rPr>
        <w:tab/>
      </w:r>
      <w:r w:rsidR="00A31E12">
        <w:rPr>
          <w:webHidden/>
        </w:rPr>
        <w:fldChar w:fldCharType="begin"/>
      </w:r>
      <w:r>
        <w:rPr>
          <w:webHidden/>
        </w:rPr>
        <w:instrText xml:space="preserve"> PAGEREF _Toc325665644 \h </w:instrText>
      </w:r>
      <w:r w:rsidR="00A31E12">
        <w:rPr>
          <w:webHidden/>
        </w:rPr>
      </w:r>
      <w:r w:rsidR="00A31E12">
        <w:rPr>
          <w:webHidden/>
        </w:rPr>
        <w:fldChar w:fldCharType="separate"/>
      </w:r>
      <w:r w:rsidR="00344799">
        <w:rPr>
          <w:webHidden/>
        </w:rPr>
        <w:t>121</w:t>
      </w:r>
      <w:r w:rsidR="00A31E12">
        <w:rPr>
          <w:webHidden/>
        </w:rPr>
        <w:fldChar w:fldCharType="end"/>
      </w:r>
    </w:p>
    <w:p w:rsidR="00DA230D" w:rsidRDefault="00DA230D">
      <w:pPr>
        <w:pStyle w:val="Zoznamobrzkov"/>
        <w:rPr>
          <w:rFonts w:asciiTheme="minorHAnsi" w:eastAsiaTheme="minorEastAsia" w:hAnsiTheme="minorHAnsi" w:cstheme="minorBidi"/>
          <w:sz w:val="22"/>
          <w:szCs w:val="22"/>
          <w:lang w:val="sk-SK" w:eastAsia="sk-SK"/>
        </w:rPr>
      </w:pPr>
      <w:r>
        <w:t>Obr. 39</w:t>
      </w:r>
      <w:r>
        <w:rPr>
          <w:rFonts w:asciiTheme="minorHAnsi" w:eastAsiaTheme="minorEastAsia" w:hAnsiTheme="minorHAnsi" w:cstheme="minorBidi"/>
          <w:sz w:val="22"/>
          <w:szCs w:val="22"/>
          <w:lang w:val="sk-SK" w:eastAsia="sk-SK"/>
        </w:rPr>
        <w:tab/>
      </w:r>
      <w:r>
        <w:t>Diagram dedičnosti pre linearSystems.interfaces.Stepable</w:t>
      </w:r>
      <w:r>
        <w:rPr>
          <w:webHidden/>
        </w:rPr>
        <w:tab/>
      </w:r>
      <w:r w:rsidR="00A31E12">
        <w:rPr>
          <w:webHidden/>
        </w:rPr>
        <w:fldChar w:fldCharType="begin"/>
      </w:r>
      <w:r>
        <w:rPr>
          <w:webHidden/>
        </w:rPr>
        <w:instrText xml:space="preserve"> PAGEREF _Toc325665645 \h </w:instrText>
      </w:r>
      <w:r w:rsidR="00A31E12">
        <w:rPr>
          <w:webHidden/>
        </w:rPr>
      </w:r>
      <w:r w:rsidR="00A31E12">
        <w:rPr>
          <w:webHidden/>
        </w:rPr>
        <w:fldChar w:fldCharType="separate"/>
      </w:r>
      <w:r w:rsidR="00344799">
        <w:rPr>
          <w:webHidden/>
        </w:rPr>
        <w:t>122</w:t>
      </w:r>
      <w:r w:rsidR="00A31E12">
        <w:rPr>
          <w:webHidden/>
        </w:rPr>
        <w:fldChar w:fldCharType="end"/>
      </w:r>
    </w:p>
    <w:p w:rsidR="00DA230D" w:rsidRDefault="00DA230D">
      <w:pPr>
        <w:pStyle w:val="Zoznamobrzkov"/>
        <w:rPr>
          <w:rFonts w:asciiTheme="minorHAnsi" w:eastAsiaTheme="minorEastAsia" w:hAnsiTheme="minorHAnsi" w:cstheme="minorBidi"/>
          <w:sz w:val="22"/>
          <w:szCs w:val="22"/>
          <w:lang w:val="sk-SK" w:eastAsia="sk-SK"/>
        </w:rPr>
      </w:pPr>
      <w:r>
        <w:t>Obr. 40</w:t>
      </w:r>
      <w:r>
        <w:rPr>
          <w:rFonts w:asciiTheme="minorHAnsi" w:eastAsiaTheme="minorEastAsia" w:hAnsiTheme="minorHAnsi" w:cstheme="minorBidi"/>
          <w:sz w:val="22"/>
          <w:szCs w:val="22"/>
          <w:lang w:val="sk-SK" w:eastAsia="sk-SK"/>
        </w:rPr>
        <w:tab/>
      </w:r>
      <w:r>
        <w:t>Diagram dedičnosti pre linearSystems.interfaces.ToleranceSetable</w:t>
      </w:r>
      <w:r>
        <w:rPr>
          <w:webHidden/>
        </w:rPr>
        <w:tab/>
      </w:r>
      <w:r w:rsidR="00A31E12">
        <w:rPr>
          <w:webHidden/>
        </w:rPr>
        <w:fldChar w:fldCharType="begin"/>
      </w:r>
      <w:r>
        <w:rPr>
          <w:webHidden/>
        </w:rPr>
        <w:instrText xml:space="preserve"> PAGEREF _Toc325665646 \h </w:instrText>
      </w:r>
      <w:r w:rsidR="00A31E12">
        <w:rPr>
          <w:webHidden/>
        </w:rPr>
      </w:r>
      <w:r w:rsidR="00A31E12">
        <w:rPr>
          <w:webHidden/>
        </w:rPr>
        <w:fldChar w:fldCharType="separate"/>
      </w:r>
      <w:r w:rsidR="00344799">
        <w:rPr>
          <w:webHidden/>
        </w:rPr>
        <w:t>123</w:t>
      </w:r>
      <w:r w:rsidR="00A31E12">
        <w:rPr>
          <w:webHidden/>
        </w:rPr>
        <w:fldChar w:fldCharType="end"/>
      </w:r>
    </w:p>
    <w:p w:rsidR="00DA230D" w:rsidRDefault="00DA230D">
      <w:pPr>
        <w:pStyle w:val="Zoznamobrzkov"/>
        <w:rPr>
          <w:rFonts w:asciiTheme="minorHAnsi" w:eastAsiaTheme="minorEastAsia" w:hAnsiTheme="minorHAnsi" w:cstheme="minorBidi"/>
          <w:sz w:val="22"/>
          <w:szCs w:val="22"/>
          <w:lang w:val="sk-SK" w:eastAsia="sk-SK"/>
        </w:rPr>
      </w:pPr>
      <w:r>
        <w:t>Obr. 41</w:t>
      </w:r>
      <w:r>
        <w:rPr>
          <w:rFonts w:asciiTheme="minorHAnsi" w:eastAsiaTheme="minorEastAsia" w:hAnsiTheme="minorHAnsi" w:cstheme="minorBidi"/>
          <w:sz w:val="22"/>
          <w:szCs w:val="22"/>
          <w:lang w:val="sk-SK" w:eastAsia="sk-SK"/>
        </w:rPr>
        <w:tab/>
      </w:r>
      <w:r>
        <w:t>Diagram dedičnosti pre linearSystems.methods.CholeskyMethod</w:t>
      </w:r>
      <w:r>
        <w:rPr>
          <w:webHidden/>
        </w:rPr>
        <w:tab/>
      </w:r>
      <w:r w:rsidR="00A31E12">
        <w:rPr>
          <w:webHidden/>
        </w:rPr>
        <w:fldChar w:fldCharType="begin"/>
      </w:r>
      <w:r>
        <w:rPr>
          <w:webHidden/>
        </w:rPr>
        <w:instrText xml:space="preserve"> PAGEREF _Toc325665647 \h </w:instrText>
      </w:r>
      <w:r w:rsidR="00A31E12">
        <w:rPr>
          <w:webHidden/>
        </w:rPr>
      </w:r>
      <w:r w:rsidR="00A31E12">
        <w:rPr>
          <w:webHidden/>
        </w:rPr>
        <w:fldChar w:fldCharType="separate"/>
      </w:r>
      <w:r w:rsidR="00344799">
        <w:rPr>
          <w:webHidden/>
        </w:rPr>
        <w:t>124</w:t>
      </w:r>
      <w:r w:rsidR="00A31E12">
        <w:rPr>
          <w:webHidden/>
        </w:rPr>
        <w:fldChar w:fldCharType="end"/>
      </w:r>
    </w:p>
    <w:p w:rsidR="00DA230D" w:rsidRDefault="00DA230D">
      <w:pPr>
        <w:pStyle w:val="Zoznamobrzkov"/>
        <w:rPr>
          <w:rFonts w:asciiTheme="minorHAnsi" w:eastAsiaTheme="minorEastAsia" w:hAnsiTheme="minorHAnsi" w:cstheme="minorBidi"/>
          <w:sz w:val="22"/>
          <w:szCs w:val="22"/>
          <w:lang w:val="sk-SK" w:eastAsia="sk-SK"/>
        </w:rPr>
      </w:pPr>
      <w:r>
        <w:t>Obr. 42</w:t>
      </w:r>
      <w:r>
        <w:rPr>
          <w:rFonts w:asciiTheme="minorHAnsi" w:eastAsiaTheme="minorEastAsia" w:hAnsiTheme="minorHAnsi" w:cstheme="minorBidi"/>
          <w:sz w:val="22"/>
          <w:szCs w:val="22"/>
          <w:lang w:val="sk-SK" w:eastAsia="sk-SK"/>
        </w:rPr>
        <w:tab/>
      </w:r>
      <w:r>
        <w:t>Diagram dedičnosti pre linearSystems.methods.GaussianMethod</w:t>
      </w:r>
      <w:r>
        <w:rPr>
          <w:webHidden/>
        </w:rPr>
        <w:tab/>
      </w:r>
      <w:r w:rsidR="00A31E12">
        <w:rPr>
          <w:webHidden/>
        </w:rPr>
        <w:fldChar w:fldCharType="begin"/>
      </w:r>
      <w:r>
        <w:rPr>
          <w:webHidden/>
        </w:rPr>
        <w:instrText xml:space="preserve"> PAGEREF _Toc325665648 \h </w:instrText>
      </w:r>
      <w:r w:rsidR="00A31E12">
        <w:rPr>
          <w:webHidden/>
        </w:rPr>
      </w:r>
      <w:r w:rsidR="00A31E12">
        <w:rPr>
          <w:webHidden/>
        </w:rPr>
        <w:fldChar w:fldCharType="separate"/>
      </w:r>
      <w:r w:rsidR="00344799">
        <w:rPr>
          <w:webHidden/>
        </w:rPr>
        <w:t>129</w:t>
      </w:r>
      <w:r w:rsidR="00A31E12">
        <w:rPr>
          <w:webHidden/>
        </w:rPr>
        <w:fldChar w:fldCharType="end"/>
      </w:r>
    </w:p>
    <w:p w:rsidR="00DA230D" w:rsidRDefault="00DA230D">
      <w:pPr>
        <w:pStyle w:val="Zoznamobrzkov"/>
        <w:rPr>
          <w:rFonts w:asciiTheme="minorHAnsi" w:eastAsiaTheme="minorEastAsia" w:hAnsiTheme="minorHAnsi" w:cstheme="minorBidi"/>
          <w:sz w:val="22"/>
          <w:szCs w:val="22"/>
          <w:lang w:val="sk-SK" w:eastAsia="sk-SK"/>
        </w:rPr>
      </w:pPr>
      <w:r>
        <w:t>Obr. 43</w:t>
      </w:r>
      <w:r>
        <w:rPr>
          <w:rFonts w:asciiTheme="minorHAnsi" w:eastAsiaTheme="minorEastAsia" w:hAnsiTheme="minorHAnsi" w:cstheme="minorBidi"/>
          <w:sz w:val="22"/>
          <w:szCs w:val="22"/>
          <w:lang w:val="sk-SK" w:eastAsia="sk-SK"/>
        </w:rPr>
        <w:tab/>
      </w:r>
      <w:r>
        <w:t>Diagram dedičnosti pre linearSystems.methods.GaussianMethodAdapted</w:t>
      </w:r>
      <w:r>
        <w:rPr>
          <w:webHidden/>
        </w:rPr>
        <w:tab/>
      </w:r>
      <w:r w:rsidR="00A31E12">
        <w:rPr>
          <w:webHidden/>
        </w:rPr>
        <w:fldChar w:fldCharType="begin"/>
      </w:r>
      <w:r>
        <w:rPr>
          <w:webHidden/>
        </w:rPr>
        <w:instrText xml:space="preserve"> PAGEREF _Toc325665649 \h </w:instrText>
      </w:r>
      <w:r w:rsidR="00A31E12">
        <w:rPr>
          <w:webHidden/>
        </w:rPr>
      </w:r>
      <w:r w:rsidR="00A31E12">
        <w:rPr>
          <w:webHidden/>
        </w:rPr>
        <w:fldChar w:fldCharType="separate"/>
      </w:r>
      <w:r w:rsidR="00344799">
        <w:rPr>
          <w:webHidden/>
        </w:rPr>
        <w:t>133</w:t>
      </w:r>
      <w:r w:rsidR="00A31E12">
        <w:rPr>
          <w:webHidden/>
        </w:rPr>
        <w:fldChar w:fldCharType="end"/>
      </w:r>
    </w:p>
    <w:p w:rsidR="00DA230D" w:rsidRDefault="00DA230D">
      <w:pPr>
        <w:pStyle w:val="Zoznamobrzkov"/>
        <w:rPr>
          <w:rFonts w:asciiTheme="minorHAnsi" w:eastAsiaTheme="minorEastAsia" w:hAnsiTheme="minorHAnsi" w:cstheme="minorBidi"/>
          <w:sz w:val="22"/>
          <w:szCs w:val="22"/>
          <w:lang w:val="sk-SK" w:eastAsia="sk-SK"/>
        </w:rPr>
      </w:pPr>
      <w:r>
        <w:t>Obr. 44</w:t>
      </w:r>
      <w:r>
        <w:rPr>
          <w:rFonts w:asciiTheme="minorHAnsi" w:eastAsiaTheme="minorEastAsia" w:hAnsiTheme="minorHAnsi" w:cstheme="minorBidi"/>
          <w:sz w:val="22"/>
          <w:szCs w:val="22"/>
          <w:lang w:val="sk-SK" w:eastAsia="sk-SK"/>
        </w:rPr>
        <w:tab/>
      </w:r>
      <w:r>
        <w:t>Diagram dedičnosti pre linearSystems.methods.GaussSeidelMethod</w:t>
      </w:r>
      <w:r>
        <w:rPr>
          <w:webHidden/>
        </w:rPr>
        <w:tab/>
      </w:r>
      <w:r w:rsidR="00A31E12">
        <w:rPr>
          <w:webHidden/>
        </w:rPr>
        <w:fldChar w:fldCharType="begin"/>
      </w:r>
      <w:r>
        <w:rPr>
          <w:webHidden/>
        </w:rPr>
        <w:instrText xml:space="preserve"> PAGEREF _Toc325665650 \h </w:instrText>
      </w:r>
      <w:r w:rsidR="00A31E12">
        <w:rPr>
          <w:webHidden/>
        </w:rPr>
      </w:r>
      <w:r w:rsidR="00A31E12">
        <w:rPr>
          <w:webHidden/>
        </w:rPr>
        <w:fldChar w:fldCharType="separate"/>
      </w:r>
      <w:r w:rsidR="00344799">
        <w:rPr>
          <w:webHidden/>
        </w:rPr>
        <w:t>136</w:t>
      </w:r>
      <w:r w:rsidR="00A31E12">
        <w:rPr>
          <w:webHidden/>
        </w:rPr>
        <w:fldChar w:fldCharType="end"/>
      </w:r>
    </w:p>
    <w:p w:rsidR="00DA230D" w:rsidRDefault="00DA230D">
      <w:pPr>
        <w:pStyle w:val="Zoznamobrzkov"/>
        <w:rPr>
          <w:rFonts w:asciiTheme="minorHAnsi" w:eastAsiaTheme="minorEastAsia" w:hAnsiTheme="minorHAnsi" w:cstheme="minorBidi"/>
          <w:sz w:val="22"/>
          <w:szCs w:val="22"/>
          <w:lang w:val="sk-SK" w:eastAsia="sk-SK"/>
        </w:rPr>
      </w:pPr>
      <w:r>
        <w:t>Obr. 45</w:t>
      </w:r>
      <w:r>
        <w:rPr>
          <w:rFonts w:asciiTheme="minorHAnsi" w:eastAsiaTheme="minorEastAsia" w:hAnsiTheme="minorHAnsi" w:cstheme="minorBidi"/>
          <w:sz w:val="22"/>
          <w:szCs w:val="22"/>
          <w:lang w:val="sk-SK" w:eastAsia="sk-SK"/>
        </w:rPr>
        <w:tab/>
      </w:r>
      <w:r>
        <w:t>Diagram dedičnosti pre linearSystems.methods.JacobiMethod</w:t>
      </w:r>
      <w:r>
        <w:rPr>
          <w:webHidden/>
        </w:rPr>
        <w:tab/>
      </w:r>
      <w:r w:rsidR="00A31E12">
        <w:rPr>
          <w:webHidden/>
        </w:rPr>
        <w:fldChar w:fldCharType="begin"/>
      </w:r>
      <w:r>
        <w:rPr>
          <w:webHidden/>
        </w:rPr>
        <w:instrText xml:space="preserve"> PAGEREF _Toc325665651 \h </w:instrText>
      </w:r>
      <w:r w:rsidR="00A31E12">
        <w:rPr>
          <w:webHidden/>
        </w:rPr>
      </w:r>
      <w:r w:rsidR="00A31E12">
        <w:rPr>
          <w:webHidden/>
        </w:rPr>
        <w:fldChar w:fldCharType="separate"/>
      </w:r>
      <w:r w:rsidR="00344799">
        <w:rPr>
          <w:webHidden/>
        </w:rPr>
        <w:t>140</w:t>
      </w:r>
      <w:r w:rsidR="00A31E12">
        <w:rPr>
          <w:webHidden/>
        </w:rPr>
        <w:fldChar w:fldCharType="end"/>
      </w:r>
    </w:p>
    <w:p w:rsidR="00DA230D" w:rsidRDefault="00DA230D">
      <w:pPr>
        <w:pStyle w:val="Zoznamobrzkov"/>
        <w:rPr>
          <w:rFonts w:asciiTheme="minorHAnsi" w:eastAsiaTheme="minorEastAsia" w:hAnsiTheme="minorHAnsi" w:cstheme="minorBidi"/>
          <w:sz w:val="22"/>
          <w:szCs w:val="22"/>
          <w:lang w:val="sk-SK" w:eastAsia="sk-SK"/>
        </w:rPr>
      </w:pPr>
      <w:r>
        <w:t>Obr. 46</w:t>
      </w:r>
      <w:r>
        <w:rPr>
          <w:rFonts w:asciiTheme="minorHAnsi" w:eastAsiaTheme="minorEastAsia" w:hAnsiTheme="minorHAnsi" w:cstheme="minorBidi"/>
          <w:sz w:val="22"/>
          <w:szCs w:val="22"/>
          <w:lang w:val="sk-SK" w:eastAsia="sk-SK"/>
        </w:rPr>
        <w:tab/>
      </w:r>
      <w:r>
        <w:t>Diagram dedičnosti pre swingUI.AboutFrame</w:t>
      </w:r>
      <w:r>
        <w:rPr>
          <w:webHidden/>
        </w:rPr>
        <w:tab/>
      </w:r>
      <w:r w:rsidR="00A31E12">
        <w:rPr>
          <w:webHidden/>
        </w:rPr>
        <w:fldChar w:fldCharType="begin"/>
      </w:r>
      <w:r>
        <w:rPr>
          <w:webHidden/>
        </w:rPr>
        <w:instrText xml:space="preserve"> PAGEREF _Toc325665652 \h </w:instrText>
      </w:r>
      <w:r w:rsidR="00A31E12">
        <w:rPr>
          <w:webHidden/>
        </w:rPr>
      </w:r>
      <w:r w:rsidR="00A31E12">
        <w:rPr>
          <w:webHidden/>
        </w:rPr>
        <w:fldChar w:fldCharType="separate"/>
      </w:r>
      <w:r w:rsidR="00344799">
        <w:rPr>
          <w:webHidden/>
        </w:rPr>
        <w:t>146</w:t>
      </w:r>
      <w:r w:rsidR="00A31E12">
        <w:rPr>
          <w:webHidden/>
        </w:rPr>
        <w:fldChar w:fldCharType="end"/>
      </w:r>
    </w:p>
    <w:p w:rsidR="00DA230D" w:rsidRDefault="00DA230D">
      <w:pPr>
        <w:pStyle w:val="Zoznamobrzkov"/>
        <w:rPr>
          <w:rFonts w:asciiTheme="minorHAnsi" w:eastAsiaTheme="minorEastAsia" w:hAnsiTheme="minorHAnsi" w:cstheme="minorBidi"/>
          <w:sz w:val="22"/>
          <w:szCs w:val="22"/>
          <w:lang w:val="sk-SK" w:eastAsia="sk-SK"/>
        </w:rPr>
      </w:pPr>
      <w:r>
        <w:t>Obr. 47</w:t>
      </w:r>
      <w:r>
        <w:rPr>
          <w:rFonts w:asciiTheme="minorHAnsi" w:eastAsiaTheme="minorEastAsia" w:hAnsiTheme="minorHAnsi" w:cstheme="minorBidi"/>
          <w:sz w:val="22"/>
          <w:szCs w:val="22"/>
          <w:lang w:val="sk-SK" w:eastAsia="sk-SK"/>
        </w:rPr>
        <w:tab/>
      </w:r>
      <w:r>
        <w:t>Diagram dedičnosti pre swingUI.BasicGeneratorFrame</w:t>
      </w:r>
      <w:r>
        <w:rPr>
          <w:webHidden/>
        </w:rPr>
        <w:tab/>
      </w:r>
      <w:r w:rsidR="00A31E12">
        <w:rPr>
          <w:webHidden/>
        </w:rPr>
        <w:fldChar w:fldCharType="begin"/>
      </w:r>
      <w:r>
        <w:rPr>
          <w:webHidden/>
        </w:rPr>
        <w:instrText xml:space="preserve"> PAGEREF _Toc325665653 \h </w:instrText>
      </w:r>
      <w:r w:rsidR="00A31E12">
        <w:rPr>
          <w:webHidden/>
        </w:rPr>
      </w:r>
      <w:r w:rsidR="00A31E12">
        <w:rPr>
          <w:webHidden/>
        </w:rPr>
        <w:fldChar w:fldCharType="separate"/>
      </w:r>
      <w:r w:rsidR="00344799">
        <w:rPr>
          <w:webHidden/>
        </w:rPr>
        <w:t>148</w:t>
      </w:r>
      <w:r w:rsidR="00A31E12">
        <w:rPr>
          <w:webHidden/>
        </w:rPr>
        <w:fldChar w:fldCharType="end"/>
      </w:r>
    </w:p>
    <w:p w:rsidR="00DA230D" w:rsidRDefault="00DA230D">
      <w:pPr>
        <w:pStyle w:val="Zoznamobrzkov"/>
        <w:rPr>
          <w:rFonts w:asciiTheme="minorHAnsi" w:eastAsiaTheme="minorEastAsia" w:hAnsiTheme="minorHAnsi" w:cstheme="minorBidi"/>
          <w:sz w:val="22"/>
          <w:szCs w:val="22"/>
          <w:lang w:val="sk-SK" w:eastAsia="sk-SK"/>
        </w:rPr>
      </w:pPr>
      <w:r>
        <w:t>Obr. 48</w:t>
      </w:r>
      <w:r>
        <w:rPr>
          <w:rFonts w:asciiTheme="minorHAnsi" w:eastAsiaTheme="minorEastAsia" w:hAnsiTheme="minorHAnsi" w:cstheme="minorBidi"/>
          <w:sz w:val="22"/>
          <w:szCs w:val="22"/>
          <w:lang w:val="sk-SK" w:eastAsia="sk-SK"/>
        </w:rPr>
        <w:tab/>
      </w:r>
      <w:r>
        <w:t>Diagram dedičnosti pre swingUI.BasicSolverFrame</w:t>
      </w:r>
      <w:r>
        <w:rPr>
          <w:webHidden/>
        </w:rPr>
        <w:tab/>
      </w:r>
      <w:r w:rsidR="00A31E12">
        <w:rPr>
          <w:webHidden/>
        </w:rPr>
        <w:fldChar w:fldCharType="begin"/>
      </w:r>
      <w:r>
        <w:rPr>
          <w:webHidden/>
        </w:rPr>
        <w:instrText xml:space="preserve"> PAGEREF _Toc325665654 \h </w:instrText>
      </w:r>
      <w:r w:rsidR="00A31E12">
        <w:rPr>
          <w:webHidden/>
        </w:rPr>
      </w:r>
      <w:r w:rsidR="00A31E12">
        <w:rPr>
          <w:webHidden/>
        </w:rPr>
        <w:fldChar w:fldCharType="separate"/>
      </w:r>
      <w:r w:rsidR="00344799">
        <w:rPr>
          <w:webHidden/>
        </w:rPr>
        <w:t>155</w:t>
      </w:r>
      <w:r w:rsidR="00A31E12">
        <w:rPr>
          <w:webHidden/>
        </w:rPr>
        <w:fldChar w:fldCharType="end"/>
      </w:r>
    </w:p>
    <w:p w:rsidR="00DA230D" w:rsidRDefault="00DA230D">
      <w:pPr>
        <w:pStyle w:val="Zoznamobrzkov"/>
        <w:rPr>
          <w:rFonts w:asciiTheme="minorHAnsi" w:eastAsiaTheme="minorEastAsia" w:hAnsiTheme="minorHAnsi" w:cstheme="minorBidi"/>
          <w:sz w:val="22"/>
          <w:szCs w:val="22"/>
          <w:lang w:val="sk-SK" w:eastAsia="sk-SK"/>
        </w:rPr>
      </w:pPr>
      <w:r>
        <w:t>Obr. 49</w:t>
      </w:r>
      <w:r>
        <w:rPr>
          <w:rFonts w:asciiTheme="minorHAnsi" w:eastAsiaTheme="minorEastAsia" w:hAnsiTheme="minorHAnsi" w:cstheme="minorBidi"/>
          <w:sz w:val="22"/>
          <w:szCs w:val="22"/>
          <w:lang w:val="sk-SK" w:eastAsia="sk-SK"/>
        </w:rPr>
        <w:tab/>
      </w:r>
      <w:r>
        <w:t>Diagram dedičnosti pre swingUI.ParentFrame</w:t>
      </w:r>
      <w:r>
        <w:rPr>
          <w:webHidden/>
        </w:rPr>
        <w:tab/>
      </w:r>
      <w:r w:rsidR="00A31E12">
        <w:rPr>
          <w:webHidden/>
        </w:rPr>
        <w:fldChar w:fldCharType="begin"/>
      </w:r>
      <w:r>
        <w:rPr>
          <w:webHidden/>
        </w:rPr>
        <w:instrText xml:space="preserve"> PAGEREF _Toc325665655 \h </w:instrText>
      </w:r>
      <w:r w:rsidR="00A31E12">
        <w:rPr>
          <w:webHidden/>
        </w:rPr>
      </w:r>
      <w:r w:rsidR="00A31E12">
        <w:rPr>
          <w:webHidden/>
        </w:rPr>
        <w:fldChar w:fldCharType="separate"/>
      </w:r>
      <w:r w:rsidR="00344799">
        <w:rPr>
          <w:webHidden/>
        </w:rPr>
        <w:t>162</w:t>
      </w:r>
      <w:r w:rsidR="00A31E12">
        <w:rPr>
          <w:webHidden/>
        </w:rPr>
        <w:fldChar w:fldCharType="end"/>
      </w:r>
    </w:p>
    <w:p w:rsidR="00DA230D" w:rsidRDefault="00DA230D">
      <w:pPr>
        <w:pStyle w:val="Zoznamobrzkov"/>
        <w:rPr>
          <w:rFonts w:asciiTheme="minorHAnsi" w:eastAsiaTheme="minorEastAsia" w:hAnsiTheme="minorHAnsi" w:cstheme="minorBidi"/>
          <w:sz w:val="22"/>
          <w:szCs w:val="22"/>
          <w:lang w:val="sk-SK" w:eastAsia="sk-SK"/>
        </w:rPr>
      </w:pPr>
      <w:r>
        <w:t>Obr. 50</w:t>
      </w:r>
      <w:r>
        <w:rPr>
          <w:rFonts w:asciiTheme="minorHAnsi" w:eastAsiaTheme="minorEastAsia" w:hAnsiTheme="minorHAnsi" w:cstheme="minorBidi"/>
          <w:sz w:val="22"/>
          <w:szCs w:val="22"/>
          <w:lang w:val="sk-SK" w:eastAsia="sk-SK"/>
        </w:rPr>
        <w:tab/>
      </w:r>
      <w:r>
        <w:t>Diagram dedičnosti pre swingUI.StartFrame</w:t>
      </w:r>
      <w:r>
        <w:rPr>
          <w:webHidden/>
        </w:rPr>
        <w:tab/>
      </w:r>
      <w:r w:rsidR="00A31E12">
        <w:rPr>
          <w:webHidden/>
        </w:rPr>
        <w:fldChar w:fldCharType="begin"/>
      </w:r>
      <w:r>
        <w:rPr>
          <w:webHidden/>
        </w:rPr>
        <w:instrText xml:space="preserve"> PAGEREF _Toc325665656 \h </w:instrText>
      </w:r>
      <w:r w:rsidR="00A31E12">
        <w:rPr>
          <w:webHidden/>
        </w:rPr>
      </w:r>
      <w:r w:rsidR="00A31E12">
        <w:rPr>
          <w:webHidden/>
        </w:rPr>
        <w:fldChar w:fldCharType="separate"/>
      </w:r>
      <w:r w:rsidR="00344799">
        <w:rPr>
          <w:webHidden/>
        </w:rPr>
        <w:t>163</w:t>
      </w:r>
      <w:r w:rsidR="00A31E12">
        <w:rPr>
          <w:webHidden/>
        </w:rPr>
        <w:fldChar w:fldCharType="end"/>
      </w:r>
    </w:p>
    <w:p w:rsidR="00FE327F" w:rsidRPr="0073680C" w:rsidRDefault="00A31E12">
      <w:pPr>
        <w:pStyle w:val="NormalnytextDP"/>
        <w:rPr>
          <w:szCs w:val="24"/>
        </w:rPr>
      </w:pPr>
      <w:r w:rsidRPr="0073680C">
        <w:rPr>
          <w:szCs w:val="24"/>
        </w:rPr>
        <w:fldChar w:fldCharType="end"/>
      </w:r>
    </w:p>
    <w:p w:rsidR="00FE327F" w:rsidRPr="0073680C" w:rsidRDefault="000C5ABE" w:rsidP="009B7DF3">
      <w:pPr>
        <w:pStyle w:val="NadpisKapitolyII"/>
        <w:numPr>
          <w:ilvl w:val="0"/>
          <w:numId w:val="0"/>
        </w:numPr>
      </w:pPr>
      <w:bookmarkStart w:id="4" w:name="_Toc224306306"/>
      <w:bookmarkStart w:id="5" w:name="_Toc325024075"/>
      <w:bookmarkStart w:id="6" w:name="_Toc325667134"/>
      <w:r w:rsidRPr="0073680C">
        <w:lastRenderedPageBreak/>
        <w:t>Zoznam tabuliek</w:t>
      </w:r>
      <w:bookmarkEnd w:id="4"/>
      <w:bookmarkEnd w:id="5"/>
      <w:bookmarkEnd w:id="6"/>
    </w:p>
    <w:p w:rsidR="00DA230D" w:rsidRDefault="00A31E12">
      <w:pPr>
        <w:pStyle w:val="Zoznamobrzkov"/>
        <w:rPr>
          <w:rFonts w:asciiTheme="minorHAnsi" w:eastAsiaTheme="minorEastAsia" w:hAnsiTheme="minorHAnsi" w:cstheme="minorBidi"/>
          <w:sz w:val="22"/>
          <w:szCs w:val="22"/>
          <w:lang w:val="sk-SK" w:eastAsia="sk-SK"/>
        </w:rPr>
      </w:pPr>
      <w:r w:rsidRPr="0073680C">
        <w:rPr>
          <w:noProof w:val="0"/>
          <w:lang w:val="sk-SK"/>
        </w:rPr>
        <w:fldChar w:fldCharType="begin"/>
      </w:r>
      <w:r w:rsidR="000C5ABE" w:rsidRPr="0073680C">
        <w:rPr>
          <w:noProof w:val="0"/>
          <w:lang w:val="sk-SK"/>
        </w:rPr>
        <w:instrText xml:space="preserve"> TOC \z \c "Tab." </w:instrText>
      </w:r>
      <w:r w:rsidRPr="0073680C">
        <w:rPr>
          <w:noProof w:val="0"/>
          <w:lang w:val="sk-SK"/>
        </w:rPr>
        <w:fldChar w:fldCharType="separate"/>
      </w:r>
      <w:r w:rsidR="00DA230D">
        <w:t>Tab. 1</w:t>
      </w:r>
      <w:r w:rsidR="00DA230D">
        <w:rPr>
          <w:rFonts w:asciiTheme="minorHAnsi" w:eastAsiaTheme="minorEastAsia" w:hAnsiTheme="minorHAnsi" w:cstheme="minorBidi"/>
          <w:sz w:val="22"/>
          <w:szCs w:val="22"/>
          <w:lang w:val="sk-SK" w:eastAsia="sk-SK"/>
        </w:rPr>
        <w:tab/>
      </w:r>
      <w:r w:rsidR="00DA230D">
        <w:t>Časy trvania generovania matíc vhodných pre príslušný druh metódy</w:t>
      </w:r>
      <w:r w:rsidR="00DA230D">
        <w:rPr>
          <w:webHidden/>
        </w:rPr>
        <w:tab/>
      </w:r>
      <w:r>
        <w:rPr>
          <w:webHidden/>
        </w:rPr>
        <w:fldChar w:fldCharType="begin"/>
      </w:r>
      <w:r w:rsidR="00DA230D">
        <w:rPr>
          <w:webHidden/>
        </w:rPr>
        <w:instrText xml:space="preserve"> PAGEREF _Toc325665657 \h </w:instrText>
      </w:r>
      <w:r>
        <w:rPr>
          <w:webHidden/>
        </w:rPr>
      </w:r>
      <w:r>
        <w:rPr>
          <w:webHidden/>
        </w:rPr>
        <w:fldChar w:fldCharType="separate"/>
      </w:r>
      <w:r w:rsidR="00344799">
        <w:rPr>
          <w:webHidden/>
        </w:rPr>
        <w:t>45</w:t>
      </w:r>
      <w:r>
        <w:rPr>
          <w:webHidden/>
        </w:rPr>
        <w:fldChar w:fldCharType="end"/>
      </w:r>
    </w:p>
    <w:p w:rsidR="00DA230D" w:rsidRDefault="00DA230D">
      <w:pPr>
        <w:pStyle w:val="Zoznamobrzkov"/>
        <w:rPr>
          <w:rFonts w:asciiTheme="minorHAnsi" w:eastAsiaTheme="minorEastAsia" w:hAnsiTheme="minorHAnsi" w:cstheme="minorBidi"/>
          <w:sz w:val="22"/>
          <w:szCs w:val="22"/>
          <w:lang w:val="sk-SK" w:eastAsia="sk-SK"/>
        </w:rPr>
      </w:pPr>
      <w:r>
        <w:t>Tab. 2</w:t>
      </w:r>
      <w:r>
        <w:rPr>
          <w:rFonts w:asciiTheme="minorHAnsi" w:eastAsiaTheme="minorEastAsia" w:hAnsiTheme="minorHAnsi" w:cstheme="minorBidi"/>
          <w:sz w:val="22"/>
          <w:szCs w:val="22"/>
          <w:lang w:val="sk-SK" w:eastAsia="sk-SK"/>
        </w:rPr>
        <w:tab/>
      </w:r>
      <w:r>
        <w:t>Časy trvania výpočtu riešenia rôznych metód pre matice rôzneho typu a rôznych rozmerov</w:t>
      </w:r>
      <w:r>
        <w:rPr>
          <w:webHidden/>
        </w:rPr>
        <w:tab/>
      </w:r>
      <w:r w:rsidR="00A31E12">
        <w:rPr>
          <w:webHidden/>
        </w:rPr>
        <w:fldChar w:fldCharType="begin"/>
      </w:r>
      <w:r>
        <w:rPr>
          <w:webHidden/>
        </w:rPr>
        <w:instrText xml:space="preserve"> PAGEREF _Toc325665658 \h </w:instrText>
      </w:r>
      <w:r w:rsidR="00A31E12">
        <w:rPr>
          <w:webHidden/>
        </w:rPr>
      </w:r>
      <w:r w:rsidR="00A31E12">
        <w:rPr>
          <w:webHidden/>
        </w:rPr>
        <w:fldChar w:fldCharType="separate"/>
      </w:r>
      <w:r w:rsidR="00344799">
        <w:rPr>
          <w:webHidden/>
        </w:rPr>
        <w:t>45</w:t>
      </w:r>
      <w:r w:rsidR="00A31E12">
        <w:rPr>
          <w:webHidden/>
        </w:rPr>
        <w:fldChar w:fldCharType="end"/>
      </w:r>
    </w:p>
    <w:p w:rsidR="00DA230D" w:rsidRDefault="00DA230D">
      <w:pPr>
        <w:pStyle w:val="Zoznamobrzkov"/>
        <w:rPr>
          <w:rFonts w:asciiTheme="minorHAnsi" w:eastAsiaTheme="minorEastAsia" w:hAnsiTheme="minorHAnsi" w:cstheme="minorBidi"/>
          <w:sz w:val="22"/>
          <w:szCs w:val="22"/>
          <w:lang w:val="sk-SK" w:eastAsia="sk-SK"/>
        </w:rPr>
      </w:pPr>
      <w:r>
        <w:t>Tab. 3</w:t>
      </w:r>
      <w:r>
        <w:rPr>
          <w:rFonts w:asciiTheme="minorHAnsi" w:eastAsiaTheme="minorEastAsia" w:hAnsiTheme="minorHAnsi" w:cstheme="minorBidi"/>
          <w:sz w:val="22"/>
          <w:szCs w:val="22"/>
          <w:lang w:val="sk-SK" w:eastAsia="sk-SK"/>
        </w:rPr>
        <w:tab/>
      </w:r>
      <w:r>
        <w:t>Tabuľka známych informácií vyplývajúcich zo slovnej úlohy</w:t>
      </w:r>
      <w:r>
        <w:rPr>
          <w:webHidden/>
        </w:rPr>
        <w:tab/>
      </w:r>
      <w:r w:rsidR="00A31E12">
        <w:rPr>
          <w:webHidden/>
        </w:rPr>
        <w:fldChar w:fldCharType="begin"/>
      </w:r>
      <w:r>
        <w:rPr>
          <w:webHidden/>
        </w:rPr>
        <w:instrText xml:space="preserve"> PAGEREF _Toc325665659 \h </w:instrText>
      </w:r>
      <w:r w:rsidR="00A31E12">
        <w:rPr>
          <w:webHidden/>
        </w:rPr>
      </w:r>
      <w:r w:rsidR="00A31E12">
        <w:rPr>
          <w:webHidden/>
        </w:rPr>
        <w:fldChar w:fldCharType="separate"/>
      </w:r>
      <w:r w:rsidR="00344799">
        <w:rPr>
          <w:webHidden/>
        </w:rPr>
        <w:t>48</w:t>
      </w:r>
      <w:r w:rsidR="00A31E12">
        <w:rPr>
          <w:webHidden/>
        </w:rPr>
        <w:fldChar w:fldCharType="end"/>
      </w:r>
    </w:p>
    <w:p w:rsidR="00FE327F" w:rsidRPr="0073680C" w:rsidRDefault="00A31E12">
      <w:pPr>
        <w:pStyle w:val="Zoznamobrzkov"/>
        <w:rPr>
          <w:noProof w:val="0"/>
          <w:lang w:val="sk-SK"/>
        </w:rPr>
      </w:pPr>
      <w:r w:rsidRPr="0073680C">
        <w:rPr>
          <w:noProof w:val="0"/>
          <w:lang w:val="sk-SK"/>
        </w:rPr>
        <w:fldChar w:fldCharType="end"/>
      </w:r>
    </w:p>
    <w:p w:rsidR="00FE327F" w:rsidRDefault="000C5ABE" w:rsidP="009B7DF3">
      <w:pPr>
        <w:pStyle w:val="NadpisKapitolyII"/>
        <w:numPr>
          <w:ilvl w:val="0"/>
          <w:numId w:val="0"/>
        </w:numPr>
      </w:pPr>
      <w:bookmarkStart w:id="7" w:name="_Toc224306307"/>
      <w:bookmarkStart w:id="8" w:name="_Toc325024076"/>
      <w:bookmarkStart w:id="9" w:name="_Toc325667135"/>
      <w:r w:rsidRPr="001D3DF0">
        <w:lastRenderedPageBreak/>
        <w:t>Zoznam symbolov a</w:t>
      </w:r>
      <w:r w:rsidR="00483CCE">
        <w:t> </w:t>
      </w:r>
      <w:r w:rsidRPr="001D3DF0">
        <w:t>skratiek</w:t>
      </w:r>
      <w:bookmarkEnd w:id="7"/>
      <w:bookmarkEnd w:id="8"/>
      <w:bookmarkEnd w:id="9"/>
    </w:p>
    <w:p w:rsidR="00483CCE" w:rsidRDefault="00483CCE" w:rsidP="00483CCE">
      <w:pPr>
        <w:pStyle w:val="PodNadpisKapitolyII"/>
        <w:numPr>
          <w:ilvl w:val="0"/>
          <w:numId w:val="0"/>
        </w:numPr>
      </w:pPr>
      <w:bookmarkStart w:id="10" w:name="_Toc325667136"/>
      <w:r>
        <w:t>Matematické symboly a skratky</w:t>
      </w:r>
      <w:bookmarkEnd w:id="10"/>
      <w:r>
        <w:t xml:space="preserve"> </w:t>
      </w:r>
    </w:p>
    <w:p w:rsidR="001E3D61" w:rsidRDefault="001E3D61" w:rsidP="001E3D61">
      <w:pPr>
        <w:pStyle w:val="NormalnytextDP"/>
        <w:tabs>
          <w:tab w:val="left" w:pos="851"/>
          <w:tab w:val="left" w:pos="1418"/>
        </w:tabs>
        <w:ind w:left="851" w:hanging="851"/>
        <w:jc w:val="left"/>
      </w:pPr>
      <w:r w:rsidRPr="005473B4">
        <w:rPr>
          <w:position w:val="-4"/>
        </w:rPr>
        <w:object w:dxaOrig="22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5pt;height:13.5pt" o:ole="">
            <v:imagedata r:id="rId19" o:title=""/>
          </v:shape>
          <o:OLEObject Type="Embed" ProgID="Equation.DSMT4" ShapeID="_x0000_i1025" DrawAspect="Content" ObjectID="_1400581675" r:id="rId20"/>
        </w:object>
      </w:r>
      <w:r>
        <w:t xml:space="preserve"> </w:t>
      </w:r>
      <w:r>
        <w:tab/>
        <w:t xml:space="preserve">determinant matice (tiež det </w:t>
      </w:r>
      <w:r w:rsidRPr="0062618E">
        <w:rPr>
          <w:b/>
        </w:rPr>
        <w:t>A</w:t>
      </w:r>
      <w:r>
        <w:t> </w:t>
      </w:r>
      <w:r w:rsidRPr="0062618E">
        <w:t>alebo</w:t>
      </w:r>
      <w:r>
        <w:t xml:space="preserve"> </w:t>
      </w:r>
      <w:r>
        <w:rPr>
          <w:lang w:val="en-US"/>
        </w:rPr>
        <w:t>|</w:t>
      </w:r>
      <w:r w:rsidRPr="0062618E">
        <w:rPr>
          <w:b/>
          <w:lang w:val="en-US"/>
        </w:rPr>
        <w:t>A</w:t>
      </w:r>
      <w:r>
        <w:rPr>
          <w:lang w:val="en-US"/>
        </w:rPr>
        <w:t>|</w:t>
      </w:r>
      <w:r>
        <w:t>)</w:t>
      </w:r>
    </w:p>
    <w:p w:rsidR="001E3D61" w:rsidRPr="001E3D61" w:rsidRDefault="001E3D61" w:rsidP="001E3D61">
      <w:pPr>
        <w:pStyle w:val="NormalnytextDP"/>
        <w:tabs>
          <w:tab w:val="left" w:pos="851"/>
          <w:tab w:val="left" w:pos="1418"/>
        </w:tabs>
        <w:ind w:left="851" w:hanging="851"/>
        <w:jc w:val="left"/>
        <w:rPr>
          <w:b/>
        </w:rPr>
      </w:pPr>
      <w:r w:rsidRPr="00180F6B">
        <w:rPr>
          <w:position w:val="-4"/>
        </w:rPr>
        <w:object w:dxaOrig="240" w:dyaOrig="260">
          <v:shape id="_x0000_i1026" type="#_x0000_t75" style="width:12pt;height:13.5pt" o:ole="">
            <v:imagedata r:id="rId21" o:title=""/>
          </v:shape>
          <o:OLEObject Type="Embed" ProgID="Equation.DSMT4" ShapeID="_x0000_i1026" DrawAspect="Content" ObjectID="_1400581676" r:id="rId22"/>
        </w:object>
      </w:r>
      <w:r>
        <w:t xml:space="preserve"> </w:t>
      </w:r>
      <w:r>
        <w:tab/>
        <w:t>všeobecný kvantifikátor</w:t>
      </w:r>
    </w:p>
    <w:p w:rsidR="00483CCE" w:rsidRPr="0029012E" w:rsidRDefault="00483CCE" w:rsidP="00483CCE">
      <w:pPr>
        <w:pStyle w:val="NormalnytextDP"/>
        <w:tabs>
          <w:tab w:val="left" w:pos="851"/>
          <w:tab w:val="left" w:pos="1418"/>
        </w:tabs>
        <w:ind w:left="851" w:hanging="851"/>
        <w:jc w:val="left"/>
      </w:pPr>
      <w:r>
        <w:rPr>
          <w:b/>
        </w:rPr>
        <w:t>0</w:t>
      </w:r>
      <w:r>
        <w:tab/>
        <w:t>nulová matica</w:t>
      </w:r>
    </w:p>
    <w:p w:rsidR="00483CCE" w:rsidRDefault="00483CCE" w:rsidP="00483CCE">
      <w:pPr>
        <w:pStyle w:val="NormalnytextDP"/>
        <w:tabs>
          <w:tab w:val="left" w:pos="851"/>
          <w:tab w:val="left" w:pos="1418"/>
        </w:tabs>
        <w:ind w:left="851" w:hanging="851"/>
        <w:jc w:val="left"/>
      </w:pPr>
      <w:r w:rsidRPr="004A0EDB">
        <w:rPr>
          <w:b/>
        </w:rPr>
        <w:t>A</w:t>
      </w:r>
      <w:r>
        <w:rPr>
          <w:b/>
        </w:rPr>
        <w:tab/>
      </w:r>
      <w:r w:rsidRPr="004A0EDB">
        <w:t>matica A</w:t>
      </w:r>
    </w:p>
    <w:p w:rsidR="00483CCE" w:rsidRDefault="00483CCE" w:rsidP="00483CCE">
      <w:pPr>
        <w:pStyle w:val="NormalnytextDP"/>
        <w:tabs>
          <w:tab w:val="left" w:pos="851"/>
          <w:tab w:val="left" w:pos="1418"/>
        </w:tabs>
        <w:ind w:left="851" w:hanging="851"/>
        <w:jc w:val="left"/>
      </w:pPr>
      <w:r w:rsidRPr="004A0EDB">
        <w:rPr>
          <w:b/>
        </w:rPr>
        <w:t>A</w:t>
      </w:r>
      <w:r w:rsidRPr="00901753">
        <w:rPr>
          <w:vertAlign w:val="superscript"/>
        </w:rPr>
        <w:t>-1</w:t>
      </w:r>
      <w:r>
        <w:rPr>
          <w:b/>
        </w:rPr>
        <w:tab/>
      </w:r>
      <w:r>
        <w:t xml:space="preserve">inverzná </w:t>
      </w:r>
      <w:r w:rsidRPr="004A0EDB">
        <w:t>matica A</w:t>
      </w:r>
    </w:p>
    <w:p w:rsidR="00483CCE" w:rsidRDefault="00483CCE" w:rsidP="00483CCE">
      <w:pPr>
        <w:pStyle w:val="NormalnytextDP"/>
        <w:tabs>
          <w:tab w:val="left" w:pos="851"/>
          <w:tab w:val="left" w:pos="1418"/>
        </w:tabs>
        <w:ind w:left="851" w:hanging="851"/>
        <w:jc w:val="left"/>
      </w:pPr>
      <w:r w:rsidRPr="004A0EDB">
        <w:rPr>
          <w:b/>
        </w:rPr>
        <w:t>A</w:t>
      </w:r>
      <w:r w:rsidRPr="0067117C">
        <w:rPr>
          <w:i/>
          <w:vertAlign w:val="subscript"/>
        </w:rPr>
        <w:t>r</w:t>
      </w:r>
      <w:r>
        <w:rPr>
          <w:b/>
        </w:rPr>
        <w:tab/>
      </w:r>
      <w:r w:rsidRPr="002E14E4">
        <w:t xml:space="preserve">rozšírená </w:t>
      </w:r>
      <w:r w:rsidRPr="004A0EDB">
        <w:t>matica A</w:t>
      </w:r>
    </w:p>
    <w:p w:rsidR="00483CCE" w:rsidRDefault="00483CCE" w:rsidP="00483CCE">
      <w:pPr>
        <w:pStyle w:val="NormalnytextDP"/>
        <w:tabs>
          <w:tab w:val="left" w:pos="851"/>
          <w:tab w:val="left" w:pos="1418"/>
        </w:tabs>
        <w:ind w:left="851" w:hanging="851"/>
        <w:jc w:val="left"/>
      </w:pPr>
      <w:r w:rsidRPr="004A0EDB">
        <w:rPr>
          <w:b/>
        </w:rPr>
        <w:t>A</w:t>
      </w:r>
      <w:r>
        <w:rPr>
          <w:i/>
          <w:vertAlign w:val="superscript"/>
        </w:rPr>
        <w:t>T</w:t>
      </w:r>
      <w:r>
        <w:rPr>
          <w:b/>
        </w:rPr>
        <w:tab/>
      </w:r>
      <w:r>
        <w:t>transponovaná</w:t>
      </w:r>
      <w:r w:rsidRPr="002E14E4">
        <w:t xml:space="preserve"> </w:t>
      </w:r>
      <w:r w:rsidRPr="004A0EDB">
        <w:t>matica A</w:t>
      </w:r>
    </w:p>
    <w:p w:rsidR="00C62044" w:rsidRDefault="00C62044" w:rsidP="00C62044">
      <w:pPr>
        <w:pStyle w:val="NormalnytextDP"/>
        <w:tabs>
          <w:tab w:val="left" w:pos="851"/>
          <w:tab w:val="left" w:pos="1418"/>
        </w:tabs>
        <w:ind w:left="851" w:hanging="851"/>
        <w:jc w:val="left"/>
      </w:pPr>
      <w:r w:rsidRPr="001D3DF0">
        <w:t>GEM</w:t>
      </w:r>
      <w:r w:rsidRPr="001D3DF0">
        <w:tab/>
      </w:r>
      <w:r w:rsidRPr="00C55849">
        <w:rPr>
          <w:b/>
        </w:rPr>
        <w:t>G</w:t>
      </w:r>
      <w:r w:rsidRPr="001D3DF0">
        <w:t xml:space="preserve">aussova </w:t>
      </w:r>
      <w:r w:rsidRPr="00C55849">
        <w:rPr>
          <w:b/>
        </w:rPr>
        <w:t>e</w:t>
      </w:r>
      <w:r w:rsidRPr="001D3DF0">
        <w:t xml:space="preserve">liminačná </w:t>
      </w:r>
      <w:r w:rsidRPr="00C55849">
        <w:rPr>
          <w:b/>
        </w:rPr>
        <w:t>m</w:t>
      </w:r>
      <w:r w:rsidRPr="00C55849">
        <w:t>e</w:t>
      </w:r>
      <w:r w:rsidRPr="001D3DF0">
        <w:t>tóda</w:t>
      </w:r>
    </w:p>
    <w:p w:rsidR="00C62044" w:rsidRPr="00483CCE" w:rsidRDefault="001E3D61" w:rsidP="00EE458C">
      <w:pPr>
        <w:pStyle w:val="NormalnytextDP"/>
        <w:tabs>
          <w:tab w:val="left" w:pos="851"/>
          <w:tab w:val="left" w:pos="1418"/>
        </w:tabs>
        <w:ind w:left="851" w:hanging="851"/>
        <w:jc w:val="left"/>
      </w:pPr>
      <w:r>
        <w:rPr>
          <w:i/>
        </w:rPr>
        <w:t>h(</w:t>
      </w:r>
      <w:r w:rsidRPr="00880FD2">
        <w:rPr>
          <w:b/>
        </w:rPr>
        <w:t>A</w:t>
      </w:r>
      <w:r>
        <w:rPr>
          <w:i/>
        </w:rPr>
        <w:t>)</w:t>
      </w:r>
      <w:r>
        <w:tab/>
        <w:t>hodnosť matice A</w:t>
      </w:r>
    </w:p>
    <w:p w:rsidR="00483CCE" w:rsidRDefault="00483CCE" w:rsidP="00483CCE">
      <w:pPr>
        <w:pStyle w:val="PodNadpisKapitolyII"/>
        <w:numPr>
          <w:ilvl w:val="0"/>
          <w:numId w:val="0"/>
        </w:numPr>
      </w:pPr>
      <w:bookmarkStart w:id="11" w:name="_Toc325667137"/>
      <w:r>
        <w:t>Ostatné symboly a</w:t>
      </w:r>
      <w:r w:rsidR="00BE3A86">
        <w:t> </w:t>
      </w:r>
      <w:r>
        <w:t>skratky</w:t>
      </w:r>
      <w:bookmarkEnd w:id="11"/>
    </w:p>
    <w:p w:rsidR="00BE3A86" w:rsidRPr="00BE3A86" w:rsidRDefault="00BE3A86" w:rsidP="00DC1278">
      <w:pPr>
        <w:pStyle w:val="NormalnytextDP"/>
        <w:tabs>
          <w:tab w:val="left" w:pos="851"/>
        </w:tabs>
        <w:ind w:left="851" w:hanging="851"/>
      </w:pPr>
      <w:r>
        <w:t>€</w:t>
      </w:r>
      <w:r>
        <w:tab/>
      </w:r>
      <w:r w:rsidR="00AF5EB8">
        <w:t>Euro</w:t>
      </w:r>
    </w:p>
    <w:p w:rsidR="00872262" w:rsidRDefault="00872262" w:rsidP="00872262">
      <w:pPr>
        <w:pStyle w:val="NormalnytextDP"/>
        <w:tabs>
          <w:tab w:val="left" w:pos="851"/>
        </w:tabs>
        <w:ind w:left="851" w:hanging="851"/>
        <w:jc w:val="left"/>
      </w:pPr>
      <w:r>
        <w:t>AOP</w:t>
      </w:r>
      <w:r>
        <w:tab/>
      </w:r>
      <w:r>
        <w:rPr>
          <w:b/>
        </w:rPr>
        <w:t>A</w:t>
      </w:r>
      <w:r w:rsidRPr="0094692C">
        <w:t>spect</w:t>
      </w:r>
      <w:r>
        <w:t>-</w:t>
      </w:r>
      <w:r>
        <w:rPr>
          <w:b/>
        </w:rPr>
        <w:t>O</w:t>
      </w:r>
      <w:r w:rsidRPr="00B82581">
        <w:t xml:space="preserve">riented </w:t>
      </w:r>
      <w:r>
        <w:rPr>
          <w:b/>
        </w:rPr>
        <w:t>P</w:t>
      </w:r>
      <w:r w:rsidRPr="00B82581">
        <w:t>rogramming</w:t>
      </w:r>
    </w:p>
    <w:p w:rsidR="000E51E4" w:rsidRDefault="000E51E4" w:rsidP="00872262">
      <w:pPr>
        <w:pStyle w:val="NormalnytextDP"/>
        <w:tabs>
          <w:tab w:val="left" w:pos="851"/>
        </w:tabs>
        <w:ind w:left="851" w:hanging="851"/>
        <w:jc w:val="left"/>
      </w:pPr>
      <w:r>
        <w:t>API</w:t>
      </w:r>
      <w:r>
        <w:tab/>
      </w:r>
      <w:r w:rsidRPr="000E51E4">
        <w:rPr>
          <w:b/>
        </w:rPr>
        <w:t>A</w:t>
      </w:r>
      <w:r>
        <w:t xml:space="preserve">pplication </w:t>
      </w:r>
      <w:r w:rsidRPr="000E51E4">
        <w:rPr>
          <w:b/>
        </w:rPr>
        <w:t>P</w:t>
      </w:r>
      <w:r>
        <w:t xml:space="preserve">rogramming </w:t>
      </w:r>
      <w:r w:rsidRPr="000E51E4">
        <w:rPr>
          <w:b/>
        </w:rPr>
        <w:t>I</w:t>
      </w:r>
      <w:r>
        <w:t>nterface</w:t>
      </w:r>
    </w:p>
    <w:p w:rsidR="00872262" w:rsidRDefault="00872262" w:rsidP="00872262">
      <w:pPr>
        <w:pStyle w:val="NormalnytextDP"/>
        <w:tabs>
          <w:tab w:val="left" w:pos="851"/>
        </w:tabs>
        <w:ind w:left="851" w:hanging="851"/>
        <w:jc w:val="left"/>
      </w:pPr>
      <w:r>
        <w:t>FOP</w:t>
      </w:r>
      <w:r>
        <w:tab/>
      </w:r>
      <w:r w:rsidRPr="00CF0143">
        <w:rPr>
          <w:b/>
        </w:rPr>
        <w:t>F</w:t>
      </w:r>
      <w:r w:rsidRPr="00CF0143">
        <w:t xml:space="preserve">ormatting </w:t>
      </w:r>
      <w:r w:rsidRPr="00CF0143">
        <w:rPr>
          <w:b/>
        </w:rPr>
        <w:t>O</w:t>
      </w:r>
      <w:r w:rsidRPr="00CF0143">
        <w:t xml:space="preserve">bject </w:t>
      </w:r>
      <w:r w:rsidRPr="00CF0143">
        <w:rPr>
          <w:b/>
        </w:rPr>
        <w:t>P</w:t>
      </w:r>
      <w:r w:rsidRPr="00CF0143">
        <w:t>rocesso</w:t>
      </w:r>
      <w:r>
        <w:t>r</w:t>
      </w:r>
    </w:p>
    <w:p w:rsidR="00227B64" w:rsidRDefault="00227B64" w:rsidP="00872262">
      <w:pPr>
        <w:pStyle w:val="NormalnytextDP"/>
        <w:tabs>
          <w:tab w:val="left" w:pos="851"/>
        </w:tabs>
        <w:ind w:left="851" w:hanging="851"/>
        <w:jc w:val="left"/>
      </w:pPr>
      <w:r>
        <w:t>GB</w:t>
      </w:r>
      <w:r>
        <w:tab/>
      </w:r>
      <w:r w:rsidRPr="00227B64">
        <w:rPr>
          <w:b/>
        </w:rPr>
        <w:t>G</w:t>
      </w:r>
      <w:r w:rsidRPr="00227B64">
        <w:t>iga</w:t>
      </w:r>
      <w:r w:rsidRPr="00227B64">
        <w:rPr>
          <w:b/>
        </w:rPr>
        <w:t>B</w:t>
      </w:r>
      <w:r w:rsidRPr="00227B64">
        <w:t>yte</w:t>
      </w:r>
    </w:p>
    <w:p w:rsidR="00227B64" w:rsidRPr="00227B64" w:rsidRDefault="00227B64" w:rsidP="00872262">
      <w:pPr>
        <w:pStyle w:val="NormalnytextDP"/>
        <w:tabs>
          <w:tab w:val="left" w:pos="851"/>
        </w:tabs>
        <w:ind w:left="851" w:hanging="851"/>
        <w:jc w:val="left"/>
      </w:pPr>
      <w:r>
        <w:t>GHz</w:t>
      </w:r>
      <w:r>
        <w:tab/>
      </w:r>
      <w:r>
        <w:rPr>
          <w:b/>
        </w:rPr>
        <w:t>G</w:t>
      </w:r>
      <w:r>
        <w:t>iga</w:t>
      </w:r>
      <w:r>
        <w:rPr>
          <w:b/>
        </w:rPr>
        <w:t>H</w:t>
      </w:r>
      <w:r>
        <w:t>ertz</w:t>
      </w:r>
    </w:p>
    <w:p w:rsidR="00872262" w:rsidRDefault="00872262" w:rsidP="00872262">
      <w:pPr>
        <w:pStyle w:val="NormalnytextDP"/>
        <w:tabs>
          <w:tab w:val="left" w:pos="851"/>
        </w:tabs>
        <w:ind w:left="851" w:hanging="851"/>
        <w:jc w:val="left"/>
      </w:pPr>
      <w:r>
        <w:t>HTML</w:t>
      </w:r>
      <w:r>
        <w:tab/>
      </w:r>
      <w:r>
        <w:rPr>
          <w:b/>
        </w:rPr>
        <w:t>H</w:t>
      </w:r>
      <w:r>
        <w:t>yper</w:t>
      </w:r>
      <w:r w:rsidRPr="009F7214">
        <w:rPr>
          <w:b/>
        </w:rPr>
        <w:t>t</w:t>
      </w:r>
      <w:r>
        <w:t xml:space="preserve">ext </w:t>
      </w:r>
      <w:r w:rsidRPr="009F7214">
        <w:rPr>
          <w:b/>
        </w:rPr>
        <w:t>M</w:t>
      </w:r>
      <w:r>
        <w:t xml:space="preserve">arkup </w:t>
      </w:r>
      <w:r w:rsidRPr="009F7214">
        <w:rPr>
          <w:b/>
        </w:rPr>
        <w:t>L</w:t>
      </w:r>
      <w:r>
        <w:t>anguage</w:t>
      </w:r>
    </w:p>
    <w:p w:rsidR="001930A8" w:rsidRDefault="001930A8" w:rsidP="00872262">
      <w:pPr>
        <w:pStyle w:val="NormalnytextDP"/>
        <w:tabs>
          <w:tab w:val="left" w:pos="851"/>
        </w:tabs>
        <w:ind w:left="851" w:hanging="851"/>
        <w:jc w:val="left"/>
      </w:pPr>
      <w:r>
        <w:t>JDK</w:t>
      </w:r>
      <w:r>
        <w:tab/>
      </w:r>
      <w:r>
        <w:rPr>
          <w:b/>
        </w:rPr>
        <w:t>J</w:t>
      </w:r>
      <w:r>
        <w:t xml:space="preserve">ava </w:t>
      </w:r>
      <w:r>
        <w:rPr>
          <w:b/>
        </w:rPr>
        <w:t>D</w:t>
      </w:r>
      <w:r w:rsidRPr="001930A8">
        <w:t>evelopment</w:t>
      </w:r>
      <w:r>
        <w:t xml:space="preserve"> </w:t>
      </w:r>
      <w:r>
        <w:rPr>
          <w:b/>
        </w:rPr>
        <w:t>K</w:t>
      </w:r>
      <w:r>
        <w:t>it</w:t>
      </w:r>
    </w:p>
    <w:p w:rsidR="00B409C7" w:rsidRPr="00B409C7" w:rsidRDefault="00B409C7" w:rsidP="00872262">
      <w:pPr>
        <w:pStyle w:val="NormalnytextDP"/>
        <w:tabs>
          <w:tab w:val="left" w:pos="851"/>
        </w:tabs>
        <w:ind w:left="851" w:hanging="851"/>
        <w:jc w:val="left"/>
      </w:pPr>
      <w:r>
        <w:t>MB</w:t>
      </w:r>
      <w:r>
        <w:tab/>
      </w:r>
      <w:r>
        <w:rPr>
          <w:b/>
        </w:rPr>
        <w:t>M</w:t>
      </w:r>
      <w:r>
        <w:t>ega</w:t>
      </w:r>
      <w:r>
        <w:rPr>
          <w:b/>
        </w:rPr>
        <w:t>B</w:t>
      </w:r>
      <w:r>
        <w:t>yte</w:t>
      </w:r>
    </w:p>
    <w:p w:rsidR="00872262" w:rsidRPr="00BA6913" w:rsidRDefault="00872262" w:rsidP="00872262">
      <w:pPr>
        <w:pStyle w:val="NormalnytextDP"/>
        <w:tabs>
          <w:tab w:val="left" w:pos="851"/>
        </w:tabs>
        <w:ind w:left="851" w:hanging="851"/>
        <w:jc w:val="left"/>
        <w:rPr>
          <w:b/>
        </w:rPr>
      </w:pPr>
      <w:r>
        <w:t>m</w:t>
      </w:r>
      <w:r w:rsidR="005D3D32">
        <w:t>s</w:t>
      </w:r>
      <w:r>
        <w:tab/>
      </w:r>
      <w:r w:rsidRPr="0065524D">
        <w:rPr>
          <w:b/>
        </w:rPr>
        <w:t>mili</w:t>
      </w:r>
      <w:r w:rsidR="005D3D32" w:rsidRPr="00EE610E">
        <w:rPr>
          <w:b/>
        </w:rPr>
        <w:t>sekunda</w:t>
      </w:r>
      <w:r>
        <w:t>, 10</w:t>
      </w:r>
      <w:r>
        <w:rPr>
          <w:vertAlign w:val="superscript"/>
        </w:rPr>
        <w:t>-3</w:t>
      </w:r>
      <w:r w:rsidR="00BA6913">
        <w:t xml:space="preserve"> sekundy</w:t>
      </w:r>
    </w:p>
    <w:p w:rsidR="00D233EF" w:rsidRDefault="00872262" w:rsidP="00872262">
      <w:pPr>
        <w:pStyle w:val="NormalnytextDP"/>
        <w:tabs>
          <w:tab w:val="left" w:pos="851"/>
        </w:tabs>
        <w:ind w:left="851" w:hanging="851"/>
        <w:jc w:val="left"/>
      </w:pPr>
      <w:r>
        <w:t>OOP</w:t>
      </w:r>
      <w:r>
        <w:tab/>
      </w:r>
      <w:r>
        <w:rPr>
          <w:b/>
        </w:rPr>
        <w:t>O</w:t>
      </w:r>
      <w:r>
        <w:t>bject-</w:t>
      </w:r>
      <w:r>
        <w:rPr>
          <w:b/>
        </w:rPr>
        <w:t>O</w:t>
      </w:r>
      <w:r w:rsidRPr="00B82581">
        <w:t xml:space="preserve">riented </w:t>
      </w:r>
      <w:r>
        <w:rPr>
          <w:b/>
        </w:rPr>
        <w:t>P</w:t>
      </w:r>
      <w:r w:rsidRPr="00B82581">
        <w:t>rogramming</w:t>
      </w:r>
    </w:p>
    <w:p w:rsidR="00872262" w:rsidRDefault="00D233EF" w:rsidP="00872262">
      <w:pPr>
        <w:pStyle w:val="NormalnytextDP"/>
        <w:tabs>
          <w:tab w:val="left" w:pos="851"/>
        </w:tabs>
        <w:ind w:left="851" w:hanging="851"/>
        <w:jc w:val="left"/>
      </w:pPr>
      <w:r>
        <w:t>OS</w:t>
      </w:r>
      <w:r>
        <w:tab/>
      </w:r>
      <w:r w:rsidRPr="00D233EF">
        <w:rPr>
          <w:b/>
        </w:rPr>
        <w:t>O</w:t>
      </w:r>
      <w:r>
        <w:t xml:space="preserve">perating </w:t>
      </w:r>
      <w:r w:rsidRPr="00D233EF">
        <w:rPr>
          <w:b/>
        </w:rPr>
        <w:t>S</w:t>
      </w:r>
      <w:r>
        <w:t>ystem</w:t>
      </w:r>
    </w:p>
    <w:p w:rsidR="00872262" w:rsidRDefault="00872262" w:rsidP="00872262">
      <w:pPr>
        <w:pStyle w:val="NormalnytextDP"/>
        <w:tabs>
          <w:tab w:val="left" w:pos="851"/>
        </w:tabs>
        <w:ind w:left="851" w:hanging="851"/>
        <w:jc w:val="left"/>
      </w:pPr>
      <w:r>
        <w:t>PDF</w:t>
      </w:r>
      <w:r>
        <w:tab/>
      </w:r>
      <w:r w:rsidRPr="00F412D1">
        <w:rPr>
          <w:b/>
        </w:rPr>
        <w:t>P</w:t>
      </w:r>
      <w:r w:rsidRPr="00F412D1">
        <w:t xml:space="preserve">ortable </w:t>
      </w:r>
      <w:r w:rsidRPr="00F412D1">
        <w:rPr>
          <w:b/>
        </w:rPr>
        <w:t>D</w:t>
      </w:r>
      <w:r w:rsidRPr="00F412D1">
        <w:t xml:space="preserve">ocument </w:t>
      </w:r>
      <w:r w:rsidRPr="00F412D1">
        <w:rPr>
          <w:b/>
        </w:rPr>
        <w:t>F</w:t>
      </w:r>
      <w:r w:rsidRPr="00F412D1">
        <w:t>ormat</w:t>
      </w:r>
    </w:p>
    <w:p w:rsidR="00872262" w:rsidRDefault="00872262" w:rsidP="00872262">
      <w:pPr>
        <w:pStyle w:val="NormalnytextDP"/>
        <w:tabs>
          <w:tab w:val="left" w:pos="851"/>
        </w:tabs>
        <w:ind w:left="851" w:hanging="851"/>
        <w:jc w:val="left"/>
      </w:pPr>
      <w:r w:rsidRPr="00C55849">
        <w:t>PL</w:t>
      </w:r>
      <w:r>
        <w:tab/>
      </w:r>
      <w:r>
        <w:rPr>
          <w:b/>
        </w:rPr>
        <w:t>P</w:t>
      </w:r>
      <w:r>
        <w:t xml:space="preserve">resentation </w:t>
      </w:r>
      <w:r>
        <w:rPr>
          <w:b/>
        </w:rPr>
        <w:t>L</w:t>
      </w:r>
      <w:r w:rsidRPr="00AF1667">
        <w:t>anguage</w:t>
      </w:r>
    </w:p>
    <w:p w:rsidR="00B23C7D" w:rsidRDefault="00872262" w:rsidP="00B23C7D">
      <w:pPr>
        <w:pStyle w:val="NormalnytextDP"/>
        <w:tabs>
          <w:tab w:val="left" w:pos="851"/>
        </w:tabs>
        <w:ind w:left="851" w:hanging="851"/>
        <w:jc w:val="left"/>
      </w:pPr>
      <w:r>
        <w:t>s</w:t>
      </w:r>
      <w:r>
        <w:tab/>
      </w:r>
      <w:r w:rsidRPr="0065524D">
        <w:rPr>
          <w:b/>
        </w:rPr>
        <w:t>sekunda</w:t>
      </w:r>
      <w:r>
        <w:t xml:space="preserve">, </w:t>
      </w:r>
      <w:r w:rsidRPr="005201B0">
        <w:t>jednotka času v sústave SI</w:t>
      </w:r>
    </w:p>
    <w:p w:rsidR="00FE327F" w:rsidRPr="0073680C" w:rsidRDefault="000C5ABE" w:rsidP="009B7DF3">
      <w:pPr>
        <w:pStyle w:val="NadpisKapitolyII"/>
        <w:numPr>
          <w:ilvl w:val="0"/>
          <w:numId w:val="0"/>
        </w:numPr>
      </w:pPr>
      <w:bookmarkStart w:id="12" w:name="_Toc102191196"/>
      <w:bookmarkStart w:id="13" w:name="_Toc224306308"/>
      <w:bookmarkStart w:id="14" w:name="_Toc325024077"/>
      <w:bookmarkStart w:id="15" w:name="_Toc325667138"/>
      <w:r w:rsidRPr="0073680C">
        <w:lastRenderedPageBreak/>
        <w:t xml:space="preserve">Slovník </w:t>
      </w:r>
      <w:bookmarkEnd w:id="12"/>
      <w:r w:rsidRPr="0073680C">
        <w:t>termínov</w:t>
      </w:r>
      <w:bookmarkEnd w:id="13"/>
      <w:bookmarkEnd w:id="14"/>
      <w:bookmarkEnd w:id="15"/>
    </w:p>
    <w:p w:rsidR="003720C0" w:rsidRDefault="003720C0" w:rsidP="006A45A2">
      <w:pPr>
        <w:pStyle w:val="NormalnytextDP"/>
        <w:spacing w:before="240"/>
        <w:ind w:left="567" w:hanging="567"/>
        <w:rPr>
          <w:bCs/>
        </w:rPr>
      </w:pPr>
      <w:r w:rsidRPr="00A327AA">
        <w:rPr>
          <w:b/>
          <w:bCs/>
        </w:rPr>
        <w:t xml:space="preserve">Balík </w:t>
      </w:r>
      <w:r w:rsidR="002E24DD" w:rsidRPr="002E24DD">
        <w:rPr>
          <w:bCs/>
        </w:rPr>
        <w:t xml:space="preserve">je </w:t>
      </w:r>
      <w:r w:rsidRPr="00A327AA">
        <w:rPr>
          <w:bCs/>
        </w:rPr>
        <w:t>množina spolu súvisiacich tried a rozhraní zabezpečujúca riadenie prístupu a manažment mien</w:t>
      </w:r>
      <w:r w:rsidR="00981575" w:rsidRPr="00A327AA">
        <w:rPr>
          <w:bCs/>
        </w:rPr>
        <w:t>.</w:t>
      </w:r>
    </w:p>
    <w:p w:rsidR="00BD2D1F" w:rsidRDefault="00BD2D1F" w:rsidP="006A45A2">
      <w:pPr>
        <w:pStyle w:val="NormalnytextDP"/>
        <w:spacing w:before="240"/>
        <w:ind w:left="567" w:hanging="567"/>
        <w:rPr>
          <w:bCs/>
        </w:rPr>
      </w:pPr>
      <w:r>
        <w:rPr>
          <w:b/>
          <w:bCs/>
        </w:rPr>
        <w:t>Framework</w:t>
      </w:r>
      <w:r w:rsidR="00E602D5" w:rsidRPr="00AF5423">
        <w:rPr>
          <w:bCs/>
        </w:rPr>
        <w:t xml:space="preserve"> </w:t>
      </w:r>
      <w:r w:rsidR="00AF5423" w:rsidRPr="00AF5423">
        <w:rPr>
          <w:bCs/>
        </w:rPr>
        <w:t xml:space="preserve">je </w:t>
      </w:r>
      <w:r w:rsidR="00AF5423">
        <w:rPr>
          <w:bCs/>
        </w:rPr>
        <w:t>programová</w:t>
      </w:r>
      <w:r w:rsidR="00AF5423" w:rsidRPr="00AF5423">
        <w:rPr>
          <w:bCs/>
        </w:rPr>
        <w:t xml:space="preserve"> </w:t>
      </w:r>
      <w:r w:rsidR="00DA33A4">
        <w:rPr>
          <w:bCs/>
        </w:rPr>
        <w:t>š</w:t>
      </w:r>
      <w:r w:rsidR="00DA33A4" w:rsidRPr="00AF5423">
        <w:rPr>
          <w:bCs/>
        </w:rPr>
        <w:t>truktúra</w:t>
      </w:r>
      <w:r w:rsidR="00AF5423" w:rsidRPr="00AF5423">
        <w:rPr>
          <w:bCs/>
        </w:rPr>
        <w:t>, kt</w:t>
      </w:r>
      <w:r w:rsidR="00AF5423">
        <w:rPr>
          <w:bCs/>
        </w:rPr>
        <w:t>o</w:t>
      </w:r>
      <w:r w:rsidR="00AF5423" w:rsidRPr="00AF5423">
        <w:rPr>
          <w:bCs/>
        </w:rPr>
        <w:t>rá sl</w:t>
      </w:r>
      <w:r w:rsidR="00AF5423">
        <w:rPr>
          <w:bCs/>
        </w:rPr>
        <w:t>ú</w:t>
      </w:r>
      <w:r w:rsidR="00AF5423" w:rsidRPr="00AF5423">
        <w:rPr>
          <w:bCs/>
        </w:rPr>
        <w:t>ž</w:t>
      </w:r>
      <w:r w:rsidR="00AF5423">
        <w:rPr>
          <w:bCs/>
        </w:rPr>
        <w:t>i</w:t>
      </w:r>
      <w:r w:rsidR="00AF5423" w:rsidRPr="00AF5423">
        <w:rPr>
          <w:bCs/>
        </w:rPr>
        <w:t xml:space="preserve"> ako podpora p</w:t>
      </w:r>
      <w:r w:rsidR="00AF5423">
        <w:rPr>
          <w:bCs/>
        </w:rPr>
        <w:t>ri programovaní,</w:t>
      </w:r>
      <w:r w:rsidR="00AF5423" w:rsidRPr="00AF5423">
        <w:rPr>
          <w:bCs/>
        </w:rPr>
        <w:t xml:space="preserve"> vývoji a organiz</w:t>
      </w:r>
      <w:r w:rsidR="00AF5423">
        <w:rPr>
          <w:bCs/>
        </w:rPr>
        <w:t>á</w:t>
      </w:r>
      <w:r w:rsidR="00AF5423" w:rsidRPr="00AF5423">
        <w:rPr>
          <w:bCs/>
        </w:rPr>
        <w:t>ci</w:t>
      </w:r>
      <w:r w:rsidR="00AF5423">
        <w:rPr>
          <w:bCs/>
        </w:rPr>
        <w:t>í</w:t>
      </w:r>
      <w:r w:rsidR="00AF5423" w:rsidRPr="00AF5423">
        <w:rPr>
          <w:bCs/>
        </w:rPr>
        <w:t xml:space="preserve"> iných </w:t>
      </w:r>
      <w:r w:rsidR="00AF5423">
        <w:rPr>
          <w:bCs/>
        </w:rPr>
        <w:t>programových</w:t>
      </w:r>
      <w:r w:rsidR="00DA33A4">
        <w:rPr>
          <w:bCs/>
        </w:rPr>
        <w:t xml:space="preserve"> projektov. Môže obsahovať</w:t>
      </w:r>
      <w:r w:rsidR="00AF5423" w:rsidRPr="00AF5423">
        <w:rPr>
          <w:bCs/>
        </w:rPr>
        <w:t xml:space="preserve"> podp</w:t>
      </w:r>
      <w:r w:rsidR="00DA33A4">
        <w:rPr>
          <w:bCs/>
        </w:rPr>
        <w:t>orné programy, knižnice</w:t>
      </w:r>
      <w:r w:rsidR="00AB4874">
        <w:rPr>
          <w:bCs/>
        </w:rPr>
        <w:t xml:space="preserve"> </w:t>
      </w:r>
      <w:r w:rsidR="00AF5423" w:rsidRPr="00AF5423">
        <w:rPr>
          <w:bCs/>
        </w:rPr>
        <w:t>, podporu pr</w:t>
      </w:r>
      <w:r w:rsidR="00DA33A4">
        <w:rPr>
          <w:bCs/>
        </w:rPr>
        <w:t>e</w:t>
      </w:r>
      <w:r w:rsidR="00AF5423" w:rsidRPr="00AF5423">
        <w:rPr>
          <w:bCs/>
        </w:rPr>
        <w:t xml:space="preserve"> návrhové vzory </w:t>
      </w:r>
      <w:r w:rsidR="00DA33A4">
        <w:rPr>
          <w:bCs/>
        </w:rPr>
        <w:t>al</w:t>
      </w:r>
      <w:r w:rsidR="00AF5423" w:rsidRPr="00AF5423">
        <w:rPr>
          <w:bCs/>
        </w:rPr>
        <w:t>ebo doporučené postupy p</w:t>
      </w:r>
      <w:r w:rsidR="00DA33A4">
        <w:rPr>
          <w:bCs/>
        </w:rPr>
        <w:t>r</w:t>
      </w:r>
      <w:r w:rsidR="00AF5423" w:rsidRPr="00AF5423">
        <w:rPr>
          <w:bCs/>
        </w:rPr>
        <w:t>i vývoji.</w:t>
      </w:r>
    </w:p>
    <w:p w:rsidR="000A5E78" w:rsidRPr="000A5E78" w:rsidRDefault="000A5E78" w:rsidP="006A45A2">
      <w:pPr>
        <w:pStyle w:val="NormalnytextDP"/>
        <w:spacing w:before="240"/>
        <w:ind w:left="567" w:hanging="567"/>
        <w:rPr>
          <w:bCs/>
        </w:rPr>
      </w:pPr>
      <w:r w:rsidRPr="000A5E78">
        <w:rPr>
          <w:b/>
          <w:bCs/>
        </w:rPr>
        <w:t>Javadoc</w:t>
      </w:r>
      <w:r>
        <w:rPr>
          <w:bCs/>
        </w:rPr>
        <w:t xml:space="preserve"> je nástroj na generovanie API</w:t>
      </w:r>
      <w:r w:rsidR="002140A3">
        <w:rPr>
          <w:bCs/>
        </w:rPr>
        <w:t xml:space="preserve"> (zbierka funkcií a tried </w:t>
      </w:r>
      <w:r w:rsidR="002140A3" w:rsidRPr="002140A3">
        <w:rPr>
          <w:bCs/>
        </w:rPr>
        <w:t>ktoré určujú akým spôsobom sa majú funkcie knižníc volať zo zdrojového kódu programu</w:t>
      </w:r>
      <w:r w:rsidR="002140A3">
        <w:rPr>
          <w:bCs/>
        </w:rPr>
        <w:t>)</w:t>
      </w:r>
      <w:r>
        <w:rPr>
          <w:bCs/>
        </w:rPr>
        <w:t xml:space="preserve"> dokumentácie v HTML formáte z dokumentačných komentárov v zdrojovom kóde.</w:t>
      </w:r>
    </w:p>
    <w:p w:rsidR="00EA7FF5" w:rsidRPr="00A327AA" w:rsidRDefault="00EA7FF5" w:rsidP="00EA7FF5">
      <w:pPr>
        <w:pStyle w:val="NormalnytextDP"/>
        <w:spacing w:before="240"/>
        <w:ind w:left="567" w:hanging="567"/>
      </w:pPr>
      <w:r w:rsidRPr="00A327AA">
        <w:rPr>
          <w:b/>
          <w:bCs/>
        </w:rPr>
        <w:t>Matica</w:t>
      </w:r>
      <w:r w:rsidRPr="00A327AA">
        <w:t xml:space="preserve"> je systémom </w:t>
      </w:r>
      <w:r w:rsidRPr="00A327AA">
        <w:rPr>
          <w:i/>
        </w:rPr>
        <w:t>m</w:t>
      </w:r>
      <w:r w:rsidRPr="00A327AA">
        <w:t xml:space="preserve"> x </w:t>
      </w:r>
      <w:r w:rsidRPr="00A327AA">
        <w:rPr>
          <w:i/>
        </w:rPr>
        <w:t>n</w:t>
      </w:r>
      <w:r w:rsidRPr="00A327AA">
        <w:t xml:space="preserve"> čísel (reálnych alebo komplexných), ktoré sú usporiadané do obdĺžnikového formátu o </w:t>
      </w:r>
      <w:r w:rsidRPr="00A327AA">
        <w:rPr>
          <w:i/>
        </w:rPr>
        <w:t>m</w:t>
      </w:r>
      <w:r w:rsidRPr="00A327AA">
        <w:t xml:space="preserve"> riadkoch a </w:t>
      </w:r>
      <w:r w:rsidRPr="00A327AA">
        <w:rPr>
          <w:i/>
        </w:rPr>
        <w:t>n</w:t>
      </w:r>
      <w:r w:rsidRPr="00A327AA">
        <w:t xml:space="preserve"> stĺpcoch.</w:t>
      </w:r>
    </w:p>
    <w:p w:rsidR="00EA7FF5" w:rsidRPr="00A327AA" w:rsidRDefault="00EA7FF5" w:rsidP="00EA7FF5">
      <w:pPr>
        <w:pStyle w:val="NormalnytextDP"/>
        <w:spacing w:before="240"/>
        <w:ind w:left="567" w:hanging="567"/>
        <w:rPr>
          <w:bCs/>
        </w:rPr>
      </w:pPr>
      <w:r w:rsidRPr="00A327AA">
        <w:rPr>
          <w:b/>
          <w:bCs/>
        </w:rPr>
        <w:t xml:space="preserve">Open source </w:t>
      </w:r>
      <w:r w:rsidRPr="00A327AA">
        <w:rPr>
          <w:bCs/>
        </w:rPr>
        <w:t>je vo všeobecnosti akákoľvek informácia dostupná verejnosti, za podmienky, že možnosť jej slobodného šírenia zostane zachovaná. Open-source softvér musí mať dostupný zdrojový kód. Koncoví používatelia musia mať právo voľne používať, modifikovať a šíriť softvér, ako aj právo baliť a predávať produkt.</w:t>
      </w:r>
    </w:p>
    <w:p w:rsidR="00EA7FF5" w:rsidRPr="00A327AA" w:rsidRDefault="00EA7FF5" w:rsidP="00EA7FF5">
      <w:pPr>
        <w:pStyle w:val="NormalnytextDP"/>
        <w:spacing w:before="240"/>
        <w:ind w:left="567" w:hanging="567"/>
        <w:rPr>
          <w:bCs/>
        </w:rPr>
      </w:pPr>
      <w:r w:rsidRPr="00A327AA">
        <w:rPr>
          <w:b/>
          <w:bCs/>
        </w:rPr>
        <w:t>Riedka</w:t>
      </w:r>
      <w:r w:rsidRPr="008E0362">
        <w:rPr>
          <w:b/>
          <w:bCs/>
        </w:rPr>
        <w:t xml:space="preserve"> matica</w:t>
      </w:r>
      <w:r w:rsidRPr="00A327AA">
        <w:rPr>
          <w:bCs/>
        </w:rPr>
        <w:t xml:space="preserve"> je matica, ktorej počet nenulových prvkov je výrazne menší než počet jej všetkých prvkov.</w:t>
      </w:r>
    </w:p>
    <w:p w:rsidR="00FE327F" w:rsidRPr="00A327AA" w:rsidRDefault="006056B1" w:rsidP="00B54CB1">
      <w:pPr>
        <w:pStyle w:val="NormalnytextDP"/>
        <w:spacing w:before="240"/>
        <w:ind w:left="567" w:hanging="567"/>
        <w:rPr>
          <w:bCs/>
        </w:rPr>
      </w:pPr>
      <w:r w:rsidRPr="00A327AA">
        <w:rPr>
          <w:b/>
          <w:bCs/>
        </w:rPr>
        <w:t>Súborový systém</w:t>
      </w:r>
      <w:r w:rsidR="00B54CB1" w:rsidRPr="00A327AA">
        <w:rPr>
          <w:b/>
          <w:bCs/>
        </w:rPr>
        <w:t xml:space="preserve"> </w:t>
      </w:r>
      <w:r w:rsidRPr="00A327AA">
        <w:rPr>
          <w:bCs/>
        </w:rPr>
        <w:t>je spôsob ukladania a organizovania počítačových súborov</w:t>
      </w:r>
      <w:r w:rsidR="000A045A" w:rsidRPr="00A327AA">
        <w:rPr>
          <w:bCs/>
        </w:rPr>
        <w:t> </w:t>
      </w:r>
      <w:r w:rsidRPr="00A327AA">
        <w:rPr>
          <w:bCs/>
        </w:rPr>
        <w:t>a</w:t>
      </w:r>
      <w:r w:rsidR="000A045A" w:rsidRPr="00A327AA">
        <w:rPr>
          <w:bCs/>
        </w:rPr>
        <w:t> </w:t>
      </w:r>
      <w:r w:rsidRPr="00A327AA">
        <w:rPr>
          <w:bCs/>
        </w:rPr>
        <w:t>údajov, ktoré obsahujú, a to tak, aby k nim bol umožnený jednoduchý prístup</w:t>
      </w:r>
      <w:r w:rsidR="004C0E4E" w:rsidRPr="00A327AA">
        <w:rPr>
          <w:bCs/>
        </w:rPr>
        <w:t>.</w:t>
      </w:r>
    </w:p>
    <w:p w:rsidR="00EA7FF5" w:rsidRPr="00A327AA" w:rsidRDefault="00EA7FF5" w:rsidP="00EA7FF5">
      <w:pPr>
        <w:pStyle w:val="NormalnytextDP"/>
        <w:spacing w:before="240"/>
        <w:ind w:left="567" w:hanging="567"/>
        <w:rPr>
          <w:bCs/>
        </w:rPr>
      </w:pPr>
      <w:r w:rsidRPr="00A327AA">
        <w:rPr>
          <w:b/>
          <w:bCs/>
        </w:rPr>
        <w:t>Transponovaná matica</w:t>
      </w:r>
      <w:r w:rsidRPr="00A327AA">
        <w:rPr>
          <w:bCs/>
        </w:rPr>
        <w:t xml:space="preserve"> je matica, ktorá vznikne z matice </w:t>
      </w:r>
      <w:r w:rsidRPr="00A327AA">
        <w:rPr>
          <w:b/>
          <w:bCs/>
        </w:rPr>
        <w:t>A</w:t>
      </w:r>
      <w:r w:rsidRPr="00A327AA">
        <w:rPr>
          <w:bCs/>
        </w:rPr>
        <w:t xml:space="preserve"> typu </w:t>
      </w:r>
      <w:r w:rsidRPr="00A327AA">
        <w:rPr>
          <w:bCs/>
          <w:i/>
        </w:rPr>
        <w:t>m</w:t>
      </w:r>
      <w:r w:rsidRPr="00A327AA">
        <w:rPr>
          <w:bCs/>
        </w:rPr>
        <w:t xml:space="preserve"> . </w:t>
      </w:r>
      <w:r w:rsidRPr="00A327AA">
        <w:rPr>
          <w:bCs/>
          <w:i/>
        </w:rPr>
        <w:t>n</w:t>
      </w:r>
      <w:r w:rsidRPr="00A327AA">
        <w:rPr>
          <w:bCs/>
        </w:rPr>
        <w:t xml:space="preserve"> zámenou riadkov a</w:t>
      </w:r>
      <w:r w:rsidR="00D076A8">
        <w:rPr>
          <w:bCs/>
        </w:rPr>
        <w:t> </w:t>
      </w:r>
      <w:r w:rsidRPr="00A327AA">
        <w:rPr>
          <w:bCs/>
        </w:rPr>
        <w:t>stĺpcov</w:t>
      </w:r>
      <w:r w:rsidR="00D076A8">
        <w:rPr>
          <w:bCs/>
        </w:rPr>
        <w:t>.</w:t>
      </w:r>
    </w:p>
    <w:p w:rsidR="00EA7FF5" w:rsidRPr="00A327AA" w:rsidRDefault="00EA7FF5" w:rsidP="00EA7FF5">
      <w:pPr>
        <w:pStyle w:val="NormalnytextDP"/>
        <w:spacing w:before="240"/>
        <w:ind w:left="567" w:hanging="567"/>
        <w:rPr>
          <w:bCs/>
        </w:rPr>
      </w:pPr>
      <w:r w:rsidRPr="00A327AA">
        <w:rPr>
          <w:b/>
          <w:bCs/>
        </w:rPr>
        <w:t>Vedúci prvok riadku matice</w:t>
      </w:r>
      <w:r w:rsidRPr="00A327AA">
        <w:rPr>
          <w:bCs/>
        </w:rPr>
        <w:t xml:space="preserve"> je prvý nenulový prvok. Ak všetky prvky riadku matice sú nulové, potom matica nemá vedúci prvok.</w:t>
      </w:r>
    </w:p>
    <w:p w:rsidR="0088496F" w:rsidRDefault="004977FF" w:rsidP="0088496F">
      <w:pPr>
        <w:pStyle w:val="NormalnytextDP"/>
        <w:spacing w:before="240"/>
        <w:ind w:left="567" w:hanging="567"/>
        <w:rPr>
          <w:bCs/>
        </w:rPr>
      </w:pPr>
      <w:r w:rsidRPr="00A327AA">
        <w:rPr>
          <w:b/>
          <w:bCs/>
        </w:rPr>
        <w:t xml:space="preserve">Vektor </w:t>
      </w:r>
      <w:r w:rsidRPr="00A327AA">
        <w:rPr>
          <w:bCs/>
        </w:rPr>
        <w:t xml:space="preserve">je usporiadanou </w:t>
      </w:r>
      <w:r w:rsidRPr="00A327AA">
        <w:rPr>
          <w:bCs/>
          <w:i/>
        </w:rPr>
        <w:t>n</w:t>
      </w:r>
      <w:r w:rsidRPr="00A327AA">
        <w:rPr>
          <w:bCs/>
        </w:rPr>
        <w:t xml:space="preserve">-ticou čísel, kde </w:t>
      </w:r>
      <w:r w:rsidRPr="00A327AA">
        <w:rPr>
          <w:bCs/>
          <w:i/>
        </w:rPr>
        <w:t>n</w:t>
      </w:r>
      <w:r w:rsidRPr="00A327AA">
        <w:rPr>
          <w:bCs/>
        </w:rPr>
        <w:t xml:space="preserve"> vyjadruje jeho rozmer</w:t>
      </w:r>
      <w:r w:rsidR="0088496F" w:rsidRPr="00A327AA">
        <w:rPr>
          <w:bCs/>
        </w:rPr>
        <w:t>.</w:t>
      </w:r>
    </w:p>
    <w:p w:rsidR="00FE327F" w:rsidRPr="0073680C" w:rsidRDefault="00FE327F" w:rsidP="009200FC">
      <w:pPr>
        <w:pStyle w:val="NadpisKapitolyII"/>
        <w:numPr>
          <w:ilvl w:val="0"/>
          <w:numId w:val="0"/>
        </w:numPr>
        <w:sectPr w:rsidR="00FE327F" w:rsidRPr="0073680C">
          <w:headerReference w:type="default" r:id="rId23"/>
          <w:footerReference w:type="default" r:id="rId24"/>
          <w:pgSz w:w="11906" w:h="16838" w:code="9"/>
          <w:pgMar w:top="1418" w:right="1418" w:bottom="1418" w:left="1985" w:header="851" w:footer="680" w:gutter="0"/>
          <w:cols w:space="708"/>
          <w:docGrid w:linePitch="360"/>
        </w:sectPr>
      </w:pPr>
      <w:bookmarkStart w:id="16" w:name="_Ref325305464"/>
    </w:p>
    <w:p w:rsidR="00FE327F" w:rsidRDefault="000C5ABE" w:rsidP="009B7DF3">
      <w:pPr>
        <w:pStyle w:val="NadpisKapitolyII"/>
        <w:numPr>
          <w:ilvl w:val="0"/>
          <w:numId w:val="0"/>
        </w:numPr>
      </w:pPr>
      <w:bookmarkStart w:id="17" w:name="_Toc224306309"/>
      <w:bookmarkStart w:id="18" w:name="_Toc325024078"/>
      <w:bookmarkStart w:id="19" w:name="_Toc325667139"/>
      <w:bookmarkEnd w:id="16"/>
      <w:r w:rsidRPr="0073680C">
        <w:lastRenderedPageBreak/>
        <w:t>Úvod</w:t>
      </w:r>
      <w:bookmarkEnd w:id="3"/>
      <w:bookmarkEnd w:id="17"/>
      <w:bookmarkEnd w:id="18"/>
      <w:bookmarkEnd w:id="19"/>
    </w:p>
    <w:p w:rsidR="006E4C95" w:rsidRPr="00A327AA" w:rsidRDefault="006E4C95" w:rsidP="006E4C95">
      <w:pPr>
        <w:pStyle w:val="NormalnytextDP"/>
      </w:pPr>
      <w:r w:rsidRPr="00A327AA">
        <w:t xml:space="preserve">Sústavy lineárnych rovníc. Význam existencie problémov tohto typu v reálnom svete dokazuje fakt, že so štandardnými postupmi hľadania ich riešení sa stretávame </w:t>
      </w:r>
      <w:r w:rsidR="0083611E" w:rsidRPr="00A327AA">
        <w:t xml:space="preserve">nielen </w:t>
      </w:r>
      <w:r w:rsidRPr="00A327AA">
        <w:t>na technick</w:t>
      </w:r>
      <w:r w:rsidR="00507AC2" w:rsidRPr="00A327AA">
        <w:t>y</w:t>
      </w:r>
      <w:r w:rsidRPr="00A327AA">
        <w:t xml:space="preserve"> </w:t>
      </w:r>
      <w:r w:rsidR="0083611E" w:rsidRPr="00A327AA">
        <w:t>ale aj netechnick</w:t>
      </w:r>
      <w:r w:rsidR="00507AC2" w:rsidRPr="00A327AA">
        <w:t xml:space="preserve">y </w:t>
      </w:r>
      <w:r w:rsidR="0083611E" w:rsidRPr="00A327AA">
        <w:t xml:space="preserve"> </w:t>
      </w:r>
      <w:r w:rsidRPr="00A327AA">
        <w:t>zameran</w:t>
      </w:r>
      <w:r w:rsidR="00507AC2" w:rsidRPr="00A327AA">
        <w:t>ých</w:t>
      </w:r>
      <w:r w:rsidRPr="00A327AA">
        <w:t xml:space="preserve"> vysok</w:t>
      </w:r>
      <w:r w:rsidR="00507AC2" w:rsidRPr="00A327AA">
        <w:t>ých</w:t>
      </w:r>
      <w:r w:rsidRPr="00A327AA">
        <w:t xml:space="preserve"> škol</w:t>
      </w:r>
      <w:r w:rsidR="00507AC2" w:rsidRPr="00A327AA">
        <w:t>ách</w:t>
      </w:r>
      <w:r w:rsidRPr="00A327AA">
        <w:t>. Akokoľvek, napriek tomu, že mnohí si osvoja základné poznatky a postupy realizácie vyučovaných metód, málokto</w:t>
      </w:r>
      <w:r w:rsidR="00A500AB" w:rsidRPr="00A327AA">
        <w:t xml:space="preserve"> si</w:t>
      </w:r>
      <w:r w:rsidRPr="00A327AA">
        <w:t xml:space="preserve"> je aj vedomý reálneho použitia rozoberanej problematiky v technickej (ba aj netechnickej) praxi.</w:t>
      </w:r>
    </w:p>
    <w:p w:rsidR="006E4C95" w:rsidRPr="00A327AA" w:rsidRDefault="006E4C95" w:rsidP="006E4C95">
      <w:pPr>
        <w:pStyle w:val="NormalnytextDP"/>
      </w:pPr>
      <w:r w:rsidRPr="00A327AA">
        <w:t xml:space="preserve">Aplikácia metód rozoberaných v bakalárskej práci, ktorú práve čítate, má širokú základňu. Sústavy lineárnych rovníc sa uplatňujú v oblastiach </w:t>
      </w:r>
      <w:r w:rsidR="00545F65" w:rsidRPr="00A327AA">
        <w:t xml:space="preserve">fyziky (charakteristika elektrických obvodov, optika, kvantová mechanika), </w:t>
      </w:r>
      <w:r w:rsidRPr="00A327AA">
        <w:t>ekonomiky a</w:t>
      </w:r>
      <w:r w:rsidR="004977FF" w:rsidRPr="00A327AA">
        <w:t> </w:t>
      </w:r>
      <w:r w:rsidRPr="00A327AA">
        <w:t>podnikania</w:t>
      </w:r>
      <w:r w:rsidR="004977FF" w:rsidRPr="00A327AA">
        <w:t xml:space="preserve"> (modelovanie ekonomických procesov)</w:t>
      </w:r>
      <w:r w:rsidRPr="00A327AA">
        <w:t>,</w:t>
      </w:r>
      <w:r w:rsidR="00D81E52" w:rsidRPr="00A327AA">
        <w:t xml:space="preserve"> mechaniky a </w:t>
      </w:r>
      <w:r w:rsidRPr="00A327AA">
        <w:t>elektroniky</w:t>
      </w:r>
      <w:r w:rsidR="00D81E52" w:rsidRPr="00A327AA">
        <w:t xml:space="preserve"> (lineárne stavové rovnice)</w:t>
      </w:r>
      <w:r w:rsidRPr="00A327AA">
        <w:t xml:space="preserve">, </w:t>
      </w:r>
      <w:r w:rsidR="00A32372" w:rsidRPr="00A327AA">
        <w:t>virtuálnej reality</w:t>
      </w:r>
      <w:r w:rsidR="007956FF" w:rsidRPr="00A327AA">
        <w:t xml:space="preserve"> a kybernetiky</w:t>
      </w:r>
      <w:r w:rsidR="00F5762A" w:rsidRPr="00A327AA">
        <w:t xml:space="preserve"> </w:t>
      </w:r>
      <w:r w:rsidRPr="00A327AA">
        <w:t>(</w:t>
      </w:r>
      <w:r w:rsidR="00D00A59" w:rsidRPr="00A327AA">
        <w:t xml:space="preserve">napr. </w:t>
      </w:r>
      <w:r w:rsidR="00545F65" w:rsidRPr="00A327AA">
        <w:t>transformácie z 3-dimenzionálneho priestoru do 2-dimenzionálneho priestoru obrazovky</w:t>
      </w:r>
      <w:r w:rsidR="000F5DF4" w:rsidRPr="00A327AA">
        <w:t>, robotický pohyb</w:t>
      </w:r>
      <w:r w:rsidRPr="00A327AA">
        <w:t>),</w:t>
      </w:r>
      <w:r w:rsidR="0027789C" w:rsidRPr="00A327AA">
        <w:t xml:space="preserve"> </w:t>
      </w:r>
      <w:r w:rsidRPr="00A327AA">
        <w:t xml:space="preserve">atď. </w:t>
      </w:r>
    </w:p>
    <w:p w:rsidR="005B0923" w:rsidRPr="00A327AA" w:rsidRDefault="005B0923">
      <w:pPr>
        <w:pStyle w:val="NormalnytextDP"/>
      </w:pPr>
      <w:r w:rsidRPr="00A327AA">
        <w:t xml:space="preserve">Téma sústav lineárnych rovníc je známa asi od roku 300 </w:t>
      </w:r>
      <w:r w:rsidR="00110352" w:rsidRPr="00A327AA">
        <w:t>pred naším letopočtom</w:t>
      </w:r>
      <w:r w:rsidRPr="00A327AA">
        <w:t xml:space="preserve"> – 200 n</w:t>
      </w:r>
      <w:r w:rsidR="00110352" w:rsidRPr="00A327AA">
        <w:t xml:space="preserve">ášho letopočtu, kedy sa ňou prvýkrát zaoberal čínsky matematik </w:t>
      </w:r>
      <w:r w:rsidR="00110352" w:rsidRPr="00A327AA">
        <w:rPr>
          <w:iCs/>
        </w:rPr>
        <w:t>Jiu Zhang Suan Shu</w:t>
      </w:r>
      <w:r w:rsidR="003469D5" w:rsidRPr="00A327AA">
        <w:t>.</w:t>
      </w:r>
      <w:r w:rsidR="003D3DE6" w:rsidRPr="00A327AA">
        <w:t xml:space="preserve"> Stále sa však vynakladá úsilie o efektívnejšie algoritmy riešenia </w:t>
      </w:r>
      <w:r w:rsidR="004E2157" w:rsidRPr="00A327AA">
        <w:t>sústav, čo však nie je cieľom predkladanej bakalárskej práce.</w:t>
      </w:r>
    </w:p>
    <w:p w:rsidR="009D5CFB" w:rsidRPr="00A327AA" w:rsidRDefault="00EA4AA3" w:rsidP="009D5CFB">
      <w:pPr>
        <w:pStyle w:val="NormalnytextDP"/>
      </w:pPr>
      <w:r w:rsidRPr="00A327AA">
        <w:t>Hlavnou úlohou je implementovať dosiaľ známe metódy riešenia sústav lineárnych rovníc tak, aby boli nielen prostriedkom dosiahnutia hľadaného riešenia, ale aj prínosom pre </w:t>
      </w:r>
      <w:r w:rsidR="00E5373D" w:rsidRPr="00A327AA">
        <w:t>samotného používateľa z výchovno-vzdelávacieho pohľadu.</w:t>
      </w:r>
      <w:r w:rsidR="009A0AFA" w:rsidRPr="00A327AA">
        <w:t xml:space="preserve"> Laicky povedané, pre ľubovoľnú </w:t>
      </w:r>
      <w:r w:rsidR="00875C67" w:rsidRPr="00A327AA">
        <w:t>rieši</w:t>
      </w:r>
      <w:r w:rsidR="009D4213" w:rsidRPr="00A327AA">
        <w:t xml:space="preserve">teľnú sústavu rovníc má program </w:t>
      </w:r>
      <w:r w:rsidR="00875C67" w:rsidRPr="00A327AA">
        <w:t xml:space="preserve">nájsť správne riešenie vrátane možnosti </w:t>
      </w:r>
      <w:r w:rsidR="009E5A2C" w:rsidRPr="00A327AA">
        <w:t>zobrazenia celého postupu riešenia</w:t>
      </w:r>
      <w:r w:rsidR="003857C1" w:rsidRPr="00A327AA">
        <w:t>, čo ocenia pravdepodobne najmä študenti</w:t>
      </w:r>
      <w:r w:rsidR="005D7099" w:rsidRPr="00A327AA">
        <w:t xml:space="preserve"> počas príprav na zápočtové previerky či skúšky</w:t>
      </w:r>
      <w:r w:rsidR="009E5A2C" w:rsidRPr="00A327AA">
        <w:t>.</w:t>
      </w:r>
    </w:p>
    <w:p w:rsidR="00FE327F" w:rsidRPr="00A327AA" w:rsidRDefault="009D5CFB" w:rsidP="00F970DD">
      <w:pPr>
        <w:pStyle w:val="NormalnytextDP"/>
      </w:pPr>
      <w:r w:rsidRPr="00A327AA">
        <w:t xml:space="preserve">Zdrojmi informácií sú najmä internetové zdroje, aj keď väčšina implementovaných algoritmov </w:t>
      </w:r>
      <w:r w:rsidR="005D7099" w:rsidRPr="00A327AA">
        <w:t>vychádza</w:t>
      </w:r>
      <w:r w:rsidR="00167A0F" w:rsidRPr="00A327AA">
        <w:t xml:space="preserve"> z teoretického základu matematických kníh uvedených v zozname </w:t>
      </w:r>
      <w:r w:rsidR="00F970DD" w:rsidRPr="00A327AA">
        <w:t>použitej literatúry.</w:t>
      </w:r>
    </w:p>
    <w:p w:rsidR="00845D4B" w:rsidRPr="00A327AA" w:rsidRDefault="00F970DD" w:rsidP="00845D4B">
      <w:pPr>
        <w:pStyle w:val="NormalnytextDP"/>
      </w:pPr>
      <w:r w:rsidRPr="00A327AA">
        <w:t xml:space="preserve">Tomu však predchádza </w:t>
      </w:r>
      <w:r w:rsidR="00965EAF" w:rsidRPr="00A327AA">
        <w:t>séria</w:t>
      </w:r>
      <w:r w:rsidRPr="00A327AA">
        <w:t xml:space="preserve"> kapito</w:t>
      </w:r>
      <w:r w:rsidR="004B203F" w:rsidRPr="00A327AA">
        <w:t>l, ktoré sú n</w:t>
      </w:r>
      <w:r w:rsidR="00D7280C" w:rsidRPr="00A327AA">
        <w:t>a seba nadväzujúce</w:t>
      </w:r>
      <w:r w:rsidR="004B203F" w:rsidRPr="00A327AA">
        <w:t>.</w:t>
      </w:r>
      <w:r w:rsidR="006304B4" w:rsidRPr="00A327AA">
        <w:t xml:space="preserve"> V prvej kapitole je formulovaná úloha s uvedením bližších požiadaviek, ktoré majú byť počas práce naplnené.</w:t>
      </w:r>
      <w:r w:rsidR="00CA203E" w:rsidRPr="00A327AA">
        <w:t xml:space="preserve"> Druhá kapitola, ako už názov napovedá, je skutočnou analýzou problematiky numerických metód zameraných na riešenie sústav lineárnych rovníc, kde sa už hlbšie rozoberajú východiská pre položenie teoretických základov, </w:t>
      </w:r>
      <w:r w:rsidR="00DA2ADE" w:rsidRPr="00A327AA">
        <w:t xml:space="preserve">podmienky algoritmizácie a dopad na </w:t>
      </w:r>
      <w:r w:rsidR="003F7F54" w:rsidRPr="00A327AA">
        <w:t xml:space="preserve">samotnú </w:t>
      </w:r>
      <w:r w:rsidR="00DA2ADE" w:rsidRPr="00A327AA">
        <w:t>implementáciu.</w:t>
      </w:r>
      <w:r w:rsidR="00DF58DC" w:rsidRPr="00A327AA">
        <w:t xml:space="preserve"> Matematické definície </w:t>
      </w:r>
      <w:r w:rsidR="00DF58DC" w:rsidRPr="00A327AA">
        <w:lastRenderedPageBreak/>
        <w:t>aj</w:t>
      </w:r>
      <w:r w:rsidR="00EB1B53">
        <w:t> </w:t>
      </w:r>
      <w:r w:rsidR="00DF58DC" w:rsidRPr="00A327AA">
        <w:t>abstraktnejší popis najpoužívanejších postupov tak, ako ho vníma autor práce, je</w:t>
      </w:r>
      <w:r w:rsidR="007F7B9C">
        <w:t> </w:t>
      </w:r>
      <w:r w:rsidR="00DF58DC" w:rsidRPr="00A327AA">
        <w:t>náplňou tretej kapitoly.</w:t>
      </w:r>
      <w:r w:rsidR="00096267" w:rsidRPr="00A327AA">
        <w:t xml:space="preserve"> V jej prvej </w:t>
      </w:r>
      <w:r w:rsidR="002836AB" w:rsidRPr="00A327AA">
        <w:t>podkapitole</w:t>
      </w:r>
      <w:r w:rsidR="00096267" w:rsidRPr="00A327AA">
        <w:t xml:space="preserve"> sa venuje presným metódam, v druhej zasa </w:t>
      </w:r>
      <w:r w:rsidR="00E00B1D" w:rsidRPr="00A327AA">
        <w:t>metódam približným</w:t>
      </w:r>
      <w:r w:rsidR="001A77FC" w:rsidRPr="00A327AA">
        <w:t>, tretia podkapitola je sumou sumáru nadobudnutých poznatkov (s poukázaním na vlastnosti potenciálne súvisiac</w:t>
      </w:r>
      <w:r w:rsidR="003E6A2E" w:rsidRPr="00A327AA">
        <w:t>ich</w:t>
      </w:r>
      <w:r w:rsidR="001A77FC" w:rsidRPr="00A327AA">
        <w:t xml:space="preserve"> </w:t>
      </w:r>
      <w:r w:rsidR="00830634" w:rsidRPr="00A327AA">
        <w:t>s programovou realizáciou</w:t>
      </w:r>
      <w:r w:rsidR="001A77FC" w:rsidRPr="00A327AA">
        <w:t>).</w:t>
      </w:r>
      <w:r w:rsidR="00B8061E" w:rsidRPr="00A327AA">
        <w:t xml:space="preserve"> Štvrtá kapitola je transformáciou získaných vedomostí do formy algoritmov vyjadrených pomocou zadefinovaného pseudojazyka.</w:t>
      </w:r>
      <w:r w:rsidR="00473C7F" w:rsidRPr="00A327AA">
        <w:t xml:space="preserve"> Funkcionalitu, komponenty, teda architektúru a ďalšie možnosti rozšírenia programu, môžete nájsť charakterizované v piatej tematickej časti, </w:t>
      </w:r>
      <w:r w:rsidR="00514B4D" w:rsidRPr="00A327AA">
        <w:t>ktorá úzko súvisí s</w:t>
      </w:r>
      <w:r w:rsidR="00FB4BD2" w:rsidRPr="00A327AA">
        <w:t> demonštráciou práce programu na základných príkladoch</w:t>
      </w:r>
      <w:r w:rsidR="00514B4D" w:rsidRPr="00A327AA">
        <w:t>, čo predstavuje poslednú kapitolu predkladanej práce.</w:t>
      </w:r>
    </w:p>
    <w:p w:rsidR="00845D4B" w:rsidRPr="0026770D" w:rsidRDefault="005754D8" w:rsidP="009D1CD7">
      <w:pPr>
        <w:pStyle w:val="NadpisKapitolyII"/>
        <w:numPr>
          <w:ilvl w:val="0"/>
          <w:numId w:val="16"/>
        </w:numPr>
      </w:pPr>
      <w:bookmarkStart w:id="20" w:name="_Toc325024079"/>
      <w:bookmarkStart w:id="21" w:name="_Toc325667140"/>
      <w:r w:rsidRPr="0026770D">
        <w:lastRenderedPageBreak/>
        <w:t xml:space="preserve">Numerické metódy riešenia sústav </w:t>
      </w:r>
      <w:r w:rsidRPr="00FC1EF6">
        <w:t>lineárnych</w:t>
      </w:r>
      <w:r w:rsidRPr="0026770D">
        <w:t xml:space="preserve"> rovníc</w:t>
      </w:r>
      <w:bookmarkEnd w:id="20"/>
      <w:bookmarkEnd w:id="21"/>
    </w:p>
    <w:p w:rsidR="00FE7B41" w:rsidRPr="0026770D" w:rsidRDefault="00C5762B" w:rsidP="008C0685">
      <w:pPr>
        <w:pStyle w:val="NormalnytextDP"/>
        <w:ind w:firstLine="567"/>
      </w:pPr>
      <w:r w:rsidRPr="0026770D">
        <w:t xml:space="preserve">Sústavou lineárnych rovníc je systém </w:t>
      </w:r>
      <w:r w:rsidRPr="0026770D">
        <w:rPr>
          <w:i/>
        </w:rPr>
        <w:t>m</w:t>
      </w:r>
      <w:r w:rsidRPr="0026770D">
        <w:t xml:space="preserve"> rovníc o </w:t>
      </w:r>
      <w:r w:rsidRPr="0026770D">
        <w:rPr>
          <w:i/>
        </w:rPr>
        <w:t>n</w:t>
      </w:r>
      <w:r w:rsidRPr="0026770D">
        <w:t xml:space="preserve"> neznámych</w:t>
      </w:r>
      <w:r w:rsidR="00A32635">
        <w:t>, tvaru</w:t>
      </w:r>
      <w:r w:rsidR="00AB46B6">
        <w:t xml:space="preserve"> </w:t>
      </w:r>
      <w:r w:rsidR="00A31E12">
        <w:fldChar w:fldCharType="begin"/>
      </w:r>
      <w:r w:rsidR="006D5DCA">
        <w:instrText xml:space="preserve"> REF _Ref324606565 \r \h </w:instrText>
      </w:r>
      <w:r w:rsidR="00A31E12">
        <w:fldChar w:fldCharType="separate"/>
      </w:r>
      <w:r w:rsidR="00344799">
        <w:t>[1]</w:t>
      </w:r>
      <w:r w:rsidR="00A31E12">
        <w:fldChar w:fldCharType="end"/>
      </w:r>
      <w:r w:rsidR="00FE7B41" w:rsidRPr="0026770D">
        <w:t>:</w:t>
      </w:r>
    </w:p>
    <w:p w:rsidR="001F3143" w:rsidRPr="0026770D" w:rsidRDefault="001F3143" w:rsidP="00BD0CA0">
      <w:pPr>
        <w:pStyle w:val="NormalnytextDP"/>
        <w:tabs>
          <w:tab w:val="center" w:pos="4111"/>
          <w:tab w:val="right" w:pos="8505"/>
        </w:tabs>
        <w:ind w:firstLine="567"/>
      </w:pPr>
      <w:r w:rsidRPr="0026770D">
        <w:rPr>
          <w:position w:val="-78"/>
          <w:szCs w:val="24"/>
        </w:rPr>
        <w:tab/>
      </w:r>
      <w:r w:rsidR="00BD0CA0" w:rsidRPr="0026770D">
        <w:rPr>
          <w:position w:val="-68"/>
          <w:szCs w:val="24"/>
        </w:rPr>
        <w:object w:dxaOrig="4680" w:dyaOrig="1480">
          <v:shape id="_x0000_i1027" type="#_x0000_t75" style="width:234.75pt;height:72.75pt" o:ole="">
            <v:imagedata r:id="rId25" o:title=""/>
          </v:shape>
          <o:OLEObject Type="Embed" ProgID="Equation.DSMT4" ShapeID="_x0000_i1027" DrawAspect="Content" ObjectID="_1400581677" r:id="rId26"/>
        </w:object>
      </w:r>
      <w:r w:rsidRPr="0026770D">
        <w:tab/>
        <w:t>(</w:t>
      </w:r>
      <w:bookmarkStart w:id="22" w:name="vseobTvarSustavyLinRovnic"/>
      <w:r w:rsidRPr="0026770D">
        <w:t>1</w:t>
      </w:r>
      <w:bookmarkEnd w:id="22"/>
      <w:r w:rsidRPr="0026770D">
        <w:t>)</w:t>
      </w:r>
    </w:p>
    <w:p w:rsidR="00F65A87" w:rsidRPr="0026770D" w:rsidRDefault="00F65A87" w:rsidP="008C0685">
      <w:pPr>
        <w:pStyle w:val="NormalnytextDP"/>
        <w:ind w:firstLine="567"/>
      </w:pPr>
      <w:r w:rsidRPr="0026770D">
        <w:t>Čísla</w:t>
      </w:r>
      <w:r w:rsidR="00885578" w:rsidRPr="0026770D">
        <w:t xml:space="preserve"> </w:t>
      </w:r>
      <w:r w:rsidRPr="0026770D">
        <w:rPr>
          <w:position w:val="-14"/>
        </w:rPr>
        <w:object w:dxaOrig="2820" w:dyaOrig="380">
          <v:shape id="_x0000_i1028" type="#_x0000_t75" style="width:141pt;height:18.75pt" o:ole="">
            <v:imagedata r:id="rId27" o:title=""/>
          </v:shape>
          <o:OLEObject Type="Embed" ProgID="Equation.DSMT4" ShapeID="_x0000_i1028" DrawAspect="Content" ObjectID="_1400581678" r:id="rId28"/>
        </w:object>
      </w:r>
      <w:r w:rsidR="00904E87" w:rsidRPr="0026770D">
        <w:t xml:space="preserve"> </w:t>
      </w:r>
      <w:r w:rsidRPr="0026770D">
        <w:t xml:space="preserve">nazývame </w:t>
      </w:r>
      <w:r w:rsidR="00904E87" w:rsidRPr="0026770D">
        <w:t xml:space="preserve">koeficientmi, </w:t>
      </w:r>
      <w:r w:rsidR="00972CAF" w:rsidRPr="0026770D">
        <w:t xml:space="preserve">čísla </w:t>
      </w:r>
      <w:r w:rsidR="00972CAF" w:rsidRPr="0026770D">
        <w:rPr>
          <w:position w:val="-12"/>
        </w:rPr>
        <w:object w:dxaOrig="1560" w:dyaOrig="360">
          <v:shape id="_x0000_i1029" type="#_x0000_t75" style="width:78pt;height:18.75pt" o:ole="" fillcolor="window">
            <v:imagedata r:id="rId29" o:title=""/>
          </v:shape>
          <o:OLEObject Type="Embed" ProgID="Equation.DSMT4" ShapeID="_x0000_i1029" DrawAspect="Content" ObjectID="_1400581679" r:id="rId30"/>
        </w:object>
      </w:r>
      <w:r w:rsidR="00972CAF" w:rsidRPr="0026770D">
        <w:t xml:space="preserve"> absolútnymi členmi a </w:t>
      </w:r>
      <w:r w:rsidR="009978E9" w:rsidRPr="0026770D">
        <w:rPr>
          <w:position w:val="-12"/>
        </w:rPr>
        <w:object w:dxaOrig="1100" w:dyaOrig="360">
          <v:shape id="_x0000_i1030" type="#_x0000_t75" style="width:54.75pt;height:18.75pt" o:ole="" fillcolor="window">
            <v:imagedata r:id="rId31" o:title=""/>
          </v:shape>
          <o:OLEObject Type="Embed" ProgID="Equation.DSMT4" ShapeID="_x0000_i1030" DrawAspect="Content" ObjectID="_1400581680" r:id="rId32"/>
        </w:object>
      </w:r>
      <w:r w:rsidR="00972CAF" w:rsidRPr="0026770D">
        <w:t xml:space="preserve"> neznámymi sústavy (</w:t>
      </w:r>
      <w:fldSimple w:instr=" REF vseobTvarSustavyLinRovnic \h  \* MERGEFORMAT ">
        <w:r w:rsidR="00344799" w:rsidRPr="0026770D">
          <w:t>1</w:t>
        </w:r>
      </w:fldSimple>
      <w:r w:rsidR="00972CAF" w:rsidRPr="0026770D">
        <w:t>).</w:t>
      </w:r>
    </w:p>
    <w:p w:rsidR="006E5BB6" w:rsidRDefault="006E5BB6" w:rsidP="008C0685">
      <w:pPr>
        <w:pStyle w:val="NormalnytextDP"/>
        <w:tabs>
          <w:tab w:val="right" w:pos="11057"/>
        </w:tabs>
        <w:ind w:firstLine="567"/>
      </w:pPr>
      <w:r w:rsidRPr="0026770D">
        <w:t>Sústavu (</w:t>
      </w:r>
      <w:fldSimple w:instr=" REF vseobTvarSustavyLinRovnic \h  \* MERGEFORMAT ">
        <w:r w:rsidR="00344799" w:rsidRPr="0026770D">
          <w:t>1</w:t>
        </w:r>
      </w:fldSimple>
      <w:r w:rsidRPr="0026770D">
        <w:t>) môžeme zapísať pomocou maticovej rovnice</w:t>
      </w:r>
    </w:p>
    <w:p w:rsidR="006E5BB6" w:rsidRDefault="00281DB9" w:rsidP="002D75A5">
      <w:pPr>
        <w:pStyle w:val="NormalnytextDP"/>
        <w:tabs>
          <w:tab w:val="center" w:pos="4111"/>
          <w:tab w:val="right" w:pos="8505"/>
        </w:tabs>
      </w:pPr>
      <w:r>
        <w:tab/>
      </w:r>
      <w:r w:rsidRPr="00281DB9">
        <w:rPr>
          <w:position w:val="-6"/>
        </w:rPr>
        <w:object w:dxaOrig="800" w:dyaOrig="279">
          <v:shape id="_x0000_i1031" type="#_x0000_t75" style="width:39pt;height:14.25pt" o:ole="">
            <v:imagedata r:id="rId33" o:title=""/>
          </v:shape>
          <o:OLEObject Type="Embed" ProgID="Equation.DSMT4" ShapeID="_x0000_i1031" DrawAspect="Content" ObjectID="_1400581681" r:id="rId34"/>
        </w:object>
      </w:r>
      <w:r w:rsidR="0031314A">
        <w:t>,</w:t>
      </w:r>
      <w:r>
        <w:tab/>
      </w:r>
      <w:r w:rsidR="00C07E46">
        <w:t>(</w:t>
      </w:r>
      <w:bookmarkStart w:id="23" w:name="maticovyTvarSustavyLinRovnic"/>
      <w:r w:rsidR="00C07E46">
        <w:t>2</w:t>
      </w:r>
      <w:bookmarkEnd w:id="23"/>
      <w:r w:rsidR="00C07E46">
        <w:t>)</w:t>
      </w:r>
    </w:p>
    <w:p w:rsidR="00F65A87" w:rsidRDefault="0031314A" w:rsidP="008A4B40">
      <w:pPr>
        <w:pStyle w:val="NormalnytextDP"/>
        <w:tabs>
          <w:tab w:val="right" w:pos="-5670"/>
        </w:tabs>
        <w:ind w:firstLine="0"/>
      </w:pPr>
      <w:r>
        <w:t>kde</w:t>
      </w:r>
      <w:r w:rsidR="00906560">
        <w:t xml:space="preserve"> </w:t>
      </w:r>
    </w:p>
    <w:p w:rsidR="00906560" w:rsidRPr="0026770D" w:rsidRDefault="00DA0AF0" w:rsidP="00726742">
      <w:pPr>
        <w:pStyle w:val="NormalnytextDP"/>
        <w:tabs>
          <w:tab w:val="center" w:pos="4111"/>
          <w:tab w:val="right" w:pos="8505"/>
        </w:tabs>
        <w:ind w:firstLine="567"/>
        <w:rPr>
          <w:position w:val="-78"/>
          <w:szCs w:val="24"/>
        </w:rPr>
      </w:pPr>
      <w:r>
        <w:rPr>
          <w:position w:val="-78"/>
          <w:szCs w:val="24"/>
        </w:rPr>
        <w:tab/>
      </w:r>
      <w:r w:rsidR="00F26D19" w:rsidRPr="0026770D">
        <w:rPr>
          <w:position w:val="-68"/>
          <w:szCs w:val="24"/>
        </w:rPr>
        <w:object w:dxaOrig="2720" w:dyaOrig="1480">
          <v:shape id="_x0000_i1032" type="#_x0000_t75" style="width:135.75pt;height:72.75pt" o:ole="">
            <v:imagedata r:id="rId35" o:title=""/>
          </v:shape>
          <o:OLEObject Type="Embed" ProgID="Equation.DSMT4" ShapeID="_x0000_i1032" DrawAspect="Content" ObjectID="_1400581682" r:id="rId36"/>
        </w:object>
      </w:r>
      <w:r w:rsidRPr="0026770D">
        <w:t xml:space="preserve"> </w:t>
      </w:r>
      <w:r w:rsidRPr="0026770D">
        <w:tab/>
        <w:t>(</w:t>
      </w:r>
      <w:bookmarkStart w:id="24" w:name="maticaKoeficientov_definicia"/>
      <w:r w:rsidRPr="0026770D">
        <w:t>3</w:t>
      </w:r>
      <w:bookmarkEnd w:id="24"/>
      <w:r w:rsidRPr="0026770D">
        <w:t>)</w:t>
      </w:r>
      <w:r w:rsidRPr="0026770D">
        <w:rPr>
          <w:position w:val="-78"/>
          <w:szCs w:val="24"/>
        </w:rPr>
        <w:t xml:space="preserve"> </w:t>
      </w:r>
    </w:p>
    <w:p w:rsidR="004C3CCB" w:rsidRPr="0026770D" w:rsidRDefault="00E848A7" w:rsidP="008A4B40">
      <w:pPr>
        <w:pStyle w:val="NormalnytextDP"/>
        <w:tabs>
          <w:tab w:val="right" w:pos="-5670"/>
        </w:tabs>
        <w:ind w:firstLine="0"/>
      </w:pPr>
      <w:r w:rsidRPr="0026770D">
        <w:t>je ma</w:t>
      </w:r>
      <w:r w:rsidR="00EF3EF0" w:rsidRPr="0026770D">
        <w:t>ticou koeficientov sústavy (</w:t>
      </w:r>
      <w:fldSimple w:instr=" REF vseobTvarSustavyLinRovnic \h  \* MERGEFORMAT ">
        <w:r w:rsidR="00344799" w:rsidRPr="0026770D">
          <w:t>1</w:t>
        </w:r>
      </w:fldSimple>
      <w:r w:rsidR="00EF3EF0" w:rsidRPr="0026770D">
        <w:t>),</w:t>
      </w:r>
    </w:p>
    <w:p w:rsidR="00A56785" w:rsidRPr="0026770D" w:rsidRDefault="004C3CCB" w:rsidP="00726742">
      <w:pPr>
        <w:pStyle w:val="NormalnytextDP"/>
        <w:tabs>
          <w:tab w:val="center" w:pos="4111"/>
          <w:tab w:val="right" w:pos="8505"/>
        </w:tabs>
        <w:ind w:firstLine="567"/>
      </w:pPr>
      <w:r w:rsidRPr="0026770D">
        <w:rPr>
          <w:position w:val="-120"/>
          <w:szCs w:val="24"/>
        </w:rPr>
        <w:tab/>
      </w:r>
      <w:r w:rsidR="00F26D19" w:rsidRPr="0026770D">
        <w:rPr>
          <w:position w:val="-104"/>
          <w:szCs w:val="24"/>
        </w:rPr>
        <w:object w:dxaOrig="920" w:dyaOrig="2200">
          <v:shape id="_x0000_i1033" type="#_x0000_t75" style="width:38.25pt;height:91.5pt" o:ole="">
            <v:imagedata r:id="rId37" o:title=""/>
          </v:shape>
          <o:OLEObject Type="Embed" ProgID="Equation.DSMT4" ShapeID="_x0000_i1033" DrawAspect="Content" ObjectID="_1400581683" r:id="rId38"/>
        </w:object>
      </w:r>
      <w:r w:rsidRPr="0026770D">
        <w:tab/>
        <w:t>(</w:t>
      </w:r>
      <w:bookmarkStart w:id="25" w:name="vektorPravychStran_definicia"/>
      <w:r w:rsidRPr="0026770D">
        <w:t>4</w:t>
      </w:r>
      <w:bookmarkEnd w:id="25"/>
      <w:r w:rsidRPr="0026770D">
        <w:t>)</w:t>
      </w:r>
    </w:p>
    <w:p w:rsidR="007374F1" w:rsidRPr="0026770D" w:rsidRDefault="007923AB" w:rsidP="008A4B40">
      <w:pPr>
        <w:pStyle w:val="NormalnytextDP"/>
        <w:ind w:firstLine="0"/>
      </w:pPr>
      <w:r w:rsidRPr="0026770D">
        <w:t xml:space="preserve">je </w:t>
      </w:r>
      <w:r w:rsidR="00DE77D9" w:rsidRPr="0026770D">
        <w:t>matic</w:t>
      </w:r>
      <w:r w:rsidRPr="0026770D">
        <w:t>ou</w:t>
      </w:r>
      <w:r w:rsidR="00DE77D9" w:rsidRPr="0026770D">
        <w:t xml:space="preserve"> </w:t>
      </w:r>
      <w:r w:rsidR="005D3943" w:rsidRPr="0026770D">
        <w:t>absolútnych členov</w:t>
      </w:r>
      <w:r w:rsidR="000A2C8D" w:rsidRPr="0026770D">
        <w:rPr>
          <w:rStyle w:val="Odkaznapoznmkupodiarou"/>
        </w:rPr>
        <w:footnoteReference w:id="1"/>
      </w:r>
      <w:r w:rsidR="006E4279" w:rsidRPr="0026770D">
        <w:t xml:space="preserve"> </w:t>
      </w:r>
      <w:r w:rsidR="007374F1" w:rsidRPr="0026770D">
        <w:t xml:space="preserve">a </w:t>
      </w:r>
    </w:p>
    <w:p w:rsidR="007374F1" w:rsidRPr="0026770D" w:rsidRDefault="002122E3" w:rsidP="00726742">
      <w:pPr>
        <w:pStyle w:val="NormalnytextDP"/>
        <w:tabs>
          <w:tab w:val="center" w:pos="4111"/>
          <w:tab w:val="right" w:pos="8505"/>
        </w:tabs>
        <w:ind w:firstLine="567"/>
      </w:pPr>
      <w:r w:rsidRPr="0026770D">
        <w:rPr>
          <w:position w:val="-14"/>
          <w:szCs w:val="24"/>
        </w:rPr>
        <w:tab/>
      </w:r>
      <w:r w:rsidR="00130DDC" w:rsidRPr="0026770D">
        <w:rPr>
          <w:position w:val="-104"/>
          <w:szCs w:val="24"/>
        </w:rPr>
        <w:object w:dxaOrig="4020" w:dyaOrig="2200">
          <v:shape id="_x0000_i1034" type="#_x0000_t75" style="width:171pt;height:93.75pt" o:ole="">
            <v:imagedata r:id="rId39" o:title=""/>
          </v:shape>
          <o:OLEObject Type="Embed" ProgID="Equation.DSMT4" ShapeID="_x0000_i1034" DrawAspect="Content" ObjectID="_1400581684" r:id="rId40"/>
        </w:object>
      </w:r>
      <w:r w:rsidRPr="0026770D">
        <w:rPr>
          <w:position w:val="-14"/>
          <w:szCs w:val="24"/>
        </w:rPr>
        <w:tab/>
      </w:r>
      <w:r w:rsidR="007374F1" w:rsidRPr="0026770D">
        <w:t xml:space="preserve"> (</w:t>
      </w:r>
      <w:bookmarkStart w:id="26" w:name="vektorRieseniaX_definicia"/>
      <w:r w:rsidR="007374F1" w:rsidRPr="0026770D">
        <w:t>5</w:t>
      </w:r>
      <w:bookmarkEnd w:id="26"/>
      <w:r w:rsidR="007374F1" w:rsidRPr="0026770D">
        <w:t>)</w:t>
      </w:r>
    </w:p>
    <w:p w:rsidR="0001053A" w:rsidRPr="0026770D" w:rsidRDefault="00BC16FF" w:rsidP="008A4B40">
      <w:pPr>
        <w:pStyle w:val="NormalnytextDP"/>
        <w:tabs>
          <w:tab w:val="right" w:pos="-5245"/>
          <w:tab w:val="center" w:pos="-3119"/>
        </w:tabs>
        <w:ind w:firstLine="0"/>
      </w:pPr>
      <w:r w:rsidRPr="0026770D">
        <w:t xml:space="preserve">je </w:t>
      </w:r>
      <w:r w:rsidR="00BF2FD2" w:rsidRPr="0026770D">
        <w:t>m</w:t>
      </w:r>
      <w:r w:rsidR="00D04517" w:rsidRPr="0026770D">
        <w:t>atic</w:t>
      </w:r>
      <w:r w:rsidR="00F34F98" w:rsidRPr="0026770D">
        <w:t>ou</w:t>
      </w:r>
      <w:r w:rsidR="00D04517" w:rsidRPr="0026770D">
        <w:t xml:space="preserve"> neznámych</w:t>
      </w:r>
      <w:r w:rsidR="00324DBA" w:rsidRPr="0026770D">
        <w:rPr>
          <w:rStyle w:val="Odkaznapoznmkupodiarou"/>
        </w:rPr>
        <w:footnoteReference w:id="2"/>
      </w:r>
      <w:r w:rsidR="0001053A" w:rsidRPr="0026770D">
        <w:t xml:space="preserve"> </w:t>
      </w:r>
      <w:r w:rsidR="00ED1EA5" w:rsidRPr="0026770D">
        <w:t>sústavy</w:t>
      </w:r>
      <w:r w:rsidR="0001053A" w:rsidRPr="0026770D">
        <w:t xml:space="preserve"> (</w:t>
      </w:r>
      <w:fldSimple w:instr=" REF vseobTvarSustavyLinRovnic \h  \* MERGEFORMAT ">
        <w:r w:rsidR="00344799" w:rsidRPr="0026770D">
          <w:t>1</w:t>
        </w:r>
      </w:fldSimple>
      <w:r w:rsidR="0001053A" w:rsidRPr="0026770D">
        <w:t>)</w:t>
      </w:r>
      <w:r w:rsidR="00184B0D" w:rsidRPr="0026770D">
        <w:t>.</w:t>
      </w:r>
    </w:p>
    <w:p w:rsidR="001338D9" w:rsidRPr="0026770D" w:rsidRDefault="001338D9" w:rsidP="001855D4">
      <w:pPr>
        <w:pStyle w:val="NormalnytextDP"/>
        <w:ind w:firstLine="567"/>
      </w:pPr>
      <w:r w:rsidRPr="0026770D">
        <w:lastRenderedPageBreak/>
        <w:t xml:space="preserve">Ak </w:t>
      </w:r>
      <w:r w:rsidR="005534AB" w:rsidRPr="0026770D">
        <w:t>v</w:t>
      </w:r>
      <w:r w:rsidRPr="0026770D">
        <w:t xml:space="preserve"> zápis</w:t>
      </w:r>
      <w:r w:rsidR="005534AB" w:rsidRPr="0026770D">
        <w:t>e</w:t>
      </w:r>
      <w:r w:rsidRPr="0026770D">
        <w:t xml:space="preserve"> v maticovom tvare chceme </w:t>
      </w:r>
      <w:r w:rsidR="005534AB" w:rsidRPr="0026770D">
        <w:t>uviesť</w:t>
      </w:r>
      <w:r w:rsidRPr="0026770D">
        <w:t xml:space="preserve"> aj absolútne členy, sústavu (</w:t>
      </w:r>
      <w:fldSimple w:instr=" REF vseobTvarSustavyLinRovnic \h  \* MERGEFORMAT ">
        <w:r w:rsidR="00344799" w:rsidRPr="0026770D">
          <w:t>1</w:t>
        </w:r>
      </w:fldSimple>
      <w:r w:rsidRPr="0026770D">
        <w:t>) potom zapíšeme ako</w:t>
      </w:r>
    </w:p>
    <w:p w:rsidR="001338D9" w:rsidRPr="0026770D" w:rsidRDefault="00C5762B" w:rsidP="002D75A5">
      <w:pPr>
        <w:pStyle w:val="NormalnytextDP"/>
        <w:tabs>
          <w:tab w:val="center" w:pos="4253"/>
          <w:tab w:val="right" w:pos="8505"/>
        </w:tabs>
        <w:ind w:firstLine="0"/>
      </w:pPr>
      <w:r w:rsidRPr="0026770D">
        <w:rPr>
          <w:position w:val="-78"/>
          <w:szCs w:val="24"/>
        </w:rPr>
        <w:tab/>
      </w:r>
      <w:r w:rsidR="00130DDC" w:rsidRPr="0026770D">
        <w:rPr>
          <w:position w:val="-68"/>
          <w:szCs w:val="24"/>
        </w:rPr>
        <w:object w:dxaOrig="2840" w:dyaOrig="1480">
          <v:shape id="_x0000_i1035" type="#_x0000_t75" style="width:141.75pt;height:72.75pt" o:ole="">
            <v:imagedata r:id="rId41" o:title=""/>
          </v:shape>
          <o:OLEObject Type="Embed" ProgID="Equation.DSMT4" ShapeID="_x0000_i1035" DrawAspect="Content" ObjectID="_1400581685" r:id="rId42"/>
        </w:object>
      </w:r>
      <w:r w:rsidRPr="0026770D">
        <w:t xml:space="preserve"> </w:t>
      </w:r>
      <w:r w:rsidRPr="0026770D">
        <w:tab/>
      </w:r>
      <w:r w:rsidR="005F1723" w:rsidRPr="0026770D">
        <w:t>(</w:t>
      </w:r>
      <w:bookmarkStart w:id="27" w:name="rosirenyMaticovyTvarSustavyLinRovnic"/>
      <w:r w:rsidR="005F1723" w:rsidRPr="0026770D">
        <w:t>6</w:t>
      </w:r>
      <w:bookmarkEnd w:id="27"/>
      <w:r w:rsidR="005F1723" w:rsidRPr="0026770D">
        <w:t>)</w:t>
      </w:r>
    </w:p>
    <w:p w:rsidR="009508AF" w:rsidRPr="0026770D" w:rsidRDefault="000C5E7C" w:rsidP="001855D4">
      <w:pPr>
        <w:pStyle w:val="NormalnytextDP"/>
        <w:tabs>
          <w:tab w:val="right" w:pos="-5670"/>
        </w:tabs>
        <w:ind w:firstLine="0"/>
      </w:pPr>
      <w:r w:rsidRPr="0026770D">
        <w:t>a</w:t>
      </w:r>
      <w:r w:rsidR="005F1723" w:rsidRPr="0026770D">
        <w:t> nazývame ju rozšírenou maticou sústavy</w:t>
      </w:r>
      <w:r w:rsidR="00B165BC">
        <w:t xml:space="preserve"> </w:t>
      </w:r>
      <w:r w:rsidR="00A31E12">
        <w:rPr>
          <w:lang w:val="en-US"/>
        </w:rPr>
        <w:fldChar w:fldCharType="begin"/>
      </w:r>
      <w:r w:rsidR="00CF6975">
        <w:instrText xml:space="preserve"> REF _Ref325515032 \r \h </w:instrText>
      </w:r>
      <w:r w:rsidR="00A31E12">
        <w:rPr>
          <w:lang w:val="en-US"/>
        </w:rPr>
      </w:r>
      <w:r w:rsidR="00A31E12">
        <w:rPr>
          <w:lang w:val="en-US"/>
        </w:rPr>
        <w:fldChar w:fldCharType="separate"/>
      </w:r>
      <w:r w:rsidR="00344799">
        <w:t>[2]</w:t>
      </w:r>
      <w:r w:rsidR="00A31E12">
        <w:rPr>
          <w:lang w:val="en-US"/>
        </w:rPr>
        <w:fldChar w:fldCharType="end"/>
      </w:r>
      <w:r w:rsidR="005F1723" w:rsidRPr="0026770D">
        <w:t>.</w:t>
      </w:r>
    </w:p>
    <w:p w:rsidR="00B40B26" w:rsidRPr="0026770D" w:rsidRDefault="009508AF" w:rsidP="001855D4">
      <w:pPr>
        <w:pStyle w:val="NormalnytextDP"/>
        <w:ind w:firstLine="567"/>
      </w:pPr>
      <w:r w:rsidRPr="0026770D">
        <w:t xml:space="preserve">Ďalšou formou, s ktorou sa stretneme v nasledujúcich kapitolách, je tzv. </w:t>
      </w:r>
      <w:r w:rsidRPr="0026770D">
        <w:rPr>
          <w:i/>
        </w:rPr>
        <w:t>doln</w:t>
      </w:r>
      <w:r w:rsidR="00862B90">
        <w:rPr>
          <w:i/>
        </w:rPr>
        <w:t>á</w:t>
      </w:r>
      <w:r w:rsidRPr="0026770D">
        <w:rPr>
          <w:i/>
        </w:rPr>
        <w:t xml:space="preserve"> trojuholníkov</w:t>
      </w:r>
      <w:r w:rsidR="00862B90">
        <w:rPr>
          <w:i/>
        </w:rPr>
        <w:t>á</w:t>
      </w:r>
      <w:r w:rsidRPr="0026770D">
        <w:rPr>
          <w:i/>
        </w:rPr>
        <w:t xml:space="preserve"> </w:t>
      </w:r>
      <w:r w:rsidR="00862B90">
        <w:rPr>
          <w:i/>
        </w:rPr>
        <w:t>matica</w:t>
      </w:r>
      <w:r w:rsidRPr="0026770D">
        <w:t xml:space="preserve"> (v </w:t>
      </w:r>
      <w:r w:rsidR="00862B90">
        <w:t>tomto prípade rozšírená</w:t>
      </w:r>
      <w:r w:rsidR="002A0032">
        <w:t xml:space="preserve"> o vektor pravých strán</w:t>
      </w:r>
      <w:r w:rsidR="00862B90">
        <w:t>)</w:t>
      </w:r>
      <w:r w:rsidRPr="0026770D">
        <w:t xml:space="preserve"> a vyzerá nasledovne</w:t>
      </w:r>
      <w:r w:rsidR="00983E4D" w:rsidRPr="0026770D">
        <w:t>:</w:t>
      </w:r>
    </w:p>
    <w:p w:rsidR="006B76EF" w:rsidRPr="0026770D" w:rsidRDefault="0084374D" w:rsidP="005712AD">
      <w:pPr>
        <w:pStyle w:val="NormalnytextDP"/>
        <w:tabs>
          <w:tab w:val="right" w:pos="-5670"/>
          <w:tab w:val="center" w:pos="4253"/>
          <w:tab w:val="right" w:pos="8505"/>
        </w:tabs>
        <w:ind w:firstLine="0"/>
      </w:pPr>
      <w:r w:rsidRPr="0026770D">
        <w:rPr>
          <w:position w:val="-78"/>
          <w:szCs w:val="24"/>
        </w:rPr>
        <w:tab/>
      </w:r>
      <w:r w:rsidR="00B858FD" w:rsidRPr="0026770D">
        <w:rPr>
          <w:position w:val="-68"/>
          <w:szCs w:val="24"/>
        </w:rPr>
        <w:object w:dxaOrig="2799" w:dyaOrig="1480">
          <v:shape id="_x0000_i1036" type="#_x0000_t75" style="width:139.5pt;height:72.75pt" o:ole="">
            <v:imagedata r:id="rId43" o:title=""/>
          </v:shape>
          <o:OLEObject Type="Embed" ProgID="Equation.DSMT4" ShapeID="_x0000_i1036" DrawAspect="Content" ObjectID="_1400581686" r:id="rId44"/>
        </w:object>
      </w:r>
      <w:r w:rsidR="00F16790">
        <w:t>.</w:t>
      </w:r>
      <w:r w:rsidR="00F16790">
        <w:tab/>
      </w:r>
      <w:r w:rsidRPr="0026770D">
        <w:t>(7)</w:t>
      </w:r>
    </w:p>
    <w:p w:rsidR="00BC665C" w:rsidRDefault="00BC665C" w:rsidP="001855D4">
      <w:pPr>
        <w:pStyle w:val="NormalnytextDP"/>
        <w:tabs>
          <w:tab w:val="right" w:pos="-5670"/>
        </w:tabs>
        <w:ind w:firstLine="0"/>
      </w:pPr>
      <w:r w:rsidRPr="0026770D">
        <w:t xml:space="preserve">Čiže </w:t>
      </w:r>
      <w:r w:rsidR="003E560D" w:rsidRPr="0026770D">
        <w:rPr>
          <w:position w:val="-10"/>
        </w:rPr>
        <w:object w:dxaOrig="2420" w:dyaOrig="320">
          <v:shape id="_x0000_i1037" type="#_x0000_t75" style="width:120.75pt;height:15.75pt" o:ole="">
            <v:imagedata r:id="rId45" o:title=""/>
          </v:shape>
          <o:OLEObject Type="Embed" ProgID="Equation.DSMT4" ShapeID="_x0000_i1037" DrawAspect="Content" ObjectID="_1400581687" r:id="rId46"/>
        </w:object>
      </w:r>
      <w:r w:rsidR="003E560D" w:rsidRPr="0026770D">
        <w:t xml:space="preserve"> platí </w:t>
      </w:r>
      <w:r w:rsidR="003E560D" w:rsidRPr="0026770D">
        <w:rPr>
          <w:position w:val="-12"/>
        </w:rPr>
        <w:object w:dxaOrig="680" w:dyaOrig="360">
          <v:shape id="_x0000_i1038" type="#_x0000_t75" style="width:33.75pt;height:18.75pt" o:ole="">
            <v:imagedata r:id="rId47" o:title=""/>
          </v:shape>
          <o:OLEObject Type="Embed" ProgID="Equation.DSMT4" ShapeID="_x0000_i1038" DrawAspect="Content" ObjectID="_1400581688" r:id="rId48"/>
        </w:object>
      </w:r>
      <w:r w:rsidRPr="0026770D">
        <w:t>.</w:t>
      </w:r>
    </w:p>
    <w:p w:rsidR="00CC21E9" w:rsidRPr="0026770D" w:rsidRDefault="00CC21E9" w:rsidP="001855D4">
      <w:pPr>
        <w:pStyle w:val="NormalnytextDP"/>
        <w:tabs>
          <w:tab w:val="right" w:pos="-5670"/>
        </w:tabs>
        <w:ind w:firstLine="0"/>
      </w:pPr>
      <w:r>
        <w:t xml:space="preserve">Matica, ktorej všetky prvky </w:t>
      </w:r>
      <w:r w:rsidR="0041380A">
        <w:t>sú rovné nule</w:t>
      </w:r>
      <w:r>
        <w:t>, sa nazýva nulová matica</w:t>
      </w:r>
      <w:r w:rsidR="0041380A">
        <w:t xml:space="preserve"> a označuje sa </w:t>
      </w:r>
      <w:r w:rsidR="0041380A">
        <w:rPr>
          <w:b/>
        </w:rPr>
        <w:t>0</w:t>
      </w:r>
      <w:r w:rsidR="00E12305">
        <w:rPr>
          <w:rStyle w:val="Odkaznapoznmkupodiarou"/>
          <w:b/>
        </w:rPr>
        <w:footnoteReference w:id="3"/>
      </w:r>
      <w:r>
        <w:t>.</w:t>
      </w:r>
    </w:p>
    <w:p w:rsidR="00117774" w:rsidRPr="0026770D" w:rsidRDefault="00472753" w:rsidP="001855D4">
      <w:pPr>
        <w:pStyle w:val="NormalnytextDP"/>
        <w:tabs>
          <w:tab w:val="right" w:pos="-5670"/>
        </w:tabs>
        <w:ind w:firstLine="567"/>
      </w:pPr>
      <w:r w:rsidRPr="00C6498C">
        <w:rPr>
          <w:b/>
        </w:rPr>
        <w:t>Veta:</w:t>
      </w:r>
      <w:r>
        <w:t xml:space="preserve"> </w:t>
      </w:r>
      <w:r w:rsidRPr="00472753">
        <w:t>Hodnosť každej nenulovej matice sa rovná maximálnemu počtu nenulových riadkov s ňou ekvivalentnej trojuholníkovej matice</w:t>
      </w:r>
      <w:r w:rsidR="00A66642" w:rsidRPr="0026770D">
        <w:t>.</w:t>
      </w:r>
    </w:p>
    <w:p w:rsidR="00EA5E92" w:rsidRPr="0026770D" w:rsidRDefault="001755AA" w:rsidP="001855D4">
      <w:pPr>
        <w:pStyle w:val="NormalnytextDP"/>
        <w:tabs>
          <w:tab w:val="right" w:pos="-5670"/>
        </w:tabs>
        <w:ind w:firstLine="567"/>
      </w:pPr>
      <w:r w:rsidRPr="0026770D">
        <w:t>Riešením sústavy (</w:t>
      </w:r>
      <w:fldSimple w:instr=" REF vseobTvarSustavyLinRovnic \h  \* MERGEFORMAT ">
        <w:r w:rsidR="00344799" w:rsidRPr="0026770D">
          <w:t>1</w:t>
        </w:r>
      </w:fldSimple>
      <w:r w:rsidRPr="0026770D">
        <w:t xml:space="preserve">) sa nazýva každá usporiadaná </w:t>
      </w:r>
      <w:r w:rsidRPr="0026770D">
        <w:rPr>
          <w:i/>
        </w:rPr>
        <w:t>n</w:t>
      </w:r>
      <w:r w:rsidR="00684212" w:rsidRPr="0026770D">
        <w:t>-tica reálnych čísel</w:t>
      </w:r>
      <w:r w:rsidR="003E6190">
        <w:t> </w:t>
      </w:r>
      <w:r w:rsidR="00D91F67" w:rsidRPr="0026770D">
        <w:rPr>
          <w:position w:val="-12"/>
        </w:rPr>
        <w:object w:dxaOrig="1020" w:dyaOrig="360">
          <v:shape id="_x0000_i1039" type="#_x0000_t75" style="width:51pt;height:18.75pt" o:ole="" fillcolor="window">
            <v:imagedata r:id="rId49" o:title=""/>
          </v:shape>
          <o:OLEObject Type="Embed" ProgID="Equation.3" ShapeID="_x0000_i1039" DrawAspect="Content" ObjectID="_1400581689" r:id="rId50"/>
        </w:object>
      </w:r>
      <w:r w:rsidRPr="0026770D">
        <w:t xml:space="preserve">, ktorá spĺňa všetky rovnice sústavy </w:t>
      </w:r>
      <w:r w:rsidR="009E62C6" w:rsidRPr="0026770D">
        <w:t>(</w:t>
      </w:r>
      <w:fldSimple w:instr=" REF vseobTvarSustavyLinRovnic \h  \* MERGEFORMAT ">
        <w:r w:rsidR="00344799" w:rsidRPr="0026770D">
          <w:t>1</w:t>
        </w:r>
      </w:fldSimple>
      <w:r w:rsidR="009E62C6" w:rsidRPr="0026770D">
        <w:t>)</w:t>
      </w:r>
      <w:r w:rsidRPr="0026770D">
        <w:t>.</w:t>
      </w:r>
      <w:r w:rsidR="00117774" w:rsidRPr="0026770D">
        <w:t xml:space="preserve"> </w:t>
      </w:r>
      <w:r w:rsidRPr="0026770D">
        <w:t xml:space="preserve">Vyriešiť sústavu znamená nájsť všetky jej riešenia. </w:t>
      </w:r>
      <w:r w:rsidR="00117774" w:rsidRPr="0026770D">
        <w:t xml:space="preserve">Počet riešení pre danú sústavu charakterizuje </w:t>
      </w:r>
      <w:r w:rsidR="00B75DDD">
        <w:rPr>
          <w:b/>
        </w:rPr>
        <w:t>Frobe</w:t>
      </w:r>
      <w:r w:rsidR="00117774" w:rsidRPr="0026770D">
        <w:rPr>
          <w:b/>
        </w:rPr>
        <w:t>niova veta</w:t>
      </w:r>
      <w:r w:rsidR="00117774" w:rsidRPr="0026770D">
        <w:t>:</w:t>
      </w:r>
    </w:p>
    <w:p w:rsidR="00EA5E92" w:rsidRPr="0026770D" w:rsidRDefault="00EA5E92" w:rsidP="00C015A8">
      <w:pPr>
        <w:pStyle w:val="NormalnytextDP"/>
        <w:tabs>
          <w:tab w:val="right" w:pos="-5670"/>
        </w:tabs>
        <w:ind w:firstLine="567"/>
      </w:pPr>
      <w:r w:rsidRPr="0026770D">
        <w:t xml:space="preserve">Sústava lineárnych rovníc </w:t>
      </w:r>
      <w:r w:rsidR="008E566C" w:rsidRPr="0026770D">
        <w:t>(</w:t>
      </w:r>
      <w:fldSimple w:instr=" REF vseobTvarSustavyLinRovnic \h  \* MERGEFORMAT ">
        <w:r w:rsidR="00344799" w:rsidRPr="0026770D">
          <w:t>1</w:t>
        </w:r>
      </w:fldSimple>
      <w:r w:rsidR="008E566C" w:rsidRPr="0026770D">
        <w:t>)</w:t>
      </w:r>
      <w:r w:rsidRPr="0026770D">
        <w:t xml:space="preserve"> má riešenie práve vtedy, ak hodnosť matice sústavy </w:t>
      </w:r>
      <w:r w:rsidR="00744C3E" w:rsidRPr="0026770D">
        <w:t>(</w:t>
      </w:r>
      <w:fldSimple w:instr=" REF vseobTvarSustavyLinRovnic \h  \* MERGEFORMAT ">
        <w:r w:rsidR="00344799" w:rsidRPr="0026770D">
          <w:t>1</w:t>
        </w:r>
      </w:fldSimple>
      <w:r w:rsidR="00744C3E" w:rsidRPr="0026770D">
        <w:t>)</w:t>
      </w:r>
      <w:r w:rsidRPr="0026770D">
        <w:t xml:space="preserve"> sa rovná hodnosti rozšírenej matice sústavy </w:t>
      </w:r>
      <w:r w:rsidR="002B20A5" w:rsidRPr="0026770D">
        <w:t>(</w:t>
      </w:r>
      <w:fldSimple w:instr=" REF vseobTvarSustavyLinRovnic \h  \* MERGEFORMAT ">
        <w:r w:rsidR="00344799" w:rsidRPr="0026770D">
          <w:t>1</w:t>
        </w:r>
      </w:fldSimple>
      <w:r w:rsidR="002B20A5" w:rsidRPr="0026770D">
        <w:t>)</w:t>
      </w:r>
      <w:r w:rsidRPr="0026770D">
        <w:t xml:space="preserve">, t.j. </w:t>
      </w:r>
      <w:r w:rsidRPr="0026770D">
        <w:rPr>
          <w:position w:val="-10"/>
          <w:sz w:val="22"/>
        </w:rPr>
        <w:object w:dxaOrig="1340" w:dyaOrig="340">
          <v:shape id="_x0000_i1040" type="#_x0000_t75" style="width:66.75pt;height:17.25pt" o:ole="" fillcolor="window">
            <v:imagedata r:id="rId51" o:title=""/>
          </v:shape>
          <o:OLEObject Type="Embed" ProgID="Equation.3" ShapeID="_x0000_i1040" DrawAspect="Content" ObjectID="_1400581690" r:id="rId52"/>
        </w:object>
      </w:r>
      <w:r w:rsidRPr="0026770D">
        <w:rPr>
          <w:sz w:val="22"/>
        </w:rPr>
        <w:t>.</w:t>
      </w:r>
    </w:p>
    <w:p w:rsidR="00117774" w:rsidRPr="0026770D" w:rsidRDefault="00117774" w:rsidP="009D1CD7">
      <w:pPr>
        <w:pStyle w:val="NormalnytextDP"/>
        <w:numPr>
          <w:ilvl w:val="0"/>
          <w:numId w:val="7"/>
        </w:numPr>
        <w:tabs>
          <w:tab w:val="right" w:pos="-5670"/>
        </w:tabs>
        <w:ind w:hanging="436"/>
      </w:pPr>
      <w:r w:rsidRPr="0026770D">
        <w:t xml:space="preserve">Ak </w:t>
      </w:r>
      <w:r w:rsidRPr="0026770D">
        <w:rPr>
          <w:position w:val="-10"/>
        </w:rPr>
        <w:object w:dxaOrig="1719" w:dyaOrig="340">
          <v:shape id="_x0000_i1041" type="#_x0000_t75" style="width:86.25pt;height:17.25pt" o:ole="" fillcolor="window">
            <v:imagedata r:id="rId53" o:title=""/>
          </v:shape>
          <o:OLEObject Type="Embed" ProgID="Equation.3" ShapeID="_x0000_i1041" DrawAspect="Content" ObjectID="_1400581691" r:id="rId54"/>
        </w:object>
      </w:r>
      <w:r w:rsidRPr="0026770D">
        <w:t xml:space="preserve">, kde </w:t>
      </w:r>
      <w:r w:rsidRPr="0026770D">
        <w:rPr>
          <w:position w:val="-6"/>
        </w:rPr>
        <w:object w:dxaOrig="200" w:dyaOrig="220">
          <v:shape id="_x0000_i1042" type="#_x0000_t75" style="width:9.75pt;height:11.25pt" o:ole="" fillcolor="window">
            <v:imagedata r:id="rId55" o:title=""/>
          </v:shape>
          <o:OLEObject Type="Embed" ProgID="Equation.DSMT4" ShapeID="_x0000_i1042" DrawAspect="Content" ObjectID="_1400581692" r:id="rId56"/>
        </w:object>
      </w:r>
      <w:r w:rsidRPr="0026770D">
        <w:t xml:space="preserve"> je počet neznámych sústavy (</w:t>
      </w:r>
      <w:fldSimple w:instr=" REF vseobTvarSustavyLinRovnic \h  \* MERGEFORMAT ">
        <w:r w:rsidR="00344799" w:rsidRPr="0026770D">
          <w:t>1</w:t>
        </w:r>
      </w:fldSimple>
      <w:r w:rsidRPr="0026770D">
        <w:t>), potom</w:t>
      </w:r>
      <w:r w:rsidR="00871E11">
        <w:t xml:space="preserve"> </w:t>
      </w:r>
      <w:r w:rsidRPr="0026770D">
        <w:t>sústava (</w:t>
      </w:r>
      <w:fldSimple w:instr=" REF vseobTvarSustavyLinRovnic \h  \* MERGEFORMAT ">
        <w:r w:rsidR="00344799" w:rsidRPr="0026770D">
          <w:t>1</w:t>
        </w:r>
      </w:fldSimple>
      <w:r w:rsidRPr="0026770D">
        <w:t>) má  práve jedno riešenie</w:t>
      </w:r>
      <w:r w:rsidR="00BC08B7">
        <w:t>.</w:t>
      </w:r>
    </w:p>
    <w:p w:rsidR="008254C7" w:rsidRDefault="00E46E78" w:rsidP="009D1CD7">
      <w:pPr>
        <w:pStyle w:val="NormalnytextDP"/>
        <w:numPr>
          <w:ilvl w:val="0"/>
          <w:numId w:val="7"/>
        </w:numPr>
        <w:tabs>
          <w:tab w:val="right" w:pos="-5670"/>
        </w:tabs>
        <w:ind w:hanging="436"/>
      </w:pPr>
      <w:r w:rsidRPr="0026770D">
        <w:t xml:space="preserve">Ak </w:t>
      </w:r>
      <w:r w:rsidR="00AB413F" w:rsidRPr="00AB413F">
        <w:rPr>
          <w:position w:val="-12"/>
        </w:rPr>
        <w:object w:dxaOrig="1660" w:dyaOrig="360">
          <v:shape id="_x0000_i1043" type="#_x0000_t75" style="width:83.25pt;height:18.75pt" o:ole="" fillcolor="window">
            <v:imagedata r:id="rId57" o:title=""/>
          </v:shape>
          <o:OLEObject Type="Embed" ProgID="Equation.DSMT4" ShapeID="_x0000_i1043" DrawAspect="Content" ObjectID="_1400581693" r:id="rId58"/>
        </w:object>
      </w:r>
      <w:r w:rsidR="003717CD">
        <w:t xml:space="preserve">, potom sústava </w:t>
      </w:r>
      <w:r w:rsidR="003717CD" w:rsidRPr="0026770D">
        <w:t>(</w:t>
      </w:r>
      <w:fldSimple w:instr=" REF vseobTvarSustavyLinRovnic \h  \* MERGEFORMAT ">
        <w:r w:rsidR="00344799" w:rsidRPr="0026770D">
          <w:t>1</w:t>
        </w:r>
      </w:fldSimple>
      <w:r w:rsidR="003717CD" w:rsidRPr="0026770D">
        <w:t>)</w:t>
      </w:r>
      <w:r w:rsidR="003717CD">
        <w:t xml:space="preserve"> má nekonečne veľa riešení</w:t>
      </w:r>
      <w:r w:rsidR="00976480">
        <w:t>.</w:t>
      </w:r>
    </w:p>
    <w:p w:rsidR="00976480" w:rsidRDefault="00976480" w:rsidP="009D1CD7">
      <w:pPr>
        <w:pStyle w:val="NormalnytextDP"/>
        <w:numPr>
          <w:ilvl w:val="0"/>
          <w:numId w:val="7"/>
        </w:numPr>
        <w:tabs>
          <w:tab w:val="right" w:pos="-5670"/>
        </w:tabs>
        <w:ind w:hanging="436"/>
      </w:pPr>
      <w:r>
        <w:t xml:space="preserve">Ak </w:t>
      </w:r>
      <w:r w:rsidRPr="00976480">
        <w:rPr>
          <w:position w:val="-12"/>
        </w:rPr>
        <w:object w:dxaOrig="1300" w:dyaOrig="360">
          <v:shape id="_x0000_i1044" type="#_x0000_t75" style="width:65.25pt;height:18.75pt" o:ole="" fillcolor="window">
            <v:imagedata r:id="rId59" o:title=""/>
          </v:shape>
          <o:OLEObject Type="Embed" ProgID="Equation.DSMT4" ShapeID="_x0000_i1044" DrawAspect="Content" ObjectID="_1400581694" r:id="rId60"/>
        </w:object>
      </w:r>
      <w:r>
        <w:t xml:space="preserve">, potom sústava </w:t>
      </w:r>
      <w:r w:rsidRPr="0026770D">
        <w:t>(</w:t>
      </w:r>
      <w:fldSimple w:instr=" REF vseobTvarSustavyLinRovnic \h  \* MERGEFORMAT ">
        <w:r w:rsidR="00344799" w:rsidRPr="0026770D">
          <w:t>1</w:t>
        </w:r>
      </w:fldSimple>
      <w:r w:rsidRPr="0026770D">
        <w:t>)</w:t>
      </w:r>
      <w:r>
        <w:t xml:space="preserve"> nemá riešenie.</w:t>
      </w:r>
    </w:p>
    <w:p w:rsidR="00E45D45" w:rsidRPr="004C0F51" w:rsidRDefault="006111F5" w:rsidP="009D1CD7">
      <w:pPr>
        <w:pStyle w:val="NormalnytextDP"/>
        <w:numPr>
          <w:ilvl w:val="0"/>
          <w:numId w:val="8"/>
        </w:numPr>
        <w:tabs>
          <w:tab w:val="right" w:pos="-5670"/>
        </w:tabs>
        <w:ind w:hanging="436"/>
      </w:pPr>
      <w:r>
        <w:lastRenderedPageBreak/>
        <w:t xml:space="preserve">My sa však zameriame na systémy </w:t>
      </w:r>
      <w:r w:rsidRPr="006111F5">
        <w:rPr>
          <w:i/>
        </w:rPr>
        <w:t>n</w:t>
      </w:r>
      <w:r>
        <w:t xml:space="preserve"> lineárnych rovníc o </w:t>
      </w:r>
      <w:r>
        <w:rPr>
          <w:i/>
        </w:rPr>
        <w:t>n</w:t>
      </w:r>
      <w:r>
        <w:t xml:space="preserve"> </w:t>
      </w:r>
      <w:r w:rsidR="00814267">
        <w:t xml:space="preserve">neznámych, a to </w:t>
      </w:r>
      <w:r w:rsidR="00814267" w:rsidRPr="00814267">
        <w:t xml:space="preserve">použitím </w:t>
      </w:r>
      <w:r w:rsidR="00BA17C5">
        <w:t xml:space="preserve">rozličných </w:t>
      </w:r>
      <w:r w:rsidR="00814267" w:rsidRPr="00814267">
        <w:t>metód, ktoré zaraďujeme do dvoch skupín</w:t>
      </w:r>
      <w:r w:rsidR="00F61E79">
        <w:t>:</w:t>
      </w:r>
      <w:r w:rsidR="004C0F51">
        <w:t xml:space="preserve"> </w:t>
      </w:r>
      <w:r w:rsidR="00030BDD" w:rsidRPr="00030BDD">
        <w:rPr>
          <w:i/>
        </w:rPr>
        <w:t>p</w:t>
      </w:r>
      <w:r w:rsidR="004C0F51" w:rsidRPr="00030BDD">
        <w:rPr>
          <w:i/>
        </w:rPr>
        <w:t>riame</w:t>
      </w:r>
      <w:r w:rsidR="00267911">
        <w:t xml:space="preserve"> </w:t>
      </w:r>
      <w:r w:rsidR="004C0F51">
        <w:t xml:space="preserve">a </w:t>
      </w:r>
      <w:r w:rsidR="00030BDD" w:rsidRPr="00030BDD">
        <w:rPr>
          <w:i/>
        </w:rPr>
        <w:t>n</w:t>
      </w:r>
      <w:r w:rsidR="004C0F51" w:rsidRPr="00030BDD">
        <w:rPr>
          <w:i/>
        </w:rPr>
        <w:t>epriame</w:t>
      </w:r>
      <w:r w:rsidR="004C0F51">
        <w:t>.</w:t>
      </w:r>
      <w:r w:rsidR="00E45D45">
        <w:br w:type="page"/>
      </w:r>
    </w:p>
    <w:p w:rsidR="009A024E" w:rsidRDefault="009A024E" w:rsidP="009B7DF3">
      <w:pPr>
        <w:pStyle w:val="PodNadpisKapitolyII"/>
      </w:pPr>
      <w:bookmarkStart w:id="28" w:name="_Toc325024080"/>
      <w:bookmarkStart w:id="29" w:name="_Toc325667141"/>
      <w:r>
        <w:lastRenderedPageBreak/>
        <w:t>Priame metódy</w:t>
      </w:r>
      <w:bookmarkEnd w:id="28"/>
      <w:bookmarkEnd w:id="29"/>
    </w:p>
    <w:p w:rsidR="00876899" w:rsidRPr="00876899" w:rsidRDefault="00D610D6" w:rsidP="00C015A8">
      <w:pPr>
        <w:pStyle w:val="NormalnytextDP"/>
        <w:ind w:firstLine="567"/>
      </w:pPr>
      <w:r>
        <w:t>Priame metódy nazývame aj</w:t>
      </w:r>
      <w:r w:rsidR="00C015A8" w:rsidRPr="00C015A8">
        <w:t xml:space="preserve"> </w:t>
      </w:r>
      <w:r w:rsidR="00C015A8" w:rsidRPr="00C015A8">
        <w:rPr>
          <w:i/>
        </w:rPr>
        <w:t>presné</w:t>
      </w:r>
      <w:r w:rsidR="00C015A8" w:rsidRPr="00C015A8">
        <w:t xml:space="preserve"> alebo </w:t>
      </w:r>
      <w:r w:rsidR="00C015A8" w:rsidRPr="00C015A8">
        <w:rPr>
          <w:i/>
        </w:rPr>
        <w:t>finitné</w:t>
      </w:r>
      <w:r w:rsidR="00C015A8" w:rsidRPr="00C015A8">
        <w:t>. Skupina finitných metód ponúka riešenie sústavy pomocou konečného algoritmu, zahŕňa Gaussovu metódu, Cramerovo pravidlo, metódu vedúcich prvkov, metódu odmocnín a iné. Vo svojej podstate sú síce priame metódy presné, ale k určitým chybám sa pri výpočtoch nevyhneme, a to z dôvodu zaokrúhľovania výsledkov. Odhadnúť chybu výpočtu je</w:t>
      </w:r>
      <w:r w:rsidR="006565FA">
        <w:t> </w:t>
      </w:r>
      <w:r w:rsidR="00C015A8" w:rsidRPr="00C015A8">
        <w:t>relatívne zložité, no pri nepriamych metódach sa k týmto nepresnostiam pridáva aj</w:t>
      </w:r>
      <w:r w:rsidR="006565FA">
        <w:t> </w:t>
      </w:r>
      <w:r w:rsidR="00C015A8" w:rsidRPr="00C015A8">
        <w:t>vlastná chyba metódy</w:t>
      </w:r>
      <w:r w:rsidR="00AB46B6">
        <w:t xml:space="preserve"> </w:t>
      </w:r>
      <w:r w:rsidR="00A31E12">
        <w:rPr>
          <w:lang w:val="en-US"/>
        </w:rPr>
        <w:fldChar w:fldCharType="begin"/>
      </w:r>
      <w:r w:rsidR="00B014B0">
        <w:rPr>
          <w:lang w:val="en-US"/>
        </w:rPr>
        <w:instrText xml:space="preserve"> REF _Ref324612100 \r \h </w:instrText>
      </w:r>
      <w:r w:rsidR="00A31E12">
        <w:rPr>
          <w:lang w:val="en-US"/>
        </w:rPr>
      </w:r>
      <w:r w:rsidR="00A31E12">
        <w:rPr>
          <w:lang w:val="en-US"/>
        </w:rPr>
        <w:fldChar w:fldCharType="separate"/>
      </w:r>
      <w:r w:rsidR="00344799">
        <w:rPr>
          <w:lang w:val="en-US"/>
        </w:rPr>
        <w:t>[3]</w:t>
      </w:r>
      <w:r w:rsidR="00A31E12">
        <w:rPr>
          <w:lang w:val="en-US"/>
        </w:rPr>
        <w:fldChar w:fldCharType="end"/>
      </w:r>
      <w:r w:rsidR="00C015A8" w:rsidRPr="00C015A8">
        <w:t>.</w:t>
      </w:r>
    </w:p>
    <w:p w:rsidR="009A024E" w:rsidRDefault="00832E9F" w:rsidP="009B7DF3">
      <w:pPr>
        <w:pStyle w:val="PodNadpis3urovenII"/>
      </w:pPr>
      <w:bookmarkStart w:id="30" w:name="_Ref324639120"/>
      <w:bookmarkStart w:id="31" w:name="_Toc325024081"/>
      <w:bookmarkStart w:id="32" w:name="_Toc325667142"/>
      <w:r w:rsidRPr="00FB6258">
        <w:t>Inverzná matica a Cramerovo pravidlo</w:t>
      </w:r>
      <w:bookmarkEnd w:id="30"/>
      <w:bookmarkEnd w:id="31"/>
      <w:bookmarkEnd w:id="32"/>
    </w:p>
    <w:p w:rsidR="00832E9F" w:rsidRDefault="00124CFD" w:rsidP="00A3262C">
      <w:pPr>
        <w:pStyle w:val="NormalnytextDP"/>
        <w:ind w:firstLine="567"/>
      </w:pPr>
      <w:r w:rsidRPr="00124CFD">
        <w:t>Nech je daná sústava</w:t>
      </w:r>
      <w:r w:rsidR="001A16D7">
        <w:t xml:space="preserve"> (</w:t>
      </w:r>
      <w:r w:rsidR="00A31E12">
        <w:fldChar w:fldCharType="begin"/>
      </w:r>
      <w:r w:rsidR="001A16D7">
        <w:instrText xml:space="preserve"> REF vseobTvarSustavyLinRovnic \h </w:instrText>
      </w:r>
      <w:r w:rsidR="00A31E12">
        <w:fldChar w:fldCharType="separate"/>
      </w:r>
      <w:r w:rsidR="00344799" w:rsidRPr="0026770D">
        <w:t>1</w:t>
      </w:r>
      <w:r w:rsidR="00A31E12">
        <w:fldChar w:fldCharType="end"/>
      </w:r>
      <w:r w:rsidR="001A16D7">
        <w:t xml:space="preserve">), ktorá má tú vlastnosť, že </w:t>
      </w:r>
      <w:r w:rsidR="001A16D7" w:rsidRPr="001A16D7">
        <w:rPr>
          <w:position w:val="-6"/>
        </w:rPr>
        <w:object w:dxaOrig="620" w:dyaOrig="220">
          <v:shape id="_x0000_i1045" type="#_x0000_t75" style="width:30.75pt;height:11.25pt" o:ole="">
            <v:imagedata r:id="rId61" o:title=""/>
          </v:shape>
          <o:OLEObject Type="Embed" ProgID="Equation.DSMT4" ShapeID="_x0000_i1045" DrawAspect="Content" ObjectID="_1400581695" r:id="rId62"/>
        </w:object>
      </w:r>
      <w:r w:rsidRPr="00124CFD">
        <w:t>:</w:t>
      </w:r>
    </w:p>
    <w:p w:rsidR="000B4EE4" w:rsidRDefault="000B4EE4" w:rsidP="005712AD">
      <w:pPr>
        <w:pStyle w:val="NormalnytextDP"/>
        <w:tabs>
          <w:tab w:val="center" w:pos="4253"/>
          <w:tab w:val="right" w:pos="8505"/>
        </w:tabs>
        <w:ind w:firstLine="567"/>
      </w:pPr>
      <w:r>
        <w:rPr>
          <w:position w:val="-78"/>
          <w:szCs w:val="24"/>
        </w:rPr>
        <w:tab/>
      </w:r>
      <w:r w:rsidR="00F16790" w:rsidRPr="00637D48">
        <w:rPr>
          <w:position w:val="-68"/>
          <w:szCs w:val="24"/>
        </w:rPr>
        <w:object w:dxaOrig="4520" w:dyaOrig="1480">
          <v:shape id="_x0000_i1046" type="#_x0000_t75" style="width:228pt;height:72.75pt" o:ole="">
            <v:imagedata r:id="rId63" o:title=""/>
          </v:shape>
          <o:OLEObject Type="Embed" ProgID="Equation.DSMT4" ShapeID="_x0000_i1046" DrawAspect="Content" ObjectID="_1400581696" r:id="rId64"/>
        </w:object>
      </w:r>
      <w:r>
        <w:t xml:space="preserve"> </w:t>
      </w:r>
      <w:r>
        <w:tab/>
        <w:t>(</w:t>
      </w:r>
      <w:bookmarkStart w:id="33" w:name="vseobTvarSustavyLinRovnicNxN_inv_cramer"/>
      <w:r>
        <w:t>8</w:t>
      </w:r>
      <w:bookmarkEnd w:id="33"/>
      <w:r>
        <w:t>)</w:t>
      </w:r>
    </w:p>
    <w:p w:rsidR="00EA7615" w:rsidRDefault="00482FC6" w:rsidP="00EA7615">
      <w:pPr>
        <w:pStyle w:val="NormalnytextDP"/>
        <w:ind w:firstLine="567"/>
      </w:pPr>
      <w:r>
        <w:t xml:space="preserve">Označme </w:t>
      </w:r>
    </w:p>
    <w:p w:rsidR="00482FC6" w:rsidRDefault="00482FC6" w:rsidP="00496A17">
      <w:pPr>
        <w:pStyle w:val="NormalnytextDP"/>
        <w:tabs>
          <w:tab w:val="center" w:pos="4253"/>
          <w:tab w:val="right" w:pos="8505"/>
        </w:tabs>
        <w:ind w:firstLine="0"/>
      </w:pPr>
      <w:r>
        <w:rPr>
          <w:position w:val="-78"/>
          <w:szCs w:val="24"/>
        </w:rPr>
        <w:tab/>
      </w:r>
      <w:r w:rsidR="00637D48" w:rsidRPr="00637D48">
        <w:rPr>
          <w:position w:val="-68"/>
          <w:szCs w:val="24"/>
        </w:rPr>
        <w:object w:dxaOrig="2820" w:dyaOrig="1480">
          <v:shape id="_x0000_i1047" type="#_x0000_t75" style="width:141pt;height:72.75pt" o:ole="">
            <v:imagedata r:id="rId65" o:title=""/>
          </v:shape>
          <o:OLEObject Type="Embed" ProgID="Equation.DSMT4" ShapeID="_x0000_i1047" DrawAspect="Content" ObjectID="_1400581697" r:id="rId66"/>
        </w:object>
      </w:r>
      <w:r>
        <w:t xml:space="preserve"> </w:t>
      </w:r>
      <w:r>
        <w:tab/>
        <w:t>(9)</w:t>
      </w:r>
    </w:p>
    <w:p w:rsidR="00482FC6" w:rsidRDefault="00482FC6" w:rsidP="00482FC6">
      <w:pPr>
        <w:pStyle w:val="NormalnytextDP"/>
        <w:tabs>
          <w:tab w:val="right" w:pos="-5670"/>
        </w:tabs>
        <w:ind w:firstLine="0"/>
      </w:pPr>
      <w:r>
        <w:t>maticu koeficientov sústavy (</w:t>
      </w:r>
      <w:r w:rsidR="00A31E12">
        <w:fldChar w:fldCharType="begin"/>
      </w:r>
      <w:r>
        <w:instrText xml:space="preserve"> REF vseobTvarSustavyLinRovnicNxN_inv_cramer \h </w:instrText>
      </w:r>
      <w:r w:rsidR="00A31E12">
        <w:fldChar w:fldCharType="separate"/>
      </w:r>
      <w:r w:rsidR="00344799">
        <w:t>8</w:t>
      </w:r>
      <w:r w:rsidR="00A31E12">
        <w:fldChar w:fldCharType="end"/>
      </w:r>
      <w:r>
        <w:t>),</w:t>
      </w:r>
    </w:p>
    <w:p w:rsidR="00482FC6" w:rsidRDefault="004965C5" w:rsidP="00496A17">
      <w:pPr>
        <w:pStyle w:val="NormalnytextDP"/>
        <w:tabs>
          <w:tab w:val="right" w:pos="-5670"/>
          <w:tab w:val="center" w:pos="4253"/>
        </w:tabs>
        <w:ind w:firstLine="0"/>
      </w:pPr>
      <w:r>
        <w:rPr>
          <w:position w:val="-120"/>
          <w:szCs w:val="24"/>
        </w:rPr>
        <w:tab/>
      </w:r>
      <w:r w:rsidR="00637D48" w:rsidRPr="00637D48">
        <w:rPr>
          <w:position w:val="-104"/>
          <w:szCs w:val="24"/>
        </w:rPr>
        <w:object w:dxaOrig="880" w:dyaOrig="2200">
          <v:shape id="_x0000_i1048" type="#_x0000_t75" style="width:40.5pt;height:100.5pt" o:ole="">
            <v:imagedata r:id="rId67" o:title=""/>
          </v:shape>
          <o:OLEObject Type="Embed" ProgID="Equation.DSMT4" ShapeID="_x0000_i1048" DrawAspect="Content" ObjectID="_1400581698" r:id="rId68"/>
        </w:object>
      </w:r>
      <w:r w:rsidR="00482FC6">
        <w:t xml:space="preserve"> </w:t>
      </w:r>
    </w:p>
    <w:p w:rsidR="00482FC6" w:rsidRDefault="00482FC6" w:rsidP="00482FC6">
      <w:pPr>
        <w:pStyle w:val="NormalnytextDP"/>
        <w:tabs>
          <w:tab w:val="right" w:pos="-5670"/>
        </w:tabs>
        <w:ind w:firstLine="0"/>
      </w:pPr>
      <w:r>
        <w:t xml:space="preserve">vektor pravých strán a </w:t>
      </w:r>
    </w:p>
    <w:p w:rsidR="009D04CE" w:rsidRDefault="009D04CE" w:rsidP="00496A17">
      <w:pPr>
        <w:pStyle w:val="NormalnytextDP"/>
        <w:tabs>
          <w:tab w:val="right" w:pos="-5670"/>
          <w:tab w:val="center" w:pos="4253"/>
        </w:tabs>
        <w:ind w:firstLine="0"/>
        <w:rPr>
          <w:position w:val="-14"/>
          <w:szCs w:val="24"/>
        </w:rPr>
      </w:pPr>
      <w:r>
        <w:rPr>
          <w:position w:val="-14"/>
          <w:szCs w:val="24"/>
        </w:rPr>
        <w:tab/>
      </w:r>
      <w:r w:rsidR="00637D48" w:rsidRPr="00526767">
        <w:rPr>
          <w:position w:val="-14"/>
          <w:szCs w:val="24"/>
        </w:rPr>
        <w:object w:dxaOrig="3140" w:dyaOrig="440">
          <v:shape id="_x0000_i1049" type="#_x0000_t75" style="width:157.5pt;height:21.75pt" o:ole="">
            <v:imagedata r:id="rId69" o:title=""/>
          </v:shape>
          <o:OLEObject Type="Embed" ProgID="Equation.DSMT4" ShapeID="_x0000_i1049" DrawAspect="Content" ObjectID="_1400581699" r:id="rId70"/>
        </w:object>
      </w:r>
    </w:p>
    <w:p w:rsidR="009D04CE" w:rsidRDefault="006C2271" w:rsidP="009D04CE">
      <w:pPr>
        <w:pStyle w:val="NormalnytextDP"/>
        <w:tabs>
          <w:tab w:val="right" w:pos="-5670"/>
          <w:tab w:val="center" w:pos="3686"/>
          <w:tab w:val="right" w:pos="8505"/>
        </w:tabs>
        <w:ind w:firstLine="0"/>
        <w:rPr>
          <w:position w:val="-14"/>
          <w:szCs w:val="24"/>
        </w:rPr>
      </w:pPr>
      <w:r>
        <w:rPr>
          <w:position w:val="-14"/>
          <w:szCs w:val="24"/>
        </w:rPr>
        <w:t>vektor neznámych.</w:t>
      </w:r>
    </w:p>
    <w:p w:rsidR="00A37614" w:rsidRDefault="004F6F17" w:rsidP="0077110E">
      <w:pPr>
        <w:pStyle w:val="NormalnytextDP"/>
        <w:tabs>
          <w:tab w:val="right" w:pos="-5670"/>
          <w:tab w:val="center" w:pos="3686"/>
          <w:tab w:val="right" w:pos="8505"/>
        </w:tabs>
        <w:ind w:firstLine="567"/>
      </w:pPr>
      <w:r>
        <w:lastRenderedPageBreak/>
        <w:t xml:space="preserve">Ak je matica </w:t>
      </w:r>
      <w:r>
        <w:rPr>
          <w:b/>
        </w:rPr>
        <w:t>A</w:t>
      </w:r>
      <w:r>
        <w:t xml:space="preserve"> regulárna, teda jej determinant je nenulový </w:t>
      </w:r>
      <w:r w:rsidRPr="004F6F17">
        <w:rPr>
          <w:position w:val="-68"/>
          <w:szCs w:val="24"/>
        </w:rPr>
        <w:object w:dxaOrig="3739" w:dyaOrig="1480">
          <v:shape id="_x0000_i1050" type="#_x0000_t75" style="width:187.5pt;height:72.75pt" o:ole="">
            <v:imagedata r:id="rId71" o:title=""/>
          </v:shape>
          <o:OLEObject Type="Embed" ProgID="Equation.DSMT4" ShapeID="_x0000_i1050" DrawAspect="Content" ObjectID="_1400581700" r:id="rId72"/>
        </w:object>
      </w:r>
      <w:r>
        <w:t>, potom platí, že sústava (</w:t>
      </w:r>
      <w:r w:rsidR="00A31E12">
        <w:fldChar w:fldCharType="begin"/>
      </w:r>
      <w:r>
        <w:instrText xml:space="preserve"> REF vseobTvarSustavyLinRovnicNxN_inv_cramer \h </w:instrText>
      </w:r>
      <w:r w:rsidR="00A31E12">
        <w:fldChar w:fldCharType="separate"/>
      </w:r>
      <w:r w:rsidR="00344799">
        <w:t>8</w:t>
      </w:r>
      <w:r w:rsidR="00A31E12">
        <w:fldChar w:fldCharType="end"/>
      </w:r>
      <w:r>
        <w:t>) má práve jedno riešenie</w:t>
      </w:r>
      <w:r w:rsidR="00A37614">
        <w:rPr>
          <w:rStyle w:val="Odkaznapoznmkupodiarou"/>
        </w:rPr>
        <w:footnoteReference w:id="4"/>
      </w:r>
      <w:r w:rsidR="00971764">
        <w:t xml:space="preserve"> </w:t>
      </w:r>
      <w:r w:rsidR="00A31E12">
        <w:fldChar w:fldCharType="begin"/>
      </w:r>
      <w:r w:rsidR="00C1357D">
        <w:rPr>
          <w:lang w:val="en-US"/>
        </w:rPr>
        <w:instrText xml:space="preserve"> REF _Ref324612100 \r \h </w:instrText>
      </w:r>
      <w:r w:rsidR="00A31E12">
        <w:fldChar w:fldCharType="separate"/>
      </w:r>
      <w:r w:rsidR="00344799">
        <w:rPr>
          <w:lang w:val="en-US"/>
        </w:rPr>
        <w:t>[3]</w:t>
      </w:r>
      <w:r w:rsidR="00A31E12">
        <w:fldChar w:fldCharType="end"/>
      </w:r>
      <w:r>
        <w:t>.</w:t>
      </w:r>
    </w:p>
    <w:p w:rsidR="0077110E" w:rsidRDefault="0077110E" w:rsidP="0077110E">
      <w:pPr>
        <w:pStyle w:val="NormalnytextDP"/>
        <w:tabs>
          <w:tab w:val="right" w:pos="-5670"/>
          <w:tab w:val="center" w:pos="3686"/>
          <w:tab w:val="right" w:pos="8505"/>
        </w:tabs>
        <w:ind w:firstLine="567"/>
      </w:pPr>
      <w:r>
        <w:t>Tým, že platí vzťah (</w:t>
      </w:r>
      <w:r w:rsidR="00A31E12">
        <w:fldChar w:fldCharType="begin"/>
      </w:r>
      <w:r>
        <w:instrText xml:space="preserve"> REF maticovyTvarSustavyLinRovnic \h </w:instrText>
      </w:r>
      <w:r w:rsidR="00A31E12">
        <w:fldChar w:fldCharType="separate"/>
      </w:r>
      <w:r w:rsidR="00344799">
        <w:t>2</w:t>
      </w:r>
      <w:r w:rsidR="00A31E12">
        <w:fldChar w:fldCharType="end"/>
      </w:r>
      <w:r w:rsidR="00C27287">
        <w:t xml:space="preserve">), môžeme </w:t>
      </w:r>
      <w:r>
        <w:t>vynásobením oboch strán rovnice (</w:t>
      </w:r>
      <w:r w:rsidR="00A31E12">
        <w:fldChar w:fldCharType="begin"/>
      </w:r>
      <w:r>
        <w:instrText xml:space="preserve"> REF maticovyTvarSustavyLinRovnic \h </w:instrText>
      </w:r>
      <w:r w:rsidR="00A31E12">
        <w:fldChar w:fldCharType="separate"/>
      </w:r>
      <w:r w:rsidR="00344799">
        <w:t>2</w:t>
      </w:r>
      <w:r w:rsidR="00A31E12">
        <w:fldChar w:fldCharType="end"/>
      </w:r>
      <w:r>
        <w:t xml:space="preserve">) inverznou maticou </w:t>
      </w:r>
      <w:r w:rsidRPr="007C67AA">
        <w:rPr>
          <w:position w:val="-4"/>
        </w:rPr>
        <w:object w:dxaOrig="400" w:dyaOrig="300">
          <v:shape id="_x0000_i1051" type="#_x0000_t75" style="width:20.25pt;height:15.75pt" o:ole="">
            <v:imagedata r:id="rId73" o:title=""/>
          </v:shape>
          <o:OLEObject Type="Embed" ProgID="Equation.DSMT4" ShapeID="_x0000_i1051" DrawAspect="Content" ObjectID="_1400581701" r:id="rId74"/>
        </w:object>
      </w:r>
      <w:r>
        <w:t>dospieť k riešeniu:</w:t>
      </w:r>
    </w:p>
    <w:p w:rsidR="0077110E" w:rsidRDefault="0077110E" w:rsidP="005712AD">
      <w:pPr>
        <w:pStyle w:val="NormalnytextDP"/>
        <w:tabs>
          <w:tab w:val="right" w:pos="-5670"/>
          <w:tab w:val="center" w:pos="4111"/>
        </w:tabs>
        <w:ind w:firstLine="567"/>
      </w:pPr>
      <w:r>
        <w:rPr>
          <w:position w:val="-34"/>
          <w:szCs w:val="24"/>
        </w:rPr>
        <w:tab/>
      </w:r>
      <w:r w:rsidR="007F6F32" w:rsidRPr="0077110E">
        <w:rPr>
          <w:position w:val="-30"/>
          <w:szCs w:val="24"/>
        </w:rPr>
        <w:object w:dxaOrig="1480" w:dyaOrig="720">
          <v:shape id="_x0000_i1052" type="#_x0000_t75" style="width:72.75pt;height:36pt" o:ole="">
            <v:imagedata r:id="rId75" o:title=""/>
          </v:shape>
          <o:OLEObject Type="Embed" ProgID="Equation.DSMT4" ShapeID="_x0000_i1052" DrawAspect="Content" ObjectID="_1400581702" r:id="rId76"/>
        </w:object>
      </w:r>
    </w:p>
    <w:p w:rsidR="0077110E" w:rsidRDefault="0077110E" w:rsidP="00B858FD">
      <w:pPr>
        <w:pStyle w:val="NormalnytextDP"/>
        <w:tabs>
          <w:tab w:val="right" w:pos="-5670"/>
          <w:tab w:val="center" w:pos="4395"/>
          <w:tab w:val="right" w:pos="8505"/>
        </w:tabs>
        <w:ind w:firstLine="567"/>
      </w:pPr>
      <w:r>
        <w:rPr>
          <w:position w:val="-12"/>
          <w:szCs w:val="24"/>
        </w:rPr>
        <w:tab/>
      </w:r>
      <w:r w:rsidRPr="0077110E">
        <w:rPr>
          <w:position w:val="-10"/>
          <w:szCs w:val="24"/>
        </w:rPr>
        <w:object w:dxaOrig="1020" w:dyaOrig="360">
          <v:shape id="_x0000_i1053" type="#_x0000_t75" style="width:51pt;height:18.75pt" o:ole="">
            <v:imagedata r:id="rId77" o:title=""/>
          </v:shape>
          <o:OLEObject Type="Embed" ProgID="Equation.DSMT4" ShapeID="_x0000_i1053" DrawAspect="Content" ObjectID="_1400581703" r:id="rId78"/>
        </w:object>
      </w:r>
      <w:r>
        <w:t xml:space="preserve"> </w:t>
      </w:r>
      <w:r>
        <w:tab/>
        <w:t>(</w:t>
      </w:r>
      <w:bookmarkStart w:id="34" w:name="vektorRieseniaX_riesPouzitimInvMatice"/>
      <w:r>
        <w:t>10</w:t>
      </w:r>
      <w:bookmarkEnd w:id="34"/>
      <w:r>
        <w:t>)</w:t>
      </w:r>
    </w:p>
    <w:p w:rsidR="003419C7" w:rsidRDefault="00BF521C" w:rsidP="003419C7">
      <w:pPr>
        <w:pStyle w:val="NormalnytextDP"/>
        <w:tabs>
          <w:tab w:val="right" w:pos="-5670"/>
          <w:tab w:val="center" w:pos="-5529"/>
        </w:tabs>
        <w:ind w:firstLine="567"/>
      </w:pPr>
      <w:r w:rsidRPr="00BF521C">
        <w:t xml:space="preserve">Ak je stupeň </w:t>
      </w:r>
      <w:r w:rsidRPr="00BF521C">
        <w:rPr>
          <w:i/>
        </w:rPr>
        <w:t>n</w:t>
      </w:r>
      <w:r>
        <w:t xml:space="preserve"> matice </w:t>
      </w:r>
      <w:r w:rsidR="00A86360">
        <w:rPr>
          <w:b/>
        </w:rPr>
        <w:t>A</w:t>
      </w:r>
      <w:r w:rsidR="00A86360">
        <w:t> </w:t>
      </w:r>
      <w:r>
        <w:t xml:space="preserve">väčší ako 4, </w:t>
      </w:r>
      <w:r>
        <w:rPr>
          <w:i/>
        </w:rPr>
        <w:t>n</w:t>
      </w:r>
      <w:r w:rsidRPr="00BF521C">
        <w:t xml:space="preserve"> &gt; 4, určenie samotnej inverznej matice</w:t>
      </w:r>
      <w:r w:rsidR="007F0380">
        <w:t xml:space="preserve"> </w:t>
      </w:r>
      <w:r w:rsidR="00F329BD" w:rsidRPr="007C67AA">
        <w:rPr>
          <w:position w:val="-4"/>
        </w:rPr>
        <w:object w:dxaOrig="400" w:dyaOrig="300">
          <v:shape id="_x0000_i1054" type="#_x0000_t75" style="width:20.25pt;height:15.75pt" o:ole="">
            <v:imagedata r:id="rId73" o:title=""/>
          </v:shape>
          <o:OLEObject Type="Embed" ProgID="Equation.DSMT4" ShapeID="_x0000_i1054" DrawAspect="Content" ObjectID="_1400581704" r:id="rId79"/>
        </w:object>
      </w:r>
      <w:r w:rsidR="007F0380">
        <w:t xml:space="preserve"> je zdĺhavé, preto sa vzťah (</w:t>
      </w:r>
      <w:r w:rsidR="00A31E12">
        <w:fldChar w:fldCharType="begin"/>
      </w:r>
      <w:r w:rsidR="007F0380">
        <w:instrText xml:space="preserve"> REF vektorRieseniaX_riesPouzitimInvMatice \h </w:instrText>
      </w:r>
      <w:r w:rsidR="00A31E12">
        <w:fldChar w:fldCharType="separate"/>
      </w:r>
      <w:r w:rsidR="00344799">
        <w:t>10</w:t>
      </w:r>
      <w:r w:rsidR="00A31E12">
        <w:fldChar w:fldCharType="end"/>
      </w:r>
      <w:r w:rsidRPr="00BF521C">
        <w:t>) používa v praxi len málokedy. Ak by sme zvolili riešenie pomocou Cramerových vzorcov</w:t>
      </w:r>
      <w:r w:rsidR="003419C7">
        <w:t xml:space="preserve"> </w:t>
      </w:r>
      <w:r w:rsidR="00637D48" w:rsidRPr="003419C7">
        <w:rPr>
          <w:position w:val="-24"/>
          <w:szCs w:val="24"/>
        </w:rPr>
        <w:object w:dxaOrig="2820" w:dyaOrig="620">
          <v:shape id="_x0000_i1055" type="#_x0000_t75" style="width:141pt;height:31.5pt" o:ole="">
            <v:imagedata r:id="rId80" o:title=""/>
          </v:shape>
          <o:OLEObject Type="Embed" ProgID="Equation.DSMT4" ShapeID="_x0000_i1055" DrawAspect="Content" ObjectID="_1400581705" r:id="rId81"/>
        </w:object>
      </w:r>
      <w:r w:rsidR="003419C7">
        <w:t xml:space="preserve"> kde</w:t>
      </w:r>
      <w:r w:rsidR="0094197A">
        <w:t xml:space="preserve"> </w:t>
      </w:r>
      <w:r w:rsidR="0094197A" w:rsidRPr="00A3098D">
        <w:rPr>
          <w:position w:val="-12"/>
          <w:szCs w:val="24"/>
        </w:rPr>
        <w:object w:dxaOrig="279" w:dyaOrig="360">
          <v:shape id="_x0000_i1056" type="#_x0000_t75" style="width:14.25pt;height:18.75pt" o:ole="">
            <v:imagedata r:id="rId82" o:title=""/>
          </v:shape>
          <o:OLEObject Type="Embed" ProgID="Equation.DSMT4" ShapeID="_x0000_i1056" DrawAspect="Content" ObjectID="_1400581706" r:id="rId83"/>
        </w:object>
      </w:r>
      <w:r w:rsidR="003419C7">
        <w:t xml:space="preserve"> sú</w:t>
      </w:r>
      <w:r w:rsidR="00D35808">
        <w:t> </w:t>
      </w:r>
      <w:r w:rsidR="003419C7">
        <w:t xml:space="preserve">determinanty </w:t>
      </w:r>
      <w:r w:rsidR="003419C7" w:rsidRPr="003419C7">
        <w:t xml:space="preserve">získané z determinantu </w:t>
      </w:r>
      <w:r w:rsidR="00457282" w:rsidRPr="00A3098D">
        <w:rPr>
          <w:position w:val="-12"/>
          <w:szCs w:val="24"/>
        </w:rPr>
        <w:object w:dxaOrig="300" w:dyaOrig="360">
          <v:shape id="_x0000_i1057" type="#_x0000_t75" style="width:15pt;height:18.75pt" o:ole="">
            <v:imagedata r:id="rId84" o:title=""/>
          </v:shape>
          <o:OLEObject Type="Embed" ProgID="Equation.DSMT4" ShapeID="_x0000_i1057" DrawAspect="Content" ObjectID="_1400581707" r:id="rId85"/>
        </w:object>
      </w:r>
      <w:r w:rsidR="003419C7" w:rsidRPr="003419C7">
        <w:t xml:space="preserve"> matice </w:t>
      </w:r>
      <w:r w:rsidR="00457282">
        <w:rPr>
          <w:b/>
        </w:rPr>
        <w:t>A</w:t>
      </w:r>
      <w:r w:rsidR="00457282">
        <w:t> </w:t>
      </w:r>
      <w:r w:rsidR="003419C7" w:rsidRPr="003419C7">
        <w:t xml:space="preserve">nahradením </w:t>
      </w:r>
      <w:r w:rsidR="003419C7" w:rsidRPr="00457282">
        <w:rPr>
          <w:i/>
        </w:rPr>
        <w:t>i</w:t>
      </w:r>
      <w:r w:rsidR="003419C7" w:rsidRPr="003419C7">
        <w:t xml:space="preserve">-tého stĺpca matice </w:t>
      </w:r>
      <w:r w:rsidR="00D14D40">
        <w:rPr>
          <w:b/>
        </w:rPr>
        <w:t>A</w:t>
      </w:r>
      <w:r w:rsidR="003419C7" w:rsidRPr="003419C7">
        <w:t xml:space="preserve">  vektorom pravých strán, pre sústavy lineárnych rovníc o </w:t>
      </w:r>
      <w:r w:rsidR="003419C7" w:rsidRPr="00210C93">
        <w:rPr>
          <w:i/>
        </w:rPr>
        <w:t>n</w:t>
      </w:r>
      <w:r w:rsidR="003419C7" w:rsidRPr="003419C7">
        <w:t xml:space="preserve"> neznámych sa riešenie uberá k výpočtu </w:t>
      </w:r>
      <w:r w:rsidR="003419C7" w:rsidRPr="001C15FF">
        <w:rPr>
          <w:i/>
        </w:rPr>
        <w:t>n</w:t>
      </w:r>
      <w:r w:rsidR="003419C7" w:rsidRPr="003419C7">
        <w:t xml:space="preserve"> + 1 determinantov stupňa </w:t>
      </w:r>
      <w:r w:rsidR="003419C7" w:rsidRPr="001C15FF">
        <w:rPr>
          <w:i/>
        </w:rPr>
        <w:t>n</w:t>
      </w:r>
      <w:r w:rsidR="003419C7" w:rsidRPr="003419C7">
        <w:t xml:space="preserve">, čo je veľmi prácne, ak </w:t>
      </w:r>
      <w:r w:rsidR="003419C7" w:rsidRPr="005A3FCA">
        <w:rPr>
          <w:i/>
        </w:rPr>
        <w:t>n</w:t>
      </w:r>
      <w:r w:rsidR="003419C7" w:rsidRPr="003419C7">
        <w:t xml:space="preserve"> nadobúda vysoké hodnoty. Preto boli </w:t>
      </w:r>
      <w:r w:rsidR="00163767">
        <w:t>vyvinuté</w:t>
      </w:r>
      <w:r w:rsidR="003419C7" w:rsidRPr="003419C7">
        <w:t xml:space="preserve"> iné alternatívne spôsoby.</w:t>
      </w:r>
    </w:p>
    <w:p w:rsidR="001273D6" w:rsidRDefault="001273D6" w:rsidP="009B7DF3">
      <w:pPr>
        <w:pStyle w:val="PodNadpis3urovenII"/>
      </w:pPr>
      <w:bookmarkStart w:id="35" w:name="_Ref324683386"/>
      <w:bookmarkStart w:id="36" w:name="_Toc325024082"/>
      <w:bookmarkStart w:id="37" w:name="_Toc325667143"/>
      <w:r>
        <w:t>Gaussova eliminačná metóda</w:t>
      </w:r>
      <w:bookmarkEnd w:id="35"/>
      <w:bookmarkEnd w:id="36"/>
      <w:bookmarkEnd w:id="37"/>
    </w:p>
    <w:p w:rsidR="001273D6" w:rsidRDefault="003F6B8B" w:rsidP="00D4257B">
      <w:pPr>
        <w:pStyle w:val="NormalnytextDP"/>
        <w:ind w:firstLine="567"/>
      </w:pPr>
      <w:r w:rsidRPr="003F6B8B">
        <w:t>Najrozšírenejšou metódou na riešenie sústav lineárnych</w:t>
      </w:r>
      <w:r w:rsidR="00DD5155">
        <w:t xml:space="preserve"> rovníc je bezpochyby Gaussova</w:t>
      </w:r>
      <w:r w:rsidRPr="003F6B8B">
        <w:t xml:space="preserve"> eliminačná metóda</w:t>
      </w:r>
      <w:r w:rsidR="00783ED2">
        <w:t xml:space="preserve"> </w:t>
      </w:r>
      <w:r w:rsidR="00A31E12">
        <w:fldChar w:fldCharType="begin"/>
      </w:r>
      <w:r w:rsidR="00783ED2">
        <w:instrText xml:space="preserve"> REF _Ref324612100 \r \h </w:instrText>
      </w:r>
      <w:r w:rsidR="00A31E12">
        <w:fldChar w:fldCharType="separate"/>
      </w:r>
      <w:r w:rsidR="00344799">
        <w:t>[3]</w:t>
      </w:r>
      <w:r w:rsidR="00A31E12">
        <w:fldChar w:fldCharType="end"/>
      </w:r>
      <w:r w:rsidRPr="003F6B8B">
        <w:t xml:space="preserve">. Možno ju uplatniť pri riešení nielen sústav </w:t>
      </w:r>
      <w:r w:rsidRPr="003F6B8B">
        <w:rPr>
          <w:i/>
        </w:rPr>
        <w:t>n</w:t>
      </w:r>
      <w:r w:rsidRPr="003F6B8B">
        <w:t xml:space="preserve"> rovníc o</w:t>
      </w:r>
      <w:r>
        <w:t> </w:t>
      </w:r>
      <w:r w:rsidRPr="003F6B8B">
        <w:rPr>
          <w:i/>
        </w:rPr>
        <w:t>n</w:t>
      </w:r>
      <w:r>
        <w:t> </w:t>
      </w:r>
      <w:r w:rsidRPr="003F6B8B">
        <w:t xml:space="preserve">neznámych, ale </w:t>
      </w:r>
      <w:r>
        <w:t xml:space="preserve">aj </w:t>
      </w:r>
      <w:r w:rsidRPr="003F6B8B">
        <w:t>pri maticiach ľubovoľných rozmerov. Napriek tomu sa v našom výklade obmedzíme len na jednoduchšie systémy rovníc.</w:t>
      </w:r>
    </w:p>
    <w:p w:rsidR="00D4257B" w:rsidRDefault="00D4257B" w:rsidP="00D4257B">
      <w:pPr>
        <w:pStyle w:val="NormalnytextDP"/>
        <w:ind w:firstLine="567"/>
      </w:pPr>
      <w:r w:rsidRPr="00D4257B">
        <w:t>Majme sústavu troch rovníc o troch neznámych</w:t>
      </w:r>
    </w:p>
    <w:p w:rsidR="00D4257B" w:rsidRDefault="00146F70" w:rsidP="00146F70">
      <w:pPr>
        <w:pStyle w:val="NormalnytextDP"/>
        <w:tabs>
          <w:tab w:val="center" w:pos="4111"/>
          <w:tab w:val="right" w:pos="8505"/>
        </w:tabs>
        <w:ind w:firstLine="0"/>
        <w:jc w:val="center"/>
      </w:pPr>
      <w:bookmarkStart w:id="38" w:name="_Hlk323649949"/>
      <w:r>
        <w:rPr>
          <w:position w:val="-50"/>
          <w:szCs w:val="24"/>
        </w:rPr>
        <w:tab/>
      </w:r>
      <w:r w:rsidR="00F16790" w:rsidRPr="00637D48">
        <w:rPr>
          <w:position w:val="-50"/>
          <w:szCs w:val="24"/>
        </w:rPr>
        <w:object w:dxaOrig="3500" w:dyaOrig="1120">
          <v:shape id="_x0000_i1058" type="#_x0000_t75" style="width:174.75pt;height:56.25pt" o:ole="">
            <v:imagedata r:id="rId86" o:title=""/>
          </v:shape>
          <o:OLEObject Type="Embed" ProgID="Equation.DSMT4" ShapeID="_x0000_i1058" DrawAspect="Content" ObjectID="_1400581708" r:id="rId87"/>
        </w:object>
      </w:r>
      <w:bookmarkEnd w:id="38"/>
      <w:r w:rsidR="00D4257B">
        <w:t xml:space="preserve"> </w:t>
      </w:r>
      <w:r w:rsidR="00D4257B">
        <w:tab/>
        <w:t>(</w:t>
      </w:r>
      <w:bookmarkStart w:id="39" w:name="GEM_sustava3x4"/>
      <w:r w:rsidR="00381E2E">
        <w:t>11</w:t>
      </w:r>
      <w:bookmarkEnd w:id="39"/>
      <w:r w:rsidR="00D4257B">
        <w:t>)</w:t>
      </w:r>
    </w:p>
    <w:p w:rsidR="00E945F5" w:rsidRDefault="00E945F5" w:rsidP="00E945F5">
      <w:pPr>
        <w:pStyle w:val="NormalnytextDP"/>
        <w:tabs>
          <w:tab w:val="center" w:pos="-4253"/>
        </w:tabs>
        <w:ind w:firstLine="567"/>
      </w:pPr>
      <w:r w:rsidRPr="00E945F5">
        <w:t xml:space="preserve">Nech  </w:t>
      </w:r>
      <w:r w:rsidRPr="00FB6258">
        <w:rPr>
          <w:position w:val="-12"/>
          <w:szCs w:val="24"/>
        </w:rPr>
        <w:object w:dxaOrig="700" w:dyaOrig="360">
          <v:shape id="_x0000_i1059" type="#_x0000_t75" style="width:35.25pt;height:18.75pt" o:ole="">
            <v:imagedata r:id="rId88" o:title=""/>
          </v:shape>
          <o:OLEObject Type="Embed" ProgID="Equation.DSMT4" ShapeID="_x0000_i1059" DrawAspect="Content" ObjectID="_1400581709" r:id="rId89"/>
        </w:object>
      </w:r>
      <w:r w:rsidRPr="00E945F5">
        <w:t>. Delením prvej rovnice sústavy (</w:t>
      </w:r>
      <w:r w:rsidR="00A31E12">
        <w:fldChar w:fldCharType="begin"/>
      </w:r>
      <w:r>
        <w:instrText xml:space="preserve"> REF GEM_sustava3x4 \h </w:instrText>
      </w:r>
      <w:r w:rsidR="00A31E12">
        <w:fldChar w:fldCharType="separate"/>
      </w:r>
      <w:r w:rsidR="00344799">
        <w:t>11</w:t>
      </w:r>
      <w:r w:rsidR="00A31E12">
        <w:fldChar w:fldCharType="end"/>
      </w:r>
      <w:r w:rsidRPr="00E945F5">
        <w:t xml:space="preserve">) číslom  </w:t>
      </w:r>
      <w:r w:rsidR="00985B4D" w:rsidRPr="00FB6258">
        <w:rPr>
          <w:position w:val="-12"/>
          <w:szCs w:val="24"/>
        </w:rPr>
        <w:object w:dxaOrig="320" w:dyaOrig="360">
          <v:shape id="_x0000_i1060" type="#_x0000_t75" style="width:17.25pt;height:18.75pt" o:ole="">
            <v:imagedata r:id="rId90" o:title=""/>
          </v:shape>
          <o:OLEObject Type="Embed" ProgID="Equation.DSMT4" ShapeID="_x0000_i1060" DrawAspect="Content" ObjectID="_1400581710" r:id="rId91"/>
        </w:object>
      </w:r>
      <w:r w:rsidRPr="00E945F5">
        <w:t>, dostávame:</w:t>
      </w:r>
    </w:p>
    <w:p w:rsidR="00EB2B82" w:rsidRDefault="00E72740" w:rsidP="00E72740">
      <w:pPr>
        <w:pStyle w:val="NormalnytextDP"/>
        <w:tabs>
          <w:tab w:val="center" w:pos="-4253"/>
          <w:tab w:val="center" w:pos="4253"/>
          <w:tab w:val="right" w:pos="8505"/>
        </w:tabs>
        <w:ind w:firstLine="0"/>
        <w:jc w:val="center"/>
      </w:pPr>
      <w:r>
        <w:rPr>
          <w:position w:val="-12"/>
          <w:szCs w:val="24"/>
        </w:rPr>
        <w:tab/>
      </w:r>
      <w:r w:rsidR="00637D48" w:rsidRPr="00FB6258">
        <w:rPr>
          <w:position w:val="-12"/>
          <w:szCs w:val="24"/>
        </w:rPr>
        <w:object w:dxaOrig="2040" w:dyaOrig="360">
          <v:shape id="_x0000_i1061" type="#_x0000_t75" style="width:102pt;height:18.75pt" o:ole="">
            <v:imagedata r:id="rId92" o:title=""/>
          </v:shape>
          <o:OLEObject Type="Embed" ProgID="Equation.DSMT4" ShapeID="_x0000_i1061" DrawAspect="Content" ObjectID="_1400581711" r:id="rId93"/>
        </w:object>
      </w:r>
      <w:r w:rsidR="00EB2B82">
        <w:t>,</w:t>
      </w:r>
      <w:r w:rsidR="00EB2B82">
        <w:tab/>
        <w:t>(</w:t>
      </w:r>
      <w:bookmarkStart w:id="40" w:name="GEM_x1_12"/>
      <w:r w:rsidR="00EB2B82">
        <w:t>12</w:t>
      </w:r>
      <w:bookmarkEnd w:id="40"/>
      <w:r w:rsidR="00EB2B82">
        <w:t>)</w:t>
      </w:r>
    </w:p>
    <w:p w:rsidR="00FD2B19" w:rsidRDefault="00FD2B19" w:rsidP="00FD2B19">
      <w:pPr>
        <w:pStyle w:val="NormalnytextDP"/>
        <w:tabs>
          <w:tab w:val="center" w:pos="-4253"/>
          <w:tab w:val="center" w:pos="3686"/>
          <w:tab w:val="right" w:pos="8505"/>
        </w:tabs>
        <w:ind w:firstLine="0"/>
      </w:pPr>
      <w:r>
        <w:lastRenderedPageBreak/>
        <w:t xml:space="preserve">pričom </w:t>
      </w:r>
    </w:p>
    <w:p w:rsidR="000C15D2" w:rsidRDefault="00637D48" w:rsidP="00496A17">
      <w:pPr>
        <w:pStyle w:val="NormalnytextDP"/>
        <w:tabs>
          <w:tab w:val="right" w:pos="-5670"/>
          <w:tab w:val="center" w:pos="-4253"/>
        </w:tabs>
        <w:ind w:firstLine="0"/>
        <w:jc w:val="center"/>
      </w:pPr>
      <w:r w:rsidRPr="00637D48">
        <w:rPr>
          <w:position w:val="-30"/>
          <w:szCs w:val="24"/>
        </w:rPr>
        <w:object w:dxaOrig="1540" w:dyaOrig="720">
          <v:shape id="_x0000_i1062" type="#_x0000_t75" style="width:77.25pt;height:36pt" o:ole="">
            <v:imagedata r:id="rId94" o:title=""/>
          </v:shape>
          <o:OLEObject Type="Embed" ProgID="Equation.DSMT4" ShapeID="_x0000_i1062" DrawAspect="Content" ObjectID="_1400581712" r:id="rId95"/>
        </w:object>
      </w:r>
      <w:r w:rsidR="000C15D2">
        <w:t xml:space="preserve"> .</w:t>
      </w:r>
    </w:p>
    <w:p w:rsidR="00F52008" w:rsidRDefault="00F52008" w:rsidP="00F52008">
      <w:pPr>
        <w:pStyle w:val="NormalnytextDP"/>
        <w:tabs>
          <w:tab w:val="right" w:pos="-5670"/>
          <w:tab w:val="center" w:pos="-4253"/>
        </w:tabs>
        <w:ind w:firstLine="567"/>
      </w:pPr>
      <w:r w:rsidRPr="00F52008">
        <w:t xml:space="preserve">Prvok, ktorým sme delili každý člen rovnice, nazývame </w:t>
      </w:r>
      <w:r w:rsidRPr="00CC082C">
        <w:rPr>
          <w:i/>
        </w:rPr>
        <w:t>vedúcim prvkom</w:t>
      </w:r>
      <w:r w:rsidRPr="00F52008">
        <w:t xml:space="preserve"> (v tomto prípade prvok  </w:t>
      </w:r>
      <w:r w:rsidRPr="00FB6258">
        <w:rPr>
          <w:position w:val="-12"/>
          <w:szCs w:val="24"/>
        </w:rPr>
        <w:object w:dxaOrig="320" w:dyaOrig="360">
          <v:shape id="_x0000_i1063" type="#_x0000_t75" style="width:17.25pt;height:18.75pt" o:ole="">
            <v:imagedata r:id="rId96" o:title=""/>
          </v:shape>
          <o:OLEObject Type="Embed" ProgID="Equation.DSMT4" ShapeID="_x0000_i1063" DrawAspect="Content" ObjectID="_1400581713" r:id="rId97"/>
        </w:object>
      </w:r>
      <w:r w:rsidRPr="00F52008">
        <w:t>).</w:t>
      </w:r>
    </w:p>
    <w:p w:rsidR="00F52008" w:rsidRDefault="00F52008" w:rsidP="00F52008">
      <w:pPr>
        <w:pStyle w:val="NormalnytextDP"/>
        <w:tabs>
          <w:tab w:val="right" w:pos="-5670"/>
          <w:tab w:val="center" w:pos="-4253"/>
        </w:tabs>
        <w:ind w:firstLine="567"/>
      </w:pPr>
      <w:r>
        <w:t>Pomocou rovnice (</w:t>
      </w:r>
      <w:r w:rsidR="00A31E12">
        <w:fldChar w:fldCharType="begin"/>
      </w:r>
      <w:r>
        <w:instrText xml:space="preserve"> REF GEM_x1_12 \h </w:instrText>
      </w:r>
      <w:r w:rsidR="00A31E12">
        <w:fldChar w:fldCharType="separate"/>
      </w:r>
      <w:r w:rsidR="00344799">
        <w:t>12</w:t>
      </w:r>
      <w:r w:rsidR="00A31E12">
        <w:fldChar w:fldCharType="end"/>
      </w:r>
      <w:r>
        <w:t>)</w:t>
      </w:r>
      <w:r w:rsidRPr="00F52008">
        <w:t xml:space="preserve"> môžeme zbaviť sústavu (</w:t>
      </w:r>
      <w:r w:rsidR="00A31E12">
        <w:fldChar w:fldCharType="begin"/>
      </w:r>
      <w:r>
        <w:instrText xml:space="preserve"> REF GEM_sustava3x4 \h </w:instrText>
      </w:r>
      <w:r w:rsidR="00A31E12">
        <w:fldChar w:fldCharType="separate"/>
      </w:r>
      <w:r w:rsidR="00344799">
        <w:t>11</w:t>
      </w:r>
      <w:r w:rsidR="00A31E12">
        <w:fldChar w:fldCharType="end"/>
      </w:r>
      <w:r w:rsidRPr="00F52008">
        <w:t xml:space="preserve">) premennej </w:t>
      </w:r>
      <w:r w:rsidR="00E84C11" w:rsidRPr="00FB6258">
        <w:rPr>
          <w:position w:val="-12"/>
          <w:szCs w:val="24"/>
        </w:rPr>
        <w:object w:dxaOrig="240" w:dyaOrig="360">
          <v:shape id="_x0000_i1064" type="#_x0000_t75" style="width:11.25pt;height:18.75pt" o:ole="">
            <v:imagedata r:id="rId98" o:title=""/>
          </v:shape>
          <o:OLEObject Type="Embed" ProgID="Equation.DSMT4" ShapeID="_x0000_i1064" DrawAspect="Content" ObjectID="_1400581714" r:id="rId99"/>
        </w:object>
      </w:r>
      <w:r w:rsidRPr="00F52008">
        <w:t xml:space="preserve"> nasledujúcim postupom:</w:t>
      </w:r>
    </w:p>
    <w:p w:rsidR="00E84C11" w:rsidRPr="0010761D" w:rsidRDefault="00E84C11" w:rsidP="009D1CD7">
      <w:pPr>
        <w:pStyle w:val="NormalnytextDP"/>
        <w:numPr>
          <w:ilvl w:val="0"/>
          <w:numId w:val="9"/>
        </w:numPr>
        <w:tabs>
          <w:tab w:val="right" w:pos="-5670"/>
          <w:tab w:val="center" w:pos="-4253"/>
        </w:tabs>
      </w:pPr>
      <w:r w:rsidRPr="00E84C11">
        <w:t xml:space="preserve">Od druhej rovnice sústavy </w:t>
      </w:r>
      <w:r w:rsidR="00916EBF" w:rsidRPr="00F52008">
        <w:t>(</w:t>
      </w:r>
      <w:r w:rsidR="00A31E12">
        <w:fldChar w:fldCharType="begin"/>
      </w:r>
      <w:r w:rsidR="00916EBF">
        <w:instrText xml:space="preserve"> REF GEM_sustava3x4 \h </w:instrText>
      </w:r>
      <w:r w:rsidR="00A31E12">
        <w:fldChar w:fldCharType="separate"/>
      </w:r>
      <w:r w:rsidR="00344799">
        <w:t>11</w:t>
      </w:r>
      <w:r w:rsidR="00A31E12">
        <w:fldChar w:fldCharType="end"/>
      </w:r>
      <w:r w:rsidR="00916EBF" w:rsidRPr="00F52008">
        <w:t xml:space="preserve">) </w:t>
      </w:r>
      <w:r w:rsidRPr="00E84C11">
        <w:t xml:space="preserve">odčítame rovnicu </w:t>
      </w:r>
      <w:r w:rsidR="00916EBF">
        <w:t>(</w:t>
      </w:r>
      <w:r w:rsidR="00A31E12">
        <w:fldChar w:fldCharType="begin"/>
      </w:r>
      <w:r w:rsidR="00916EBF">
        <w:instrText xml:space="preserve"> REF GEM_x1_12 \h </w:instrText>
      </w:r>
      <w:r w:rsidR="00A31E12">
        <w:fldChar w:fldCharType="separate"/>
      </w:r>
      <w:r w:rsidR="00344799">
        <w:t>12</w:t>
      </w:r>
      <w:r w:rsidR="00A31E12">
        <w:fldChar w:fldCharType="end"/>
      </w:r>
      <w:r w:rsidR="00916EBF">
        <w:t>)</w:t>
      </w:r>
      <w:r w:rsidRPr="00E84C11">
        <w:t>, kt</w:t>
      </w:r>
      <w:r w:rsidR="000C7920">
        <w:t>orú predtým vynásobíme hodnotou</w:t>
      </w:r>
      <w:r w:rsidRPr="00E84C11">
        <w:t xml:space="preserve"> </w:t>
      </w:r>
      <w:r w:rsidR="000C7920" w:rsidRPr="00FB6258">
        <w:rPr>
          <w:position w:val="-12"/>
          <w:szCs w:val="24"/>
        </w:rPr>
        <w:object w:dxaOrig="320" w:dyaOrig="360">
          <v:shape id="_x0000_i1065" type="#_x0000_t75" style="width:15.75pt;height:18.75pt" o:ole="">
            <v:imagedata r:id="rId100" o:title=""/>
          </v:shape>
          <o:OLEObject Type="Embed" ProgID="Equation.DSMT4" ShapeID="_x0000_i1065" DrawAspect="Content" ObjectID="_1400581715" r:id="rId101"/>
        </w:object>
      </w:r>
      <w:r w:rsidR="000C7920">
        <w:t>.</w:t>
      </w:r>
      <w:r w:rsidR="000C7920" w:rsidRPr="0010761D">
        <w:t xml:space="preserve"> </w:t>
      </w:r>
    </w:p>
    <w:p w:rsidR="00533F60" w:rsidRDefault="0010761D" w:rsidP="009D1CD7">
      <w:pPr>
        <w:pStyle w:val="NormalnytextDP"/>
        <w:numPr>
          <w:ilvl w:val="0"/>
          <w:numId w:val="9"/>
        </w:numPr>
        <w:tabs>
          <w:tab w:val="right" w:pos="-5670"/>
          <w:tab w:val="center" w:pos="-4253"/>
        </w:tabs>
      </w:pPr>
      <w:r w:rsidRPr="0010761D">
        <w:t xml:space="preserve">Od tretej rovnice sústavy </w:t>
      </w:r>
      <w:r w:rsidRPr="00F52008">
        <w:t>(</w:t>
      </w:r>
      <w:r w:rsidR="00A31E12">
        <w:fldChar w:fldCharType="begin"/>
      </w:r>
      <w:r>
        <w:instrText xml:space="preserve"> REF GEM_sustava3x4 \h </w:instrText>
      </w:r>
      <w:r w:rsidR="00A31E12">
        <w:fldChar w:fldCharType="separate"/>
      </w:r>
      <w:r w:rsidR="00344799">
        <w:t>11</w:t>
      </w:r>
      <w:r w:rsidR="00A31E12">
        <w:fldChar w:fldCharType="end"/>
      </w:r>
      <w:r w:rsidRPr="00F52008">
        <w:t>)</w:t>
      </w:r>
      <w:r w:rsidRPr="0010761D">
        <w:t xml:space="preserve"> odčítame rovnicu </w:t>
      </w:r>
      <w:r>
        <w:t>(</w:t>
      </w:r>
      <w:r w:rsidR="00A31E12">
        <w:fldChar w:fldCharType="begin"/>
      </w:r>
      <w:r>
        <w:instrText xml:space="preserve"> REF GEM_x1_12 \h </w:instrText>
      </w:r>
      <w:r w:rsidR="00A31E12">
        <w:fldChar w:fldCharType="separate"/>
      </w:r>
      <w:r w:rsidR="00344799">
        <w:t>12</w:t>
      </w:r>
      <w:r w:rsidR="00A31E12">
        <w:fldChar w:fldCharType="end"/>
      </w:r>
      <w:r>
        <w:t>)</w:t>
      </w:r>
      <w:r w:rsidRPr="0010761D">
        <w:t xml:space="preserve">, ktorú predtým vynásobíme hodnotou  </w:t>
      </w:r>
      <w:r w:rsidR="000C7920" w:rsidRPr="00FB6258">
        <w:rPr>
          <w:position w:val="-12"/>
          <w:szCs w:val="24"/>
        </w:rPr>
        <w:object w:dxaOrig="320" w:dyaOrig="360">
          <v:shape id="_x0000_i1066" type="#_x0000_t75" style="width:15.75pt;height:18.75pt" o:ole="">
            <v:imagedata r:id="rId102" o:title=""/>
          </v:shape>
          <o:OLEObject Type="Embed" ProgID="Equation.DSMT4" ShapeID="_x0000_i1066" DrawAspect="Content" ObjectID="_1400581716" r:id="rId103"/>
        </w:object>
      </w:r>
      <w:r w:rsidR="000C7920">
        <w:t xml:space="preserve">. </w:t>
      </w:r>
    </w:p>
    <w:p w:rsidR="00412BCA" w:rsidRDefault="00533F60" w:rsidP="00533F60">
      <w:pPr>
        <w:pStyle w:val="NormalnytextDP"/>
        <w:tabs>
          <w:tab w:val="right" w:pos="-5670"/>
          <w:tab w:val="center" w:pos="-4253"/>
        </w:tabs>
      </w:pPr>
      <w:r w:rsidRPr="00533F60">
        <w:t>Dostávame sústavu rovníc, ktorá je pozbavená prvkov</w:t>
      </w:r>
      <w:r w:rsidRPr="00FB6258">
        <w:rPr>
          <w:position w:val="-12"/>
          <w:szCs w:val="24"/>
        </w:rPr>
        <w:object w:dxaOrig="499" w:dyaOrig="360">
          <v:shape id="_x0000_i1067" type="#_x0000_t75" style="width:24.75pt;height:18.75pt" o:ole="">
            <v:imagedata r:id="rId104" o:title=""/>
          </v:shape>
          <o:OLEObject Type="Embed" ProgID="Equation.DSMT4" ShapeID="_x0000_i1067" DrawAspect="Content" ObjectID="_1400581717" r:id="rId105"/>
        </w:object>
      </w:r>
      <w:r w:rsidRPr="00533F60">
        <w:t>,</w:t>
      </w:r>
      <w:r>
        <w:t xml:space="preserve"> </w:t>
      </w:r>
      <w:r w:rsidRPr="00FB6258">
        <w:rPr>
          <w:position w:val="-12"/>
          <w:szCs w:val="24"/>
        </w:rPr>
        <w:object w:dxaOrig="499" w:dyaOrig="360">
          <v:shape id="_x0000_i1068" type="#_x0000_t75" style="width:24.75pt;height:18.75pt" o:ole="">
            <v:imagedata r:id="rId106" o:title=""/>
          </v:shape>
          <o:OLEObject Type="Embed" ProgID="Equation.DSMT4" ShapeID="_x0000_i1068" DrawAspect="Content" ObjectID="_1400581718" r:id="rId107"/>
        </w:object>
      </w:r>
      <w:r w:rsidR="00412BCA">
        <w:t>:</w:t>
      </w:r>
    </w:p>
    <w:p w:rsidR="00AD0AD2" w:rsidRDefault="00F16790" w:rsidP="00412BCA">
      <w:pPr>
        <w:pStyle w:val="NormalnytextDP"/>
        <w:tabs>
          <w:tab w:val="right" w:pos="-5670"/>
          <w:tab w:val="center" w:pos="-4253"/>
        </w:tabs>
        <w:ind w:firstLine="0"/>
        <w:jc w:val="center"/>
      </w:pPr>
      <w:r w:rsidRPr="00C20007">
        <w:rPr>
          <w:position w:val="-50"/>
          <w:szCs w:val="24"/>
        </w:rPr>
        <w:object w:dxaOrig="3840" w:dyaOrig="1120">
          <v:shape id="_x0000_i1069" type="#_x0000_t75" style="width:192pt;height:56.25pt" o:ole="">
            <v:imagedata r:id="rId108" o:title=""/>
          </v:shape>
          <o:OLEObject Type="Embed" ProgID="Equation.DSMT4" ShapeID="_x0000_i1069" DrawAspect="Content" ObjectID="_1400581719" r:id="rId109"/>
        </w:object>
      </w:r>
    </w:p>
    <w:p w:rsidR="00533F60" w:rsidRDefault="00633DB7" w:rsidP="00AD0AD2">
      <w:pPr>
        <w:pStyle w:val="NormalnytextDP"/>
        <w:tabs>
          <w:tab w:val="right" w:pos="-5670"/>
          <w:tab w:val="center" w:pos="-4253"/>
        </w:tabs>
        <w:ind w:firstLine="0"/>
        <w:jc w:val="left"/>
      </w:pPr>
      <w:r>
        <w:t>ktorej</w:t>
      </w:r>
      <w:r w:rsidR="00AD0AD2">
        <w:t xml:space="preserve"> koeficienty </w:t>
      </w:r>
      <w:r w:rsidR="00AD0AD2" w:rsidRPr="00AD0AD2">
        <w:rPr>
          <w:position w:val="-14"/>
          <w:szCs w:val="24"/>
        </w:rPr>
        <w:object w:dxaOrig="1320" w:dyaOrig="400">
          <v:shape id="_x0000_i1070" type="#_x0000_t75" style="width:66pt;height:20.25pt" o:ole="">
            <v:imagedata r:id="rId110" o:title=""/>
          </v:shape>
          <o:OLEObject Type="Embed" ProgID="Equation.DSMT4" ShapeID="_x0000_i1070" DrawAspect="Content" ObjectID="_1400581720" r:id="rId111"/>
        </w:object>
      </w:r>
      <w:r w:rsidR="00AD0AD2">
        <w:t xml:space="preserve"> sú určené vzťahom </w:t>
      </w:r>
      <w:r w:rsidR="007C47BC" w:rsidRPr="007C47BC">
        <w:rPr>
          <w:position w:val="-14"/>
          <w:szCs w:val="24"/>
        </w:rPr>
        <w:object w:dxaOrig="1600" w:dyaOrig="400">
          <v:shape id="_x0000_i1071" type="#_x0000_t75" style="width:80.25pt;height:20.25pt" o:ole="">
            <v:imagedata r:id="rId112" o:title=""/>
          </v:shape>
          <o:OLEObject Type="Embed" ProgID="Equation.DSMT4" ShapeID="_x0000_i1071" DrawAspect="Content" ObjectID="_1400581721" r:id="rId113"/>
        </w:object>
      </w:r>
      <w:r w:rsidR="007C47BC">
        <w:t>.</w:t>
      </w:r>
    </w:p>
    <w:p w:rsidR="007C47BC" w:rsidRDefault="007C47BC" w:rsidP="00AD0AD2">
      <w:pPr>
        <w:pStyle w:val="NormalnytextDP"/>
        <w:tabs>
          <w:tab w:val="right" w:pos="-5670"/>
          <w:tab w:val="center" w:pos="-4253"/>
        </w:tabs>
        <w:ind w:firstLine="0"/>
        <w:jc w:val="left"/>
      </w:pPr>
      <w:r w:rsidRPr="007C47BC">
        <w:t>Keď prvú rovnicu sústavy</w:t>
      </w:r>
      <w:r>
        <w:t xml:space="preserve"> </w:t>
      </w:r>
    </w:p>
    <w:p w:rsidR="007C47BC" w:rsidRDefault="007C47BC" w:rsidP="00FC5DCC">
      <w:pPr>
        <w:pStyle w:val="NormalnytextDP"/>
        <w:tabs>
          <w:tab w:val="right" w:pos="-5670"/>
          <w:tab w:val="right" w:pos="-4962"/>
          <w:tab w:val="center" w:pos="-4253"/>
          <w:tab w:val="center" w:pos="4253"/>
          <w:tab w:val="right" w:pos="8503"/>
        </w:tabs>
        <w:ind w:firstLine="0"/>
        <w:jc w:val="left"/>
      </w:pPr>
      <w:r>
        <w:rPr>
          <w:position w:val="-38"/>
          <w:szCs w:val="24"/>
        </w:rPr>
        <w:tab/>
      </w:r>
      <w:r w:rsidR="00C20007" w:rsidRPr="00C20007">
        <w:rPr>
          <w:position w:val="-32"/>
          <w:szCs w:val="24"/>
        </w:rPr>
        <w:object w:dxaOrig="3120" w:dyaOrig="760">
          <v:shape id="_x0000_i1072" type="#_x0000_t75" style="width:156pt;height:38.25pt" o:ole="">
            <v:imagedata r:id="rId114" o:title=""/>
          </v:shape>
          <o:OLEObject Type="Embed" ProgID="Equation.DSMT4" ShapeID="_x0000_i1072" DrawAspect="Content" ObjectID="_1400581722" r:id="rId115"/>
        </w:object>
      </w:r>
      <w:r>
        <w:t xml:space="preserve"> </w:t>
      </w:r>
      <w:r>
        <w:tab/>
        <w:t>(</w:t>
      </w:r>
      <w:bookmarkStart w:id="41" w:name="GEM_x1_11_I"/>
      <w:r>
        <w:t>11´</w:t>
      </w:r>
      <w:bookmarkEnd w:id="41"/>
      <w:r>
        <w:t>)</w:t>
      </w:r>
    </w:p>
    <w:p w:rsidR="00F57962" w:rsidRDefault="00F57962" w:rsidP="00DF46CE">
      <w:pPr>
        <w:pStyle w:val="NormalnytextDP"/>
        <w:tabs>
          <w:tab w:val="right" w:pos="-5670"/>
          <w:tab w:val="right" w:pos="-4962"/>
          <w:tab w:val="center" w:pos="-4253"/>
        </w:tabs>
        <w:ind w:firstLine="0"/>
        <w:jc w:val="left"/>
        <w:rPr>
          <w:szCs w:val="24"/>
        </w:rPr>
      </w:pPr>
      <w:r>
        <w:t xml:space="preserve">predelíme </w:t>
      </w:r>
      <w:r w:rsidR="00DF46CE" w:rsidRPr="00DF46CE">
        <w:rPr>
          <w:szCs w:val="24"/>
        </w:rPr>
        <w:t>vedúcim prvkom</w:t>
      </w:r>
      <w:r w:rsidR="00DF46CE">
        <w:rPr>
          <w:szCs w:val="24"/>
        </w:rPr>
        <w:t xml:space="preserve"> </w:t>
      </w:r>
      <w:r w:rsidR="00DF46CE" w:rsidRPr="00FB6258">
        <w:rPr>
          <w:position w:val="-12"/>
          <w:szCs w:val="24"/>
        </w:rPr>
        <w:object w:dxaOrig="1240" w:dyaOrig="380">
          <v:shape id="_x0000_i1073" type="#_x0000_t75" style="width:62.25pt;height:18.75pt" o:ole="">
            <v:imagedata r:id="rId116" o:title=""/>
          </v:shape>
          <o:OLEObject Type="Embed" ProgID="Equation.DSMT4" ShapeID="_x0000_i1073" DrawAspect="Content" ObjectID="_1400581723" r:id="rId117"/>
        </w:object>
      </w:r>
      <w:r w:rsidR="00DF46CE">
        <w:rPr>
          <w:szCs w:val="24"/>
        </w:rPr>
        <w:t xml:space="preserve">, dostávame </w:t>
      </w:r>
    </w:p>
    <w:p w:rsidR="00DF46CE" w:rsidRDefault="00DF46CE" w:rsidP="0039212F">
      <w:pPr>
        <w:pStyle w:val="NormalnytextDP"/>
        <w:tabs>
          <w:tab w:val="right" w:pos="-5670"/>
          <w:tab w:val="right" w:pos="-4962"/>
          <w:tab w:val="center" w:pos="-4253"/>
          <w:tab w:val="center" w:pos="4253"/>
          <w:tab w:val="right" w:pos="8503"/>
        </w:tabs>
        <w:ind w:firstLine="0"/>
        <w:jc w:val="left"/>
        <w:rPr>
          <w:szCs w:val="24"/>
        </w:rPr>
      </w:pPr>
      <w:r>
        <w:rPr>
          <w:position w:val="-12"/>
          <w:szCs w:val="24"/>
        </w:rPr>
        <w:tab/>
      </w:r>
      <w:r w:rsidR="009F2B08" w:rsidRPr="00FB6258">
        <w:rPr>
          <w:position w:val="-12"/>
          <w:szCs w:val="24"/>
        </w:rPr>
        <w:object w:dxaOrig="1760" w:dyaOrig="380">
          <v:shape id="_x0000_i1074" type="#_x0000_t75" style="width:87.75pt;height:18.75pt" o:ole="">
            <v:imagedata r:id="rId118" o:title=""/>
          </v:shape>
          <o:OLEObject Type="Embed" ProgID="Equation.DSMT4" ShapeID="_x0000_i1074" DrawAspect="Content" ObjectID="_1400581724" r:id="rId119"/>
        </w:object>
      </w:r>
      <w:r>
        <w:rPr>
          <w:szCs w:val="24"/>
        </w:rPr>
        <w:t xml:space="preserve">, </w:t>
      </w:r>
      <w:r>
        <w:rPr>
          <w:szCs w:val="24"/>
        </w:rPr>
        <w:tab/>
        <w:t>(</w:t>
      </w:r>
      <w:bookmarkStart w:id="42" w:name="GEM_x2_12_I"/>
      <w:r>
        <w:rPr>
          <w:szCs w:val="24"/>
        </w:rPr>
        <w:t>12´</w:t>
      </w:r>
      <w:bookmarkEnd w:id="42"/>
      <w:r>
        <w:rPr>
          <w:szCs w:val="24"/>
        </w:rPr>
        <w:t>)</w:t>
      </w:r>
    </w:p>
    <w:p w:rsidR="007F6F32" w:rsidRDefault="007F6F32" w:rsidP="00FC5DCC">
      <w:pPr>
        <w:pStyle w:val="NormalnytextDP"/>
        <w:tabs>
          <w:tab w:val="right" w:pos="-5670"/>
          <w:tab w:val="right" w:pos="-4962"/>
          <w:tab w:val="center" w:pos="-4253"/>
          <w:tab w:val="center" w:pos="4253"/>
          <w:tab w:val="right" w:pos="8503"/>
        </w:tabs>
        <w:ind w:firstLine="0"/>
        <w:jc w:val="left"/>
        <w:rPr>
          <w:szCs w:val="24"/>
        </w:rPr>
      </w:pPr>
      <w:r>
        <w:rPr>
          <w:szCs w:val="24"/>
        </w:rPr>
        <w:t>kde</w:t>
      </w:r>
    </w:p>
    <w:p w:rsidR="00DF46CE" w:rsidRDefault="00DF46CE" w:rsidP="0039212F">
      <w:pPr>
        <w:pStyle w:val="NormalnytextDP"/>
        <w:tabs>
          <w:tab w:val="right" w:pos="-5670"/>
          <w:tab w:val="right" w:pos="-4962"/>
          <w:tab w:val="center" w:pos="-4253"/>
          <w:tab w:val="center" w:pos="4253"/>
          <w:tab w:val="right" w:pos="8503"/>
        </w:tabs>
        <w:ind w:firstLine="0"/>
        <w:jc w:val="left"/>
      </w:pPr>
      <w:r>
        <w:rPr>
          <w:position w:val="-34"/>
          <w:szCs w:val="24"/>
        </w:rPr>
        <w:tab/>
      </w:r>
      <w:r w:rsidR="009F2B08" w:rsidRPr="009F2B08">
        <w:rPr>
          <w:position w:val="-30"/>
          <w:szCs w:val="24"/>
        </w:rPr>
        <w:object w:dxaOrig="2140" w:dyaOrig="740">
          <v:shape id="_x0000_i1075" type="#_x0000_t75" style="width:107.25pt;height:36.75pt" o:ole="">
            <v:imagedata r:id="rId120" o:title=""/>
          </v:shape>
          <o:OLEObject Type="Embed" ProgID="Equation.DSMT4" ShapeID="_x0000_i1075" DrawAspect="Content" ObjectID="_1400581725" r:id="rId121"/>
        </w:object>
      </w:r>
      <w:r>
        <w:t>.</w:t>
      </w:r>
    </w:p>
    <w:p w:rsidR="008B179F" w:rsidRDefault="009F2B08" w:rsidP="0079431D">
      <w:pPr>
        <w:pStyle w:val="NormalnytextDP"/>
        <w:tabs>
          <w:tab w:val="right" w:pos="-5670"/>
          <w:tab w:val="right" w:pos="-4962"/>
          <w:tab w:val="right" w:pos="-4678"/>
          <w:tab w:val="center" w:pos="-4253"/>
        </w:tabs>
        <w:ind w:firstLine="0"/>
        <w:jc w:val="left"/>
      </w:pPr>
      <w:r w:rsidRPr="009F2B08">
        <w:t>Takým istým spôsobom, ako v predchádzajúcom prípade, môžeme aj zo sústavy (</w:t>
      </w:r>
      <w:r w:rsidR="00A31E12">
        <w:fldChar w:fldCharType="begin"/>
      </w:r>
      <w:r w:rsidR="00FB470F">
        <w:instrText xml:space="preserve"> REF GEM_x1_11_I \h </w:instrText>
      </w:r>
      <w:r w:rsidR="00A31E12">
        <w:fldChar w:fldCharType="separate"/>
      </w:r>
      <w:r w:rsidR="00344799">
        <w:t>11´</w:t>
      </w:r>
      <w:r w:rsidR="00A31E12">
        <w:fldChar w:fldCharType="end"/>
      </w:r>
      <w:r w:rsidRPr="009F2B08">
        <w:t xml:space="preserve">) vylúčiť neznámu  </w:t>
      </w:r>
      <w:r w:rsidR="00AE1043" w:rsidRPr="00FB6258">
        <w:rPr>
          <w:position w:val="-12"/>
          <w:szCs w:val="24"/>
        </w:rPr>
        <w:object w:dxaOrig="260" w:dyaOrig="360">
          <v:shape id="_x0000_i1076" type="#_x0000_t75" style="width:12.75pt;height:18.75pt" o:ole="">
            <v:imagedata r:id="rId122" o:title=""/>
          </v:shape>
          <o:OLEObject Type="Embed" ProgID="Equation.DSMT4" ShapeID="_x0000_i1076" DrawAspect="Content" ObjectID="_1400581726" r:id="rId123"/>
        </w:object>
      </w:r>
      <w:r w:rsidRPr="009F2B08">
        <w:t>.</w:t>
      </w:r>
    </w:p>
    <w:p w:rsidR="008B179F" w:rsidRDefault="008B179F">
      <w:pPr>
        <w:spacing w:before="0" w:line="240" w:lineRule="auto"/>
        <w:jc w:val="left"/>
        <w:rPr>
          <w:szCs w:val="20"/>
        </w:rPr>
      </w:pPr>
      <w:r>
        <w:br w:type="page"/>
      </w:r>
    </w:p>
    <w:p w:rsidR="00AE1043" w:rsidRDefault="00AE1043" w:rsidP="00AE1043">
      <w:pPr>
        <w:pStyle w:val="NormalnytextDP"/>
        <w:tabs>
          <w:tab w:val="right" w:pos="-5670"/>
          <w:tab w:val="right" w:pos="-4962"/>
          <w:tab w:val="center" w:pos="-4253"/>
          <w:tab w:val="center" w:pos="3969"/>
          <w:tab w:val="right" w:pos="8503"/>
        </w:tabs>
        <w:ind w:firstLine="567"/>
        <w:jc w:val="left"/>
      </w:pPr>
      <w:r w:rsidRPr="00AE1043">
        <w:lastRenderedPageBreak/>
        <w:t>Z pohľadu pôvodnej sústavy máme</w:t>
      </w:r>
    </w:p>
    <w:p w:rsidR="00AE1043" w:rsidRDefault="0079431D" w:rsidP="00FC5DCC">
      <w:pPr>
        <w:pStyle w:val="NormalnytextDP"/>
        <w:tabs>
          <w:tab w:val="right" w:pos="-5670"/>
          <w:tab w:val="right" w:pos="-4962"/>
          <w:tab w:val="center" w:pos="-4253"/>
          <w:tab w:val="center" w:pos="4253"/>
          <w:tab w:val="right" w:pos="8503"/>
        </w:tabs>
        <w:ind w:firstLine="567"/>
        <w:jc w:val="left"/>
      </w:pPr>
      <w:r>
        <w:rPr>
          <w:position w:val="-56"/>
          <w:szCs w:val="24"/>
        </w:rPr>
        <w:tab/>
      </w:r>
      <w:r w:rsidR="005319C0" w:rsidRPr="00C20007">
        <w:rPr>
          <w:position w:val="-50"/>
          <w:szCs w:val="24"/>
        </w:rPr>
        <w:object w:dxaOrig="4260" w:dyaOrig="1120">
          <v:shape id="_x0000_i1077" type="#_x0000_t75" style="width:212.25pt;height:56.25pt" o:ole="">
            <v:imagedata r:id="rId124" o:title=""/>
          </v:shape>
          <o:OLEObject Type="Embed" ProgID="Equation.DSMT4" ShapeID="_x0000_i1077" DrawAspect="Content" ObjectID="_1400581727" r:id="rId125"/>
        </w:object>
      </w:r>
      <w:r>
        <w:tab/>
      </w:r>
      <w:r w:rsidR="00AE1043">
        <w:t>(</w:t>
      </w:r>
      <w:bookmarkStart w:id="43" w:name="GEM_sustava3x4_13"/>
      <w:r w:rsidR="00AE1043">
        <w:t>13</w:t>
      </w:r>
      <w:bookmarkEnd w:id="43"/>
      <w:r w:rsidR="00AE1043">
        <w:t>)</w:t>
      </w:r>
    </w:p>
    <w:p w:rsidR="00BF55D5" w:rsidRDefault="00EE50C0" w:rsidP="00C249F6">
      <w:pPr>
        <w:pStyle w:val="NormalnytextDP"/>
        <w:tabs>
          <w:tab w:val="right" w:pos="-5670"/>
          <w:tab w:val="right" w:pos="-4962"/>
          <w:tab w:val="center" w:pos="-4253"/>
          <w:tab w:val="center" w:pos="3969"/>
          <w:tab w:val="right" w:pos="8503"/>
        </w:tabs>
        <w:ind w:firstLine="0"/>
        <w:jc w:val="left"/>
      </w:pPr>
      <w:r>
        <w:t xml:space="preserve">kde </w:t>
      </w:r>
      <w:r w:rsidRPr="00EE50C0">
        <w:rPr>
          <w:position w:val="-14"/>
          <w:szCs w:val="24"/>
        </w:rPr>
        <w:object w:dxaOrig="3200" w:dyaOrig="400">
          <v:shape id="_x0000_i1078" type="#_x0000_t75" style="width:160.5pt;height:20.25pt" o:ole="">
            <v:imagedata r:id="rId126" o:title=""/>
          </v:shape>
          <o:OLEObject Type="Embed" ProgID="Equation.DSMT4" ShapeID="_x0000_i1078" DrawAspect="Content" ObjectID="_1400581728" r:id="rId127"/>
        </w:object>
      </w:r>
      <w:r>
        <w:t>.</w:t>
      </w:r>
    </w:p>
    <w:p w:rsidR="00C249F6" w:rsidRDefault="00C249F6" w:rsidP="00AE1043">
      <w:pPr>
        <w:pStyle w:val="NormalnytextDP"/>
        <w:tabs>
          <w:tab w:val="right" w:pos="-5670"/>
          <w:tab w:val="right" w:pos="-4962"/>
          <w:tab w:val="center" w:pos="-4253"/>
          <w:tab w:val="center" w:pos="3969"/>
          <w:tab w:val="right" w:pos="8503"/>
        </w:tabs>
        <w:ind w:firstLine="567"/>
        <w:jc w:val="left"/>
      </w:pPr>
      <w:r w:rsidRPr="00C249F6">
        <w:t>Z poslednej rovnice sústavy (</w:t>
      </w:r>
      <w:r w:rsidR="00A31E12">
        <w:fldChar w:fldCharType="begin"/>
      </w:r>
      <w:r>
        <w:instrText xml:space="preserve"> REF GEM_sustava3x4_13 \h </w:instrText>
      </w:r>
      <w:r w:rsidR="00A31E12">
        <w:fldChar w:fldCharType="separate"/>
      </w:r>
      <w:r w:rsidR="00344799">
        <w:t>13</w:t>
      </w:r>
      <w:r w:rsidR="00A31E12">
        <w:fldChar w:fldCharType="end"/>
      </w:r>
      <w:r w:rsidRPr="00C249F6">
        <w:t xml:space="preserve">) už nie je problémom vyjadriť neznámu </w:t>
      </w:r>
      <w:r w:rsidRPr="00FB6258">
        <w:rPr>
          <w:position w:val="-12"/>
          <w:szCs w:val="24"/>
        </w:rPr>
        <w:object w:dxaOrig="260" w:dyaOrig="360">
          <v:shape id="_x0000_i1079" type="#_x0000_t75" style="width:13.5pt;height:18.75pt" o:ole="">
            <v:imagedata r:id="rId128" o:title=""/>
          </v:shape>
          <o:OLEObject Type="Embed" ProgID="Equation.DSMT4" ShapeID="_x0000_i1079" DrawAspect="Content" ObjectID="_1400581729" r:id="rId129"/>
        </w:object>
      </w:r>
      <w:r w:rsidRPr="00C249F6">
        <w:t>:</w:t>
      </w:r>
    </w:p>
    <w:p w:rsidR="00CD4A2A" w:rsidRDefault="00CD4A2A" w:rsidP="00FC5DCC">
      <w:pPr>
        <w:pStyle w:val="NormalnytextDP"/>
        <w:tabs>
          <w:tab w:val="right" w:pos="-5670"/>
          <w:tab w:val="right" w:pos="-4962"/>
          <w:tab w:val="center" w:pos="-4253"/>
          <w:tab w:val="center" w:pos="4253"/>
          <w:tab w:val="right" w:pos="8503"/>
        </w:tabs>
        <w:ind w:firstLine="0"/>
        <w:jc w:val="left"/>
      </w:pPr>
      <w:r>
        <w:rPr>
          <w:position w:val="-34"/>
          <w:szCs w:val="24"/>
        </w:rPr>
        <w:tab/>
      </w:r>
      <w:r w:rsidR="00C20007" w:rsidRPr="00C20007">
        <w:rPr>
          <w:position w:val="-30"/>
          <w:szCs w:val="24"/>
        </w:rPr>
        <w:object w:dxaOrig="1020" w:dyaOrig="720">
          <v:shape id="_x0000_i1080" type="#_x0000_t75" style="width:51pt;height:36pt" o:ole="">
            <v:imagedata r:id="rId130" o:title=""/>
          </v:shape>
          <o:OLEObject Type="Embed" ProgID="Equation.DSMT4" ShapeID="_x0000_i1080" DrawAspect="Content" ObjectID="_1400581730" r:id="rId131"/>
        </w:object>
      </w:r>
      <w:r>
        <w:t>.</w:t>
      </w:r>
      <w:r>
        <w:tab/>
        <w:t>(</w:t>
      </w:r>
      <w:bookmarkStart w:id="44" w:name="GEM_x3_13_I"/>
      <w:r w:rsidR="004560E0">
        <w:t>13´</w:t>
      </w:r>
      <w:bookmarkEnd w:id="44"/>
      <w:r>
        <w:t>)</w:t>
      </w:r>
    </w:p>
    <w:p w:rsidR="00BB36A9" w:rsidRDefault="00176BCC" w:rsidP="0071646A">
      <w:pPr>
        <w:pStyle w:val="NormalnytextDP"/>
        <w:tabs>
          <w:tab w:val="right" w:pos="-5670"/>
          <w:tab w:val="right" w:pos="-4962"/>
          <w:tab w:val="center" w:pos="-4253"/>
          <w:tab w:val="center" w:pos="3969"/>
          <w:tab w:val="right" w:pos="8503"/>
        </w:tabs>
        <w:ind w:firstLine="567"/>
        <w:jc w:val="left"/>
      </w:pPr>
      <w:r w:rsidRPr="00176BCC">
        <w:t>Do</w:t>
      </w:r>
      <w:r>
        <w:t>po</w:t>
      </w:r>
      <w:r w:rsidRPr="00176BCC">
        <w:t>siaľ dosiahnutú časť výpočtu označujeme ak</w:t>
      </w:r>
      <w:r w:rsidR="003C1C11">
        <w:t>o priamy chod. Nasledujúcu časť-</w:t>
      </w:r>
      <w:r w:rsidRPr="00176BCC">
        <w:t xml:space="preserve"> proces vyjadrovania a samotných výpočtov zvyšných neznámych, nazývame </w:t>
      </w:r>
      <w:r w:rsidRPr="005B02A9">
        <w:rPr>
          <w:i/>
        </w:rPr>
        <w:t>spätným chodom</w:t>
      </w:r>
      <w:r w:rsidRPr="00176BCC">
        <w:t xml:space="preserve">, resp. </w:t>
      </w:r>
      <w:r w:rsidRPr="00D03FC0">
        <w:rPr>
          <w:i/>
        </w:rPr>
        <w:t>spätnou substitúciou</w:t>
      </w:r>
      <w:r w:rsidRPr="00176BCC">
        <w:t>.</w:t>
      </w:r>
    </w:p>
    <w:p w:rsidR="00963D70" w:rsidRDefault="0049227C" w:rsidP="0071646A">
      <w:pPr>
        <w:pStyle w:val="NormalnytextDP"/>
        <w:tabs>
          <w:tab w:val="right" w:pos="-5670"/>
          <w:tab w:val="right" w:pos="-4962"/>
          <w:tab w:val="center" w:pos="-4253"/>
          <w:tab w:val="center" w:pos="3969"/>
          <w:tab w:val="right" w:pos="8503"/>
        </w:tabs>
        <w:ind w:firstLine="567"/>
        <w:jc w:val="left"/>
      </w:pPr>
      <w:r w:rsidRPr="0049227C">
        <w:t xml:space="preserve">Premennú </w:t>
      </w:r>
      <w:r w:rsidRPr="00FB6258">
        <w:rPr>
          <w:position w:val="-12"/>
          <w:szCs w:val="24"/>
        </w:rPr>
        <w:object w:dxaOrig="260" w:dyaOrig="360">
          <v:shape id="_x0000_i1081" type="#_x0000_t75" style="width:13.5pt;height:18.75pt" o:ole="">
            <v:imagedata r:id="rId132" o:title=""/>
          </v:shape>
          <o:OLEObject Type="Embed" ProgID="Equation.DSMT4" ShapeID="_x0000_i1081" DrawAspect="Content" ObjectID="_1400581731" r:id="rId133"/>
        </w:object>
      </w:r>
      <w:r w:rsidRPr="0049227C">
        <w:t xml:space="preserve"> už vyjadrenú máme (</w:t>
      </w:r>
      <w:r w:rsidR="00A31E12">
        <w:fldChar w:fldCharType="begin"/>
      </w:r>
      <w:r>
        <w:instrText xml:space="preserve"> REF GEM_sustava3x4_13 \h </w:instrText>
      </w:r>
      <w:r w:rsidR="00A31E12">
        <w:fldChar w:fldCharType="separate"/>
      </w:r>
      <w:r w:rsidR="00344799">
        <w:t>13</w:t>
      </w:r>
      <w:r w:rsidR="00A31E12">
        <w:fldChar w:fldCharType="end"/>
      </w:r>
      <w:r w:rsidRPr="0049227C">
        <w:t xml:space="preserve">), zostávajú ešte neznáme   </w:t>
      </w:r>
      <w:r w:rsidR="00DE47BD" w:rsidRPr="00FB6258">
        <w:rPr>
          <w:position w:val="-12"/>
          <w:szCs w:val="24"/>
        </w:rPr>
        <w:object w:dxaOrig="240" w:dyaOrig="360">
          <v:shape id="_x0000_i1082" type="#_x0000_t75" style="width:11.25pt;height:18.75pt" o:ole="">
            <v:imagedata r:id="rId134" o:title=""/>
          </v:shape>
          <o:OLEObject Type="Embed" ProgID="Equation.DSMT4" ShapeID="_x0000_i1082" DrawAspect="Content" ObjectID="_1400581732" r:id="rId135"/>
        </w:object>
      </w:r>
      <w:r w:rsidR="00DE47BD">
        <w:rPr>
          <w:position w:val="-12"/>
          <w:szCs w:val="24"/>
        </w:rPr>
        <w:t xml:space="preserve"> </w:t>
      </w:r>
      <w:r w:rsidRPr="0049227C">
        <w:t xml:space="preserve">a  </w:t>
      </w:r>
      <w:r w:rsidR="00DE47BD" w:rsidRPr="00FB6258">
        <w:rPr>
          <w:position w:val="-12"/>
          <w:szCs w:val="24"/>
        </w:rPr>
        <w:object w:dxaOrig="260" w:dyaOrig="360">
          <v:shape id="_x0000_i1083" type="#_x0000_t75" style="width:12.75pt;height:18.75pt" o:ole="">
            <v:imagedata r:id="rId136" o:title=""/>
          </v:shape>
          <o:OLEObject Type="Embed" ProgID="Equation.DSMT4" ShapeID="_x0000_i1083" DrawAspect="Content" ObjectID="_1400581733" r:id="rId137"/>
        </w:object>
      </w:r>
      <w:r w:rsidRPr="0049227C">
        <w:t>. Tie</w:t>
      </w:r>
      <w:r w:rsidR="00682B54">
        <w:t> </w:t>
      </w:r>
      <w:r w:rsidRPr="0049227C">
        <w:t>určíme</w:t>
      </w:r>
      <w:r w:rsidR="00DE47BD">
        <w:t xml:space="preserve"> v opačnom poradí zo vzťahov (</w:t>
      </w:r>
      <w:r w:rsidR="00A31E12">
        <w:fldChar w:fldCharType="begin"/>
      </w:r>
      <w:r w:rsidR="00DE47BD">
        <w:instrText xml:space="preserve"> REF GEM_x2_12_I \h </w:instrText>
      </w:r>
      <w:r w:rsidR="00A31E12">
        <w:fldChar w:fldCharType="separate"/>
      </w:r>
      <w:r w:rsidR="00344799">
        <w:rPr>
          <w:szCs w:val="24"/>
        </w:rPr>
        <w:t>12´</w:t>
      </w:r>
      <w:r w:rsidR="00A31E12">
        <w:fldChar w:fldCharType="end"/>
      </w:r>
      <w:r w:rsidRPr="0049227C">
        <w:t>) a (</w:t>
      </w:r>
      <w:r w:rsidR="00A31E12">
        <w:fldChar w:fldCharType="begin"/>
      </w:r>
      <w:r w:rsidR="00DE47BD">
        <w:instrText xml:space="preserve"> REF GEM_x1_12 \h </w:instrText>
      </w:r>
      <w:r w:rsidR="00A31E12">
        <w:fldChar w:fldCharType="separate"/>
      </w:r>
      <w:r w:rsidR="00344799">
        <w:t>12</w:t>
      </w:r>
      <w:r w:rsidR="00A31E12">
        <w:fldChar w:fldCharType="end"/>
      </w:r>
      <w:r w:rsidRPr="0049227C">
        <w:t>):</w:t>
      </w:r>
    </w:p>
    <w:p w:rsidR="00DE47BD" w:rsidRDefault="00DE47BD" w:rsidP="00FC5DCC">
      <w:pPr>
        <w:pStyle w:val="NormalnytextDP"/>
        <w:tabs>
          <w:tab w:val="right" w:pos="-5670"/>
          <w:tab w:val="right" w:pos="-4962"/>
          <w:tab w:val="center" w:pos="-4253"/>
          <w:tab w:val="center" w:pos="4253"/>
          <w:tab w:val="right" w:pos="8503"/>
        </w:tabs>
        <w:ind w:firstLine="0"/>
        <w:jc w:val="left"/>
      </w:pPr>
      <w:r>
        <w:rPr>
          <w:position w:val="-12"/>
          <w:szCs w:val="24"/>
        </w:rPr>
        <w:tab/>
      </w:r>
      <w:r w:rsidR="00C20007" w:rsidRPr="00FB6258">
        <w:rPr>
          <w:position w:val="-12"/>
          <w:szCs w:val="24"/>
        </w:rPr>
        <w:object w:dxaOrig="1760" w:dyaOrig="380">
          <v:shape id="_x0000_i1084" type="#_x0000_t75" style="width:88.5pt;height:18.75pt" o:ole="">
            <v:imagedata r:id="rId138" o:title=""/>
          </v:shape>
          <o:OLEObject Type="Embed" ProgID="Equation.DSMT4" ShapeID="_x0000_i1084" DrawAspect="Content" ObjectID="_1400581734" r:id="rId139"/>
        </w:object>
      </w:r>
      <w:r>
        <w:t>,</w:t>
      </w:r>
    </w:p>
    <w:p w:rsidR="00DE47BD" w:rsidRDefault="00DE47BD" w:rsidP="00C50036">
      <w:pPr>
        <w:pStyle w:val="NormalnytextDP"/>
        <w:tabs>
          <w:tab w:val="right" w:pos="-5670"/>
          <w:tab w:val="right" w:pos="-4962"/>
          <w:tab w:val="center" w:pos="-4253"/>
          <w:tab w:val="center" w:pos="4395"/>
          <w:tab w:val="right" w:pos="8503"/>
        </w:tabs>
        <w:ind w:firstLine="0"/>
        <w:jc w:val="left"/>
      </w:pPr>
      <w:r>
        <w:rPr>
          <w:position w:val="-12"/>
          <w:szCs w:val="24"/>
        </w:rPr>
        <w:tab/>
      </w:r>
      <w:r w:rsidR="00C20007" w:rsidRPr="00FB6258">
        <w:rPr>
          <w:position w:val="-12"/>
          <w:szCs w:val="24"/>
        </w:rPr>
        <w:object w:dxaOrig="2040" w:dyaOrig="360">
          <v:shape id="_x0000_i1085" type="#_x0000_t75" style="width:102pt;height:18.75pt" o:ole="">
            <v:imagedata r:id="rId140" o:title=""/>
          </v:shape>
          <o:OLEObject Type="Embed" ProgID="Equation.DSMT4" ShapeID="_x0000_i1085" DrawAspect="Content" ObjectID="_1400581735" r:id="rId141"/>
        </w:object>
      </w:r>
      <w:r>
        <w:t>.</w:t>
      </w:r>
    </w:p>
    <w:p w:rsidR="0006439A" w:rsidRDefault="00096E50" w:rsidP="00096E50">
      <w:pPr>
        <w:pStyle w:val="NormalnytextDP"/>
        <w:tabs>
          <w:tab w:val="right" w:pos="-5670"/>
          <w:tab w:val="right" w:pos="-4962"/>
          <w:tab w:val="center" w:pos="-4253"/>
          <w:tab w:val="center" w:pos="3969"/>
          <w:tab w:val="right" w:pos="8503"/>
        </w:tabs>
        <w:ind w:firstLine="567"/>
        <w:jc w:val="left"/>
      </w:pPr>
      <w:r w:rsidRPr="00096E50">
        <w:t>Ako vidíme, sústava (</w:t>
      </w:r>
      <w:r w:rsidR="00A31E12">
        <w:fldChar w:fldCharType="begin"/>
      </w:r>
      <w:r>
        <w:instrText xml:space="preserve"> REF GEM_sustava3x4_13 \h </w:instrText>
      </w:r>
      <w:r w:rsidR="00A31E12">
        <w:fldChar w:fldCharType="separate"/>
      </w:r>
      <w:r w:rsidR="00344799">
        <w:t>13</w:t>
      </w:r>
      <w:r w:rsidR="00A31E12">
        <w:fldChar w:fldCharType="end"/>
      </w:r>
      <w:r w:rsidRPr="00096E50">
        <w:t>) bola trojuholníkovou maticou, ktorú môžeme znázorniť nasledujúco:</w:t>
      </w:r>
    </w:p>
    <w:p w:rsidR="007D2DBF" w:rsidRDefault="00D546DB" w:rsidP="00FC5DCC">
      <w:pPr>
        <w:pStyle w:val="NormalnytextDP"/>
        <w:tabs>
          <w:tab w:val="right" w:pos="-5670"/>
          <w:tab w:val="right" w:pos="-4962"/>
          <w:tab w:val="center" w:pos="-4253"/>
          <w:tab w:val="center" w:pos="4253"/>
          <w:tab w:val="right" w:pos="8503"/>
        </w:tabs>
        <w:ind w:firstLine="567"/>
        <w:jc w:val="left"/>
      </w:pPr>
      <w:r>
        <w:rPr>
          <w:position w:val="-56"/>
          <w:szCs w:val="24"/>
        </w:rPr>
        <w:tab/>
      </w:r>
      <w:r w:rsidR="00C20007" w:rsidRPr="00C20007">
        <w:rPr>
          <w:position w:val="-50"/>
          <w:szCs w:val="24"/>
        </w:rPr>
        <w:object w:dxaOrig="2860" w:dyaOrig="1120">
          <v:shape id="_x0000_i1086" type="#_x0000_t75" style="width:142.5pt;height:56.25pt" o:ole="">
            <v:imagedata r:id="rId142" o:title=""/>
          </v:shape>
          <o:OLEObject Type="Embed" ProgID="Equation.DSMT4" ShapeID="_x0000_i1086" DrawAspect="Content" ObjectID="_1400581736" r:id="rId143"/>
        </w:object>
      </w:r>
      <w:r w:rsidR="007D2DBF">
        <w:t>.</w:t>
      </w:r>
    </w:p>
    <w:p w:rsidR="00381174" w:rsidRDefault="00381174" w:rsidP="00096E50">
      <w:pPr>
        <w:pStyle w:val="NormalnytextDP"/>
        <w:tabs>
          <w:tab w:val="right" w:pos="-5670"/>
          <w:tab w:val="right" w:pos="-4962"/>
          <w:tab w:val="center" w:pos="-4253"/>
          <w:tab w:val="center" w:pos="3969"/>
          <w:tab w:val="right" w:pos="8503"/>
        </w:tabs>
        <w:ind w:firstLine="567"/>
        <w:jc w:val="left"/>
        <w:rPr>
          <w:lang w:val="en-US"/>
        </w:rPr>
      </w:pPr>
      <w:r w:rsidRPr="00381174">
        <w:t>Inak povedané,  celý náš postup spočíval v aplikovaní ekvivalentných riadkových úprav  na maticu sústavy rozšírenú o stĺpec pravých strán (rozšírená matica sústavy), čím sme dostali stupňovitý</w:t>
      </w:r>
      <w:r w:rsidR="00136CBF">
        <w:t xml:space="preserve"> </w:t>
      </w:r>
      <w:r w:rsidRPr="00381174">
        <w:t>(horný trojuholníkovitý) tvar, na ktorý sme následne aplikovali spätný chod s účelom už samotného vyjadrenia neznámych</w:t>
      </w:r>
      <w:r w:rsidR="00642195">
        <w:t xml:space="preserve"> </w:t>
      </w:r>
      <w:r w:rsidR="00A31E12">
        <w:rPr>
          <w:lang w:val="en-US"/>
        </w:rPr>
        <w:fldChar w:fldCharType="begin"/>
      </w:r>
      <w:r w:rsidR="00642195">
        <w:rPr>
          <w:lang w:val="en-US"/>
        </w:rPr>
        <w:instrText xml:space="preserve"> REF _Ref324635978 \r \h </w:instrText>
      </w:r>
      <w:r w:rsidR="00A31E12">
        <w:rPr>
          <w:lang w:val="en-US"/>
        </w:rPr>
      </w:r>
      <w:r w:rsidR="00A31E12">
        <w:rPr>
          <w:lang w:val="en-US"/>
        </w:rPr>
        <w:fldChar w:fldCharType="separate"/>
      </w:r>
      <w:r w:rsidR="00344799">
        <w:rPr>
          <w:lang w:val="en-US"/>
        </w:rPr>
        <w:t>[4]</w:t>
      </w:r>
      <w:r w:rsidR="00A31E12">
        <w:rPr>
          <w:lang w:val="en-US"/>
        </w:rPr>
        <w:fldChar w:fldCharType="end"/>
      </w:r>
      <w:r w:rsidR="001E3E67">
        <w:rPr>
          <w:lang w:val="en-US"/>
        </w:rPr>
        <w:t>.</w:t>
      </w:r>
    </w:p>
    <w:p w:rsidR="0073345C" w:rsidRPr="008E535A" w:rsidRDefault="0073345C" w:rsidP="00096E50">
      <w:pPr>
        <w:pStyle w:val="NormalnytextDP"/>
        <w:tabs>
          <w:tab w:val="right" w:pos="-5670"/>
          <w:tab w:val="right" w:pos="-4962"/>
          <w:tab w:val="center" w:pos="-4253"/>
          <w:tab w:val="center" w:pos="3969"/>
          <w:tab w:val="right" w:pos="8503"/>
        </w:tabs>
        <w:ind w:firstLine="567"/>
        <w:jc w:val="left"/>
      </w:pPr>
      <w:r w:rsidRPr="008E535A">
        <w:t xml:space="preserve">Metódy popísané v kapitole </w:t>
      </w:r>
      <w:r w:rsidR="00A31E12" w:rsidRPr="008E535A">
        <w:fldChar w:fldCharType="begin"/>
      </w:r>
      <w:r w:rsidRPr="008E535A">
        <w:instrText xml:space="preserve"> REF _Ref324639120 \r \h </w:instrText>
      </w:r>
      <w:r w:rsidR="00A31E12" w:rsidRPr="008E535A">
        <w:fldChar w:fldCharType="separate"/>
      </w:r>
      <w:r w:rsidR="00344799">
        <w:t>1.1.1</w:t>
      </w:r>
      <w:r w:rsidR="00A31E12" w:rsidRPr="008E535A">
        <w:fldChar w:fldCharType="end"/>
      </w:r>
      <w:r w:rsidRPr="008E535A">
        <w:t xml:space="preserve"> sa dajú aplikovať len na štvorcové systémy a</w:t>
      </w:r>
      <w:r w:rsidR="00642EB2">
        <w:t> </w:t>
      </w:r>
      <w:r w:rsidR="00FB31C5" w:rsidRPr="008E535A">
        <w:t>baviac</w:t>
      </w:r>
      <w:r w:rsidRPr="008E535A">
        <w:t xml:space="preserve"> len na tie, ktorých matica systému je regulárna. GEM</w:t>
      </w:r>
      <w:r w:rsidR="00685F62" w:rsidRPr="008E535A">
        <w:t xml:space="preserve"> je</w:t>
      </w:r>
      <w:r w:rsidRPr="008E535A">
        <w:t xml:space="preserve"> metód</w:t>
      </w:r>
      <w:r w:rsidR="00685F62" w:rsidRPr="008E535A">
        <w:t>a</w:t>
      </w:r>
      <w:r w:rsidRPr="008E535A">
        <w:t xml:space="preserve"> všeobecn</w:t>
      </w:r>
      <w:r w:rsidR="00685F62" w:rsidRPr="008E535A">
        <w:t>á, použiteľná</w:t>
      </w:r>
      <w:r w:rsidRPr="008E535A">
        <w:t xml:space="preserve"> pre riešenie ľubovoľnej lineárnej sústavy</w:t>
      </w:r>
      <w:r w:rsidR="00A6068F" w:rsidRPr="008E535A">
        <w:t xml:space="preserve"> </w:t>
      </w:r>
      <w:r w:rsidR="00A31E12" w:rsidRPr="008E535A">
        <w:fldChar w:fldCharType="begin"/>
      </w:r>
      <w:r w:rsidR="00A6068F" w:rsidRPr="008E535A">
        <w:instrText xml:space="preserve"> REF _Ref324639187 \r \h </w:instrText>
      </w:r>
      <w:r w:rsidR="00A31E12" w:rsidRPr="008E535A">
        <w:fldChar w:fldCharType="separate"/>
      </w:r>
      <w:r w:rsidR="00344799">
        <w:t>[5]</w:t>
      </w:r>
      <w:r w:rsidR="00A31E12" w:rsidRPr="008E535A">
        <w:fldChar w:fldCharType="end"/>
      </w:r>
      <w:r w:rsidR="00685F62" w:rsidRPr="008E535A">
        <w:t>.</w:t>
      </w:r>
    </w:p>
    <w:p w:rsidR="00744D2D" w:rsidRDefault="00744D2D" w:rsidP="00096E50">
      <w:pPr>
        <w:pStyle w:val="NormalnytextDP"/>
        <w:tabs>
          <w:tab w:val="right" w:pos="-5670"/>
          <w:tab w:val="right" w:pos="-4962"/>
          <w:tab w:val="center" w:pos="-4253"/>
          <w:tab w:val="center" w:pos="3969"/>
          <w:tab w:val="right" w:pos="8503"/>
        </w:tabs>
        <w:ind w:firstLine="567"/>
        <w:jc w:val="left"/>
        <w:rPr>
          <w:lang w:val="en-US"/>
        </w:rPr>
      </w:pPr>
    </w:p>
    <w:p w:rsidR="00BE7ED1" w:rsidRDefault="00BE7ED1" w:rsidP="00096E50">
      <w:pPr>
        <w:pStyle w:val="NormalnytextDP"/>
        <w:tabs>
          <w:tab w:val="right" w:pos="-5670"/>
          <w:tab w:val="right" w:pos="-4962"/>
          <w:tab w:val="center" w:pos="-4253"/>
          <w:tab w:val="center" w:pos="3969"/>
          <w:tab w:val="right" w:pos="8503"/>
        </w:tabs>
        <w:ind w:firstLine="567"/>
        <w:jc w:val="left"/>
        <w:rPr>
          <w:lang w:val="en-US"/>
        </w:rPr>
      </w:pPr>
    </w:p>
    <w:p w:rsidR="00BE7ED1" w:rsidRDefault="00BE7ED1" w:rsidP="009B7DF3">
      <w:pPr>
        <w:pStyle w:val="PodNadpis3urovenII"/>
      </w:pPr>
      <w:bookmarkStart w:id="45" w:name="_Toc325024083"/>
      <w:bookmarkStart w:id="46" w:name="_Toc325667144"/>
      <w:r w:rsidRPr="00BE7ED1">
        <w:lastRenderedPageBreak/>
        <w:t>Modifikovaná Gaussova eliminačná metóda s výberom hlavného prvku</w:t>
      </w:r>
      <w:bookmarkEnd w:id="45"/>
      <w:bookmarkEnd w:id="46"/>
    </w:p>
    <w:p w:rsidR="00552CCA" w:rsidRDefault="00716B76" w:rsidP="00E50F65">
      <w:pPr>
        <w:pStyle w:val="NormalnytextDP"/>
        <w:ind w:firstLine="567"/>
      </w:pPr>
      <w:r w:rsidRPr="00716B76">
        <w:t>Existujú však matice, ktoré nie sú vhodné pre riešenie pomo</w:t>
      </w:r>
      <w:r>
        <w:t>cou GEM popísanej v</w:t>
      </w:r>
      <w:r w:rsidR="00CE5213">
        <w:t> </w:t>
      </w:r>
      <w:r>
        <w:t xml:space="preserve">kapitole </w:t>
      </w:r>
      <w:r w:rsidR="00A31E12">
        <w:fldChar w:fldCharType="begin"/>
      </w:r>
      <w:r>
        <w:instrText xml:space="preserve"> REF _Ref324683386 \r \h </w:instrText>
      </w:r>
      <w:r w:rsidR="00A31E12">
        <w:fldChar w:fldCharType="separate"/>
      </w:r>
      <w:r w:rsidR="00344799">
        <w:t>1.1.2</w:t>
      </w:r>
      <w:r w:rsidR="00A31E12">
        <w:fldChar w:fldCharType="end"/>
      </w:r>
      <w:r w:rsidRPr="00716B76">
        <w:t>.</w:t>
      </w:r>
      <w:r w:rsidR="008C30D6">
        <w:t xml:space="preserve"> </w:t>
      </w:r>
      <w:r w:rsidRPr="00716B76">
        <w:t>Preto boli vyvinuté jej rôzne modifikácie, ktoré tieto aspekty nevhodnosti odstraňujú. Okrem nevhodnej matice existuje aj ďalší dôvod, prečo nemožno Gaussovu eliminačnú metódu použiť, a to sú numerické aspekty. Ich podstata spočíva v nepresnosti aritmetických operácií realizovaných počítačom. Môžeme</w:t>
      </w:r>
      <w:r w:rsidR="00CE5213">
        <w:t xml:space="preserve"> </w:t>
      </w:r>
      <w:r w:rsidRPr="00716B76">
        <w:t>sa</w:t>
      </w:r>
      <w:r w:rsidR="00CE5213">
        <w:t> </w:t>
      </w:r>
      <w:r w:rsidRPr="00716B76">
        <w:t>s</w:t>
      </w:r>
      <w:r w:rsidR="00CE5213">
        <w:t> </w:t>
      </w:r>
      <w:r w:rsidRPr="00716B76">
        <w:t>nimi stretnúť, keď multiplikátory alebo prvky redukovanej matice sústavy sú</w:t>
      </w:r>
      <w:r w:rsidR="00CE5213">
        <w:t> </w:t>
      </w:r>
      <w:r w:rsidR="00F67286">
        <w:t xml:space="preserve">v absolútnej hodnote </w:t>
      </w:r>
      <w:r w:rsidRPr="00716B76">
        <w:t>veľké čísla, a preto rozdiel medzi presným a vypočítaným riešením je značný, najmä pri maticiach veľkých rozmerov (</w:t>
      </w:r>
      <w:r w:rsidR="000650E3">
        <w:t xml:space="preserve">tzv. </w:t>
      </w:r>
      <w:r w:rsidRPr="005B49A0">
        <w:rPr>
          <w:i/>
        </w:rPr>
        <w:t>numerická nestabilita metódy</w:t>
      </w:r>
      <w:r w:rsidRPr="00716B76">
        <w:t>)</w:t>
      </w:r>
      <w:r w:rsidR="00F67286">
        <w:t xml:space="preserve"> </w:t>
      </w:r>
      <w:r w:rsidR="00F67286" w:rsidRPr="00F67286">
        <w:rPr>
          <w:lang w:val="en-US"/>
        </w:rPr>
        <w:t xml:space="preserve"> </w:t>
      </w:r>
      <w:r w:rsidR="00A31E12">
        <w:rPr>
          <w:lang w:val="en-US"/>
        </w:rPr>
        <w:fldChar w:fldCharType="begin"/>
      </w:r>
      <w:r w:rsidR="00F67286">
        <w:instrText xml:space="preserve"> REF _Ref324684615 \r \h </w:instrText>
      </w:r>
      <w:r w:rsidR="00A31E12">
        <w:rPr>
          <w:lang w:val="en-US"/>
        </w:rPr>
      </w:r>
      <w:r w:rsidR="00A31E12">
        <w:rPr>
          <w:lang w:val="en-US"/>
        </w:rPr>
        <w:fldChar w:fldCharType="separate"/>
      </w:r>
      <w:r w:rsidR="00344799">
        <w:t>[6]</w:t>
      </w:r>
      <w:r w:rsidR="00A31E12">
        <w:rPr>
          <w:lang w:val="en-US"/>
        </w:rPr>
        <w:fldChar w:fldCharType="end"/>
      </w:r>
      <w:r w:rsidR="008C30D6">
        <w:t>.</w:t>
      </w:r>
    </w:p>
    <w:p w:rsidR="006E06C9" w:rsidRDefault="006E06C9" w:rsidP="00E50F65">
      <w:pPr>
        <w:pStyle w:val="NormalnytextDP"/>
        <w:ind w:firstLine="567"/>
      </w:pPr>
      <w:r w:rsidRPr="006E06C9">
        <w:t>Jednoduchým príkladom môže byť matica</w:t>
      </w:r>
    </w:p>
    <w:p w:rsidR="008B274C" w:rsidRDefault="008B274C" w:rsidP="008B274C">
      <w:pPr>
        <w:pStyle w:val="NormalnytextDP"/>
        <w:ind w:firstLine="0"/>
        <w:jc w:val="center"/>
      </w:pPr>
      <w:r w:rsidRPr="00C20007">
        <w:rPr>
          <w:position w:val="-30"/>
          <w:szCs w:val="24"/>
        </w:rPr>
        <w:object w:dxaOrig="2740" w:dyaOrig="720">
          <v:shape id="_x0000_i1087" type="#_x0000_t75" style="width:137.25pt;height:36pt" o:ole="">
            <v:imagedata r:id="rId144" o:title=""/>
          </v:shape>
          <o:OLEObject Type="Embed" ProgID="Equation.DSMT4" ShapeID="_x0000_i1087" DrawAspect="Content" ObjectID="_1400581737" r:id="rId145"/>
        </w:object>
      </w:r>
      <w:r>
        <w:t>,</w:t>
      </w:r>
    </w:p>
    <w:p w:rsidR="006E06C9" w:rsidRDefault="006E06C9" w:rsidP="00D84DFD">
      <w:pPr>
        <w:pStyle w:val="NormalnytextDP"/>
        <w:ind w:firstLine="0"/>
      </w:pPr>
      <w:r w:rsidRPr="006E06C9">
        <w:t>pri riešení ktorej dvomi cestami dochádzame k diametrálne rozličným výsledkom.</w:t>
      </w:r>
      <w:r w:rsidR="00D84DFD">
        <w:t xml:space="preserve"> </w:t>
      </w:r>
      <w:r>
        <w:t>Z</w:t>
      </w:r>
      <w:r w:rsidRPr="006E06C9">
        <w:t>aokrúhľujme na tri desatinné miesta. Pre realizáciu Gaussovej eliminačnej metódy bez</w:t>
      </w:r>
      <w:r w:rsidR="00557AFB">
        <w:t> </w:t>
      </w:r>
      <w:r w:rsidRPr="006E06C9">
        <w:t>výberu hlavného prvku volíme multiplikátor</w:t>
      </w:r>
      <w:r w:rsidR="008B2A99">
        <w:t xml:space="preserve"> </w:t>
      </w:r>
      <w:r w:rsidR="008B2A99" w:rsidRPr="008B2A99">
        <w:rPr>
          <w:position w:val="-28"/>
          <w:szCs w:val="24"/>
        </w:rPr>
        <w:object w:dxaOrig="2040" w:dyaOrig="660">
          <v:shape id="_x0000_i1088" type="#_x0000_t75" style="width:102pt;height:33pt" o:ole="">
            <v:imagedata r:id="rId146" o:title=""/>
          </v:shape>
          <o:OLEObject Type="Embed" ProgID="Equation.DSMT4" ShapeID="_x0000_i1088" DrawAspect="Content" ObjectID="_1400581738" r:id="rId147"/>
        </w:object>
      </w:r>
      <w:r w:rsidR="008B2A99">
        <w:t>,</w:t>
      </w:r>
      <w:r w:rsidR="008B2A99" w:rsidRPr="008B2A99">
        <w:t xml:space="preserve"> po realizácii priameho a spätného chodu dostávame výsledok</w:t>
      </w:r>
      <w:r w:rsidR="008B2A99">
        <w:t xml:space="preserve"> </w:t>
      </w:r>
      <w:r w:rsidR="008B2A99" w:rsidRPr="008B2A99">
        <w:rPr>
          <w:position w:val="-10"/>
          <w:szCs w:val="24"/>
        </w:rPr>
        <w:object w:dxaOrig="1760" w:dyaOrig="360">
          <v:shape id="_x0000_i1089" type="#_x0000_t75" style="width:87.75pt;height:18.75pt" o:ole="">
            <v:imagedata r:id="rId148" o:title=""/>
          </v:shape>
          <o:OLEObject Type="Embed" ProgID="Equation.DSMT4" ShapeID="_x0000_i1089" DrawAspect="Content" ObjectID="_1400581739" r:id="rId149"/>
        </w:object>
      </w:r>
      <w:r w:rsidR="008B2A99">
        <w:t xml:space="preserve">. </w:t>
      </w:r>
    </w:p>
    <w:p w:rsidR="008B2A99" w:rsidRDefault="008B2A99" w:rsidP="008B2A99">
      <w:pPr>
        <w:pStyle w:val="NormalnytextDP"/>
        <w:ind w:firstLine="567"/>
      </w:pPr>
      <w:r w:rsidRPr="008B2A99">
        <w:t>Ak však za vedúci prvok zvolíme prvý prvok druhého riadku</w:t>
      </w:r>
      <w:r>
        <w:t xml:space="preserve"> </w:t>
      </w:r>
      <w:r w:rsidRPr="00FB6258">
        <w:rPr>
          <w:position w:val="-12"/>
          <w:szCs w:val="24"/>
        </w:rPr>
        <w:object w:dxaOrig="320" w:dyaOrig="360">
          <v:shape id="_x0000_i1090" type="#_x0000_t75" style="width:15.75pt;height:18.75pt" o:ole="">
            <v:imagedata r:id="rId150" o:title=""/>
          </v:shape>
          <o:OLEObject Type="Embed" ProgID="Equation.DSMT4" ShapeID="_x0000_i1090" DrawAspect="Content" ObjectID="_1400581740" r:id="rId151"/>
        </w:object>
      </w:r>
      <w:r>
        <w:t xml:space="preserve"> , </w:t>
      </w:r>
      <w:r w:rsidRPr="008B2A99">
        <w:t>multiplikátor nadobúda hodnotu</w:t>
      </w:r>
      <w:r>
        <w:t xml:space="preserve"> </w:t>
      </w:r>
      <w:r w:rsidRPr="008B2A99">
        <w:rPr>
          <w:position w:val="-28"/>
          <w:szCs w:val="24"/>
        </w:rPr>
        <w:object w:dxaOrig="2380" w:dyaOrig="660">
          <v:shape id="_x0000_i1091" type="#_x0000_t75" style="width:119.25pt;height:33pt" o:ole="">
            <v:imagedata r:id="rId152" o:title=""/>
          </v:shape>
          <o:OLEObject Type="Embed" ProgID="Equation.DSMT4" ShapeID="_x0000_i1091" DrawAspect="Content" ObjectID="_1400581741" r:id="rId153"/>
        </w:object>
      </w:r>
      <w:r>
        <w:t xml:space="preserve"> a úpravami sa dostávame k výsledku </w:t>
      </w:r>
      <w:r w:rsidRPr="008B2A99">
        <w:rPr>
          <w:position w:val="-10"/>
          <w:szCs w:val="24"/>
        </w:rPr>
        <w:object w:dxaOrig="1600" w:dyaOrig="360">
          <v:shape id="_x0000_i1092" type="#_x0000_t75" style="width:79.5pt;height:18.75pt" o:ole="">
            <v:imagedata r:id="rId154" o:title=""/>
          </v:shape>
          <o:OLEObject Type="Embed" ProgID="Equation.DSMT4" ShapeID="_x0000_i1092" DrawAspect="Content" ObjectID="_1400581742" r:id="rId155"/>
        </w:object>
      </w:r>
      <w:r>
        <w:t>.</w:t>
      </w:r>
    </w:p>
    <w:p w:rsidR="00FF03EB" w:rsidRDefault="008B2A99" w:rsidP="008B2A99">
      <w:pPr>
        <w:pStyle w:val="NormalnytextDP"/>
        <w:ind w:firstLine="567"/>
      </w:pPr>
      <w:r w:rsidRPr="008B2A99">
        <w:t>Znamená to, že výhodnejšie je vyberať za hlavné prvky tie, ktoré sú v absolútnej hodnote najväčšie, čím sa snažíme eliminovať chyby zaokrúhľovania. Ak vyberáme v</w:t>
      </w:r>
      <w:r w:rsidR="00824B8B">
        <w:t> </w:t>
      </w:r>
      <w:r w:rsidRPr="008B2A99">
        <w:t>danej fáze hlavný prvok zo všetkých prvkov, ktoré prichádzajú do úvahy, hovoríme o</w:t>
      </w:r>
      <w:r>
        <w:t> </w:t>
      </w:r>
      <w:r w:rsidRPr="008B2A99">
        <w:rPr>
          <w:i/>
        </w:rPr>
        <w:t>úplnom</w:t>
      </w:r>
      <w:r w:rsidRPr="008B2A99">
        <w:t xml:space="preserve"> výbere hlavného prvku. Ak vyberáme hlavný prvok len z niektorých prvkov (napr. len z jedného riadku alebo stĺpca matice</w:t>
      </w:r>
      <w:r w:rsidR="00236740">
        <w:t xml:space="preserve"> alebo submatice</w:t>
      </w:r>
      <w:r w:rsidRPr="008B2A99">
        <w:t xml:space="preserve">) hovoríme </w:t>
      </w:r>
      <w:r w:rsidRPr="008B2A99">
        <w:rPr>
          <w:i/>
        </w:rPr>
        <w:t>čiastočnom</w:t>
      </w:r>
      <w:r w:rsidRPr="008B2A99">
        <w:t xml:space="preserve"> výbere hlavného prvku.</w:t>
      </w:r>
    </w:p>
    <w:p w:rsidR="008B2A99" w:rsidRPr="00382311" w:rsidRDefault="00FF03EB" w:rsidP="00382311">
      <w:pPr>
        <w:spacing w:before="0" w:line="240" w:lineRule="auto"/>
        <w:jc w:val="left"/>
        <w:rPr>
          <w:szCs w:val="20"/>
        </w:rPr>
      </w:pPr>
      <w:r>
        <w:br w:type="page"/>
      </w:r>
    </w:p>
    <w:p w:rsidR="009E1F9E" w:rsidRDefault="009E1F9E" w:rsidP="009B7DF3">
      <w:pPr>
        <w:pStyle w:val="PodNadpisKapitolyII"/>
      </w:pPr>
      <w:bookmarkStart w:id="47" w:name="_Toc325024084"/>
      <w:bookmarkStart w:id="48" w:name="_Toc325667145"/>
      <w:r w:rsidRPr="009E1F9E">
        <w:lastRenderedPageBreak/>
        <w:t>Nepriame metódy</w:t>
      </w:r>
      <w:bookmarkEnd w:id="47"/>
      <w:bookmarkEnd w:id="48"/>
    </w:p>
    <w:p w:rsidR="009E1F9E" w:rsidRDefault="00EC2F2F" w:rsidP="009E1F9E">
      <w:pPr>
        <w:pStyle w:val="NormalnytextDP"/>
      </w:pPr>
      <w:r w:rsidRPr="00EC2F2F">
        <w:t xml:space="preserve">Nepriame metódy sa zvyknú označovať aj ako približné alebo iteračné </w:t>
      </w:r>
      <w:r w:rsidR="00CF0181">
        <w:br/>
      </w:r>
      <w:r w:rsidRPr="00EC2F2F">
        <w:t>(tiež matrix-splitting). Pomocou nich sme schopní riešiť sústavy rovníc s požadovanou presnosťou na základe konvergencie nekonečných procesov. Ich využitie spočíva najmä pri riešení riedkych matíc, t.j. matíc, ktoré obsahujú re</w:t>
      </w:r>
      <w:r w:rsidR="00DB674A">
        <w:t>latívne málo nenulových prvkov</w:t>
      </w:r>
      <w:r w:rsidR="00DB674A">
        <w:rPr>
          <w:rStyle w:val="Odkaznapoznmkupodiarou"/>
        </w:rPr>
        <w:footnoteReference w:id="5"/>
      </w:r>
      <w:r w:rsidR="00680269">
        <w:rPr>
          <w:lang w:val="en-US"/>
        </w:rPr>
        <w:t> </w:t>
      </w:r>
      <w:r w:rsidR="00A31E12">
        <w:rPr>
          <w:lang w:val="en-US"/>
        </w:rPr>
        <w:fldChar w:fldCharType="begin"/>
      </w:r>
      <w:r>
        <w:rPr>
          <w:lang w:val="en-US"/>
        </w:rPr>
        <w:instrText xml:space="preserve"> REF _Ref324612100 \r \h </w:instrText>
      </w:r>
      <w:r w:rsidR="00A31E12">
        <w:rPr>
          <w:lang w:val="en-US"/>
        </w:rPr>
      </w:r>
      <w:r w:rsidR="00A31E12">
        <w:rPr>
          <w:lang w:val="en-US"/>
        </w:rPr>
        <w:fldChar w:fldCharType="separate"/>
      </w:r>
      <w:r w:rsidR="00344799">
        <w:rPr>
          <w:lang w:val="en-US"/>
        </w:rPr>
        <w:t>[3]</w:t>
      </w:r>
      <w:r w:rsidR="00A31E12">
        <w:rPr>
          <w:lang w:val="en-US"/>
        </w:rPr>
        <w:fldChar w:fldCharType="end"/>
      </w:r>
      <w:r w:rsidRPr="00EC2F2F">
        <w:t>.</w:t>
      </w:r>
    </w:p>
    <w:p w:rsidR="00550026" w:rsidRDefault="00550026" w:rsidP="009B7DF3">
      <w:pPr>
        <w:pStyle w:val="PodNadpis3urovenII"/>
      </w:pPr>
      <w:bookmarkStart w:id="49" w:name="_Toc325024085"/>
      <w:bookmarkStart w:id="50" w:name="_Toc325667146"/>
      <w:r w:rsidRPr="00550026">
        <w:t>Jacobiho metóda</w:t>
      </w:r>
      <w:bookmarkEnd w:id="49"/>
      <w:bookmarkEnd w:id="50"/>
    </w:p>
    <w:p w:rsidR="001625F2" w:rsidRDefault="009B1FEE" w:rsidP="001625F2">
      <w:pPr>
        <w:pStyle w:val="NormalnytextDP"/>
      </w:pPr>
      <w:r w:rsidRPr="009B1FEE">
        <w:t>Deklarujme princíp Jacobiho metódy na systéme 3x3, čiže</w:t>
      </w:r>
    </w:p>
    <w:p w:rsidR="009D4345" w:rsidRDefault="007F6D9B" w:rsidP="00A209C7">
      <w:pPr>
        <w:pStyle w:val="NormalnytextDP"/>
        <w:tabs>
          <w:tab w:val="center" w:pos="4253"/>
          <w:tab w:val="right" w:pos="8505"/>
        </w:tabs>
        <w:ind w:firstLine="0"/>
      </w:pPr>
      <w:r>
        <w:rPr>
          <w:position w:val="-76"/>
          <w:szCs w:val="24"/>
        </w:rPr>
        <w:tab/>
      </w:r>
      <w:r w:rsidR="00E26EDC" w:rsidRPr="00E26EDC">
        <w:rPr>
          <w:position w:val="-66"/>
          <w:szCs w:val="24"/>
        </w:rPr>
        <w:object w:dxaOrig="4000" w:dyaOrig="1440">
          <v:shape id="_x0000_i1093" type="#_x0000_t75" style="width:201pt;height:1in" o:ole="">
            <v:imagedata r:id="rId156" o:title=""/>
          </v:shape>
          <o:OLEObject Type="Embed" ProgID="Equation.DSMT4" ShapeID="_x0000_i1093" DrawAspect="Content" ObjectID="_1400581743" r:id="rId157"/>
        </w:object>
      </w:r>
      <w:r w:rsidR="00E81D70">
        <w:t xml:space="preserve"> </w:t>
      </w:r>
      <w:r>
        <w:tab/>
      </w:r>
      <w:r w:rsidR="00E81D70">
        <w:t>(</w:t>
      </w:r>
      <w:bookmarkStart w:id="51" w:name="JAC_sustava3x4_14"/>
      <w:r w:rsidR="00000FBE">
        <w:t>14</w:t>
      </w:r>
      <w:bookmarkEnd w:id="51"/>
      <w:r w:rsidR="00E81D70">
        <w:t>)</w:t>
      </w:r>
    </w:p>
    <w:p w:rsidR="000450A2" w:rsidRPr="000450A2" w:rsidRDefault="000450A2" w:rsidP="007F6D9B">
      <w:pPr>
        <w:pStyle w:val="NormalnytextDP"/>
        <w:tabs>
          <w:tab w:val="center" w:pos="3969"/>
          <w:tab w:val="right" w:pos="8505"/>
        </w:tabs>
        <w:ind w:firstLine="0"/>
      </w:pPr>
      <w:r w:rsidRPr="000450A2">
        <w:t>Premenné označené rámčekom vyjadríme, t.j.</w:t>
      </w:r>
    </w:p>
    <w:p w:rsidR="000450A2" w:rsidRDefault="000450A2" w:rsidP="00A209C7">
      <w:pPr>
        <w:pStyle w:val="NormalnytextDP"/>
        <w:tabs>
          <w:tab w:val="center" w:pos="4253"/>
          <w:tab w:val="right" w:pos="8505"/>
        </w:tabs>
        <w:ind w:firstLine="0"/>
      </w:pPr>
      <w:r w:rsidRPr="000450A2">
        <w:rPr>
          <w:position w:val="-58"/>
          <w:szCs w:val="24"/>
        </w:rPr>
        <w:tab/>
      </w:r>
      <w:r w:rsidR="00E26EDC" w:rsidRPr="00E26EDC">
        <w:rPr>
          <w:position w:val="-52"/>
          <w:szCs w:val="24"/>
        </w:rPr>
        <w:object w:dxaOrig="3440" w:dyaOrig="1180">
          <v:shape id="_x0000_i1094" type="#_x0000_t75" style="width:172.5pt;height:59.25pt" o:ole="">
            <v:imagedata r:id="rId158" o:title=""/>
          </v:shape>
          <o:OLEObject Type="Embed" ProgID="Equation.DSMT4" ShapeID="_x0000_i1094" DrawAspect="Content" ObjectID="_1400581744" r:id="rId159"/>
        </w:object>
      </w:r>
      <w:r w:rsidR="00D15A4A">
        <w:tab/>
      </w:r>
      <w:r w:rsidRPr="000450A2">
        <w:t>(</w:t>
      </w:r>
      <w:bookmarkStart w:id="52" w:name="JAC_sustava3x4_poVyjadreni_15"/>
      <w:r w:rsidRPr="000450A2">
        <w:t>15</w:t>
      </w:r>
      <w:bookmarkEnd w:id="52"/>
      <w:r w:rsidRPr="000450A2">
        <w:t>)</w:t>
      </w:r>
    </w:p>
    <w:p w:rsidR="00025A00" w:rsidRDefault="000B5D6E" w:rsidP="000B5D6E">
      <w:pPr>
        <w:pStyle w:val="NormalnytextDP"/>
        <w:tabs>
          <w:tab w:val="center" w:pos="3969"/>
          <w:tab w:val="right" w:pos="8505"/>
        </w:tabs>
        <w:ind w:firstLine="0"/>
      </w:pPr>
      <w:r>
        <w:t>v</w:t>
      </w:r>
      <w:r w:rsidRPr="000B5D6E">
        <w:t>šeobecne</w:t>
      </w:r>
      <w:r>
        <w:t xml:space="preserve"> </w:t>
      </w:r>
    </w:p>
    <w:p w:rsidR="007D4130" w:rsidRPr="00E01BB6" w:rsidRDefault="00025A00" w:rsidP="000B5D6E">
      <w:pPr>
        <w:pStyle w:val="NormalnytextDP"/>
        <w:tabs>
          <w:tab w:val="center" w:pos="3969"/>
          <w:tab w:val="right" w:pos="8505"/>
        </w:tabs>
        <w:ind w:firstLine="0"/>
      </w:pPr>
      <w:r>
        <w:rPr>
          <w:position w:val="-30"/>
          <w:szCs w:val="24"/>
        </w:rPr>
        <w:tab/>
      </w:r>
      <w:r w:rsidR="000B5D6E" w:rsidRPr="000B5D6E">
        <w:rPr>
          <w:position w:val="-30"/>
          <w:szCs w:val="24"/>
        </w:rPr>
        <w:object w:dxaOrig="5160" w:dyaOrig="700">
          <v:shape id="_x0000_i1095" type="#_x0000_t75" style="width:258pt;height:34.5pt" o:ole="">
            <v:imagedata r:id="rId160" o:title=""/>
          </v:shape>
          <o:OLEObject Type="Embed" ProgID="Equation.DSMT4" ShapeID="_x0000_i1095" DrawAspect="Content" ObjectID="_1400581745" r:id="rId161"/>
        </w:object>
      </w:r>
    </w:p>
    <w:p w:rsidR="00025A00" w:rsidRDefault="00E01BB6" w:rsidP="00025A00">
      <w:pPr>
        <w:pStyle w:val="NormalnytextDP"/>
        <w:tabs>
          <w:tab w:val="right" w:pos="-3828"/>
          <w:tab w:val="center" w:pos="4253"/>
          <w:tab w:val="right" w:pos="7938"/>
        </w:tabs>
        <w:ind w:firstLine="0"/>
      </w:pPr>
      <w:r w:rsidRPr="00E01BB6">
        <w:t xml:space="preserve">Dostali sme takto iteračnú postupnosť Jacobiho metódy, vyjadrenú funkciou </w:t>
      </w:r>
      <w:r w:rsidRPr="00E01BB6">
        <w:rPr>
          <w:position w:val="-10"/>
        </w:rPr>
        <w:object w:dxaOrig="240" w:dyaOrig="279">
          <v:shape id="_x0000_i1096" type="#_x0000_t75" style="width:12pt;height:14.25pt" o:ole="">
            <v:imagedata r:id="rId162" o:title=""/>
          </v:shape>
          <o:OLEObject Type="Embed" ProgID="Equation.DSMT4" ShapeID="_x0000_i1096" DrawAspect="Content" ObjectID="_1400581746" r:id="rId163"/>
        </w:object>
      </w:r>
      <w:r w:rsidR="00F702AB">
        <w:t xml:space="preserve"> </w:t>
      </w:r>
      <w:r>
        <w:t>takto:</w:t>
      </w:r>
    </w:p>
    <w:p w:rsidR="007D4130" w:rsidRDefault="00025A00" w:rsidP="00025A00">
      <w:pPr>
        <w:pStyle w:val="NormalnytextDP"/>
        <w:tabs>
          <w:tab w:val="right" w:pos="-3828"/>
          <w:tab w:val="center" w:pos="4253"/>
          <w:tab w:val="right" w:pos="8505"/>
        </w:tabs>
        <w:ind w:firstLine="0"/>
      </w:pPr>
      <w:r>
        <w:tab/>
      </w:r>
      <w:r w:rsidR="00916E0F" w:rsidRPr="00916E0F">
        <w:rPr>
          <w:position w:val="-12"/>
          <w:szCs w:val="24"/>
        </w:rPr>
        <w:t xml:space="preserve"> </w:t>
      </w:r>
      <w:r w:rsidR="00C20007" w:rsidRPr="00C20007">
        <w:rPr>
          <w:position w:val="-10"/>
          <w:szCs w:val="24"/>
        </w:rPr>
        <w:object w:dxaOrig="1440" w:dyaOrig="360">
          <v:shape id="_x0000_i1097" type="#_x0000_t75" style="width:1in;height:18.75pt" o:ole="">
            <v:imagedata r:id="rId164" o:title=""/>
          </v:shape>
          <o:OLEObject Type="Embed" ProgID="Equation.DSMT4" ShapeID="_x0000_i1097" DrawAspect="Content" ObjectID="_1400581747" r:id="rId165"/>
        </w:object>
      </w:r>
      <w:r>
        <w:t>.</w:t>
      </w:r>
      <w:r>
        <w:tab/>
      </w:r>
      <w:r w:rsidR="00916E0F">
        <w:t>(</w:t>
      </w:r>
      <w:bookmarkStart w:id="53" w:name="JAC_fi_16"/>
      <w:r w:rsidR="00916E0F">
        <w:t>16</w:t>
      </w:r>
      <w:bookmarkEnd w:id="53"/>
      <w:r w:rsidR="00916E0F">
        <w:t>)</w:t>
      </w:r>
    </w:p>
    <w:p w:rsidR="00E01BB6" w:rsidRDefault="00E01BB6" w:rsidP="001D73E7">
      <w:pPr>
        <w:pStyle w:val="NormalnytextDP"/>
        <w:tabs>
          <w:tab w:val="right" w:pos="-3828"/>
        </w:tabs>
        <w:ind w:firstLine="567"/>
      </w:pPr>
      <w:r w:rsidRPr="00E01BB6">
        <w:t>V prvom kroku si podľa vlastného uváženia volíme počiatočnú aproximáciu</w:t>
      </w:r>
      <w:r>
        <w:t xml:space="preserve"> </w:t>
      </w:r>
      <w:r w:rsidR="00C20007" w:rsidRPr="00E26EDC">
        <w:rPr>
          <w:position w:val="-16"/>
          <w:szCs w:val="24"/>
        </w:rPr>
        <w:object w:dxaOrig="2200" w:dyaOrig="440">
          <v:shape id="_x0000_i1098" type="#_x0000_t75" style="width:109.5pt;height:22.5pt" o:ole="">
            <v:imagedata r:id="rId166" o:title=""/>
          </v:shape>
          <o:OLEObject Type="Embed" ProgID="Equation.DSMT4" ShapeID="_x0000_i1098" DrawAspect="Content" ObjectID="_1400581748" r:id="rId167"/>
        </w:object>
      </w:r>
      <w:r w:rsidR="001C3506">
        <w:rPr>
          <w:rStyle w:val="Odkaznapoznmkupodiarou"/>
        </w:rPr>
        <w:footnoteReference w:id="6"/>
      </w:r>
      <w:r>
        <w:t xml:space="preserve"> a jej dosadením do vzťahu (</w:t>
      </w:r>
      <w:r w:rsidR="00A31E12">
        <w:fldChar w:fldCharType="begin"/>
      </w:r>
      <w:r>
        <w:instrText xml:space="preserve"> REF JAC_sustava3x4_poVyjadreni_15 \h </w:instrText>
      </w:r>
      <w:r w:rsidR="00A31E12">
        <w:fldChar w:fldCharType="separate"/>
      </w:r>
      <w:r w:rsidR="00344799" w:rsidRPr="000450A2">
        <w:t>15</w:t>
      </w:r>
      <w:r w:rsidR="00A31E12">
        <w:fldChar w:fldCharType="end"/>
      </w:r>
      <w:r>
        <w:t xml:space="preserve">) </w:t>
      </w:r>
      <w:r w:rsidRPr="00E01BB6">
        <w:t>získavame prvú aproximáciu</w:t>
      </w:r>
      <w:r w:rsidR="00BE596F">
        <w:t xml:space="preserve"> </w:t>
      </w:r>
      <w:r w:rsidR="00C20007" w:rsidRPr="00C20007">
        <w:rPr>
          <w:position w:val="-10"/>
          <w:szCs w:val="24"/>
        </w:rPr>
        <w:object w:dxaOrig="1280" w:dyaOrig="360">
          <v:shape id="_x0000_i1099" type="#_x0000_t75" style="width:63.75pt;height:18.75pt" o:ole="">
            <v:imagedata r:id="rId168" o:title=""/>
          </v:shape>
          <o:OLEObject Type="Embed" ProgID="Equation.DSMT4" ShapeID="_x0000_i1099" DrawAspect="Content" ObjectID="_1400581749" r:id="rId169"/>
        </w:object>
      </w:r>
      <w:r w:rsidR="00BE596F">
        <w:t>.</w:t>
      </w:r>
      <w:r w:rsidR="000C1471">
        <w:t xml:space="preserve"> </w:t>
      </w:r>
      <w:r w:rsidR="000C1471" w:rsidRPr="000C1471">
        <w:t>Takto postupne dosadzujeme vypočítané hodnoty</w:t>
      </w:r>
      <w:r w:rsidR="007318AC">
        <w:t>,</w:t>
      </w:r>
      <w:r w:rsidR="000C1471" w:rsidRPr="000C1471">
        <w:t xml:space="preserve"> až pokiaľ nedosiahneme požadovanú presnosť</w:t>
      </w:r>
      <w:r w:rsidR="00812923">
        <w:t xml:space="preserve"> </w:t>
      </w:r>
      <w:r w:rsidR="000C1471" w:rsidRPr="000C1471">
        <w:t>(t.j.</w:t>
      </w:r>
      <w:r w:rsidR="0060662B" w:rsidRPr="0079600D">
        <w:rPr>
          <w:position w:val="-16"/>
          <w:szCs w:val="24"/>
        </w:rPr>
        <w:object w:dxaOrig="3180" w:dyaOrig="440">
          <v:shape id="_x0000_i1100" type="#_x0000_t75" style="width:159pt;height:21.75pt" o:ole="">
            <v:imagedata r:id="rId170" o:title=""/>
          </v:shape>
          <o:OLEObject Type="Embed" ProgID="Equation.DSMT4" ShapeID="_x0000_i1100" DrawAspect="Content" ObjectID="_1400581750" r:id="rId171"/>
        </w:object>
      </w:r>
      <w:r w:rsidR="000C1471" w:rsidRPr="000C1471">
        <w:t>), ináč povedané</w:t>
      </w:r>
      <w:r w:rsidR="009E666F">
        <w:t>,</w:t>
      </w:r>
      <w:r w:rsidR="000C1471" w:rsidRPr="000C1471">
        <w:t xml:space="preserve"> iteráciu ukončíme vtedy, keď sa na požadovanom desatinnom mieste čísla cifra nemení</w:t>
      </w:r>
      <w:r w:rsidR="0099385C">
        <w:t xml:space="preserve"> ďalším iterovaním</w:t>
      </w:r>
      <w:r w:rsidR="00414536">
        <w:t xml:space="preserve"> alebo </w:t>
      </w:r>
      <w:r w:rsidR="006411A9">
        <w:t>pokiaľ</w:t>
      </w:r>
      <w:r w:rsidR="00414536">
        <w:t xml:space="preserve"> nevykonáme požadovaný počet krokov</w:t>
      </w:r>
      <w:r w:rsidR="004C7ADD">
        <w:t> </w:t>
      </w:r>
      <w:r w:rsidR="00A31E12">
        <w:fldChar w:fldCharType="begin"/>
      </w:r>
      <w:r w:rsidR="0099385C">
        <w:instrText xml:space="preserve"> REF _Ref324691622 \r \h </w:instrText>
      </w:r>
      <w:r w:rsidR="00A31E12">
        <w:fldChar w:fldCharType="separate"/>
      </w:r>
      <w:r w:rsidR="00344799">
        <w:t>[7]</w:t>
      </w:r>
      <w:r w:rsidR="00A31E12">
        <w:fldChar w:fldCharType="end"/>
      </w:r>
      <w:r w:rsidR="000C1471" w:rsidRPr="000C1471">
        <w:t>.</w:t>
      </w:r>
    </w:p>
    <w:p w:rsidR="001C3506" w:rsidRDefault="00D232F5" w:rsidP="001D73E7">
      <w:pPr>
        <w:pStyle w:val="NormalnytextDP"/>
        <w:tabs>
          <w:tab w:val="right" w:pos="-3828"/>
        </w:tabs>
        <w:ind w:firstLine="567"/>
      </w:pPr>
      <w:r w:rsidRPr="00D232F5">
        <w:lastRenderedPageBreak/>
        <w:t xml:space="preserve">Jacobiho metódou nemusíme nájsť riešenie stále, čo sa prejaví divergenciou aproximácií. Ak je matica sústavy </w:t>
      </w:r>
      <w:r>
        <w:t>(</w:t>
      </w:r>
      <w:r w:rsidR="00A31E12">
        <w:fldChar w:fldCharType="begin"/>
      </w:r>
      <w:r>
        <w:instrText xml:space="preserve"> REF JAC_sustava3x4_14 \h </w:instrText>
      </w:r>
      <w:r w:rsidR="00A31E12">
        <w:fldChar w:fldCharType="separate"/>
      </w:r>
      <w:r w:rsidR="00344799">
        <w:t>14</w:t>
      </w:r>
      <w:r w:rsidR="00A31E12">
        <w:fldChar w:fldCharType="end"/>
      </w:r>
      <w:r>
        <w:t xml:space="preserve">) </w:t>
      </w:r>
      <w:r w:rsidRPr="00D232F5">
        <w:t>ostro riadkovo alebo ostro stĺpcovo dominantná, Jacobiho metóda určite konverguje.</w:t>
      </w:r>
    </w:p>
    <w:p w:rsidR="00E63753" w:rsidRDefault="00AF1132" w:rsidP="00E63753">
      <w:pPr>
        <w:pStyle w:val="NormalnytextDP"/>
        <w:tabs>
          <w:tab w:val="right" w:pos="-3828"/>
          <w:tab w:val="center" w:pos="3969"/>
          <w:tab w:val="right" w:pos="8505"/>
        </w:tabs>
        <w:ind w:firstLine="567"/>
      </w:pPr>
      <w:r w:rsidRPr="00AF1132">
        <w:t xml:space="preserve">Definícia </w:t>
      </w:r>
      <w:r w:rsidRPr="004648BF">
        <w:rPr>
          <w:i/>
        </w:rPr>
        <w:t>ostrej riadkovej dominancie</w:t>
      </w:r>
      <w:r w:rsidRPr="00AF1132">
        <w:t xml:space="preserve"> je</w:t>
      </w:r>
      <w:r>
        <w:t xml:space="preserve"> </w:t>
      </w:r>
    </w:p>
    <w:p w:rsidR="00AF1132" w:rsidRDefault="00E63753" w:rsidP="00A209C7">
      <w:pPr>
        <w:pStyle w:val="NormalnytextDP"/>
        <w:tabs>
          <w:tab w:val="right" w:pos="-3828"/>
          <w:tab w:val="center" w:pos="4253"/>
          <w:tab w:val="right" w:pos="8505"/>
        </w:tabs>
        <w:ind w:firstLine="567"/>
      </w:pPr>
      <w:r>
        <w:tab/>
      </w:r>
      <w:r w:rsidR="00E26EDC" w:rsidRPr="00E26EDC">
        <w:rPr>
          <w:position w:val="-30"/>
          <w:szCs w:val="24"/>
        </w:rPr>
        <w:object w:dxaOrig="3100" w:dyaOrig="700">
          <v:shape id="_x0000_i1101" type="#_x0000_t75" style="width:156pt;height:35.25pt" o:ole="">
            <v:imagedata r:id="rId172" o:title=""/>
          </v:shape>
          <o:OLEObject Type="Embed" ProgID="Equation.DSMT4" ShapeID="_x0000_i1101" DrawAspect="Content" ObjectID="_1400581751" r:id="rId173"/>
        </w:object>
      </w:r>
      <w:r w:rsidR="00AF1132">
        <w:t>,</w:t>
      </w:r>
      <w:r>
        <w:tab/>
      </w:r>
      <w:r w:rsidR="00AF1132">
        <w:t>(</w:t>
      </w:r>
      <w:bookmarkStart w:id="54" w:name="dominanciaRiadkova_17"/>
      <w:r w:rsidR="00AF1132">
        <w:t>17</w:t>
      </w:r>
      <w:bookmarkEnd w:id="54"/>
      <w:r w:rsidR="00AF1132">
        <w:t>)</w:t>
      </w:r>
    </w:p>
    <w:p w:rsidR="00AF168E" w:rsidRDefault="004648BF" w:rsidP="0044361F">
      <w:pPr>
        <w:pStyle w:val="NormalnytextDP"/>
        <w:tabs>
          <w:tab w:val="right" w:pos="-3828"/>
          <w:tab w:val="center" w:pos="3969"/>
          <w:tab w:val="right" w:pos="8505"/>
        </w:tabs>
        <w:ind w:firstLine="0"/>
      </w:pPr>
      <w:r>
        <w:t xml:space="preserve">a </w:t>
      </w:r>
      <w:r w:rsidR="00AF168E" w:rsidRPr="004648BF">
        <w:rPr>
          <w:i/>
        </w:rPr>
        <w:t>ostrej stĺpcovej dominancie</w:t>
      </w:r>
      <w:r w:rsidR="00AF168E" w:rsidRPr="00AF168E">
        <w:t xml:space="preserve"> je</w:t>
      </w:r>
      <w:r w:rsidR="00AF168E">
        <w:t xml:space="preserve"> </w:t>
      </w:r>
    </w:p>
    <w:p w:rsidR="00AF168E" w:rsidRDefault="00AF168E" w:rsidP="00A209C7">
      <w:pPr>
        <w:pStyle w:val="NormalnytextDP"/>
        <w:tabs>
          <w:tab w:val="right" w:pos="-3828"/>
          <w:tab w:val="center" w:pos="4253"/>
          <w:tab w:val="right" w:pos="8505"/>
        </w:tabs>
        <w:ind w:firstLine="567"/>
      </w:pPr>
      <w:r>
        <w:tab/>
      </w:r>
      <w:r w:rsidR="00E26EDC" w:rsidRPr="00E26EDC">
        <w:rPr>
          <w:position w:val="-30"/>
          <w:szCs w:val="24"/>
        </w:rPr>
        <w:object w:dxaOrig="3100" w:dyaOrig="700">
          <v:shape id="_x0000_i1102" type="#_x0000_t75" style="width:156pt;height:35.25pt" o:ole="">
            <v:imagedata r:id="rId174" o:title=""/>
          </v:shape>
          <o:OLEObject Type="Embed" ProgID="Equation.DSMT4" ShapeID="_x0000_i1102" DrawAspect="Content" ObjectID="_1400581752" r:id="rId175"/>
        </w:object>
      </w:r>
      <w:r w:rsidR="00FD48C4">
        <w:t>.</w:t>
      </w:r>
      <w:r>
        <w:tab/>
        <w:t>(</w:t>
      </w:r>
      <w:bookmarkStart w:id="55" w:name="dominanciaStlpcova_18"/>
      <w:r>
        <w:t>18</w:t>
      </w:r>
      <w:bookmarkEnd w:id="55"/>
      <w:r>
        <w:t>)</w:t>
      </w:r>
    </w:p>
    <w:p w:rsidR="00B834D7" w:rsidRDefault="002811B5" w:rsidP="002811B5">
      <w:pPr>
        <w:pStyle w:val="NormalnytextDP"/>
        <w:tabs>
          <w:tab w:val="right" w:pos="-3828"/>
        </w:tabs>
        <w:ind w:firstLine="567"/>
      </w:pPr>
      <w:r w:rsidRPr="002811B5">
        <w:t>Preto, ak si nie sme istý konvergenciou, je vhodné stanoviť maximálny počet krokov, po ktorých vieme ukončiť výpočet s tým, že metóda diverguje. V tom prípade je potrebné zvoliť inú metódu alebo sústavu nejako upraviť</w:t>
      </w:r>
      <w:r>
        <w:t xml:space="preserve"> </w:t>
      </w:r>
      <w:r w:rsidR="00A31E12">
        <w:fldChar w:fldCharType="begin"/>
      </w:r>
      <w:r w:rsidR="00997B1B">
        <w:instrText xml:space="preserve"> REF _Ref324691622 \r \h </w:instrText>
      </w:r>
      <w:r w:rsidR="00A31E12">
        <w:fldChar w:fldCharType="separate"/>
      </w:r>
      <w:r w:rsidR="00344799">
        <w:t>[7]</w:t>
      </w:r>
      <w:r w:rsidR="00A31E12">
        <w:fldChar w:fldCharType="end"/>
      </w:r>
      <w:r>
        <w:t>.</w:t>
      </w:r>
    </w:p>
    <w:p w:rsidR="005733CE" w:rsidRDefault="005733CE" w:rsidP="009B7DF3">
      <w:pPr>
        <w:pStyle w:val="PodNadpis3urovenII"/>
      </w:pPr>
      <w:bookmarkStart w:id="56" w:name="_Toc325024086"/>
      <w:bookmarkStart w:id="57" w:name="_Toc325667147"/>
      <w:r w:rsidRPr="005733CE">
        <w:t>Gauss-Seidelova metóda</w:t>
      </w:r>
      <w:bookmarkEnd w:id="56"/>
      <w:bookmarkEnd w:id="57"/>
    </w:p>
    <w:p w:rsidR="00535656" w:rsidRDefault="00310E03" w:rsidP="00535656">
      <w:pPr>
        <w:pStyle w:val="NormalnytextDP"/>
        <w:ind w:firstLine="567"/>
      </w:pPr>
      <w:r w:rsidRPr="00310E03">
        <w:t>Gauss-Seidelova metóda je akousi pozmenenou formou Jacobiho metódy. Podstata spočíva v modifikácii vyjadrenia záv</w:t>
      </w:r>
      <w:r>
        <w:t>islostí neznámych oproti forme (</w:t>
      </w:r>
      <w:r w:rsidR="00A31E12">
        <w:fldChar w:fldCharType="begin"/>
      </w:r>
      <w:r>
        <w:instrText xml:space="preserve"> REF JAC_sustava3x4_poVyjadreni_15 \h </w:instrText>
      </w:r>
      <w:r w:rsidR="00A31E12">
        <w:fldChar w:fldCharType="separate"/>
      </w:r>
      <w:r w:rsidR="00344799" w:rsidRPr="000450A2">
        <w:t>15</w:t>
      </w:r>
      <w:r w:rsidR="00A31E12">
        <w:fldChar w:fldCharType="end"/>
      </w:r>
      <w:r>
        <w:t>)</w:t>
      </w:r>
      <w:r w:rsidRPr="00310E03">
        <w:t>, a</w:t>
      </w:r>
      <w:r w:rsidR="00E612B0">
        <w:t> </w:t>
      </w:r>
      <w:r w:rsidRPr="00310E03">
        <w:t>to</w:t>
      </w:r>
      <w:r w:rsidR="00E612B0">
        <w:t> </w:t>
      </w:r>
      <w:r w:rsidRPr="00310E03">
        <w:t>nasledovne:</w:t>
      </w:r>
    </w:p>
    <w:p w:rsidR="00535656" w:rsidRDefault="00037FF2" w:rsidP="00A209C7">
      <w:pPr>
        <w:pStyle w:val="NormalnytextDP"/>
        <w:ind w:firstLine="0"/>
        <w:jc w:val="center"/>
      </w:pPr>
      <w:r w:rsidRPr="00E26EDC">
        <w:rPr>
          <w:position w:val="-52"/>
          <w:szCs w:val="24"/>
        </w:rPr>
        <w:object w:dxaOrig="3700" w:dyaOrig="1180">
          <v:shape id="_x0000_i1103" type="#_x0000_t75" style="width:184.5pt;height:59.25pt" o:ole="">
            <v:imagedata r:id="rId176" o:title=""/>
          </v:shape>
          <o:OLEObject Type="Embed" ProgID="Equation.DSMT4" ShapeID="_x0000_i1103" DrawAspect="Content" ObjectID="_1400581753" r:id="rId177"/>
        </w:object>
      </w:r>
    </w:p>
    <w:p w:rsidR="009F5FBD" w:rsidRDefault="009F5FBD" w:rsidP="009F5FBD">
      <w:pPr>
        <w:pStyle w:val="NormalnytextDP"/>
        <w:ind w:firstLine="0"/>
      </w:pPr>
      <w:r w:rsidRPr="009F5FBD">
        <w:t xml:space="preserve">čo teda znamená, že pri </w:t>
      </w:r>
      <w:r w:rsidRPr="009F5FBD">
        <w:rPr>
          <w:i/>
        </w:rPr>
        <w:t>k</w:t>
      </w:r>
      <w:r w:rsidRPr="009F5FBD">
        <w:t xml:space="preserve">-tom výpočte neznámej </w:t>
      </w:r>
      <w:r w:rsidRPr="00FB6258">
        <w:rPr>
          <w:position w:val="-12"/>
          <w:szCs w:val="24"/>
        </w:rPr>
        <w:object w:dxaOrig="240" w:dyaOrig="360">
          <v:shape id="_x0000_i1104" type="#_x0000_t75" style="width:11.25pt;height:18.75pt" o:ole="">
            <v:imagedata r:id="rId178" o:title=""/>
          </v:shape>
          <o:OLEObject Type="Embed" ProgID="Equation.DSMT4" ShapeID="_x0000_i1104" DrawAspect="Content" ObjectID="_1400581754" r:id="rId179"/>
        </w:object>
      </w:r>
      <w:r w:rsidRPr="009F5FBD">
        <w:t xml:space="preserve"> </w:t>
      </w:r>
      <w:r w:rsidR="00416CB7">
        <w:t xml:space="preserve"> berieme do úvahy už vypočítané</w:t>
      </w:r>
      <w:r w:rsidR="00762F8E">
        <w:t xml:space="preserve"> </w:t>
      </w:r>
      <w:r w:rsidR="00416CB7">
        <w:br/>
      </w:r>
      <w:r w:rsidRPr="009F5FBD">
        <w:rPr>
          <w:i/>
        </w:rPr>
        <w:t>k</w:t>
      </w:r>
      <w:r w:rsidRPr="009F5FBD">
        <w:t xml:space="preserve">-té aproximácie neznámych </w:t>
      </w:r>
      <w:r w:rsidR="00296FC0" w:rsidRPr="00FB6258">
        <w:rPr>
          <w:position w:val="-12"/>
          <w:szCs w:val="24"/>
        </w:rPr>
        <w:object w:dxaOrig="279" w:dyaOrig="360">
          <v:shape id="_x0000_i1105" type="#_x0000_t75" style="width:13.5pt;height:18.75pt" o:ole="">
            <v:imagedata r:id="rId180" o:title=""/>
          </v:shape>
          <o:OLEObject Type="Embed" ProgID="Equation.DSMT4" ShapeID="_x0000_i1105" DrawAspect="Content" ObjectID="_1400581755" r:id="rId181"/>
        </w:object>
      </w:r>
      <w:r w:rsidRPr="009F5FBD">
        <w:t>,</w:t>
      </w:r>
      <w:r w:rsidR="00296FC0" w:rsidRPr="00FB6258">
        <w:rPr>
          <w:position w:val="-12"/>
          <w:szCs w:val="24"/>
        </w:rPr>
        <w:object w:dxaOrig="300" w:dyaOrig="360">
          <v:shape id="_x0000_i1106" type="#_x0000_t75" style="width:15.75pt;height:18.75pt" o:ole="">
            <v:imagedata r:id="rId182" o:title=""/>
          </v:shape>
          <o:OLEObject Type="Embed" ProgID="Equation.DSMT4" ShapeID="_x0000_i1106" DrawAspect="Content" ObjectID="_1400581756" r:id="rId183"/>
        </w:object>
      </w:r>
      <w:r w:rsidRPr="009F5FBD">
        <w:t>,...,</w:t>
      </w:r>
      <w:r w:rsidR="00296FC0" w:rsidRPr="00FB6258">
        <w:rPr>
          <w:position w:val="-12"/>
          <w:szCs w:val="24"/>
        </w:rPr>
        <w:object w:dxaOrig="400" w:dyaOrig="360">
          <v:shape id="_x0000_i1107" type="#_x0000_t75" style="width:20.25pt;height:18.75pt" o:ole="">
            <v:imagedata r:id="rId184" o:title=""/>
          </v:shape>
          <o:OLEObject Type="Embed" ProgID="Equation.DSMT4" ShapeID="_x0000_i1107" DrawAspect="Content" ObjectID="_1400581757" r:id="rId185"/>
        </w:object>
      </w:r>
      <w:r w:rsidR="00ED1CE1">
        <w:t xml:space="preserve"> z práve realizovanej iterácie </w:t>
      </w:r>
      <w:r w:rsidRPr="009F5FBD">
        <w:t xml:space="preserve">a </w:t>
      </w:r>
      <w:r w:rsidR="00296FC0">
        <w:t>(</w:t>
      </w:r>
      <w:r w:rsidRPr="00296FC0">
        <w:rPr>
          <w:i/>
        </w:rPr>
        <w:t>k-</w:t>
      </w:r>
      <w:r w:rsidR="00F57106">
        <w:t>1</w:t>
      </w:r>
      <w:r w:rsidR="00296FC0">
        <w:t>)</w:t>
      </w:r>
      <w:r w:rsidR="009023E2">
        <w:t>-</w:t>
      </w:r>
      <w:r w:rsidR="00296FC0" w:rsidRPr="00296FC0">
        <w:rPr>
          <w:i/>
        </w:rPr>
        <w:t>vé</w:t>
      </w:r>
      <w:r w:rsidRPr="009F5FBD">
        <w:t xml:space="preserve"> aproximácie neznámych  </w:t>
      </w:r>
      <w:r w:rsidR="00A74A3B" w:rsidRPr="00FB6258">
        <w:rPr>
          <w:position w:val="-12"/>
          <w:szCs w:val="24"/>
        </w:rPr>
        <w:object w:dxaOrig="420" w:dyaOrig="360">
          <v:shape id="_x0000_i1108" type="#_x0000_t75" style="width:21pt;height:18.75pt" o:ole="">
            <v:imagedata r:id="rId186" o:title=""/>
          </v:shape>
          <o:OLEObject Type="Embed" ProgID="Equation.DSMT4" ShapeID="_x0000_i1108" DrawAspect="Content" ObjectID="_1400581758" r:id="rId187"/>
        </w:object>
      </w:r>
      <w:r w:rsidRPr="009F5FBD">
        <w:t>,</w:t>
      </w:r>
      <w:r w:rsidR="00A74A3B" w:rsidRPr="00FB6258">
        <w:rPr>
          <w:position w:val="-12"/>
          <w:szCs w:val="24"/>
        </w:rPr>
        <w:object w:dxaOrig="440" w:dyaOrig="360">
          <v:shape id="_x0000_i1109" type="#_x0000_t75" style="width:21.75pt;height:18.75pt" o:ole="">
            <v:imagedata r:id="rId188" o:title=""/>
          </v:shape>
          <o:OLEObject Type="Embed" ProgID="Equation.DSMT4" ShapeID="_x0000_i1109" DrawAspect="Content" ObjectID="_1400581759" r:id="rId189"/>
        </w:object>
      </w:r>
      <w:r w:rsidRPr="009F5FBD">
        <w:t>,</w:t>
      </w:r>
      <w:r w:rsidR="00A74A3B">
        <w:t xml:space="preserve"> </w:t>
      </w:r>
      <w:r w:rsidRPr="009F5FBD">
        <w:t>..,</w:t>
      </w:r>
      <w:r w:rsidR="00A74A3B" w:rsidRPr="00A74A3B">
        <w:rPr>
          <w:position w:val="-12"/>
          <w:szCs w:val="24"/>
        </w:rPr>
        <w:t xml:space="preserve"> </w:t>
      </w:r>
      <w:r w:rsidR="00A74A3B" w:rsidRPr="00FB6258">
        <w:rPr>
          <w:position w:val="-12"/>
          <w:szCs w:val="24"/>
        </w:rPr>
        <w:object w:dxaOrig="300" w:dyaOrig="360">
          <v:shape id="_x0000_i1110" type="#_x0000_t75" style="width:15.75pt;height:18.75pt" o:ole="">
            <v:imagedata r:id="rId190" o:title=""/>
          </v:shape>
          <o:OLEObject Type="Embed" ProgID="Equation.DSMT4" ShapeID="_x0000_i1110" DrawAspect="Content" ObjectID="_1400581760" r:id="rId191"/>
        </w:object>
      </w:r>
      <w:r w:rsidR="00370920">
        <w:t xml:space="preserve"> </w:t>
      </w:r>
      <w:r w:rsidRPr="009F5FBD">
        <w:t>pochádzajú</w:t>
      </w:r>
      <w:r w:rsidR="00ED1CE1">
        <w:t>cich z predchádzajúcej iterácie</w:t>
      </w:r>
      <w:r w:rsidRPr="009F5FBD">
        <w:t>.</w:t>
      </w:r>
    </w:p>
    <w:p w:rsidR="00B63B7C" w:rsidRDefault="00F57106" w:rsidP="00B63B7C">
      <w:pPr>
        <w:pStyle w:val="NormalnytextDP"/>
        <w:ind w:firstLine="567"/>
      </w:pPr>
      <w:r>
        <w:t>Všeobecne (</w:t>
      </w:r>
      <w:r w:rsidR="00B63B7C" w:rsidRPr="00B63B7C">
        <w:t>zložkovo):</w:t>
      </w:r>
    </w:p>
    <w:p w:rsidR="00B63B7C" w:rsidRDefault="00B63B7C" w:rsidP="00A209C7">
      <w:pPr>
        <w:pStyle w:val="NormalnytextDP"/>
        <w:ind w:firstLine="0"/>
        <w:jc w:val="center"/>
      </w:pPr>
      <w:r w:rsidRPr="00B63B7C">
        <w:rPr>
          <w:position w:val="-30"/>
          <w:szCs w:val="24"/>
        </w:rPr>
        <w:object w:dxaOrig="5280" w:dyaOrig="700">
          <v:shape id="_x0000_i1111" type="#_x0000_t75" style="width:264pt;height:34.5pt" o:ole="">
            <v:imagedata r:id="rId192" o:title=""/>
          </v:shape>
          <o:OLEObject Type="Embed" ProgID="Equation.DSMT4" ShapeID="_x0000_i1111" DrawAspect="Content" ObjectID="_1400581761" r:id="rId193"/>
        </w:object>
      </w:r>
      <w:r>
        <w:t>.</w:t>
      </w:r>
    </w:p>
    <w:p w:rsidR="00B63B7C" w:rsidRDefault="00F44FB0" w:rsidP="00B63B7C">
      <w:pPr>
        <w:pStyle w:val="NormalnytextDP"/>
        <w:ind w:firstLine="567"/>
      </w:pPr>
      <w:r w:rsidRPr="00F44FB0">
        <w:t xml:space="preserve">Ak má matica </w:t>
      </w:r>
      <w:r w:rsidRPr="00FB6258">
        <w:rPr>
          <w:position w:val="-4"/>
          <w:szCs w:val="24"/>
        </w:rPr>
        <w:object w:dxaOrig="260" w:dyaOrig="260">
          <v:shape id="_x0000_i1112" type="#_x0000_t75" style="width:13.5pt;height:13.5pt" o:ole="">
            <v:imagedata r:id="rId194" o:title=""/>
          </v:shape>
          <o:OLEObject Type="Embed" ProgID="Equation.DSMT4" ShapeID="_x0000_i1112" DrawAspect="Content" ObjectID="_1400581762" r:id="rId195"/>
        </w:object>
      </w:r>
      <w:r w:rsidRPr="00F44FB0">
        <w:t xml:space="preserve"> vlastnosť ostrej diagonálnej dominantnosti, potom </w:t>
      </w:r>
      <w:r w:rsidR="00A34021">
        <w:br/>
      </w:r>
      <w:r w:rsidRPr="00F44FB0">
        <w:t>Gauss-Seidelova metóda konverguje pre ľubovo</w:t>
      </w:r>
      <w:r>
        <w:t xml:space="preserve">ľnú začiatočnú hodnotu vektora  </w:t>
      </w:r>
      <w:r w:rsidRPr="00D870A5">
        <w:rPr>
          <w:bCs/>
          <w:position w:val="-4"/>
          <w:szCs w:val="24"/>
        </w:rPr>
        <w:object w:dxaOrig="380" w:dyaOrig="300">
          <v:shape id="_x0000_i1113" type="#_x0000_t75" style="width:18.75pt;height:15.75pt" o:ole="">
            <v:imagedata r:id="rId196" o:title=""/>
          </v:shape>
          <o:OLEObject Type="Embed" ProgID="Equation.DSMT4" ShapeID="_x0000_i1113" DrawAspect="Content" ObjectID="_1400581763" r:id="rId197"/>
        </w:object>
      </w:r>
      <w:r w:rsidRPr="00F44FB0">
        <w:t>. Ak</w:t>
      </w:r>
      <w:r w:rsidR="00D95D8A">
        <w:t> </w:t>
      </w:r>
      <w:r w:rsidRPr="00F44FB0">
        <w:t>je</w:t>
      </w:r>
      <w:r w:rsidR="00D95D8A">
        <w:t> </w:t>
      </w:r>
      <w:r w:rsidRPr="00F44FB0">
        <w:t xml:space="preserve">matica </w:t>
      </w:r>
      <w:r w:rsidRPr="00FB6258">
        <w:rPr>
          <w:position w:val="-4"/>
          <w:szCs w:val="24"/>
        </w:rPr>
        <w:object w:dxaOrig="260" w:dyaOrig="260">
          <v:shape id="_x0000_i1114" type="#_x0000_t75" style="width:13.5pt;height:13.5pt" o:ole="">
            <v:imagedata r:id="rId194" o:title=""/>
          </v:shape>
          <o:OLEObject Type="Embed" ProgID="Equation.DSMT4" ShapeID="_x0000_i1114" DrawAspect="Content" ObjectID="_1400581764" r:id="rId198"/>
        </w:object>
      </w:r>
      <w:r w:rsidRPr="00F44FB0">
        <w:t xml:space="preserve"> symetric</w:t>
      </w:r>
      <w:r w:rsidR="00AD3142">
        <w:t>ká a kladne definitná (viď nižšie</w:t>
      </w:r>
      <w:r w:rsidRPr="00F44FB0">
        <w:t xml:space="preserve">), potom Gauss-Seidelova metóda konverguje pre ľubovoľný začiatočný vektor </w:t>
      </w:r>
      <w:r w:rsidRPr="009C39CE">
        <w:rPr>
          <w:bCs/>
          <w:position w:val="-4"/>
          <w:szCs w:val="24"/>
        </w:rPr>
        <w:object w:dxaOrig="380" w:dyaOrig="300">
          <v:shape id="_x0000_i1115" type="#_x0000_t75" style="width:18.75pt;height:15.75pt" o:ole="">
            <v:imagedata r:id="rId199" o:title=""/>
          </v:shape>
          <o:OLEObject Type="Embed" ProgID="Equation.DSMT4" ShapeID="_x0000_i1115" DrawAspect="Content" ObjectID="_1400581765" r:id="rId200"/>
        </w:object>
      </w:r>
      <w:r w:rsidRPr="00F44FB0">
        <w:t>.</w:t>
      </w:r>
    </w:p>
    <w:p w:rsidR="00BE325C" w:rsidRDefault="00BE325C" w:rsidP="00B63B7C">
      <w:pPr>
        <w:pStyle w:val="NormalnytextDP"/>
        <w:ind w:firstLine="567"/>
      </w:pPr>
    </w:p>
    <w:p w:rsidR="00496A6D" w:rsidRDefault="00496A6D" w:rsidP="002905E6">
      <w:pPr>
        <w:pStyle w:val="NormalnytextDP"/>
        <w:ind w:firstLine="567"/>
      </w:pPr>
      <w:r>
        <w:lastRenderedPageBreak/>
        <w:t xml:space="preserve">Riešená matica </w:t>
      </w:r>
      <w:r w:rsidRPr="00F93243">
        <w:rPr>
          <w:position w:val="-4"/>
          <w:szCs w:val="24"/>
        </w:rPr>
        <w:object w:dxaOrig="260" w:dyaOrig="260">
          <v:shape id="_x0000_i1116" type="#_x0000_t75" style="width:13.5pt;height:13.5pt" o:ole="">
            <v:imagedata r:id="rId201" o:title=""/>
          </v:shape>
          <o:OLEObject Type="Embed" ProgID="Equation.DSMT4" ShapeID="_x0000_i1116" DrawAspect="Content" ObjectID="_1400581766" r:id="rId202"/>
        </w:object>
      </w:r>
      <w:r>
        <w:rPr>
          <w:position w:val="-4"/>
          <w:szCs w:val="24"/>
        </w:rPr>
        <w:t xml:space="preserve"> </w:t>
      </w:r>
      <w:r w:rsidR="004A3555">
        <w:t xml:space="preserve">je </w:t>
      </w:r>
      <w:r w:rsidR="004A3555" w:rsidRPr="00A176B9">
        <w:rPr>
          <w:i/>
        </w:rPr>
        <w:t>kladne definitná</w:t>
      </w:r>
      <w:r w:rsidR="006F4E9C">
        <w:t xml:space="preserve"> </w:t>
      </w:r>
      <w:r w:rsidR="004A3555">
        <w:t>vtedy a len vtedy, ak</w:t>
      </w:r>
      <w:r>
        <w:t xml:space="preserve"> platí</w:t>
      </w:r>
    </w:p>
    <w:p w:rsidR="00496A6D" w:rsidRDefault="00AA7B72" w:rsidP="00037FF2">
      <w:pPr>
        <w:pStyle w:val="NormalnytextDP"/>
        <w:tabs>
          <w:tab w:val="center" w:pos="4253"/>
        </w:tabs>
        <w:ind w:firstLine="0"/>
        <w:jc w:val="center"/>
      </w:pPr>
      <w:r>
        <w:rPr>
          <w:position w:val="-4"/>
          <w:szCs w:val="24"/>
        </w:rPr>
        <w:tab/>
      </w:r>
      <w:r w:rsidR="00865807" w:rsidRPr="00F93243">
        <w:rPr>
          <w:position w:val="-4"/>
          <w:szCs w:val="24"/>
        </w:rPr>
        <w:object w:dxaOrig="780" w:dyaOrig="300">
          <v:shape id="_x0000_i1117" type="#_x0000_t75" style="width:39pt;height:15.75pt" o:ole="">
            <v:imagedata r:id="rId203" o:title=""/>
          </v:shape>
          <o:OLEObject Type="Embed" ProgID="Equation.DSMT4" ShapeID="_x0000_i1117" DrawAspect="Content" ObjectID="_1400581767" r:id="rId204"/>
        </w:object>
      </w:r>
      <w:r w:rsidR="00865807">
        <w:t xml:space="preserve"> </w:t>
      </w:r>
      <w:r w:rsidR="00496A6D">
        <w:t>(</w:t>
      </w:r>
      <w:r w:rsidR="00865807" w:rsidRPr="00F93243">
        <w:rPr>
          <w:position w:val="-4"/>
          <w:szCs w:val="24"/>
        </w:rPr>
        <w:object w:dxaOrig="260" w:dyaOrig="260">
          <v:shape id="_x0000_i1118" type="#_x0000_t75" style="width:13.5pt;height:13.5pt" o:ole="">
            <v:imagedata r:id="rId201" o:title=""/>
          </v:shape>
          <o:OLEObject Type="Embed" ProgID="Equation.DSMT4" ShapeID="_x0000_i1118" DrawAspect="Content" ObjectID="_1400581768" r:id="rId205"/>
        </w:object>
      </w:r>
      <w:r w:rsidR="00496A6D">
        <w:t xml:space="preserve">  je teda symetrickou maticou)</w:t>
      </w:r>
    </w:p>
    <w:p w:rsidR="00496A6D" w:rsidRDefault="00496A6D" w:rsidP="002905E6">
      <w:pPr>
        <w:pStyle w:val="NormalnytextDP"/>
        <w:ind w:firstLine="0"/>
      </w:pPr>
      <w:r>
        <w:t xml:space="preserve"> a pre všetky nenulové vektory </w:t>
      </w:r>
    </w:p>
    <w:p w:rsidR="00496A6D" w:rsidRDefault="00865807" w:rsidP="00865807">
      <w:pPr>
        <w:pStyle w:val="NormalnytextDP"/>
        <w:ind w:firstLine="0"/>
        <w:jc w:val="center"/>
      </w:pPr>
      <w:r w:rsidRPr="00F93243">
        <w:rPr>
          <w:position w:val="-12"/>
          <w:szCs w:val="24"/>
        </w:rPr>
        <w:object w:dxaOrig="2180" w:dyaOrig="380">
          <v:shape id="_x0000_i1119" type="#_x0000_t75" style="width:109.5pt;height:18.75pt" o:ole="">
            <v:imagedata r:id="rId206" o:title=""/>
          </v:shape>
          <o:OLEObject Type="Embed" ProgID="Equation.DSMT4" ShapeID="_x0000_i1119" DrawAspect="Content" ObjectID="_1400581769" r:id="rId207"/>
        </w:object>
      </w:r>
    </w:p>
    <w:p w:rsidR="00496A6D" w:rsidRDefault="00496A6D" w:rsidP="002905E6">
      <w:pPr>
        <w:pStyle w:val="NormalnytextDP"/>
        <w:ind w:firstLine="0"/>
      </w:pPr>
      <w:r>
        <w:t>platí</w:t>
      </w:r>
    </w:p>
    <w:p w:rsidR="00496A6D" w:rsidRDefault="00496A6D" w:rsidP="0063429C">
      <w:pPr>
        <w:pStyle w:val="NormalnytextDP"/>
        <w:tabs>
          <w:tab w:val="center" w:pos="4253"/>
          <w:tab w:val="right" w:pos="8505"/>
        </w:tabs>
        <w:ind w:firstLine="0"/>
      </w:pPr>
      <w:r>
        <w:tab/>
        <w:t xml:space="preserve"> </w:t>
      </w:r>
      <w:r w:rsidR="00AD3142" w:rsidRPr="00AD3142">
        <w:rPr>
          <w:position w:val="-30"/>
          <w:szCs w:val="24"/>
        </w:rPr>
        <w:object w:dxaOrig="2420" w:dyaOrig="700">
          <v:shape id="_x0000_i1120" type="#_x0000_t75" style="width:120.75pt;height:35.25pt" o:ole="">
            <v:imagedata r:id="rId208" o:title=""/>
          </v:shape>
          <o:OLEObject Type="Embed" ProgID="Equation.DSMT4" ShapeID="_x0000_i1120" DrawAspect="Content" ObjectID="_1400581770" r:id="rId209"/>
        </w:object>
      </w:r>
      <w:r w:rsidR="008F40DD" w:rsidRPr="008F40DD">
        <w:rPr>
          <w:vertAlign w:val="superscript"/>
        </w:rPr>
        <w:footnoteReference w:id="7"/>
      </w:r>
      <w:r w:rsidR="008F40DD">
        <w:t>.</w:t>
      </w:r>
      <w:r w:rsidR="00AD3142">
        <w:tab/>
      </w:r>
      <w:r>
        <w:t>(</w:t>
      </w:r>
      <w:bookmarkStart w:id="58" w:name="definitnaKladneMatica_19"/>
      <w:r w:rsidR="001828C6">
        <w:t>19</w:t>
      </w:r>
      <w:bookmarkEnd w:id="58"/>
      <w:r>
        <w:t>)</w:t>
      </w:r>
    </w:p>
    <w:p w:rsidR="00752FB3" w:rsidRDefault="00752FB3" w:rsidP="009B7DF3">
      <w:pPr>
        <w:pStyle w:val="PodNadpisKapitolyII"/>
      </w:pPr>
      <w:bookmarkStart w:id="59" w:name="_Toc325024087"/>
      <w:bookmarkStart w:id="60" w:name="_Toc325667148"/>
      <w:r>
        <w:t>Porovnanie priamych metód</w:t>
      </w:r>
      <w:bookmarkEnd w:id="59"/>
      <w:bookmarkEnd w:id="60"/>
    </w:p>
    <w:p w:rsidR="00FB012B" w:rsidRDefault="00FB012B" w:rsidP="009D1CD7">
      <w:pPr>
        <w:pStyle w:val="NormalnytextDP"/>
        <w:numPr>
          <w:ilvl w:val="0"/>
          <w:numId w:val="8"/>
        </w:numPr>
        <w:ind w:left="851"/>
      </w:pPr>
      <w:r>
        <w:t>Pri Cramerovom pravidle jednotlivé neznáme počítame ako podiely determinantov, preto</w:t>
      </w:r>
      <w:r w:rsidR="00BF15C5">
        <w:t xml:space="preserve"> pravidlo</w:t>
      </w:r>
      <w:r>
        <w:t xml:space="preserve"> je vhodné len pre veľmi malé sústavy rovníc</w:t>
      </w:r>
      <w:r w:rsidR="00DC1732">
        <w:t xml:space="preserve"> </w:t>
      </w:r>
      <w:r w:rsidR="00A31E12">
        <w:fldChar w:fldCharType="begin"/>
      </w:r>
      <w:r w:rsidR="00DC1732">
        <w:instrText xml:space="preserve"> REF _Ref324715233 \r \h </w:instrText>
      </w:r>
      <w:r w:rsidR="00A31E12">
        <w:fldChar w:fldCharType="separate"/>
      </w:r>
      <w:r w:rsidR="00344799">
        <w:t>[8]</w:t>
      </w:r>
      <w:r w:rsidR="00A31E12">
        <w:fldChar w:fldCharType="end"/>
      </w:r>
      <w:r>
        <w:t>.</w:t>
      </w:r>
    </w:p>
    <w:p w:rsidR="00FB012B" w:rsidRDefault="00FB012B" w:rsidP="009D1CD7">
      <w:pPr>
        <w:pStyle w:val="NormalnytextDP"/>
        <w:numPr>
          <w:ilvl w:val="0"/>
          <w:numId w:val="8"/>
        </w:numPr>
        <w:ind w:left="851"/>
      </w:pPr>
      <w:r>
        <w:t>Vplyv chýb zaokrúhľovania pri GEM môže byť značný, preto sa radšej používa GEM s výberom hlavného prvku.</w:t>
      </w:r>
    </w:p>
    <w:p w:rsidR="00DE222E" w:rsidRDefault="00FB012B" w:rsidP="009D1CD7">
      <w:pPr>
        <w:pStyle w:val="NormalnytextDP"/>
        <w:numPr>
          <w:ilvl w:val="0"/>
          <w:numId w:val="8"/>
        </w:numPr>
        <w:ind w:left="851"/>
      </w:pPr>
      <w:r>
        <w:t>GEM je náročná z časového aj pamäťového hľadiska, najlepšie sa hodí pre</w:t>
      </w:r>
      <w:r w:rsidR="00562D42">
        <w:t> </w:t>
      </w:r>
      <w:r w:rsidR="00157441">
        <w:t>nie</w:t>
      </w:r>
      <w:r w:rsidR="00562D42">
        <w:t> </w:t>
      </w:r>
      <w:r w:rsidR="00157441">
        <w:t>príliš rozsiahle sústavy reprezentované riedkou maticou</w:t>
      </w:r>
      <w:r>
        <w:t>.</w:t>
      </w:r>
    </w:p>
    <w:p w:rsidR="00E822E9" w:rsidRDefault="00E822E9" w:rsidP="009B7DF3">
      <w:pPr>
        <w:pStyle w:val="PodNadpisKapitolyII"/>
      </w:pPr>
      <w:bookmarkStart w:id="61" w:name="_Toc325024088"/>
      <w:bookmarkStart w:id="62" w:name="_Toc325667149"/>
      <w:r w:rsidRPr="00E822E9">
        <w:t>Porovnanie nepriamych metód</w:t>
      </w:r>
      <w:bookmarkEnd w:id="61"/>
      <w:bookmarkEnd w:id="62"/>
    </w:p>
    <w:p w:rsidR="00135B84" w:rsidRDefault="00135B84" w:rsidP="009D1CD7">
      <w:pPr>
        <w:pStyle w:val="NormalnytextDP"/>
        <w:numPr>
          <w:ilvl w:val="0"/>
          <w:numId w:val="10"/>
        </w:numPr>
        <w:ind w:left="851"/>
      </w:pPr>
      <w:r>
        <w:t>Konvergencia Gauss-Seidelovej metódy je pre mnohé matice rýchlejšia než</w:t>
      </w:r>
      <w:r w:rsidR="00DF57B4">
        <w:t> </w:t>
      </w:r>
      <w:r>
        <w:t>konvergencia Jacobiho metódy</w:t>
      </w:r>
      <w:r w:rsidR="005B17DB">
        <w:t>.</w:t>
      </w:r>
    </w:p>
    <w:p w:rsidR="00135B84" w:rsidRDefault="00135B84" w:rsidP="009D1CD7">
      <w:pPr>
        <w:pStyle w:val="NormalnytextDP"/>
        <w:numPr>
          <w:ilvl w:val="0"/>
          <w:numId w:val="10"/>
        </w:numPr>
        <w:ind w:left="851"/>
      </w:pPr>
      <w:r>
        <w:t>Existujú matice, pre ktoré Gauss-Seidelova metóda konverguje a Jacobiho nie a</w:t>
      </w:r>
      <w:r w:rsidR="005B17DB">
        <w:t> </w:t>
      </w:r>
      <w:r>
        <w:t>naopak</w:t>
      </w:r>
      <w:r w:rsidR="005B17DB">
        <w:t>.</w:t>
      </w:r>
    </w:p>
    <w:p w:rsidR="00CA5B4D" w:rsidRDefault="00CA5B4D" w:rsidP="009D1CD7">
      <w:pPr>
        <w:pStyle w:val="NormalnytextDP"/>
        <w:numPr>
          <w:ilvl w:val="0"/>
          <w:numId w:val="10"/>
        </w:numPr>
        <w:ind w:left="851"/>
      </w:pPr>
      <w:r>
        <w:t>Gauss-Seidelovej metóda má pri programovom riešení menšie nároky na</w:t>
      </w:r>
      <w:r w:rsidR="00D5413D">
        <w:t> </w:t>
      </w:r>
      <w:r>
        <w:t>pamäť, keďže nie je potrebné uchovávať hodnoty predchádzajúcej aproximácie</w:t>
      </w:r>
      <w:r w:rsidR="005B17DB">
        <w:t>.</w:t>
      </w:r>
    </w:p>
    <w:p w:rsidR="00FA214B" w:rsidRDefault="00135B84" w:rsidP="009D1CD7">
      <w:pPr>
        <w:pStyle w:val="NormalnytextDP"/>
        <w:numPr>
          <w:ilvl w:val="0"/>
          <w:numId w:val="10"/>
        </w:numPr>
        <w:ind w:left="851"/>
      </w:pPr>
      <w:r>
        <w:t xml:space="preserve">Jacobiho metóda umožňuje paralelný výpočet, zatiaľ čo Gauss-Seidelova metóda je zo svojej podstaty sekvenčná </w:t>
      </w:r>
      <w:r w:rsidR="00A31E12">
        <w:fldChar w:fldCharType="begin"/>
      </w:r>
      <w:r>
        <w:instrText xml:space="preserve"> REF _Ref324691622 \r \h </w:instrText>
      </w:r>
      <w:r w:rsidR="00A31E12">
        <w:fldChar w:fldCharType="separate"/>
      </w:r>
      <w:r w:rsidR="00344799">
        <w:t>[7]</w:t>
      </w:r>
      <w:r w:rsidR="00A31E12">
        <w:fldChar w:fldCharType="end"/>
      </w:r>
      <w:r>
        <w:t>.</w:t>
      </w:r>
    </w:p>
    <w:p w:rsidR="006E2E8E" w:rsidRDefault="006E2E8E" w:rsidP="00FA214B">
      <w:pPr>
        <w:spacing w:before="0" w:line="240" w:lineRule="auto"/>
        <w:jc w:val="left"/>
      </w:pPr>
    </w:p>
    <w:p w:rsidR="001F3D5A" w:rsidRDefault="009C5786" w:rsidP="001F3D5A">
      <w:pPr>
        <w:keepNext/>
        <w:spacing w:before="0" w:line="240" w:lineRule="auto"/>
        <w:jc w:val="center"/>
      </w:pPr>
      <w:r w:rsidRPr="009C5786">
        <w:rPr>
          <w:noProof/>
          <w:lang w:eastAsia="sk-SK"/>
        </w:rPr>
        <w:lastRenderedPageBreak/>
        <w:drawing>
          <wp:inline distT="0" distB="0" distL="0" distR="0">
            <wp:extent cx="5334000" cy="4000500"/>
            <wp:effectExtent l="19050" t="0" r="0" b="0"/>
            <wp:docPr id="3" name="Obrázok 86" descr="C:\Users\PC\Desktop\Numericke-metody-konvergence-iteracnich-met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PC\Desktop\Numericke-metody-konvergence-iteracnich-metod.png"/>
                    <pic:cNvPicPr>
                      <a:picLocks noChangeAspect="1" noChangeArrowheads="1"/>
                    </pic:cNvPicPr>
                  </pic:nvPicPr>
                  <pic:blipFill>
                    <a:blip r:embed="rId210" cstate="print"/>
                    <a:srcRect/>
                    <a:stretch>
                      <a:fillRect/>
                    </a:stretch>
                  </pic:blipFill>
                  <pic:spPr bwMode="auto">
                    <a:xfrm>
                      <a:off x="0" y="0"/>
                      <a:ext cx="5334000" cy="4000500"/>
                    </a:xfrm>
                    <a:prstGeom prst="rect">
                      <a:avLst/>
                    </a:prstGeom>
                    <a:noFill/>
                    <a:ln w="9525">
                      <a:noFill/>
                      <a:miter lim="800000"/>
                      <a:headEnd/>
                      <a:tailEnd/>
                    </a:ln>
                  </pic:spPr>
                </pic:pic>
              </a:graphicData>
            </a:graphic>
          </wp:inline>
        </w:drawing>
      </w:r>
    </w:p>
    <w:p w:rsidR="009C5786" w:rsidRDefault="001F3D5A" w:rsidP="001F3D5A">
      <w:pPr>
        <w:pStyle w:val="Popis"/>
      </w:pPr>
      <w:bookmarkStart w:id="63" w:name="_Toc325665599"/>
      <w:r>
        <w:t xml:space="preserve">Obr. </w:t>
      </w:r>
      <w:r w:rsidR="00A31E12">
        <w:fldChar w:fldCharType="begin"/>
      </w:r>
      <w:r w:rsidR="00F244A8">
        <w:instrText xml:space="preserve"> SEQ Obr. \* ARABIC </w:instrText>
      </w:r>
      <w:r w:rsidR="00A31E12">
        <w:fldChar w:fldCharType="separate"/>
      </w:r>
      <w:r w:rsidR="00344799">
        <w:rPr>
          <w:noProof/>
        </w:rPr>
        <w:t>1</w:t>
      </w:r>
      <w:r w:rsidR="00A31E12">
        <w:fldChar w:fldCharType="end"/>
      </w:r>
      <w:r>
        <w:tab/>
      </w:r>
      <w:r w:rsidRPr="00BB6502">
        <w:t>Porovnanie konvergencie štyroch rôznych iteračných metód na riešenie sústav lineárnych rovníc, prostá iterácia, Jacobiho, Gauss-Seidelova a superrelaxačná metóda (pozri</w:t>
      </w:r>
      <w:r w:rsidR="008E6C3E">
        <w:t xml:space="preserve"> </w:t>
      </w:r>
      <w:r w:rsidR="00A31E12">
        <w:fldChar w:fldCharType="begin"/>
      </w:r>
      <w:r w:rsidR="008E6C3E">
        <w:instrText xml:space="preserve"> REF _Ref324720451 \r \h </w:instrText>
      </w:r>
      <w:r w:rsidR="00A31E12">
        <w:fldChar w:fldCharType="separate"/>
      </w:r>
      <w:r w:rsidR="00344799">
        <w:t>1.5.1</w:t>
      </w:r>
      <w:r w:rsidR="00A31E12">
        <w:fldChar w:fldCharType="end"/>
      </w:r>
      <w:r w:rsidRPr="00BB6502">
        <w:t xml:space="preserve">) pre náhodne generovanú maticu </w:t>
      </w:r>
      <w:r w:rsidR="00A31E12">
        <w:fldChar w:fldCharType="begin"/>
      </w:r>
      <w:r w:rsidR="008E6C3E">
        <w:instrText xml:space="preserve"> REF _Ref324720424 \r \h </w:instrText>
      </w:r>
      <w:r w:rsidR="00A31E12">
        <w:fldChar w:fldCharType="separate"/>
      </w:r>
      <w:r w:rsidR="00344799">
        <w:t>[9]</w:t>
      </w:r>
      <w:bookmarkEnd w:id="63"/>
      <w:r w:rsidR="00A31E12">
        <w:fldChar w:fldCharType="end"/>
      </w:r>
    </w:p>
    <w:p w:rsidR="00430E8F" w:rsidRDefault="00430E8F" w:rsidP="009B7DF3">
      <w:pPr>
        <w:pStyle w:val="PodNadpisKapitolyII"/>
      </w:pPr>
      <w:bookmarkStart w:id="64" w:name="_Toc325024089"/>
      <w:bookmarkStart w:id="65" w:name="_Toc325667150"/>
      <w:r>
        <w:t>Ďalšie alternatívne postupy</w:t>
      </w:r>
      <w:bookmarkEnd w:id="64"/>
      <w:bookmarkEnd w:id="65"/>
    </w:p>
    <w:p w:rsidR="00430E8F" w:rsidRDefault="005A599D" w:rsidP="009B7DF3">
      <w:pPr>
        <w:pStyle w:val="PodNadpis3urovenII"/>
      </w:pPr>
      <w:bookmarkStart w:id="66" w:name="_Ref324720451"/>
      <w:bookmarkStart w:id="67" w:name="_Toc325024090"/>
      <w:bookmarkStart w:id="68" w:name="_Toc325667151"/>
      <w:r>
        <w:t>Relaxačná metóda</w:t>
      </w:r>
      <w:bookmarkEnd w:id="66"/>
      <w:bookmarkEnd w:id="67"/>
      <w:bookmarkEnd w:id="68"/>
    </w:p>
    <w:p w:rsidR="005A599D" w:rsidRDefault="003176E0" w:rsidP="00A54BA2">
      <w:pPr>
        <w:pStyle w:val="NormalnytextDP"/>
        <w:ind w:firstLine="567"/>
      </w:pPr>
      <w:r w:rsidRPr="003176E0">
        <w:t xml:space="preserve">Nech je daná sústava </w:t>
      </w:r>
      <w:r w:rsidRPr="003176E0">
        <w:rPr>
          <w:i/>
        </w:rPr>
        <w:t>n</w:t>
      </w:r>
      <w:r w:rsidRPr="003176E0">
        <w:t xml:space="preserve"> lineárnych rovníc o </w:t>
      </w:r>
      <w:r w:rsidRPr="003176E0">
        <w:rPr>
          <w:i/>
        </w:rPr>
        <w:t>n</w:t>
      </w:r>
      <w:r w:rsidRPr="003176E0">
        <w:t xml:space="preserve"> neznámych:</w:t>
      </w:r>
    </w:p>
    <w:p w:rsidR="003176E0" w:rsidRDefault="00DB726E" w:rsidP="00A54BA2">
      <w:pPr>
        <w:pStyle w:val="NormalnytextDP"/>
        <w:tabs>
          <w:tab w:val="center" w:pos="3969"/>
          <w:tab w:val="right" w:pos="8505"/>
        </w:tabs>
        <w:ind w:firstLine="567"/>
      </w:pPr>
      <w:r>
        <w:rPr>
          <w:position w:val="-78"/>
          <w:szCs w:val="24"/>
        </w:rPr>
        <w:tab/>
      </w:r>
      <w:r w:rsidR="004E2D32" w:rsidRPr="004E2D32">
        <w:rPr>
          <w:position w:val="-68"/>
          <w:szCs w:val="24"/>
        </w:rPr>
        <w:object w:dxaOrig="4520" w:dyaOrig="1480">
          <v:shape id="_x0000_i1121" type="#_x0000_t75" style="width:228pt;height:72.75pt" o:ole="">
            <v:imagedata r:id="rId211" o:title=""/>
          </v:shape>
          <o:OLEObject Type="Embed" ProgID="Equation.DSMT4" ShapeID="_x0000_i1121" DrawAspect="Content" ObjectID="_1400581771" r:id="rId212"/>
        </w:object>
      </w:r>
      <w:r w:rsidR="00FA214B">
        <w:t xml:space="preserve"> </w:t>
      </w:r>
      <w:r>
        <w:tab/>
      </w:r>
      <w:r w:rsidR="00FA214B">
        <w:t>(</w:t>
      </w:r>
      <w:bookmarkStart w:id="69" w:name="RELAX_vseobSustava"/>
      <w:r w:rsidR="00FA214B">
        <w:t>20</w:t>
      </w:r>
      <w:bookmarkEnd w:id="69"/>
      <w:r w:rsidR="00FA214B">
        <w:t>)</w:t>
      </w:r>
    </w:p>
    <w:p w:rsidR="00662515" w:rsidRDefault="00A54BA2" w:rsidP="00A54BA2">
      <w:pPr>
        <w:pStyle w:val="NormalnytextDP"/>
        <w:tabs>
          <w:tab w:val="center" w:pos="3969"/>
          <w:tab w:val="right" w:pos="8505"/>
        </w:tabs>
        <w:ind w:firstLine="567"/>
      </w:pPr>
      <w:r w:rsidRPr="00A54BA2">
        <w:t>Prvým krokom relaxačnej metódy je úprava rovníc na tvar vhodný pre</w:t>
      </w:r>
      <w:r w:rsidR="00FD56C3">
        <w:t> </w:t>
      </w:r>
      <w:r w:rsidRPr="00A54BA2">
        <w:t>relaxáciu</w:t>
      </w:r>
      <w:r w:rsidR="000903CE">
        <w:t> </w:t>
      </w:r>
      <w:r w:rsidR="00A31E12">
        <w:fldChar w:fldCharType="begin"/>
      </w:r>
      <w:r w:rsidR="003C18A6">
        <w:instrText xml:space="preserve"> REF _Ref324612100 \r \h </w:instrText>
      </w:r>
      <w:r w:rsidR="00A31E12">
        <w:fldChar w:fldCharType="separate"/>
      </w:r>
      <w:r w:rsidR="00344799">
        <w:t>[3]</w:t>
      </w:r>
      <w:r w:rsidR="00A31E12">
        <w:fldChar w:fldCharType="end"/>
      </w:r>
      <w:r w:rsidRPr="00A54BA2">
        <w:t>. Tvar vhodný pre relaxáciu dostaneme tak, že pravé strany rovníc premiestnime na ľavé strany rovníc a každú rovnicu predelíme</w:t>
      </w:r>
      <w:r w:rsidR="001F1F2D">
        <w:t xml:space="preserve"> zápornou hodnotou diagonálneho </w:t>
      </w:r>
      <w:r w:rsidRPr="00A54BA2">
        <w:t>prvku</w:t>
      </w:r>
      <w:r w:rsidR="001F1F2D">
        <w:t> </w:t>
      </w:r>
      <w:r w:rsidRPr="00A54BA2">
        <w:t xml:space="preserve">(pre </w:t>
      </w:r>
      <w:r w:rsidRPr="00126668">
        <w:rPr>
          <w:i/>
        </w:rPr>
        <w:t>k</w:t>
      </w:r>
      <w:r w:rsidRPr="00A54BA2">
        <w:t xml:space="preserve">-tú rovnicu je to prvok - </w:t>
      </w:r>
      <w:r w:rsidR="00A76127" w:rsidRPr="00435215">
        <w:rPr>
          <w:webHidden/>
          <w:position w:val="-12"/>
          <w:szCs w:val="24"/>
        </w:rPr>
        <w:object w:dxaOrig="340" w:dyaOrig="360">
          <v:shape id="_x0000_i1122" type="#_x0000_t75" style="width:16.5pt;height:18.75pt" o:ole="">
            <v:imagedata r:id="rId213" o:title=""/>
          </v:shape>
          <o:OLEObject Type="Embed" ProgID="Equation.DSMT4" ShapeID="_x0000_i1122" DrawAspect="Content" ObjectID="_1400581772" r:id="rId214"/>
        </w:object>
      </w:r>
      <w:r w:rsidRPr="00A54BA2">
        <w:t xml:space="preserve">). </w:t>
      </w:r>
    </w:p>
    <w:p w:rsidR="00D073AD" w:rsidRDefault="00D073AD">
      <w:pPr>
        <w:spacing w:before="0" w:line="240" w:lineRule="auto"/>
        <w:jc w:val="left"/>
        <w:rPr>
          <w:szCs w:val="20"/>
        </w:rPr>
      </w:pPr>
      <w:r>
        <w:br w:type="page"/>
      </w:r>
    </w:p>
    <w:p w:rsidR="00A54BA2" w:rsidRDefault="00A54BA2" w:rsidP="00A54BA2">
      <w:pPr>
        <w:pStyle w:val="NormalnytextDP"/>
        <w:tabs>
          <w:tab w:val="center" w:pos="3969"/>
          <w:tab w:val="right" w:pos="8505"/>
        </w:tabs>
        <w:ind w:firstLine="567"/>
      </w:pPr>
      <w:r w:rsidRPr="00A54BA2">
        <w:lastRenderedPageBreak/>
        <w:t>Náš pôvodný systém (</w:t>
      </w:r>
      <w:r w:rsidR="00A31E12">
        <w:fldChar w:fldCharType="begin"/>
      </w:r>
      <w:r>
        <w:instrText xml:space="preserve"> REF RELAX_vseobSustava \h </w:instrText>
      </w:r>
      <w:r w:rsidR="00A31E12">
        <w:fldChar w:fldCharType="separate"/>
      </w:r>
      <w:r w:rsidR="00344799">
        <w:t>20</w:t>
      </w:r>
      <w:r w:rsidR="00A31E12">
        <w:fldChar w:fldCharType="end"/>
      </w:r>
      <w:r w:rsidRPr="00A54BA2">
        <w:t>) nadobudol formu</w:t>
      </w:r>
    </w:p>
    <w:p w:rsidR="009837EB" w:rsidRDefault="009837EB" w:rsidP="00A209C7">
      <w:pPr>
        <w:pStyle w:val="NormalnytextDP"/>
        <w:tabs>
          <w:tab w:val="center" w:pos="4253"/>
          <w:tab w:val="right" w:pos="8505"/>
        </w:tabs>
        <w:ind w:firstLine="567"/>
      </w:pPr>
      <w:r>
        <w:tab/>
        <w:t xml:space="preserve"> </w:t>
      </w:r>
      <w:r w:rsidR="009D53D5" w:rsidRPr="009D53D5">
        <w:rPr>
          <w:webHidden/>
          <w:position w:val="-68"/>
          <w:szCs w:val="24"/>
        </w:rPr>
        <w:object w:dxaOrig="5260" w:dyaOrig="1480">
          <v:shape id="_x0000_i1123" type="#_x0000_t75" style="width:263.25pt;height:72.75pt" o:ole="">
            <v:imagedata r:id="rId215" o:title=""/>
          </v:shape>
          <o:OLEObject Type="Embed" ProgID="Equation.DSMT4" ShapeID="_x0000_i1123" DrawAspect="Content" ObjectID="_1400581773" r:id="rId216"/>
        </w:object>
      </w:r>
      <w:r>
        <w:tab/>
        <w:t xml:space="preserve"> (</w:t>
      </w:r>
      <w:bookmarkStart w:id="70" w:name="RELAX_vseobSustavaUpravena_21"/>
      <w:r>
        <w:t>21</w:t>
      </w:r>
      <w:bookmarkEnd w:id="70"/>
      <w:r>
        <w:t>)</w:t>
      </w:r>
    </w:p>
    <w:p w:rsidR="00A36C76" w:rsidRDefault="00A36C76" w:rsidP="00DB01DD">
      <w:pPr>
        <w:pStyle w:val="NormalnytextDP"/>
        <w:tabs>
          <w:tab w:val="center" w:pos="3969"/>
          <w:tab w:val="right" w:pos="8505"/>
        </w:tabs>
        <w:ind w:firstLine="0"/>
      </w:pPr>
      <w:r>
        <w:t xml:space="preserve">kde </w:t>
      </w:r>
    </w:p>
    <w:p w:rsidR="009F67A5" w:rsidRDefault="00A85C8E" w:rsidP="00A209C7">
      <w:pPr>
        <w:pStyle w:val="NormalnytextDP"/>
        <w:tabs>
          <w:tab w:val="center" w:pos="4253"/>
        </w:tabs>
        <w:ind w:firstLine="0"/>
      </w:pPr>
      <w:r>
        <w:rPr>
          <w:webHidden/>
          <w:position w:val="-34"/>
          <w:szCs w:val="24"/>
        </w:rPr>
        <w:tab/>
      </w:r>
      <w:r w:rsidR="009F67A5" w:rsidRPr="002361DA">
        <w:rPr>
          <w:webHidden/>
          <w:position w:val="-30"/>
          <w:szCs w:val="24"/>
        </w:rPr>
        <w:object w:dxaOrig="1640" w:dyaOrig="720">
          <v:shape id="_x0000_i1124" type="#_x0000_t75" style="width:81.75pt;height:36pt" o:ole="">
            <v:imagedata r:id="rId217" o:title=""/>
          </v:shape>
          <o:OLEObject Type="Embed" ProgID="Equation.DSMT4" ShapeID="_x0000_i1124" DrawAspect="Content" ObjectID="_1400581774" r:id="rId218"/>
        </w:object>
      </w:r>
      <w:r w:rsidR="009F67A5">
        <w:t xml:space="preserve"> a </w:t>
      </w:r>
      <w:r w:rsidR="009F67A5" w:rsidRPr="002361DA">
        <w:rPr>
          <w:webHidden/>
          <w:position w:val="-30"/>
          <w:szCs w:val="24"/>
        </w:rPr>
        <w:object w:dxaOrig="740" w:dyaOrig="680">
          <v:shape id="_x0000_i1125" type="#_x0000_t75" style="width:36.75pt;height:33.75pt" o:ole="">
            <v:imagedata r:id="rId219" o:title=""/>
          </v:shape>
          <o:OLEObject Type="Embed" ProgID="Equation.DSMT4" ShapeID="_x0000_i1125" DrawAspect="Content" ObjectID="_1400581775" r:id="rId220"/>
        </w:object>
      </w:r>
      <w:r w:rsidR="009F67A5">
        <w:t>.</w:t>
      </w:r>
    </w:p>
    <w:p w:rsidR="00E80BE4" w:rsidRDefault="00560F36" w:rsidP="00560F36">
      <w:pPr>
        <w:pStyle w:val="NormalnytextDP"/>
        <w:tabs>
          <w:tab w:val="right" w:pos="-6096"/>
        </w:tabs>
        <w:ind w:firstLine="567"/>
      </w:pPr>
      <w:r>
        <w:t xml:space="preserve">Nech </w:t>
      </w:r>
      <w:r w:rsidRPr="0070216F">
        <w:rPr>
          <w:webHidden/>
          <w:position w:val="-12"/>
          <w:szCs w:val="24"/>
        </w:rPr>
        <w:object w:dxaOrig="2420" w:dyaOrig="380">
          <v:shape id="_x0000_i1126" type="#_x0000_t75" style="width:120.75pt;height:18.75pt" o:ole="">
            <v:imagedata r:id="rId221" o:title=""/>
          </v:shape>
          <o:OLEObject Type="Embed" ProgID="Equation.DSMT4" ShapeID="_x0000_i1126" DrawAspect="Content" ObjectID="_1400581776" r:id="rId222"/>
        </w:object>
      </w:r>
      <w:r>
        <w:t xml:space="preserve"> je počiatočnou aproximáciou sústavy (</w:t>
      </w:r>
      <w:r w:rsidR="00A31E12">
        <w:fldChar w:fldCharType="begin"/>
      </w:r>
      <w:r>
        <w:instrText xml:space="preserve"> REF RELAX_vseobSustavaUpravena_21 \h </w:instrText>
      </w:r>
      <w:r w:rsidR="00A31E12">
        <w:fldChar w:fldCharType="separate"/>
      </w:r>
      <w:r w:rsidR="00344799">
        <w:t>21</w:t>
      </w:r>
      <w:r w:rsidR="00A31E12">
        <w:fldChar w:fldCharType="end"/>
      </w:r>
      <w:r>
        <w:t>)</w:t>
      </w:r>
      <w:r w:rsidR="00AE0ABC">
        <w:t xml:space="preserve">. </w:t>
      </w:r>
      <w:r w:rsidR="00AE0ABC" w:rsidRPr="00AE0ABC">
        <w:t xml:space="preserve">Dosadením týchto hodnôt do sústavy </w:t>
      </w:r>
      <w:r w:rsidR="00F312CF" w:rsidRPr="00F312CF">
        <w:t>(</w:t>
      </w:r>
      <w:r w:rsidR="00A31E12" w:rsidRPr="00F312CF">
        <w:fldChar w:fldCharType="begin"/>
      </w:r>
      <w:r w:rsidR="00F312CF" w:rsidRPr="00F312CF">
        <w:instrText xml:space="preserve"> REF RELAX_vseobSustavaUpravena_21 \h </w:instrText>
      </w:r>
      <w:r w:rsidR="00A31E12" w:rsidRPr="00F312CF">
        <w:fldChar w:fldCharType="separate"/>
      </w:r>
      <w:r w:rsidR="00344799">
        <w:t>21</w:t>
      </w:r>
      <w:r w:rsidR="00A31E12" w:rsidRPr="00F312CF">
        <w:fldChar w:fldCharType="end"/>
      </w:r>
      <w:r w:rsidR="00F312CF" w:rsidRPr="00F312CF">
        <w:t>)</w:t>
      </w:r>
      <w:r w:rsidR="00AE0ABC" w:rsidRPr="00AE0ABC">
        <w:t xml:space="preserve"> dostávame tzv. </w:t>
      </w:r>
      <w:r w:rsidR="00AE0ABC" w:rsidRPr="008052F4">
        <w:rPr>
          <w:i/>
        </w:rPr>
        <w:t>rezíduá</w:t>
      </w:r>
      <w:r w:rsidR="00AE0ABC" w:rsidRPr="00AE0ABC">
        <w:t>:</w:t>
      </w:r>
    </w:p>
    <w:p w:rsidR="00A11243" w:rsidRDefault="00A11243" w:rsidP="00A209C7">
      <w:pPr>
        <w:pStyle w:val="NormalnytextDP"/>
        <w:tabs>
          <w:tab w:val="right" w:pos="-6096"/>
          <w:tab w:val="center" w:pos="4253"/>
          <w:tab w:val="right" w:pos="8505"/>
        </w:tabs>
        <w:ind w:firstLine="567"/>
      </w:pPr>
      <w:r>
        <w:rPr>
          <w:webHidden/>
          <w:position w:val="-150"/>
          <w:szCs w:val="24"/>
        </w:rPr>
        <w:tab/>
      </w:r>
      <w:r w:rsidR="00E26EDC" w:rsidRPr="00E26EDC">
        <w:rPr>
          <w:webHidden/>
          <w:position w:val="-128"/>
          <w:szCs w:val="24"/>
        </w:rPr>
        <w:object w:dxaOrig="4900" w:dyaOrig="2680">
          <v:shape id="_x0000_i1127" type="#_x0000_t75" style="width:245.25pt;height:132.75pt" o:ole="">
            <v:imagedata r:id="rId223" o:title=""/>
          </v:shape>
          <o:OLEObject Type="Embed" ProgID="Equation.DSMT4" ShapeID="_x0000_i1127" DrawAspect="Content" ObjectID="_1400581777" r:id="rId224"/>
        </w:object>
      </w:r>
      <w:r>
        <w:t xml:space="preserve"> </w:t>
      </w:r>
      <w:r>
        <w:tab/>
        <w:t>(</w:t>
      </w:r>
      <w:bookmarkStart w:id="71" w:name="RELAX_rezidua_22"/>
      <w:r>
        <w:t>22</w:t>
      </w:r>
      <w:bookmarkEnd w:id="71"/>
      <w:r>
        <w:t>)</w:t>
      </w:r>
    </w:p>
    <w:p w:rsidR="005C6A58" w:rsidRDefault="005C6A58" w:rsidP="005C6A58">
      <w:pPr>
        <w:pStyle w:val="NormalnytextDP"/>
        <w:tabs>
          <w:tab w:val="right" w:pos="-6804"/>
          <w:tab w:val="right" w:pos="-6096"/>
        </w:tabs>
        <w:rPr>
          <w:webHidden/>
        </w:rPr>
      </w:pPr>
      <w:r w:rsidRPr="005C6A58">
        <w:rPr>
          <w:webHidden/>
        </w:rPr>
        <w:t xml:space="preserve">Zväčšením jednej neznámej </w:t>
      </w:r>
      <w:r w:rsidRPr="00D177BD">
        <w:rPr>
          <w:webHidden/>
          <w:position w:val="-12"/>
          <w:szCs w:val="24"/>
        </w:rPr>
        <w:object w:dxaOrig="440" w:dyaOrig="380">
          <v:shape id="_x0000_i1128" type="#_x0000_t75" style="width:22.5pt;height:18.75pt" o:ole="">
            <v:imagedata r:id="rId225" o:title=""/>
          </v:shape>
          <o:OLEObject Type="Embed" ProgID="Equation.DSMT4" ShapeID="_x0000_i1128" DrawAspect="Content" ObjectID="_1400581778" r:id="rId226"/>
        </w:object>
      </w:r>
      <w:r w:rsidRPr="005C6A58">
        <w:rPr>
          <w:webHidden/>
        </w:rPr>
        <w:t xml:space="preserve"> o prírastok </w:t>
      </w:r>
      <w:r w:rsidR="009534EC" w:rsidRPr="00D177BD">
        <w:rPr>
          <w:webHidden/>
          <w:position w:val="-12"/>
          <w:szCs w:val="24"/>
        </w:rPr>
        <w:object w:dxaOrig="580" w:dyaOrig="380">
          <v:shape id="_x0000_i1129" type="#_x0000_t75" style="width:29.25pt;height:18.75pt" o:ole="">
            <v:imagedata r:id="rId227" o:title=""/>
          </v:shape>
          <o:OLEObject Type="Embed" ProgID="Equation.DSMT4" ShapeID="_x0000_i1129" DrawAspect="Content" ObjectID="_1400581779" r:id="rId228"/>
        </w:object>
      </w:r>
      <w:r w:rsidRPr="005C6A58">
        <w:rPr>
          <w:webHidden/>
        </w:rPr>
        <w:t xml:space="preserve"> sa zmenší príslušné rezíduum </w:t>
      </w:r>
      <w:r w:rsidR="009534EC" w:rsidRPr="0087401F">
        <w:rPr>
          <w:webHidden/>
          <w:position w:val="-12"/>
          <w:szCs w:val="24"/>
        </w:rPr>
        <w:object w:dxaOrig="480" w:dyaOrig="380">
          <v:shape id="_x0000_i1130" type="#_x0000_t75" style="width:24pt;height:18.75pt" o:ole="">
            <v:imagedata r:id="rId229" o:title=""/>
          </v:shape>
          <o:OLEObject Type="Embed" ProgID="Equation.DSMT4" ShapeID="_x0000_i1130" DrawAspect="Content" ObjectID="_1400581780" r:id="rId230"/>
        </w:object>
      </w:r>
      <w:r w:rsidRPr="005C6A58">
        <w:rPr>
          <w:webHidden/>
        </w:rPr>
        <w:t xml:space="preserve"> o hodnotu </w:t>
      </w:r>
      <w:r w:rsidR="009534EC" w:rsidRPr="00D177BD">
        <w:rPr>
          <w:webHidden/>
          <w:position w:val="-12"/>
          <w:szCs w:val="24"/>
        </w:rPr>
        <w:object w:dxaOrig="440" w:dyaOrig="380">
          <v:shape id="_x0000_i1131" type="#_x0000_t75" style="width:22.5pt;height:18.75pt" o:ole="">
            <v:imagedata r:id="rId231" o:title=""/>
          </v:shape>
          <o:OLEObject Type="Embed" ProgID="Equation.DSMT4" ShapeID="_x0000_i1131" DrawAspect="Content" ObjectID="_1400581781" r:id="rId232"/>
        </w:object>
      </w:r>
      <w:r w:rsidRPr="005C6A58">
        <w:rPr>
          <w:webHidden/>
        </w:rPr>
        <w:t xml:space="preserve">, ostatné rezídua </w:t>
      </w:r>
      <w:r w:rsidR="009534EC" w:rsidRPr="0087401F">
        <w:rPr>
          <w:webHidden/>
          <w:position w:val="-12"/>
          <w:szCs w:val="24"/>
        </w:rPr>
        <w:object w:dxaOrig="1100" w:dyaOrig="380">
          <v:shape id="_x0000_i1132" type="#_x0000_t75" style="width:54.75pt;height:18.75pt" o:ole="">
            <v:imagedata r:id="rId233" o:title=""/>
          </v:shape>
          <o:OLEObject Type="Embed" ProgID="Equation.DSMT4" ShapeID="_x0000_i1132" DrawAspect="Content" ObjectID="_1400581782" r:id="rId234"/>
        </w:object>
      </w:r>
      <w:r w:rsidRPr="005C6A58">
        <w:rPr>
          <w:webHidden/>
        </w:rPr>
        <w:t xml:space="preserve"> sa zmenia o hodnoty </w:t>
      </w:r>
      <w:r w:rsidR="009534EC" w:rsidRPr="000A1EB2">
        <w:rPr>
          <w:webHidden/>
          <w:position w:val="-12"/>
          <w:szCs w:val="24"/>
        </w:rPr>
        <w:object w:dxaOrig="780" w:dyaOrig="380">
          <v:shape id="_x0000_i1133" type="#_x0000_t75" style="width:39pt;height:18.75pt" o:ole="">
            <v:imagedata r:id="rId235" o:title=""/>
          </v:shape>
          <o:OLEObject Type="Embed" ProgID="Equation.DSMT4" ShapeID="_x0000_i1133" DrawAspect="Content" ObjectID="_1400581783" r:id="rId236"/>
        </w:object>
      </w:r>
      <w:r w:rsidRPr="005C6A58">
        <w:rPr>
          <w:webHidden/>
        </w:rPr>
        <w:t xml:space="preserve">. Ak teda chceme ďalšie rezíduum anulovať, musíme zväčšiť číslo </w:t>
      </w:r>
      <w:r w:rsidR="009534EC" w:rsidRPr="00D177BD">
        <w:rPr>
          <w:webHidden/>
          <w:position w:val="-12"/>
          <w:szCs w:val="24"/>
        </w:rPr>
        <w:object w:dxaOrig="440" w:dyaOrig="380">
          <v:shape id="_x0000_i1134" type="#_x0000_t75" style="width:22.5pt;height:18.75pt" o:ole="">
            <v:imagedata r:id="rId237" o:title=""/>
          </v:shape>
          <o:OLEObject Type="Embed" ProgID="Equation.DSMT4" ShapeID="_x0000_i1134" DrawAspect="Content" ObjectID="_1400581784" r:id="rId238"/>
        </w:object>
      </w:r>
      <w:r w:rsidRPr="005C6A58">
        <w:rPr>
          <w:webHidden/>
        </w:rPr>
        <w:t xml:space="preserve"> o hodnotu </w:t>
      </w:r>
      <w:r w:rsidR="009534EC" w:rsidRPr="00D177BD">
        <w:rPr>
          <w:webHidden/>
          <w:position w:val="-12"/>
          <w:szCs w:val="24"/>
        </w:rPr>
        <w:object w:dxaOrig="1240" w:dyaOrig="380">
          <v:shape id="_x0000_i1135" type="#_x0000_t75" style="width:62.25pt;height:18.75pt" o:ole="">
            <v:imagedata r:id="rId239" o:title=""/>
          </v:shape>
          <o:OLEObject Type="Embed" ProgID="Equation.DSMT4" ShapeID="_x0000_i1135" DrawAspect="Content" ObjectID="_1400581785" r:id="rId240"/>
        </w:object>
      </w:r>
      <w:r w:rsidRPr="005C6A58">
        <w:rPr>
          <w:webHidden/>
        </w:rPr>
        <w:t xml:space="preserve">; z toho vyplýva, že </w:t>
      </w:r>
      <w:r w:rsidR="009534EC" w:rsidRPr="0087401F">
        <w:rPr>
          <w:webHidden/>
          <w:position w:val="-12"/>
          <w:szCs w:val="24"/>
        </w:rPr>
        <w:object w:dxaOrig="820" w:dyaOrig="380">
          <v:shape id="_x0000_i1136" type="#_x0000_t75" style="width:40.5pt;height:18.75pt" o:ole="">
            <v:imagedata r:id="rId241" o:title=""/>
          </v:shape>
          <o:OLEObject Type="Embed" ProgID="Equation.DSMT4" ShapeID="_x0000_i1136" DrawAspect="Content" ObjectID="_1400581786" r:id="rId242"/>
        </w:object>
      </w:r>
      <w:r w:rsidRPr="005C6A58">
        <w:rPr>
          <w:webHidden/>
        </w:rPr>
        <w:t xml:space="preserve"> a </w:t>
      </w:r>
      <w:r w:rsidR="009534EC" w:rsidRPr="00997CCE">
        <w:rPr>
          <w:webHidden/>
          <w:position w:val="-12"/>
          <w:szCs w:val="24"/>
        </w:rPr>
        <w:object w:dxaOrig="2020" w:dyaOrig="380">
          <v:shape id="_x0000_i1137" type="#_x0000_t75" style="width:101.25pt;height:18.75pt" o:ole="">
            <v:imagedata r:id="rId243" o:title=""/>
          </v:shape>
          <o:OLEObject Type="Embed" ProgID="Equation.DSMT4" ShapeID="_x0000_i1137" DrawAspect="Content" ObjectID="_1400581787" r:id="rId244"/>
        </w:object>
      </w:r>
      <w:r w:rsidRPr="005C6A58">
        <w:rPr>
          <w:webHidden/>
        </w:rPr>
        <w:t xml:space="preserve">, pre </w:t>
      </w:r>
      <w:r w:rsidR="009534EC" w:rsidRPr="00997CCE">
        <w:rPr>
          <w:webHidden/>
          <w:position w:val="-6"/>
          <w:szCs w:val="24"/>
        </w:rPr>
        <w:object w:dxaOrig="499" w:dyaOrig="260">
          <v:shape id="_x0000_i1138" type="#_x0000_t75" style="width:24.75pt;height:13.5pt" o:ole="">
            <v:imagedata r:id="rId245" o:title=""/>
          </v:shape>
          <o:OLEObject Type="Embed" ProgID="Equation.DSMT4" ShapeID="_x0000_i1138" DrawAspect="Content" ObjectID="_1400581788" r:id="rId246"/>
        </w:object>
      </w:r>
      <w:r w:rsidRPr="005C6A58">
        <w:rPr>
          <w:webHidden/>
        </w:rPr>
        <w:t>.</w:t>
      </w:r>
    </w:p>
    <w:p w:rsidR="004656FF" w:rsidRDefault="00F15EDC" w:rsidP="004656FF">
      <w:pPr>
        <w:pStyle w:val="NormalnytextDP"/>
        <w:tabs>
          <w:tab w:val="right" w:pos="-6804"/>
          <w:tab w:val="right" w:pos="-6096"/>
        </w:tabs>
      </w:pPr>
      <w:r w:rsidRPr="00F15EDC">
        <w:t>Relaxačná metóda vo svojej najjednoduchšej forme záleží na tom, že pri každom kroku anulujeme zmenou hodnoty aproximácie príslušnej neznámej to rezíduum,  ktoré</w:t>
      </w:r>
      <w:r w:rsidR="00401923">
        <w:t> </w:t>
      </w:r>
      <w:r w:rsidRPr="00F15EDC">
        <w:t>je v absolútnej hodnote najväčšie. Proces ukončíme vtedy, keď sa všetky rezídua rovnajú nule s požadovanou presnosťou</w:t>
      </w:r>
      <w:r>
        <w:t>.</w:t>
      </w:r>
    </w:p>
    <w:p w:rsidR="00BA6C83" w:rsidRDefault="004656FF" w:rsidP="009B7DF3">
      <w:pPr>
        <w:pStyle w:val="NadpisKapitolyII"/>
      </w:pPr>
      <w:bookmarkStart w:id="72" w:name="_Toc325024091"/>
      <w:bookmarkStart w:id="73" w:name="_Toc325667152"/>
      <w:r>
        <w:lastRenderedPageBreak/>
        <w:t>Návrh algoritmov</w:t>
      </w:r>
      <w:bookmarkEnd w:id="72"/>
      <w:bookmarkEnd w:id="73"/>
    </w:p>
    <w:p w:rsidR="00BA6C83" w:rsidRDefault="00BA6C83" w:rsidP="00A83A73">
      <w:pPr>
        <w:pStyle w:val="NormalnytextDP"/>
        <w:ind w:firstLine="567"/>
      </w:pPr>
      <w:r w:rsidRPr="00BA6C83">
        <w:t>Z dôvodu neskoršej implementácie vybraných metód, skúsme pre ne navrhnúť jednotlivé algoritmy pomocou jazyka PL.</w:t>
      </w:r>
    </w:p>
    <w:p w:rsidR="00D80A5A" w:rsidRDefault="00D80A5A" w:rsidP="00A83A73">
      <w:pPr>
        <w:pStyle w:val="NormalnytextDP"/>
        <w:ind w:firstLine="567"/>
      </w:pPr>
      <w:r w:rsidRPr="00D80A5A">
        <w:t>PL jazyk je expresívny transparentný jazyk slúžiaci na prezentáciu algoritmov, zložený z príkazov na zostavovanie programov. Podstatou je názorný popis funkcie programu, s tým, že sa upúšťa (abstrahuje) od implementačných detailov konkrétneho programovacieho jazyka.</w:t>
      </w:r>
    </w:p>
    <w:p w:rsidR="00B10421" w:rsidRDefault="00B10421" w:rsidP="00B10421">
      <w:pPr>
        <w:pStyle w:val="NormalnytextDP"/>
        <w:ind w:firstLine="567"/>
      </w:pPr>
      <w:r>
        <w:t>Predpokladajme, že samotnému popisu konkrétneho algoritmu predchádza načítanie matice a uzatvára ho výpis nájdeného riešenia, čo môžeme názorne demonštrovať</w:t>
      </w:r>
      <w:r w:rsidR="00F7488F">
        <w:t xml:space="preserve"> </w:t>
      </w:r>
      <w:r w:rsidR="00351240">
        <w:t>takto</w:t>
      </w:r>
      <w:r>
        <w:t>:</w:t>
      </w:r>
    </w:p>
    <w:p w:rsidR="00B10421" w:rsidRPr="00B10421" w:rsidRDefault="00B10421" w:rsidP="00F7488F">
      <w:pPr>
        <w:spacing w:before="0" w:line="240" w:lineRule="auto"/>
        <w:ind w:left="284"/>
        <w:jc w:val="left"/>
        <w:rPr>
          <w:rFonts w:eastAsiaTheme="minorHAnsi"/>
          <w:sz w:val="22"/>
          <w:szCs w:val="22"/>
        </w:rPr>
      </w:pPr>
      <w:r w:rsidRPr="00B10421">
        <w:rPr>
          <w:rFonts w:eastAsiaTheme="minorHAnsi"/>
          <w:b/>
          <w:sz w:val="22"/>
          <w:szCs w:val="22"/>
        </w:rPr>
        <w:t>comment</w:t>
      </w:r>
      <w:r w:rsidRPr="00B10421">
        <w:rPr>
          <w:rFonts w:eastAsiaTheme="minorHAnsi"/>
          <w:sz w:val="22"/>
          <w:szCs w:val="22"/>
        </w:rPr>
        <w:t xml:space="preserve"> citaj maticu o rozmere </w:t>
      </w:r>
      <w:r w:rsidRPr="00B10421">
        <w:rPr>
          <w:rFonts w:eastAsiaTheme="minorHAnsi"/>
          <w:i/>
          <w:sz w:val="22"/>
          <w:szCs w:val="22"/>
        </w:rPr>
        <w:t>n</w:t>
      </w:r>
      <w:r w:rsidRPr="00B10421">
        <w:rPr>
          <w:rFonts w:eastAsiaTheme="minorHAnsi"/>
          <w:sz w:val="22"/>
          <w:szCs w:val="22"/>
        </w:rPr>
        <w:t xml:space="preserve"> x </w:t>
      </w:r>
      <w:r w:rsidRPr="00B10421">
        <w:rPr>
          <w:rFonts w:eastAsiaTheme="minorHAnsi"/>
          <w:i/>
          <w:sz w:val="22"/>
          <w:szCs w:val="22"/>
        </w:rPr>
        <w:t>(n+1)</w:t>
      </w:r>
    </w:p>
    <w:p w:rsidR="00B10421" w:rsidRPr="00B10421" w:rsidRDefault="00B10421" w:rsidP="00F7488F">
      <w:pPr>
        <w:spacing w:before="0" w:line="240" w:lineRule="auto"/>
        <w:ind w:left="284"/>
        <w:jc w:val="left"/>
        <w:rPr>
          <w:rFonts w:eastAsiaTheme="minorHAnsi"/>
          <w:sz w:val="22"/>
          <w:szCs w:val="22"/>
        </w:rPr>
      </w:pPr>
      <w:r w:rsidRPr="00B10421">
        <w:rPr>
          <w:rFonts w:eastAsiaTheme="minorHAnsi"/>
          <w:b/>
          <w:sz w:val="22"/>
          <w:szCs w:val="22"/>
        </w:rPr>
        <w:t>write</w:t>
      </w:r>
      <w:r w:rsidRPr="00B10421">
        <w:rPr>
          <w:rFonts w:eastAsiaTheme="minorHAnsi"/>
          <w:sz w:val="22"/>
          <w:szCs w:val="22"/>
        </w:rPr>
        <w:t xml:space="preserve"> „Citam maticu o rozmere </w:t>
      </w:r>
      <w:r w:rsidRPr="00340F32">
        <w:rPr>
          <w:rFonts w:eastAsiaTheme="minorHAnsi"/>
          <w:sz w:val="22"/>
          <w:szCs w:val="22"/>
        </w:rPr>
        <w:t>n</w:t>
      </w:r>
      <w:r w:rsidRPr="00B10421">
        <w:rPr>
          <w:rFonts w:eastAsiaTheme="minorHAnsi"/>
          <w:sz w:val="22"/>
          <w:szCs w:val="22"/>
        </w:rPr>
        <w:t xml:space="preserve"> x (n+1)“;</w:t>
      </w:r>
    </w:p>
    <w:p w:rsidR="00B10421" w:rsidRPr="0097415B" w:rsidRDefault="00B10421" w:rsidP="00F7488F">
      <w:pPr>
        <w:spacing w:before="0" w:line="240" w:lineRule="auto"/>
        <w:ind w:left="284"/>
        <w:jc w:val="left"/>
        <w:rPr>
          <w:rFonts w:eastAsiaTheme="minorHAnsi"/>
          <w:sz w:val="22"/>
          <w:szCs w:val="22"/>
        </w:rPr>
      </w:pPr>
      <w:r w:rsidRPr="00B10421">
        <w:rPr>
          <w:rFonts w:eastAsiaTheme="minorHAnsi"/>
          <w:sz w:val="22"/>
          <w:szCs w:val="22"/>
        </w:rPr>
        <w:t>matica ← nacitajCeluMaticu();</w:t>
      </w:r>
      <w:r w:rsidRPr="00B10421">
        <w:rPr>
          <w:rFonts w:eastAsiaTheme="minorHAnsi"/>
          <w:sz w:val="22"/>
          <w:szCs w:val="22"/>
        </w:rPr>
        <w:br/>
      </w:r>
      <w:r w:rsidRPr="00B10421">
        <w:rPr>
          <w:rFonts w:eastAsiaTheme="minorHAnsi"/>
          <w:i/>
          <w:sz w:val="22"/>
          <w:szCs w:val="22"/>
          <w:lang w:val="en-US"/>
        </w:rPr>
        <w:t xml:space="preserve">pocetRiadkov </w:t>
      </w:r>
      <w:r w:rsidRPr="00B10421">
        <w:rPr>
          <w:rFonts w:eastAsiaTheme="minorHAnsi"/>
          <w:sz w:val="22"/>
          <w:szCs w:val="22"/>
        </w:rPr>
        <w:t xml:space="preserve">← </w:t>
      </w:r>
      <w:r w:rsidRPr="00340F32">
        <w:rPr>
          <w:rFonts w:eastAsiaTheme="minorHAnsi"/>
          <w:sz w:val="22"/>
          <w:szCs w:val="22"/>
        </w:rPr>
        <w:t>n</w:t>
      </w:r>
      <w:r w:rsidRPr="00B10421">
        <w:rPr>
          <w:rFonts w:eastAsiaTheme="minorHAnsi"/>
          <w:sz w:val="22"/>
          <w:szCs w:val="22"/>
        </w:rPr>
        <w:t>;</w:t>
      </w:r>
      <w:r w:rsidRPr="00B10421">
        <w:rPr>
          <w:rFonts w:eastAsiaTheme="minorHAnsi"/>
          <w:sz w:val="22"/>
          <w:szCs w:val="22"/>
        </w:rPr>
        <w:br/>
      </w:r>
      <w:r w:rsidRPr="00B10421">
        <w:rPr>
          <w:rFonts w:eastAsiaTheme="minorHAnsi"/>
          <w:i/>
          <w:sz w:val="22"/>
          <w:szCs w:val="22"/>
        </w:rPr>
        <w:t>pocetStlpcov</w:t>
      </w:r>
      <w:r w:rsidRPr="00B10421">
        <w:rPr>
          <w:rFonts w:eastAsiaTheme="minorHAnsi"/>
          <w:sz w:val="22"/>
          <w:szCs w:val="22"/>
        </w:rPr>
        <w:t xml:space="preserve"> ← n+1;</w:t>
      </w:r>
    </w:p>
    <w:p w:rsidR="0097415B" w:rsidRPr="0097415B" w:rsidRDefault="0097415B" w:rsidP="00F7488F">
      <w:pPr>
        <w:pStyle w:val="NormalnytextDP"/>
        <w:ind w:left="284" w:firstLine="0"/>
        <w:rPr>
          <w:b/>
          <w:i/>
        </w:rPr>
      </w:pPr>
      <w:r w:rsidRPr="0097415B">
        <w:rPr>
          <w:b/>
          <w:i/>
        </w:rPr>
        <w:t>algoritmusPreKonkrétnuMetódu</w:t>
      </w:r>
    </w:p>
    <w:p w:rsidR="005A4548" w:rsidRPr="00FA62EA" w:rsidRDefault="005A4548" w:rsidP="00F7488F">
      <w:pPr>
        <w:spacing w:before="0" w:line="240" w:lineRule="auto"/>
        <w:ind w:left="284"/>
        <w:jc w:val="left"/>
        <w:rPr>
          <w:rFonts w:eastAsiaTheme="minorHAnsi"/>
          <w:b/>
          <w:sz w:val="22"/>
          <w:szCs w:val="22"/>
          <w:lang w:val="en-US"/>
        </w:rPr>
      </w:pPr>
      <w:r w:rsidRPr="00FA62EA">
        <w:rPr>
          <w:rFonts w:eastAsiaTheme="minorHAnsi"/>
          <w:b/>
          <w:sz w:val="22"/>
          <w:szCs w:val="22"/>
          <w:lang w:val="en-US"/>
        </w:rPr>
        <w:t>comment</w:t>
      </w:r>
      <w:r w:rsidRPr="00FA62EA">
        <w:rPr>
          <w:rFonts w:eastAsiaTheme="minorHAnsi"/>
          <w:sz w:val="22"/>
          <w:szCs w:val="22"/>
          <w:lang w:val="en-US"/>
        </w:rPr>
        <w:t xml:space="preserve"> tlac vysledok</w:t>
      </w:r>
      <w:r w:rsidRPr="00FA62EA">
        <w:rPr>
          <w:rFonts w:eastAsiaTheme="minorHAnsi"/>
          <w:sz w:val="22"/>
          <w:szCs w:val="22"/>
          <w:lang w:val="en-US"/>
        </w:rPr>
        <w:br/>
      </w:r>
      <w:r w:rsidRPr="00FA62EA">
        <w:rPr>
          <w:rFonts w:eastAsiaTheme="minorHAnsi"/>
          <w:b/>
          <w:sz w:val="22"/>
          <w:szCs w:val="22"/>
        </w:rPr>
        <w:t xml:space="preserve">for </w:t>
      </w:r>
      <w:r w:rsidRPr="00FA62EA">
        <w:rPr>
          <w:rFonts w:eastAsiaTheme="minorHAnsi"/>
          <w:i/>
          <w:sz w:val="22"/>
          <w:szCs w:val="22"/>
        </w:rPr>
        <w:t>i</w:t>
      </w:r>
      <w:r w:rsidRPr="00FA62EA">
        <w:rPr>
          <w:rFonts w:eastAsiaTheme="minorHAnsi"/>
          <w:sz w:val="22"/>
          <w:szCs w:val="22"/>
        </w:rPr>
        <w:t xml:space="preserve">←1 </w:t>
      </w:r>
      <w:r w:rsidRPr="00FA62EA">
        <w:rPr>
          <w:rFonts w:eastAsiaTheme="minorHAnsi"/>
          <w:b/>
          <w:sz w:val="22"/>
          <w:szCs w:val="22"/>
        </w:rPr>
        <w:t>step</w:t>
      </w:r>
      <w:r w:rsidRPr="00FA62EA">
        <w:rPr>
          <w:rFonts w:eastAsiaTheme="minorHAnsi"/>
          <w:sz w:val="22"/>
          <w:szCs w:val="22"/>
        </w:rPr>
        <w:t xml:space="preserve"> 1</w:t>
      </w:r>
      <w:r w:rsidRPr="00FA62EA">
        <w:rPr>
          <w:rFonts w:eastAsiaTheme="minorHAnsi"/>
          <w:i/>
          <w:sz w:val="22"/>
          <w:szCs w:val="22"/>
        </w:rPr>
        <w:t xml:space="preserve"> </w:t>
      </w:r>
      <w:r w:rsidRPr="00FA62EA">
        <w:rPr>
          <w:rFonts w:eastAsiaTheme="minorHAnsi"/>
          <w:b/>
          <w:sz w:val="22"/>
          <w:szCs w:val="22"/>
        </w:rPr>
        <w:t>until</w:t>
      </w:r>
      <w:r w:rsidRPr="00FA62EA">
        <w:rPr>
          <w:rFonts w:eastAsiaTheme="minorHAnsi"/>
          <w:sz w:val="22"/>
          <w:szCs w:val="22"/>
        </w:rPr>
        <w:t xml:space="preserve"> </w:t>
      </w:r>
      <w:r w:rsidRPr="00FA62EA">
        <w:rPr>
          <w:rFonts w:eastAsiaTheme="minorHAnsi"/>
          <w:i/>
          <w:sz w:val="22"/>
          <w:szCs w:val="22"/>
        </w:rPr>
        <w:t>i</w:t>
      </w:r>
      <w:r w:rsidRPr="00FA62EA">
        <w:rPr>
          <w:rFonts w:eastAsiaTheme="minorHAnsi"/>
          <w:sz w:val="22"/>
          <w:szCs w:val="22"/>
          <w:lang w:val="en-US"/>
        </w:rPr>
        <w:t>&lt;=</w:t>
      </w:r>
      <w:r w:rsidRPr="00FA62EA">
        <w:rPr>
          <w:rFonts w:eastAsiaTheme="minorHAnsi"/>
          <w:i/>
          <w:sz w:val="22"/>
          <w:szCs w:val="22"/>
          <w:lang w:val="en-US"/>
        </w:rPr>
        <w:t>pocetRiadkov</w:t>
      </w:r>
      <w:r w:rsidRPr="00FA62EA">
        <w:rPr>
          <w:rFonts w:eastAsiaTheme="minorHAnsi"/>
          <w:sz w:val="22"/>
          <w:szCs w:val="22"/>
          <w:lang w:val="en-US"/>
        </w:rPr>
        <w:t xml:space="preserve"> </w:t>
      </w:r>
      <w:r w:rsidRPr="00FA62EA">
        <w:rPr>
          <w:rFonts w:eastAsiaTheme="minorHAnsi"/>
          <w:b/>
          <w:sz w:val="22"/>
          <w:szCs w:val="22"/>
          <w:lang w:val="en-US"/>
        </w:rPr>
        <w:t>do</w:t>
      </w:r>
    </w:p>
    <w:p w:rsidR="005A4548" w:rsidRPr="00FA62EA" w:rsidRDefault="005A4548" w:rsidP="00F7488F">
      <w:pPr>
        <w:spacing w:before="0" w:line="240" w:lineRule="auto"/>
        <w:ind w:left="284"/>
        <w:jc w:val="left"/>
        <w:rPr>
          <w:rFonts w:ascii="Courier New" w:eastAsiaTheme="minorHAnsi" w:hAnsi="Courier New" w:cs="Courier New"/>
          <w:sz w:val="20"/>
          <w:szCs w:val="20"/>
        </w:rPr>
      </w:pPr>
      <w:r w:rsidRPr="00FA62EA">
        <w:rPr>
          <w:rFonts w:eastAsiaTheme="minorHAnsi"/>
          <w:b/>
          <w:sz w:val="22"/>
          <w:szCs w:val="22"/>
          <w:lang w:val="en-US"/>
        </w:rPr>
        <w:tab/>
        <w:t>write</w:t>
      </w:r>
      <w:r w:rsidRPr="00FA62EA">
        <w:rPr>
          <w:rFonts w:eastAsiaTheme="minorHAnsi"/>
          <w:sz w:val="22"/>
          <w:szCs w:val="22"/>
        </w:rPr>
        <w:t xml:space="preserve"> „x</w:t>
      </w:r>
      <w:r w:rsidRPr="00FA62EA">
        <w:rPr>
          <w:rFonts w:eastAsiaTheme="minorHAnsi"/>
          <w:sz w:val="22"/>
          <w:szCs w:val="22"/>
          <w:vertAlign w:val="subscript"/>
        </w:rPr>
        <w:t>i</w:t>
      </w:r>
      <w:r w:rsidRPr="00FA62EA">
        <w:rPr>
          <w:rFonts w:eastAsiaTheme="minorHAnsi"/>
          <w:sz w:val="22"/>
          <w:szCs w:val="22"/>
        </w:rPr>
        <w:t xml:space="preserve"> = “ x</w:t>
      </w:r>
      <w:r w:rsidRPr="00FA62EA">
        <w:rPr>
          <w:rFonts w:eastAsiaTheme="minorHAnsi"/>
          <w:sz w:val="22"/>
          <w:szCs w:val="22"/>
          <w:vertAlign w:val="subscript"/>
        </w:rPr>
        <w:t>i</w:t>
      </w:r>
      <w:r w:rsidRPr="00FA62EA">
        <w:rPr>
          <w:rFonts w:eastAsiaTheme="minorHAnsi"/>
          <w:i/>
          <w:sz w:val="22"/>
          <w:szCs w:val="22"/>
          <w:vertAlign w:val="subscript"/>
        </w:rPr>
        <w:t xml:space="preserve"> </w:t>
      </w:r>
      <w:r w:rsidRPr="00FA62EA">
        <w:rPr>
          <w:rFonts w:eastAsiaTheme="minorHAnsi"/>
          <w:sz w:val="22"/>
          <w:szCs w:val="22"/>
        </w:rPr>
        <w:t>;</w:t>
      </w:r>
    </w:p>
    <w:p w:rsidR="0097415B" w:rsidRPr="0097415B" w:rsidRDefault="0097415B" w:rsidP="00B10421">
      <w:pPr>
        <w:pStyle w:val="NormalnytextDP"/>
        <w:ind w:firstLine="0"/>
      </w:pPr>
    </w:p>
    <w:p w:rsidR="007263B4" w:rsidRDefault="007263B4" w:rsidP="009B7DF3">
      <w:pPr>
        <w:pStyle w:val="PodNadpisKapitolyII"/>
      </w:pPr>
      <w:bookmarkStart w:id="74" w:name="_Toc325024092"/>
      <w:bookmarkStart w:id="75" w:name="_Toc325667153"/>
      <w:r>
        <w:t>Algoritmus pre Gaussovu eliminačnú metódu</w:t>
      </w:r>
      <w:bookmarkEnd w:id="74"/>
      <w:bookmarkEnd w:id="75"/>
    </w:p>
    <w:p w:rsidR="00FA62EA" w:rsidRPr="00FA62EA" w:rsidRDefault="00FA62EA" w:rsidP="00FA62EA">
      <w:pPr>
        <w:spacing w:before="0" w:line="240" w:lineRule="auto"/>
        <w:jc w:val="left"/>
        <w:rPr>
          <w:rFonts w:eastAsiaTheme="minorHAnsi"/>
          <w:b/>
          <w:sz w:val="22"/>
          <w:szCs w:val="22"/>
          <w:lang w:val="en-US"/>
        </w:rPr>
      </w:pPr>
      <w:r w:rsidRPr="00FA62EA">
        <w:rPr>
          <w:rFonts w:eastAsiaTheme="minorHAnsi"/>
          <w:b/>
          <w:sz w:val="22"/>
          <w:szCs w:val="22"/>
        </w:rPr>
        <w:t>comment</w:t>
      </w:r>
      <w:r w:rsidRPr="00FA62EA">
        <w:rPr>
          <w:rFonts w:eastAsiaTheme="minorHAnsi"/>
          <w:sz w:val="22"/>
          <w:szCs w:val="22"/>
        </w:rPr>
        <w:t xml:space="preserve"> vykonaj priamy chod</w:t>
      </w:r>
      <w:r w:rsidRPr="00FA62EA">
        <w:rPr>
          <w:rFonts w:eastAsiaTheme="minorHAnsi"/>
          <w:sz w:val="22"/>
          <w:szCs w:val="22"/>
        </w:rPr>
        <w:br/>
      </w:r>
      <w:r w:rsidRPr="00FA62EA">
        <w:rPr>
          <w:rFonts w:eastAsiaTheme="minorHAnsi"/>
          <w:b/>
          <w:sz w:val="22"/>
          <w:szCs w:val="22"/>
        </w:rPr>
        <w:t xml:space="preserve">for </w:t>
      </w:r>
      <w:r w:rsidRPr="00FA62EA">
        <w:rPr>
          <w:rFonts w:eastAsiaTheme="minorHAnsi"/>
          <w:i/>
          <w:sz w:val="22"/>
          <w:szCs w:val="22"/>
        </w:rPr>
        <w:t>i</w:t>
      </w:r>
      <w:r w:rsidRPr="00FA62EA">
        <w:rPr>
          <w:rFonts w:eastAsiaTheme="minorHAnsi"/>
          <w:sz w:val="22"/>
          <w:szCs w:val="22"/>
        </w:rPr>
        <w:t xml:space="preserve">←1 </w:t>
      </w:r>
      <w:r w:rsidRPr="00FA62EA">
        <w:rPr>
          <w:rFonts w:eastAsiaTheme="minorHAnsi"/>
          <w:b/>
          <w:sz w:val="22"/>
          <w:szCs w:val="22"/>
        </w:rPr>
        <w:t>step</w:t>
      </w:r>
      <w:r w:rsidRPr="00FA62EA">
        <w:rPr>
          <w:rFonts w:eastAsiaTheme="minorHAnsi"/>
          <w:sz w:val="22"/>
          <w:szCs w:val="22"/>
        </w:rPr>
        <w:t xml:space="preserve"> 1</w:t>
      </w:r>
      <w:r w:rsidRPr="00FA62EA">
        <w:rPr>
          <w:rFonts w:eastAsiaTheme="minorHAnsi"/>
          <w:i/>
          <w:sz w:val="22"/>
          <w:szCs w:val="22"/>
        </w:rPr>
        <w:t xml:space="preserve"> </w:t>
      </w:r>
      <w:r w:rsidRPr="00FA62EA">
        <w:rPr>
          <w:rFonts w:eastAsiaTheme="minorHAnsi"/>
          <w:b/>
          <w:sz w:val="22"/>
          <w:szCs w:val="22"/>
        </w:rPr>
        <w:t>until</w:t>
      </w:r>
      <w:r w:rsidRPr="00FA62EA">
        <w:rPr>
          <w:rFonts w:eastAsiaTheme="minorHAnsi"/>
          <w:sz w:val="22"/>
          <w:szCs w:val="22"/>
        </w:rPr>
        <w:t xml:space="preserve"> </w:t>
      </w:r>
      <w:r w:rsidRPr="00FA62EA">
        <w:rPr>
          <w:rFonts w:eastAsiaTheme="minorHAnsi"/>
          <w:i/>
          <w:sz w:val="22"/>
          <w:szCs w:val="22"/>
        </w:rPr>
        <w:t>i</w:t>
      </w:r>
      <w:r w:rsidRPr="00FA62EA">
        <w:rPr>
          <w:rFonts w:eastAsiaTheme="minorHAnsi"/>
          <w:sz w:val="22"/>
          <w:szCs w:val="22"/>
          <w:lang w:val="en-US"/>
        </w:rPr>
        <w:t>&lt;</w:t>
      </w:r>
      <w:r w:rsidRPr="00FA62EA">
        <w:rPr>
          <w:rFonts w:eastAsiaTheme="minorHAnsi"/>
          <w:i/>
          <w:sz w:val="22"/>
          <w:szCs w:val="22"/>
          <w:lang w:val="en-US"/>
        </w:rPr>
        <w:t>pocetRiadkov</w:t>
      </w:r>
      <w:r w:rsidRPr="00FA62EA">
        <w:rPr>
          <w:rFonts w:eastAsiaTheme="minorHAnsi"/>
          <w:sz w:val="22"/>
          <w:szCs w:val="22"/>
          <w:lang w:val="en-US"/>
        </w:rPr>
        <w:t xml:space="preserve"> </w:t>
      </w:r>
      <w:r w:rsidRPr="00FA62EA">
        <w:rPr>
          <w:rFonts w:eastAsiaTheme="minorHAnsi"/>
          <w:b/>
          <w:sz w:val="22"/>
          <w:szCs w:val="22"/>
          <w:lang w:val="en-US"/>
        </w:rPr>
        <w:t>do</w:t>
      </w:r>
    </w:p>
    <w:p w:rsidR="00FA62EA" w:rsidRPr="00FA62EA" w:rsidRDefault="00FA62EA" w:rsidP="00FA62EA">
      <w:pPr>
        <w:spacing w:before="0" w:line="240" w:lineRule="auto"/>
        <w:jc w:val="left"/>
        <w:rPr>
          <w:rFonts w:eastAsiaTheme="minorHAnsi"/>
          <w:b/>
          <w:sz w:val="22"/>
          <w:szCs w:val="22"/>
          <w:lang w:val="en-US"/>
        </w:rPr>
      </w:pPr>
      <w:r w:rsidRPr="00FA62EA">
        <w:rPr>
          <w:rFonts w:eastAsiaTheme="minorHAnsi"/>
          <w:b/>
          <w:sz w:val="22"/>
          <w:szCs w:val="22"/>
          <w:lang w:val="en-US"/>
        </w:rPr>
        <w:tab/>
        <w:t>begin</w:t>
      </w:r>
    </w:p>
    <w:p w:rsidR="00FA62EA" w:rsidRPr="00FA62EA" w:rsidRDefault="00FA62EA" w:rsidP="00FA62EA">
      <w:pPr>
        <w:spacing w:before="0" w:line="240" w:lineRule="auto"/>
        <w:jc w:val="left"/>
        <w:rPr>
          <w:rFonts w:eastAsiaTheme="minorHAnsi"/>
          <w:sz w:val="22"/>
          <w:szCs w:val="22"/>
          <w:lang w:val="en-US"/>
        </w:rPr>
      </w:pPr>
      <w:r w:rsidRPr="00FA62EA">
        <w:rPr>
          <w:rFonts w:eastAsiaTheme="minorHAnsi"/>
          <w:b/>
          <w:sz w:val="22"/>
          <w:szCs w:val="22"/>
          <w:lang w:val="en-US"/>
        </w:rPr>
        <w:tab/>
      </w:r>
      <w:r w:rsidRPr="00FA62EA">
        <w:rPr>
          <w:rFonts w:eastAsiaTheme="minorHAnsi"/>
          <w:b/>
          <w:sz w:val="22"/>
          <w:szCs w:val="22"/>
          <w:lang w:val="en-US"/>
        </w:rPr>
        <w:tab/>
        <w:t>comment</w:t>
      </w:r>
      <w:r w:rsidRPr="00FA62EA">
        <w:rPr>
          <w:rFonts w:eastAsiaTheme="minorHAnsi"/>
          <w:sz w:val="22"/>
          <w:szCs w:val="22"/>
          <w:lang w:val="en-US"/>
        </w:rPr>
        <w:t xml:space="preserve"> predel veduci riadok hodnotou na diagonale</w:t>
      </w:r>
    </w:p>
    <w:p w:rsidR="00FA62EA" w:rsidRPr="00FA62EA" w:rsidRDefault="00FA62EA" w:rsidP="00FA62EA">
      <w:pPr>
        <w:spacing w:before="0" w:line="240" w:lineRule="auto"/>
        <w:jc w:val="left"/>
        <w:rPr>
          <w:rFonts w:eastAsiaTheme="minorHAnsi"/>
          <w:b/>
          <w:sz w:val="22"/>
          <w:szCs w:val="22"/>
          <w:lang w:val="en-US"/>
        </w:rPr>
      </w:pPr>
      <w:r w:rsidRPr="00FA62EA">
        <w:rPr>
          <w:rFonts w:eastAsiaTheme="minorHAnsi"/>
          <w:sz w:val="22"/>
          <w:szCs w:val="22"/>
          <w:lang w:val="en-US"/>
        </w:rPr>
        <w:tab/>
      </w:r>
      <w:r w:rsidRPr="00FA62EA">
        <w:rPr>
          <w:rFonts w:eastAsiaTheme="minorHAnsi"/>
          <w:sz w:val="22"/>
          <w:szCs w:val="22"/>
          <w:lang w:val="en-US"/>
        </w:rPr>
        <w:tab/>
      </w:r>
      <w:r w:rsidRPr="00FA62EA">
        <w:rPr>
          <w:rFonts w:eastAsiaTheme="minorHAnsi"/>
          <w:b/>
          <w:sz w:val="22"/>
          <w:szCs w:val="22"/>
        </w:rPr>
        <w:t xml:space="preserve">for </w:t>
      </w:r>
      <w:r w:rsidRPr="00FA62EA">
        <w:rPr>
          <w:rFonts w:eastAsiaTheme="minorHAnsi"/>
          <w:i/>
          <w:sz w:val="22"/>
          <w:szCs w:val="22"/>
        </w:rPr>
        <w:t>j</w:t>
      </w:r>
      <w:r w:rsidRPr="00FA62EA">
        <w:rPr>
          <w:rFonts w:eastAsiaTheme="minorHAnsi"/>
          <w:sz w:val="22"/>
          <w:szCs w:val="22"/>
        </w:rPr>
        <w:t xml:space="preserve">←1 </w:t>
      </w:r>
      <w:r w:rsidRPr="00FA62EA">
        <w:rPr>
          <w:rFonts w:eastAsiaTheme="minorHAnsi"/>
          <w:b/>
          <w:sz w:val="22"/>
          <w:szCs w:val="22"/>
        </w:rPr>
        <w:t>step</w:t>
      </w:r>
      <w:r w:rsidRPr="00FA62EA">
        <w:rPr>
          <w:rFonts w:eastAsiaTheme="minorHAnsi"/>
          <w:sz w:val="22"/>
          <w:szCs w:val="22"/>
        </w:rPr>
        <w:t xml:space="preserve"> 1</w:t>
      </w:r>
      <w:r w:rsidRPr="00FA62EA">
        <w:rPr>
          <w:rFonts w:eastAsiaTheme="minorHAnsi"/>
          <w:i/>
          <w:sz w:val="22"/>
          <w:szCs w:val="22"/>
        </w:rPr>
        <w:t xml:space="preserve"> </w:t>
      </w:r>
      <w:r w:rsidRPr="00FA62EA">
        <w:rPr>
          <w:rFonts w:eastAsiaTheme="minorHAnsi"/>
          <w:b/>
          <w:sz w:val="22"/>
          <w:szCs w:val="22"/>
        </w:rPr>
        <w:t>until</w:t>
      </w:r>
      <w:r w:rsidRPr="00FA62EA">
        <w:rPr>
          <w:rFonts w:eastAsiaTheme="minorHAnsi"/>
          <w:sz w:val="22"/>
          <w:szCs w:val="22"/>
        </w:rPr>
        <w:t xml:space="preserve"> </w:t>
      </w:r>
      <w:r w:rsidRPr="00FA62EA">
        <w:rPr>
          <w:rFonts w:eastAsiaTheme="minorHAnsi"/>
          <w:i/>
          <w:sz w:val="22"/>
          <w:szCs w:val="22"/>
        </w:rPr>
        <w:t xml:space="preserve">j </w:t>
      </w:r>
      <w:r w:rsidRPr="00FA62EA">
        <w:rPr>
          <w:rFonts w:eastAsiaTheme="minorHAnsi"/>
          <w:sz w:val="22"/>
          <w:szCs w:val="22"/>
          <w:lang w:val="en-US"/>
        </w:rPr>
        <w:t>&lt;=</w:t>
      </w:r>
      <w:r w:rsidRPr="00FA62EA">
        <w:rPr>
          <w:rFonts w:eastAsiaTheme="minorHAnsi"/>
          <w:i/>
          <w:sz w:val="22"/>
          <w:szCs w:val="22"/>
        </w:rPr>
        <w:t xml:space="preserve"> pocetStlpcov</w:t>
      </w:r>
      <w:r w:rsidRPr="00FA62EA">
        <w:rPr>
          <w:rFonts w:eastAsiaTheme="minorHAnsi"/>
          <w:sz w:val="22"/>
          <w:szCs w:val="22"/>
          <w:lang w:val="en-US"/>
        </w:rPr>
        <w:t xml:space="preserve"> </w:t>
      </w:r>
      <w:r w:rsidRPr="00FA62EA">
        <w:rPr>
          <w:rFonts w:eastAsiaTheme="minorHAnsi"/>
          <w:b/>
          <w:sz w:val="22"/>
          <w:szCs w:val="22"/>
          <w:lang w:val="en-US"/>
        </w:rPr>
        <w:t>do</w:t>
      </w:r>
    </w:p>
    <w:p w:rsidR="00FA62EA" w:rsidRPr="00FA62EA" w:rsidRDefault="00FA62EA" w:rsidP="00FA62EA">
      <w:pPr>
        <w:spacing w:before="0" w:line="240" w:lineRule="auto"/>
        <w:jc w:val="left"/>
        <w:rPr>
          <w:rFonts w:eastAsiaTheme="minorHAnsi"/>
          <w:sz w:val="22"/>
          <w:szCs w:val="22"/>
        </w:rPr>
      </w:pPr>
      <w:r w:rsidRPr="00FA62EA">
        <w:rPr>
          <w:rFonts w:eastAsiaTheme="minorHAnsi"/>
          <w:b/>
          <w:sz w:val="22"/>
          <w:szCs w:val="22"/>
          <w:lang w:val="en-US"/>
        </w:rPr>
        <w:tab/>
      </w:r>
      <w:r w:rsidRPr="00FA62EA">
        <w:rPr>
          <w:rFonts w:eastAsiaTheme="minorHAnsi"/>
          <w:b/>
          <w:sz w:val="22"/>
          <w:szCs w:val="22"/>
          <w:lang w:val="en-US"/>
        </w:rPr>
        <w:tab/>
      </w:r>
      <w:r w:rsidRPr="00FA62EA">
        <w:rPr>
          <w:rFonts w:eastAsiaTheme="minorHAnsi"/>
          <w:b/>
          <w:sz w:val="22"/>
          <w:szCs w:val="22"/>
          <w:lang w:val="en-US"/>
        </w:rPr>
        <w:tab/>
      </w:r>
      <w:r w:rsidRPr="00FA62EA">
        <w:rPr>
          <w:rFonts w:eastAsiaTheme="minorHAnsi"/>
          <w:i/>
          <w:sz w:val="22"/>
          <w:szCs w:val="22"/>
          <w:lang w:val="en-US"/>
        </w:rPr>
        <w:t>matica(i</w:t>
      </w:r>
      <w:r w:rsidRPr="00FA62EA">
        <w:rPr>
          <w:rFonts w:eastAsiaTheme="minorHAnsi"/>
          <w:sz w:val="22"/>
          <w:szCs w:val="22"/>
          <w:lang w:val="en-US"/>
        </w:rPr>
        <w:t>,</w:t>
      </w:r>
      <w:r w:rsidRPr="00FA62EA">
        <w:rPr>
          <w:rFonts w:eastAsiaTheme="minorHAnsi"/>
          <w:i/>
          <w:sz w:val="22"/>
          <w:szCs w:val="22"/>
          <w:lang w:val="en-US"/>
        </w:rPr>
        <w:t>j)</w:t>
      </w:r>
      <w:r w:rsidRPr="00FA62EA">
        <w:rPr>
          <w:rFonts w:eastAsiaTheme="minorHAnsi"/>
          <w:b/>
          <w:sz w:val="22"/>
          <w:szCs w:val="22"/>
          <w:lang w:val="en-US"/>
        </w:rPr>
        <w:t xml:space="preserve"> </w:t>
      </w:r>
      <w:r w:rsidRPr="00FA62EA">
        <w:rPr>
          <w:rFonts w:eastAsiaTheme="minorHAnsi"/>
          <w:sz w:val="22"/>
          <w:szCs w:val="22"/>
        </w:rPr>
        <w:t xml:space="preserve">← </w:t>
      </w:r>
      <w:r w:rsidRPr="00FA62EA">
        <w:rPr>
          <w:rFonts w:eastAsiaTheme="minorHAnsi"/>
          <w:i/>
          <w:sz w:val="22"/>
          <w:szCs w:val="22"/>
        </w:rPr>
        <w:t>matica(i</w:t>
      </w:r>
      <w:r w:rsidRPr="00FA62EA">
        <w:rPr>
          <w:rFonts w:eastAsiaTheme="minorHAnsi"/>
          <w:sz w:val="22"/>
          <w:szCs w:val="22"/>
        </w:rPr>
        <w:t>,</w:t>
      </w:r>
      <w:r w:rsidRPr="00FA62EA">
        <w:rPr>
          <w:rFonts w:eastAsiaTheme="minorHAnsi"/>
          <w:i/>
          <w:sz w:val="22"/>
          <w:szCs w:val="22"/>
        </w:rPr>
        <w:t>j)</w:t>
      </w:r>
      <w:r w:rsidRPr="00FA62EA">
        <w:rPr>
          <w:rFonts w:eastAsiaTheme="minorHAnsi"/>
          <w:sz w:val="22"/>
          <w:szCs w:val="22"/>
        </w:rPr>
        <w:t xml:space="preserve">: </w:t>
      </w:r>
      <w:r w:rsidRPr="00FA62EA">
        <w:rPr>
          <w:rFonts w:eastAsiaTheme="minorHAnsi"/>
          <w:i/>
          <w:sz w:val="22"/>
          <w:szCs w:val="22"/>
        </w:rPr>
        <w:t>matica(i</w:t>
      </w:r>
      <w:r w:rsidRPr="00FA62EA">
        <w:rPr>
          <w:rFonts w:eastAsiaTheme="minorHAnsi"/>
          <w:sz w:val="22"/>
          <w:szCs w:val="22"/>
        </w:rPr>
        <w:t>,</w:t>
      </w:r>
      <w:r w:rsidRPr="00FA62EA">
        <w:rPr>
          <w:rFonts w:eastAsiaTheme="minorHAnsi"/>
          <w:i/>
          <w:sz w:val="22"/>
          <w:szCs w:val="22"/>
        </w:rPr>
        <w:t>i)</w:t>
      </w:r>
      <w:r w:rsidRPr="00FA62EA">
        <w:rPr>
          <w:rFonts w:eastAsiaTheme="minorHAnsi"/>
          <w:sz w:val="22"/>
          <w:szCs w:val="22"/>
        </w:rPr>
        <w:t>;</w:t>
      </w:r>
      <w:r w:rsidRPr="00FA62EA">
        <w:rPr>
          <w:rFonts w:eastAsiaTheme="minorHAnsi"/>
          <w:sz w:val="22"/>
          <w:szCs w:val="22"/>
        </w:rPr>
        <w:br/>
      </w:r>
    </w:p>
    <w:p w:rsidR="00FA62EA" w:rsidRPr="00FA62EA" w:rsidRDefault="00FA62EA" w:rsidP="00FA62EA">
      <w:pPr>
        <w:spacing w:before="0" w:line="240" w:lineRule="auto"/>
        <w:ind w:left="1416"/>
        <w:jc w:val="left"/>
        <w:rPr>
          <w:rFonts w:eastAsiaTheme="minorHAnsi"/>
          <w:sz w:val="22"/>
          <w:szCs w:val="22"/>
        </w:rPr>
      </w:pPr>
      <w:r w:rsidRPr="00FA62EA">
        <w:rPr>
          <w:rFonts w:eastAsiaTheme="minorHAnsi"/>
          <w:b/>
          <w:sz w:val="22"/>
          <w:szCs w:val="22"/>
        </w:rPr>
        <w:t>comment</w:t>
      </w:r>
      <w:r w:rsidRPr="00FA62EA">
        <w:rPr>
          <w:rFonts w:eastAsiaTheme="minorHAnsi"/>
          <w:sz w:val="22"/>
          <w:szCs w:val="22"/>
        </w:rPr>
        <w:t xml:space="preserve"> ku kazdemu riadku </w:t>
      </w:r>
      <w:r w:rsidRPr="00FA62EA">
        <w:rPr>
          <w:rFonts w:eastAsiaTheme="minorHAnsi"/>
          <w:i/>
          <w:sz w:val="22"/>
          <w:szCs w:val="22"/>
        </w:rPr>
        <w:t>k</w:t>
      </w:r>
      <w:r w:rsidRPr="00FA62EA">
        <w:rPr>
          <w:rFonts w:eastAsiaTheme="minorHAnsi"/>
          <w:sz w:val="22"/>
          <w:szCs w:val="22"/>
        </w:rPr>
        <w:t xml:space="preserve"> pod veducim pripocitaj </w:t>
      </w:r>
      <w:r w:rsidRPr="00FA62EA">
        <w:rPr>
          <w:rFonts w:eastAsiaTheme="minorHAnsi"/>
          <w:sz w:val="22"/>
          <w:szCs w:val="22"/>
        </w:rPr>
        <w:br/>
      </w:r>
      <w:r w:rsidRPr="00FA62EA">
        <w:rPr>
          <w:rFonts w:eastAsiaTheme="minorHAnsi"/>
          <w:b/>
          <w:sz w:val="22"/>
          <w:szCs w:val="22"/>
        </w:rPr>
        <w:t>comment</w:t>
      </w:r>
      <w:r w:rsidRPr="00FA62EA">
        <w:rPr>
          <w:rFonts w:eastAsiaTheme="minorHAnsi"/>
          <w:sz w:val="22"/>
          <w:szCs w:val="22"/>
        </w:rPr>
        <w:t xml:space="preserve"> -1 x </w:t>
      </w:r>
      <w:r w:rsidRPr="00FA62EA">
        <w:rPr>
          <w:rFonts w:eastAsiaTheme="minorHAnsi"/>
          <w:i/>
          <w:sz w:val="22"/>
          <w:szCs w:val="22"/>
        </w:rPr>
        <w:t>matica(k,i)</w:t>
      </w:r>
      <w:r w:rsidRPr="00FA62EA">
        <w:rPr>
          <w:rFonts w:eastAsiaTheme="minorHAnsi"/>
          <w:sz w:val="22"/>
          <w:szCs w:val="22"/>
        </w:rPr>
        <w:t xml:space="preserve">nasobok veduceho riadku </w:t>
      </w:r>
      <w:r w:rsidRPr="00FA62EA">
        <w:rPr>
          <w:rFonts w:eastAsiaTheme="minorHAnsi"/>
          <w:i/>
          <w:sz w:val="22"/>
          <w:szCs w:val="22"/>
        </w:rPr>
        <w:t>i</w:t>
      </w:r>
      <w:r w:rsidRPr="00FA62EA">
        <w:rPr>
          <w:rFonts w:eastAsiaTheme="minorHAnsi"/>
          <w:sz w:val="22"/>
          <w:szCs w:val="22"/>
        </w:rPr>
        <w:t xml:space="preserve"> </w:t>
      </w:r>
    </w:p>
    <w:p w:rsidR="00FA62EA" w:rsidRPr="00FA62EA" w:rsidRDefault="00FA62EA" w:rsidP="00FA62EA">
      <w:pPr>
        <w:spacing w:before="0" w:line="240" w:lineRule="auto"/>
        <w:jc w:val="left"/>
        <w:rPr>
          <w:rFonts w:eastAsiaTheme="minorHAnsi"/>
          <w:b/>
          <w:sz w:val="22"/>
          <w:szCs w:val="22"/>
          <w:lang w:val="en-US"/>
        </w:rPr>
      </w:pPr>
      <w:r w:rsidRPr="00FA62EA">
        <w:rPr>
          <w:rFonts w:eastAsiaTheme="minorHAnsi"/>
          <w:sz w:val="22"/>
          <w:szCs w:val="22"/>
        </w:rPr>
        <w:tab/>
      </w:r>
      <w:r w:rsidRPr="00FA62EA">
        <w:rPr>
          <w:rFonts w:eastAsiaTheme="minorHAnsi"/>
          <w:sz w:val="22"/>
          <w:szCs w:val="22"/>
        </w:rPr>
        <w:tab/>
      </w:r>
      <w:r w:rsidRPr="00FA62EA">
        <w:rPr>
          <w:rFonts w:eastAsiaTheme="minorHAnsi"/>
          <w:b/>
          <w:sz w:val="22"/>
          <w:szCs w:val="22"/>
        </w:rPr>
        <w:t xml:space="preserve">for </w:t>
      </w:r>
      <w:r w:rsidRPr="00FA62EA">
        <w:rPr>
          <w:rFonts w:eastAsiaTheme="minorHAnsi"/>
          <w:i/>
          <w:sz w:val="22"/>
          <w:szCs w:val="22"/>
        </w:rPr>
        <w:t>k</w:t>
      </w:r>
      <w:r w:rsidRPr="00FA62EA">
        <w:rPr>
          <w:rFonts w:eastAsiaTheme="minorHAnsi"/>
          <w:sz w:val="22"/>
          <w:szCs w:val="22"/>
        </w:rPr>
        <w:t>←</w:t>
      </w:r>
      <w:r w:rsidRPr="00FA62EA">
        <w:rPr>
          <w:rFonts w:eastAsiaTheme="minorHAnsi"/>
          <w:i/>
          <w:sz w:val="22"/>
          <w:szCs w:val="22"/>
        </w:rPr>
        <w:t>i+1</w:t>
      </w:r>
      <w:r w:rsidRPr="00FA62EA">
        <w:rPr>
          <w:rFonts w:eastAsiaTheme="minorHAnsi"/>
          <w:sz w:val="22"/>
          <w:szCs w:val="22"/>
        </w:rPr>
        <w:t xml:space="preserve"> </w:t>
      </w:r>
      <w:r w:rsidRPr="00FA62EA">
        <w:rPr>
          <w:rFonts w:eastAsiaTheme="minorHAnsi"/>
          <w:b/>
          <w:sz w:val="22"/>
          <w:szCs w:val="22"/>
        </w:rPr>
        <w:t>step</w:t>
      </w:r>
      <w:r w:rsidRPr="00FA62EA">
        <w:rPr>
          <w:rFonts w:eastAsiaTheme="minorHAnsi"/>
          <w:sz w:val="22"/>
          <w:szCs w:val="22"/>
        </w:rPr>
        <w:t xml:space="preserve"> 1</w:t>
      </w:r>
      <w:r w:rsidRPr="00FA62EA">
        <w:rPr>
          <w:rFonts w:eastAsiaTheme="minorHAnsi"/>
          <w:i/>
          <w:sz w:val="22"/>
          <w:szCs w:val="22"/>
        </w:rPr>
        <w:t xml:space="preserve"> </w:t>
      </w:r>
      <w:r w:rsidRPr="00FA62EA">
        <w:rPr>
          <w:rFonts w:eastAsiaTheme="minorHAnsi"/>
          <w:b/>
          <w:sz w:val="22"/>
          <w:szCs w:val="22"/>
        </w:rPr>
        <w:t>until</w:t>
      </w:r>
      <w:r w:rsidRPr="00FA62EA">
        <w:rPr>
          <w:rFonts w:eastAsiaTheme="minorHAnsi"/>
          <w:sz w:val="22"/>
          <w:szCs w:val="22"/>
        </w:rPr>
        <w:t xml:space="preserve"> </w:t>
      </w:r>
      <w:r w:rsidRPr="00FA62EA">
        <w:rPr>
          <w:rFonts w:eastAsiaTheme="minorHAnsi"/>
          <w:i/>
          <w:sz w:val="22"/>
          <w:szCs w:val="22"/>
        </w:rPr>
        <w:t xml:space="preserve">k </w:t>
      </w:r>
      <w:r w:rsidRPr="00FA62EA">
        <w:rPr>
          <w:rFonts w:eastAsiaTheme="minorHAnsi"/>
          <w:sz w:val="22"/>
          <w:szCs w:val="22"/>
          <w:lang w:val="en-US"/>
        </w:rPr>
        <w:t xml:space="preserve">&lt;= </w:t>
      </w:r>
      <w:r w:rsidRPr="00FA62EA">
        <w:rPr>
          <w:rFonts w:eastAsiaTheme="minorHAnsi"/>
          <w:i/>
          <w:sz w:val="22"/>
          <w:szCs w:val="22"/>
          <w:lang w:val="en-US"/>
        </w:rPr>
        <w:t>pocetRiadkov</w:t>
      </w:r>
      <w:r w:rsidRPr="00FA62EA">
        <w:rPr>
          <w:rFonts w:eastAsiaTheme="minorHAnsi"/>
          <w:sz w:val="22"/>
          <w:szCs w:val="22"/>
          <w:lang w:val="en-US"/>
        </w:rPr>
        <w:t xml:space="preserve"> </w:t>
      </w:r>
      <w:r w:rsidRPr="00FA62EA">
        <w:rPr>
          <w:rFonts w:eastAsiaTheme="minorHAnsi"/>
          <w:b/>
          <w:sz w:val="22"/>
          <w:szCs w:val="22"/>
          <w:lang w:val="en-US"/>
        </w:rPr>
        <w:t>do</w:t>
      </w:r>
    </w:p>
    <w:p w:rsidR="00FA62EA" w:rsidRPr="00FA62EA" w:rsidRDefault="00FA62EA" w:rsidP="00FA62EA">
      <w:pPr>
        <w:spacing w:before="0" w:line="240" w:lineRule="auto"/>
        <w:ind w:left="2127"/>
        <w:jc w:val="left"/>
        <w:rPr>
          <w:rFonts w:eastAsiaTheme="minorHAnsi"/>
          <w:i/>
          <w:sz w:val="22"/>
          <w:szCs w:val="22"/>
        </w:rPr>
      </w:pPr>
      <w:r w:rsidRPr="00FA62EA">
        <w:rPr>
          <w:rFonts w:eastAsiaTheme="minorHAnsi"/>
          <w:b/>
          <w:sz w:val="22"/>
          <w:szCs w:val="22"/>
          <w:lang w:val="en-US"/>
        </w:rPr>
        <w:t>begin</w:t>
      </w:r>
    </w:p>
    <w:p w:rsidR="00FA62EA" w:rsidRPr="00FA62EA" w:rsidRDefault="00FA62EA" w:rsidP="00FA62EA">
      <w:pPr>
        <w:spacing w:before="0" w:line="240" w:lineRule="auto"/>
        <w:ind w:left="2127" w:firstLine="705"/>
        <w:jc w:val="left"/>
        <w:rPr>
          <w:rFonts w:eastAsiaTheme="minorHAnsi"/>
          <w:b/>
          <w:sz w:val="22"/>
          <w:szCs w:val="22"/>
          <w:lang w:val="en-US"/>
        </w:rPr>
      </w:pPr>
      <w:r w:rsidRPr="00FA62EA">
        <w:rPr>
          <w:rFonts w:eastAsiaTheme="minorHAnsi"/>
          <w:b/>
          <w:sz w:val="22"/>
          <w:szCs w:val="22"/>
        </w:rPr>
        <w:t>comment</w:t>
      </w:r>
      <w:r w:rsidRPr="00FA62EA">
        <w:rPr>
          <w:rFonts w:eastAsiaTheme="minorHAnsi"/>
          <w:sz w:val="22"/>
          <w:szCs w:val="22"/>
        </w:rPr>
        <w:t xml:space="preserve"> skopiruj povodny veduci riadok</w:t>
      </w:r>
    </w:p>
    <w:p w:rsidR="00FA62EA" w:rsidRPr="00FA62EA" w:rsidRDefault="00FA62EA" w:rsidP="00FA62EA">
      <w:pPr>
        <w:spacing w:before="0" w:line="240" w:lineRule="auto"/>
        <w:ind w:left="2832" w:firstLine="3"/>
        <w:jc w:val="left"/>
        <w:rPr>
          <w:rFonts w:eastAsiaTheme="minorHAnsi"/>
          <w:i/>
          <w:sz w:val="22"/>
          <w:szCs w:val="22"/>
        </w:rPr>
      </w:pPr>
      <w:r w:rsidRPr="00FA62EA">
        <w:rPr>
          <w:rFonts w:eastAsiaTheme="minorHAnsi"/>
          <w:i/>
          <w:sz w:val="22"/>
          <w:szCs w:val="22"/>
        </w:rPr>
        <w:t>veduciRiadok</w:t>
      </w:r>
      <w:r w:rsidRPr="00FA62EA">
        <w:rPr>
          <w:rFonts w:eastAsiaTheme="minorHAnsi"/>
          <w:sz w:val="22"/>
          <w:szCs w:val="22"/>
        </w:rPr>
        <w:t xml:space="preserve"> ← </w:t>
      </w:r>
      <w:r w:rsidRPr="00FA62EA">
        <w:rPr>
          <w:rFonts w:eastAsiaTheme="minorHAnsi"/>
          <w:i/>
          <w:sz w:val="22"/>
          <w:szCs w:val="22"/>
        </w:rPr>
        <w:t>matica(i);</w:t>
      </w:r>
      <w:r w:rsidRPr="00FA62EA">
        <w:rPr>
          <w:rFonts w:eastAsiaTheme="minorHAnsi"/>
          <w:i/>
          <w:sz w:val="22"/>
          <w:szCs w:val="22"/>
        </w:rPr>
        <w:br/>
      </w:r>
      <w:r w:rsidRPr="00FA62EA">
        <w:rPr>
          <w:rFonts w:eastAsiaTheme="minorHAnsi"/>
          <w:b/>
          <w:sz w:val="22"/>
          <w:szCs w:val="22"/>
          <w:lang w:val="en-US"/>
        </w:rPr>
        <w:br/>
        <w:t>comment</w:t>
      </w:r>
      <w:r w:rsidRPr="00FA62EA">
        <w:rPr>
          <w:rFonts w:eastAsiaTheme="minorHAnsi"/>
          <w:sz w:val="22"/>
          <w:szCs w:val="22"/>
          <w:lang w:val="en-US"/>
        </w:rPr>
        <w:t xml:space="preserve"> vynasob ho hodnotou </w:t>
      </w:r>
      <w:r w:rsidRPr="00FA62EA">
        <w:rPr>
          <w:rFonts w:eastAsiaTheme="minorHAnsi"/>
          <w:sz w:val="22"/>
          <w:szCs w:val="22"/>
        </w:rPr>
        <w:t>-1 x </w:t>
      </w:r>
      <w:r w:rsidRPr="00FA62EA">
        <w:rPr>
          <w:rFonts w:eastAsiaTheme="minorHAnsi"/>
          <w:i/>
          <w:sz w:val="22"/>
          <w:szCs w:val="22"/>
        </w:rPr>
        <w:t>matica(k,i)</w:t>
      </w:r>
    </w:p>
    <w:p w:rsidR="00FA62EA" w:rsidRPr="00FA62EA" w:rsidRDefault="00FA62EA" w:rsidP="00FA62EA">
      <w:pPr>
        <w:spacing w:before="0" w:line="240" w:lineRule="auto"/>
        <w:ind w:left="2832" w:firstLine="3"/>
        <w:jc w:val="left"/>
        <w:rPr>
          <w:rFonts w:eastAsiaTheme="minorHAnsi"/>
          <w:i/>
          <w:sz w:val="22"/>
          <w:szCs w:val="22"/>
        </w:rPr>
      </w:pPr>
      <w:r w:rsidRPr="00FA62EA">
        <w:rPr>
          <w:rFonts w:eastAsiaTheme="minorHAnsi"/>
          <w:i/>
          <w:sz w:val="22"/>
          <w:szCs w:val="22"/>
        </w:rPr>
        <w:t>veduciRiadok</w:t>
      </w:r>
      <w:r w:rsidRPr="00FA62EA">
        <w:rPr>
          <w:rFonts w:eastAsiaTheme="minorHAnsi"/>
          <w:sz w:val="22"/>
          <w:szCs w:val="22"/>
        </w:rPr>
        <w:t xml:space="preserve"> ← </w:t>
      </w:r>
      <w:r w:rsidRPr="00FA62EA">
        <w:rPr>
          <w:rFonts w:eastAsiaTheme="minorHAnsi"/>
          <w:i/>
          <w:sz w:val="22"/>
          <w:szCs w:val="22"/>
        </w:rPr>
        <w:t>veduciRiadok</w:t>
      </w:r>
      <w:r w:rsidRPr="00FA62EA">
        <w:rPr>
          <w:rFonts w:eastAsiaTheme="minorHAnsi"/>
          <w:sz w:val="22"/>
          <w:szCs w:val="22"/>
        </w:rPr>
        <w:t xml:space="preserve"> * </w:t>
      </w:r>
      <w:r w:rsidRPr="00FA62EA">
        <w:rPr>
          <w:rFonts w:eastAsiaTheme="minorHAnsi"/>
          <w:i/>
          <w:sz w:val="22"/>
          <w:szCs w:val="22"/>
        </w:rPr>
        <w:t>(</w:t>
      </w:r>
      <w:r w:rsidRPr="00FA62EA">
        <w:rPr>
          <w:rFonts w:eastAsiaTheme="minorHAnsi"/>
          <w:sz w:val="22"/>
          <w:szCs w:val="22"/>
        </w:rPr>
        <w:t>-1 x </w:t>
      </w:r>
      <w:r w:rsidRPr="00FA62EA">
        <w:rPr>
          <w:rFonts w:eastAsiaTheme="minorHAnsi"/>
          <w:i/>
          <w:sz w:val="22"/>
          <w:szCs w:val="22"/>
        </w:rPr>
        <w:t>matica(k,i))</w:t>
      </w:r>
      <w:r w:rsidRPr="00FA62EA">
        <w:rPr>
          <w:rFonts w:eastAsiaTheme="minorHAnsi"/>
          <w:sz w:val="22"/>
          <w:szCs w:val="22"/>
        </w:rPr>
        <w:t>;</w:t>
      </w:r>
    </w:p>
    <w:p w:rsidR="00FA62EA" w:rsidRPr="00FA62EA" w:rsidRDefault="00FA62EA" w:rsidP="00FA62EA">
      <w:pPr>
        <w:spacing w:before="0" w:line="240" w:lineRule="auto"/>
        <w:ind w:left="2832" w:firstLine="3"/>
        <w:jc w:val="left"/>
        <w:rPr>
          <w:rFonts w:eastAsiaTheme="minorHAnsi"/>
          <w:sz w:val="22"/>
          <w:szCs w:val="22"/>
        </w:rPr>
      </w:pPr>
      <w:r w:rsidRPr="00FA62EA">
        <w:rPr>
          <w:rFonts w:eastAsiaTheme="minorHAnsi"/>
          <w:b/>
          <w:sz w:val="22"/>
          <w:szCs w:val="22"/>
        </w:rPr>
        <w:br/>
        <w:t>comment</w:t>
      </w:r>
      <w:r w:rsidRPr="00FA62EA">
        <w:rPr>
          <w:rFonts w:eastAsiaTheme="minorHAnsi"/>
          <w:sz w:val="22"/>
          <w:szCs w:val="22"/>
        </w:rPr>
        <w:t xml:space="preserve"> scitaj veduci riadok a </w:t>
      </w:r>
      <w:r w:rsidRPr="00FA62EA">
        <w:rPr>
          <w:rFonts w:eastAsiaTheme="minorHAnsi"/>
          <w:i/>
          <w:sz w:val="22"/>
          <w:szCs w:val="22"/>
        </w:rPr>
        <w:t>k</w:t>
      </w:r>
      <w:r w:rsidRPr="00FA62EA">
        <w:rPr>
          <w:rFonts w:eastAsiaTheme="minorHAnsi"/>
          <w:sz w:val="22"/>
          <w:szCs w:val="22"/>
        </w:rPr>
        <w:t>-ty riadok</w:t>
      </w:r>
    </w:p>
    <w:p w:rsidR="00FA62EA" w:rsidRPr="00FA62EA" w:rsidRDefault="00FA62EA" w:rsidP="00FA62EA">
      <w:pPr>
        <w:spacing w:before="0" w:line="240" w:lineRule="auto"/>
        <w:ind w:left="2832" w:firstLine="3"/>
        <w:jc w:val="left"/>
        <w:rPr>
          <w:rFonts w:eastAsiaTheme="minorHAnsi"/>
          <w:sz w:val="22"/>
          <w:szCs w:val="22"/>
        </w:rPr>
      </w:pPr>
      <w:r w:rsidRPr="00FA62EA">
        <w:rPr>
          <w:rFonts w:eastAsiaTheme="minorHAnsi"/>
          <w:i/>
          <w:sz w:val="22"/>
          <w:szCs w:val="22"/>
        </w:rPr>
        <w:t xml:space="preserve">matica(k) </w:t>
      </w:r>
      <w:r w:rsidRPr="00FA62EA">
        <w:rPr>
          <w:rFonts w:eastAsiaTheme="minorHAnsi"/>
          <w:sz w:val="22"/>
          <w:szCs w:val="22"/>
        </w:rPr>
        <w:t xml:space="preserve">← </w:t>
      </w:r>
      <w:r w:rsidRPr="00FA62EA">
        <w:rPr>
          <w:rFonts w:eastAsiaTheme="minorHAnsi"/>
          <w:i/>
          <w:sz w:val="22"/>
          <w:szCs w:val="22"/>
        </w:rPr>
        <w:t>veduciRiadok</w:t>
      </w:r>
      <w:r w:rsidRPr="00FA62EA">
        <w:rPr>
          <w:rFonts w:eastAsiaTheme="minorHAnsi"/>
          <w:sz w:val="22"/>
          <w:szCs w:val="22"/>
        </w:rPr>
        <w:t xml:space="preserve"> + </w:t>
      </w:r>
      <w:r w:rsidRPr="00FA62EA">
        <w:rPr>
          <w:rFonts w:eastAsiaTheme="minorHAnsi"/>
          <w:i/>
          <w:sz w:val="22"/>
          <w:szCs w:val="22"/>
        </w:rPr>
        <w:t>matica(k)</w:t>
      </w:r>
      <w:r w:rsidRPr="00FA62EA">
        <w:rPr>
          <w:rFonts w:eastAsiaTheme="minorHAnsi"/>
          <w:sz w:val="22"/>
          <w:szCs w:val="22"/>
        </w:rPr>
        <w:t>;</w:t>
      </w:r>
    </w:p>
    <w:p w:rsidR="00FA62EA" w:rsidRPr="00FA62EA" w:rsidRDefault="00FA62EA" w:rsidP="00FA62EA">
      <w:pPr>
        <w:spacing w:before="0" w:line="240" w:lineRule="auto"/>
        <w:jc w:val="left"/>
        <w:rPr>
          <w:rFonts w:eastAsiaTheme="minorHAnsi"/>
          <w:i/>
          <w:sz w:val="22"/>
          <w:szCs w:val="22"/>
          <w:lang w:val="en-US"/>
        </w:rPr>
      </w:pPr>
      <w:r w:rsidRPr="00FA62EA">
        <w:rPr>
          <w:rFonts w:eastAsiaTheme="minorHAnsi"/>
          <w:b/>
          <w:sz w:val="22"/>
          <w:szCs w:val="22"/>
          <w:lang w:val="en-US"/>
        </w:rPr>
        <w:tab/>
      </w:r>
      <w:r w:rsidRPr="00FA62EA">
        <w:rPr>
          <w:rFonts w:eastAsiaTheme="minorHAnsi"/>
          <w:b/>
          <w:sz w:val="22"/>
          <w:szCs w:val="22"/>
          <w:lang w:val="en-US"/>
        </w:rPr>
        <w:tab/>
      </w:r>
      <w:r w:rsidRPr="00FA62EA">
        <w:rPr>
          <w:rFonts w:eastAsiaTheme="minorHAnsi"/>
          <w:b/>
          <w:sz w:val="22"/>
          <w:szCs w:val="22"/>
          <w:lang w:val="en-US"/>
        </w:rPr>
        <w:tab/>
        <w:t>end</w:t>
      </w:r>
    </w:p>
    <w:p w:rsidR="00FA62EA" w:rsidRPr="00FA62EA" w:rsidRDefault="00FA62EA" w:rsidP="00FA62EA">
      <w:pPr>
        <w:spacing w:before="0" w:line="240" w:lineRule="auto"/>
        <w:jc w:val="left"/>
        <w:rPr>
          <w:rFonts w:eastAsiaTheme="minorHAnsi"/>
          <w:b/>
          <w:sz w:val="22"/>
          <w:szCs w:val="22"/>
          <w:lang w:val="en-US"/>
        </w:rPr>
      </w:pPr>
      <w:r w:rsidRPr="00FA62EA">
        <w:rPr>
          <w:rFonts w:eastAsiaTheme="minorHAnsi"/>
          <w:b/>
          <w:sz w:val="22"/>
          <w:szCs w:val="22"/>
          <w:lang w:val="en-US"/>
        </w:rPr>
        <w:tab/>
        <w:t>end</w:t>
      </w:r>
    </w:p>
    <w:p w:rsidR="00FA62EA" w:rsidRPr="00FA62EA" w:rsidRDefault="00FA62EA" w:rsidP="00FA62EA">
      <w:pPr>
        <w:spacing w:before="0" w:line="240" w:lineRule="auto"/>
        <w:jc w:val="left"/>
        <w:rPr>
          <w:rFonts w:eastAsiaTheme="minorHAnsi"/>
          <w:b/>
          <w:sz w:val="22"/>
          <w:szCs w:val="22"/>
          <w:lang w:val="en-US"/>
        </w:rPr>
      </w:pPr>
    </w:p>
    <w:p w:rsidR="00FA62EA" w:rsidRPr="00FA62EA" w:rsidRDefault="00FA62EA" w:rsidP="00FA62EA">
      <w:pPr>
        <w:spacing w:before="0" w:line="240" w:lineRule="auto"/>
        <w:jc w:val="left"/>
        <w:rPr>
          <w:rFonts w:eastAsiaTheme="minorHAnsi"/>
          <w:b/>
          <w:sz w:val="22"/>
          <w:szCs w:val="22"/>
          <w:lang w:val="en-US"/>
        </w:rPr>
      </w:pPr>
      <w:r w:rsidRPr="00FA62EA">
        <w:rPr>
          <w:rFonts w:eastAsiaTheme="minorHAnsi"/>
          <w:b/>
          <w:sz w:val="22"/>
          <w:szCs w:val="22"/>
        </w:rPr>
        <w:lastRenderedPageBreak/>
        <w:t>comment</w:t>
      </w:r>
      <w:r w:rsidRPr="00FA62EA">
        <w:rPr>
          <w:rFonts w:eastAsiaTheme="minorHAnsi"/>
          <w:sz w:val="22"/>
          <w:szCs w:val="22"/>
        </w:rPr>
        <w:t xml:space="preserve"> vykonaj spatny chod</w:t>
      </w:r>
    </w:p>
    <w:p w:rsidR="00FA62EA" w:rsidRPr="00FA62EA" w:rsidRDefault="00FA62EA" w:rsidP="00FA62EA">
      <w:pPr>
        <w:spacing w:before="0" w:line="240" w:lineRule="auto"/>
        <w:jc w:val="left"/>
        <w:rPr>
          <w:rFonts w:eastAsiaTheme="minorHAnsi"/>
          <w:sz w:val="22"/>
          <w:szCs w:val="22"/>
          <w:lang w:val="en-US"/>
        </w:rPr>
      </w:pPr>
      <w:r w:rsidRPr="00FA62EA">
        <w:rPr>
          <w:rFonts w:eastAsiaTheme="minorHAnsi"/>
          <w:b/>
          <w:sz w:val="22"/>
          <w:szCs w:val="22"/>
          <w:lang w:val="en-US"/>
        </w:rPr>
        <w:t>comment</w:t>
      </w:r>
      <w:r w:rsidRPr="00FA62EA">
        <w:rPr>
          <w:rFonts w:eastAsiaTheme="minorHAnsi"/>
          <w:sz w:val="22"/>
          <w:szCs w:val="22"/>
          <w:lang w:val="en-US"/>
        </w:rPr>
        <w:t xml:space="preserve"> vypocitaj neznamu x</w:t>
      </w:r>
      <w:r w:rsidRPr="00FA62EA">
        <w:rPr>
          <w:rFonts w:eastAsiaTheme="minorHAnsi"/>
          <w:sz w:val="22"/>
          <w:szCs w:val="22"/>
          <w:vertAlign w:val="subscript"/>
          <w:lang w:val="en-US"/>
        </w:rPr>
        <w:t>n</w:t>
      </w:r>
    </w:p>
    <w:p w:rsidR="00FA62EA" w:rsidRPr="00FA62EA" w:rsidRDefault="00FA62EA" w:rsidP="00FA62EA">
      <w:pPr>
        <w:spacing w:before="0" w:line="240" w:lineRule="auto"/>
        <w:jc w:val="left"/>
        <w:rPr>
          <w:rFonts w:eastAsiaTheme="minorHAnsi"/>
          <w:sz w:val="22"/>
          <w:szCs w:val="22"/>
        </w:rPr>
      </w:pPr>
      <w:r w:rsidRPr="00FA62EA">
        <w:rPr>
          <w:rFonts w:eastAsiaTheme="minorHAnsi"/>
          <w:sz w:val="22"/>
          <w:szCs w:val="22"/>
          <w:lang w:val="en-US"/>
        </w:rPr>
        <w:t>x</w:t>
      </w:r>
      <w:r w:rsidRPr="00FA62EA">
        <w:rPr>
          <w:rFonts w:eastAsiaTheme="minorHAnsi"/>
          <w:sz w:val="22"/>
          <w:szCs w:val="22"/>
          <w:vertAlign w:val="subscript"/>
          <w:lang w:val="en-US"/>
        </w:rPr>
        <w:t xml:space="preserve">n </w:t>
      </w:r>
      <w:r w:rsidRPr="00FA62EA">
        <w:rPr>
          <w:rFonts w:eastAsiaTheme="minorHAnsi"/>
          <w:sz w:val="22"/>
          <w:szCs w:val="22"/>
        </w:rPr>
        <w:t xml:space="preserve">← </w:t>
      </w:r>
      <w:r w:rsidRPr="00FA62EA">
        <w:rPr>
          <w:rFonts w:eastAsiaTheme="minorHAnsi"/>
          <w:i/>
          <w:sz w:val="22"/>
          <w:szCs w:val="22"/>
        </w:rPr>
        <w:t>matica(pocetRiadkov</w:t>
      </w:r>
      <w:r w:rsidRPr="00FA62EA">
        <w:rPr>
          <w:rFonts w:eastAsiaTheme="minorHAnsi"/>
          <w:sz w:val="22"/>
          <w:szCs w:val="22"/>
        </w:rPr>
        <w:t>,</w:t>
      </w:r>
      <w:r w:rsidRPr="00FA62EA">
        <w:rPr>
          <w:rFonts w:eastAsiaTheme="minorHAnsi"/>
          <w:i/>
          <w:sz w:val="22"/>
          <w:szCs w:val="22"/>
        </w:rPr>
        <w:t xml:space="preserve"> pocetStlpcov) </w:t>
      </w:r>
      <w:r w:rsidRPr="00FA62EA">
        <w:rPr>
          <w:rFonts w:eastAsiaTheme="minorHAnsi"/>
          <w:sz w:val="22"/>
          <w:szCs w:val="22"/>
        </w:rPr>
        <w:t xml:space="preserve">: </w:t>
      </w:r>
      <w:r w:rsidRPr="00FA62EA">
        <w:rPr>
          <w:rFonts w:eastAsiaTheme="minorHAnsi"/>
          <w:i/>
          <w:sz w:val="22"/>
          <w:szCs w:val="22"/>
        </w:rPr>
        <w:t>matica(pocetRiadkov</w:t>
      </w:r>
      <w:r w:rsidRPr="00FA62EA">
        <w:rPr>
          <w:rFonts w:eastAsiaTheme="minorHAnsi"/>
          <w:sz w:val="22"/>
          <w:szCs w:val="22"/>
        </w:rPr>
        <w:t>,</w:t>
      </w:r>
      <w:r w:rsidRPr="00FA62EA">
        <w:rPr>
          <w:rFonts w:eastAsiaTheme="minorHAnsi"/>
          <w:i/>
          <w:sz w:val="22"/>
          <w:szCs w:val="22"/>
        </w:rPr>
        <w:t xml:space="preserve"> pocetStlpcov)</w:t>
      </w:r>
      <w:r w:rsidRPr="00FA62EA">
        <w:rPr>
          <w:rFonts w:eastAsiaTheme="minorHAnsi"/>
          <w:sz w:val="22"/>
          <w:szCs w:val="22"/>
        </w:rPr>
        <w:t>;</w:t>
      </w:r>
      <w:r w:rsidRPr="00FA62EA">
        <w:rPr>
          <w:rFonts w:eastAsiaTheme="minorHAnsi"/>
          <w:sz w:val="22"/>
          <w:szCs w:val="22"/>
        </w:rPr>
        <w:br/>
      </w:r>
    </w:p>
    <w:p w:rsidR="00FA62EA" w:rsidRPr="00FA62EA" w:rsidRDefault="00FA62EA" w:rsidP="00FA62EA">
      <w:pPr>
        <w:spacing w:before="0" w:line="240" w:lineRule="auto"/>
        <w:jc w:val="left"/>
        <w:rPr>
          <w:rFonts w:eastAsiaTheme="minorHAnsi"/>
          <w:sz w:val="22"/>
          <w:szCs w:val="22"/>
        </w:rPr>
      </w:pPr>
      <w:r w:rsidRPr="00FA62EA">
        <w:rPr>
          <w:rFonts w:eastAsiaTheme="minorHAnsi"/>
          <w:b/>
          <w:sz w:val="22"/>
          <w:szCs w:val="22"/>
        </w:rPr>
        <w:t>comment</w:t>
      </w:r>
      <w:r w:rsidRPr="00FA62EA">
        <w:rPr>
          <w:rFonts w:eastAsiaTheme="minorHAnsi"/>
          <w:sz w:val="22"/>
          <w:szCs w:val="22"/>
        </w:rPr>
        <w:t xml:space="preserve"> vypocitaj ostatne nezname</w:t>
      </w:r>
    </w:p>
    <w:p w:rsidR="00FA62EA" w:rsidRPr="00FA62EA" w:rsidRDefault="00FA62EA" w:rsidP="00FA62EA">
      <w:pPr>
        <w:spacing w:before="0" w:line="240" w:lineRule="auto"/>
        <w:jc w:val="left"/>
        <w:rPr>
          <w:rFonts w:eastAsiaTheme="minorHAnsi"/>
          <w:sz w:val="22"/>
          <w:szCs w:val="22"/>
          <w:lang w:val="en-US"/>
        </w:rPr>
      </w:pPr>
      <w:r w:rsidRPr="00FA62EA">
        <w:rPr>
          <w:rFonts w:eastAsiaTheme="minorHAnsi"/>
          <w:b/>
          <w:sz w:val="22"/>
          <w:szCs w:val="22"/>
        </w:rPr>
        <w:t xml:space="preserve">for </w:t>
      </w:r>
      <w:r w:rsidRPr="00FA62EA">
        <w:rPr>
          <w:rFonts w:eastAsiaTheme="minorHAnsi"/>
          <w:i/>
          <w:sz w:val="22"/>
          <w:szCs w:val="22"/>
        </w:rPr>
        <w:t>m</w:t>
      </w:r>
      <w:r w:rsidRPr="00FA62EA">
        <w:rPr>
          <w:rFonts w:eastAsiaTheme="minorHAnsi"/>
          <w:sz w:val="22"/>
          <w:szCs w:val="22"/>
        </w:rPr>
        <w:t>←(</w:t>
      </w:r>
      <w:r w:rsidRPr="00FA62EA">
        <w:rPr>
          <w:rFonts w:eastAsiaTheme="minorHAnsi"/>
          <w:i/>
          <w:sz w:val="22"/>
          <w:szCs w:val="22"/>
        </w:rPr>
        <w:t>pocetRiadkov</w:t>
      </w:r>
      <w:r w:rsidRPr="00FA62EA">
        <w:rPr>
          <w:rFonts w:eastAsiaTheme="minorHAnsi"/>
          <w:sz w:val="22"/>
          <w:szCs w:val="22"/>
        </w:rPr>
        <w:t xml:space="preserve">-1) </w:t>
      </w:r>
      <w:r w:rsidRPr="00FA62EA">
        <w:rPr>
          <w:rFonts w:eastAsiaTheme="minorHAnsi"/>
          <w:b/>
          <w:sz w:val="22"/>
          <w:szCs w:val="22"/>
        </w:rPr>
        <w:t>step</w:t>
      </w:r>
      <w:r w:rsidRPr="00FA62EA">
        <w:rPr>
          <w:rFonts w:eastAsiaTheme="minorHAnsi"/>
          <w:sz w:val="22"/>
          <w:szCs w:val="22"/>
        </w:rPr>
        <w:t xml:space="preserve"> -1</w:t>
      </w:r>
      <w:r w:rsidRPr="00FA62EA">
        <w:rPr>
          <w:rFonts w:eastAsiaTheme="minorHAnsi"/>
          <w:i/>
          <w:sz w:val="22"/>
          <w:szCs w:val="22"/>
        </w:rPr>
        <w:t xml:space="preserve"> </w:t>
      </w:r>
      <w:r w:rsidRPr="00FA62EA">
        <w:rPr>
          <w:rFonts w:eastAsiaTheme="minorHAnsi"/>
          <w:b/>
          <w:sz w:val="22"/>
          <w:szCs w:val="22"/>
        </w:rPr>
        <w:t>until</w:t>
      </w:r>
      <w:r w:rsidRPr="00FA62EA">
        <w:rPr>
          <w:rFonts w:eastAsiaTheme="minorHAnsi"/>
          <w:sz w:val="22"/>
          <w:szCs w:val="22"/>
        </w:rPr>
        <w:t xml:space="preserve"> </w:t>
      </w:r>
      <w:r w:rsidRPr="00FA62EA">
        <w:rPr>
          <w:rFonts w:eastAsiaTheme="minorHAnsi"/>
          <w:i/>
          <w:sz w:val="22"/>
          <w:szCs w:val="22"/>
        </w:rPr>
        <w:t>m</w:t>
      </w:r>
      <w:r w:rsidRPr="00FA62EA">
        <w:rPr>
          <w:rFonts w:eastAsiaTheme="minorHAnsi"/>
          <w:sz w:val="22"/>
          <w:szCs w:val="22"/>
          <w:lang w:val="en-US"/>
        </w:rPr>
        <w:t xml:space="preserve">&gt;=1 </w:t>
      </w:r>
      <w:r w:rsidRPr="00FA62EA">
        <w:rPr>
          <w:rFonts w:eastAsiaTheme="minorHAnsi"/>
          <w:b/>
          <w:sz w:val="22"/>
          <w:szCs w:val="22"/>
          <w:lang w:val="en-US"/>
        </w:rPr>
        <w:t>do</w:t>
      </w:r>
    </w:p>
    <w:p w:rsidR="00FA62EA" w:rsidRPr="00FA62EA" w:rsidRDefault="00FA62EA" w:rsidP="00FA62EA">
      <w:pPr>
        <w:spacing w:before="0" w:line="240" w:lineRule="auto"/>
        <w:jc w:val="left"/>
        <w:rPr>
          <w:rFonts w:eastAsiaTheme="minorHAnsi"/>
          <w:b/>
          <w:sz w:val="22"/>
          <w:szCs w:val="22"/>
          <w:lang w:val="en-US"/>
        </w:rPr>
      </w:pPr>
      <w:r w:rsidRPr="00FA62EA">
        <w:rPr>
          <w:rFonts w:eastAsiaTheme="minorHAnsi"/>
          <w:sz w:val="22"/>
          <w:szCs w:val="22"/>
          <w:lang w:val="en-US"/>
        </w:rPr>
        <w:tab/>
      </w:r>
      <w:r w:rsidRPr="00FA62EA">
        <w:rPr>
          <w:rFonts w:eastAsiaTheme="minorHAnsi"/>
          <w:b/>
          <w:sz w:val="22"/>
          <w:szCs w:val="22"/>
          <w:lang w:val="en-US"/>
        </w:rPr>
        <w:t>begin</w:t>
      </w:r>
    </w:p>
    <w:p w:rsidR="00FA62EA" w:rsidRPr="00FA62EA" w:rsidRDefault="00FA62EA" w:rsidP="00FA62EA">
      <w:pPr>
        <w:spacing w:before="0" w:line="240" w:lineRule="auto"/>
        <w:jc w:val="left"/>
        <w:rPr>
          <w:rFonts w:eastAsiaTheme="minorHAnsi"/>
          <w:b/>
          <w:sz w:val="22"/>
          <w:szCs w:val="22"/>
          <w:lang w:val="en-US"/>
        </w:rPr>
      </w:pPr>
      <w:r w:rsidRPr="00FA62EA">
        <w:rPr>
          <w:rFonts w:eastAsiaTheme="minorHAnsi"/>
          <w:sz w:val="22"/>
          <w:szCs w:val="22"/>
        </w:rPr>
        <w:t xml:space="preserve">        </w:t>
      </w:r>
      <w:r w:rsidRPr="00FA62EA">
        <w:rPr>
          <w:rFonts w:eastAsiaTheme="minorHAnsi"/>
          <w:b/>
          <w:sz w:val="22"/>
          <w:szCs w:val="22"/>
        </w:rPr>
        <w:t xml:space="preserve">for </w:t>
      </w:r>
      <w:r w:rsidRPr="00FA62EA">
        <w:rPr>
          <w:rFonts w:eastAsiaTheme="minorHAnsi"/>
          <w:i/>
          <w:sz w:val="22"/>
          <w:szCs w:val="22"/>
        </w:rPr>
        <w:t>prem</w:t>
      </w:r>
      <w:r w:rsidRPr="00FA62EA">
        <w:rPr>
          <w:rFonts w:eastAsiaTheme="minorHAnsi"/>
          <w:sz w:val="22"/>
          <w:szCs w:val="22"/>
        </w:rPr>
        <w:t>←</w:t>
      </w:r>
      <w:r w:rsidRPr="00FA62EA">
        <w:rPr>
          <w:rFonts w:eastAsiaTheme="minorHAnsi"/>
          <w:i/>
          <w:sz w:val="22"/>
          <w:szCs w:val="22"/>
        </w:rPr>
        <w:t>m+1</w:t>
      </w:r>
      <w:r w:rsidRPr="00FA62EA">
        <w:rPr>
          <w:rFonts w:eastAsiaTheme="minorHAnsi"/>
          <w:sz w:val="22"/>
          <w:szCs w:val="22"/>
        </w:rPr>
        <w:t xml:space="preserve"> </w:t>
      </w:r>
      <w:r w:rsidRPr="00FA62EA">
        <w:rPr>
          <w:rFonts w:eastAsiaTheme="minorHAnsi"/>
          <w:b/>
          <w:sz w:val="22"/>
          <w:szCs w:val="22"/>
        </w:rPr>
        <w:t>step</w:t>
      </w:r>
      <w:r w:rsidRPr="00FA62EA">
        <w:rPr>
          <w:rFonts w:eastAsiaTheme="minorHAnsi"/>
          <w:sz w:val="22"/>
          <w:szCs w:val="22"/>
        </w:rPr>
        <w:t xml:space="preserve"> 1</w:t>
      </w:r>
      <w:r w:rsidRPr="00FA62EA">
        <w:rPr>
          <w:rFonts w:eastAsiaTheme="minorHAnsi"/>
          <w:i/>
          <w:sz w:val="22"/>
          <w:szCs w:val="22"/>
        </w:rPr>
        <w:t xml:space="preserve"> </w:t>
      </w:r>
      <w:r w:rsidRPr="00FA62EA">
        <w:rPr>
          <w:rFonts w:eastAsiaTheme="minorHAnsi"/>
          <w:b/>
          <w:sz w:val="22"/>
          <w:szCs w:val="22"/>
        </w:rPr>
        <w:t>until</w:t>
      </w:r>
      <w:r w:rsidRPr="00FA62EA">
        <w:rPr>
          <w:rFonts w:eastAsiaTheme="minorHAnsi"/>
          <w:sz w:val="22"/>
          <w:szCs w:val="22"/>
        </w:rPr>
        <w:t xml:space="preserve"> </w:t>
      </w:r>
      <w:r w:rsidRPr="00FA62EA">
        <w:rPr>
          <w:rFonts w:eastAsiaTheme="minorHAnsi"/>
          <w:i/>
          <w:sz w:val="22"/>
          <w:szCs w:val="22"/>
        </w:rPr>
        <w:t xml:space="preserve">prem </w:t>
      </w:r>
      <w:r w:rsidRPr="00FA62EA">
        <w:rPr>
          <w:rFonts w:eastAsiaTheme="minorHAnsi"/>
          <w:sz w:val="22"/>
          <w:szCs w:val="22"/>
          <w:lang w:val="en-US"/>
        </w:rPr>
        <w:t xml:space="preserve">&lt;= </w:t>
      </w:r>
      <w:r w:rsidRPr="00FA62EA">
        <w:rPr>
          <w:rFonts w:eastAsiaTheme="minorHAnsi"/>
          <w:i/>
          <w:sz w:val="22"/>
          <w:szCs w:val="22"/>
          <w:lang w:val="en-US"/>
        </w:rPr>
        <w:t>pocetRiadkov</w:t>
      </w:r>
      <w:r w:rsidRPr="00FA62EA">
        <w:rPr>
          <w:rFonts w:eastAsiaTheme="minorHAnsi"/>
          <w:sz w:val="22"/>
          <w:szCs w:val="22"/>
          <w:lang w:val="en-US"/>
        </w:rPr>
        <w:t xml:space="preserve"> </w:t>
      </w:r>
      <w:r w:rsidRPr="00FA62EA">
        <w:rPr>
          <w:rFonts w:eastAsiaTheme="minorHAnsi"/>
          <w:b/>
          <w:sz w:val="22"/>
          <w:szCs w:val="22"/>
          <w:lang w:val="en-US"/>
        </w:rPr>
        <w:t>do</w:t>
      </w:r>
    </w:p>
    <w:p w:rsidR="00FA62EA" w:rsidRPr="00FA62EA" w:rsidRDefault="00FA62EA" w:rsidP="00FA62EA">
      <w:pPr>
        <w:spacing w:before="0" w:line="240" w:lineRule="auto"/>
        <w:jc w:val="left"/>
        <w:rPr>
          <w:rFonts w:eastAsiaTheme="minorHAnsi"/>
          <w:b/>
          <w:sz w:val="22"/>
          <w:szCs w:val="22"/>
        </w:rPr>
      </w:pPr>
      <w:r w:rsidRPr="00FA62EA">
        <w:rPr>
          <w:rFonts w:eastAsiaTheme="minorHAnsi"/>
          <w:b/>
          <w:sz w:val="22"/>
          <w:szCs w:val="22"/>
          <w:lang w:val="en-US"/>
        </w:rPr>
        <w:tab/>
      </w:r>
      <w:r w:rsidRPr="00FA62EA">
        <w:rPr>
          <w:rFonts w:eastAsiaTheme="minorHAnsi"/>
          <w:b/>
          <w:sz w:val="22"/>
          <w:szCs w:val="22"/>
          <w:lang w:val="en-US"/>
        </w:rPr>
        <w:tab/>
        <w:t>begin</w:t>
      </w:r>
    </w:p>
    <w:p w:rsidR="00FA62EA" w:rsidRPr="00FA62EA" w:rsidRDefault="00FA62EA" w:rsidP="00FA62EA">
      <w:pPr>
        <w:spacing w:before="0" w:line="240" w:lineRule="auto"/>
        <w:jc w:val="left"/>
        <w:rPr>
          <w:rFonts w:eastAsiaTheme="minorHAnsi"/>
          <w:sz w:val="22"/>
          <w:szCs w:val="22"/>
        </w:rPr>
      </w:pPr>
      <w:r w:rsidRPr="00FA62EA">
        <w:rPr>
          <w:rFonts w:eastAsiaTheme="minorHAnsi"/>
          <w:b/>
          <w:sz w:val="22"/>
          <w:szCs w:val="22"/>
          <w:lang w:val="en-US"/>
        </w:rPr>
        <w:tab/>
      </w:r>
      <w:r w:rsidRPr="00FA62EA">
        <w:rPr>
          <w:rFonts w:eastAsiaTheme="minorHAnsi"/>
          <w:b/>
          <w:sz w:val="22"/>
          <w:szCs w:val="22"/>
          <w:lang w:val="en-US"/>
        </w:rPr>
        <w:tab/>
      </w:r>
      <w:r w:rsidRPr="00FA62EA">
        <w:rPr>
          <w:rFonts w:eastAsiaTheme="minorHAnsi"/>
          <w:b/>
          <w:sz w:val="22"/>
          <w:szCs w:val="22"/>
          <w:lang w:val="en-US"/>
        </w:rPr>
        <w:tab/>
      </w:r>
      <w:r w:rsidRPr="00FA62EA">
        <w:rPr>
          <w:rFonts w:eastAsiaTheme="minorHAnsi"/>
          <w:i/>
          <w:sz w:val="22"/>
          <w:szCs w:val="22"/>
          <w:lang w:val="en-US"/>
        </w:rPr>
        <w:t xml:space="preserve">lavaStrana </w:t>
      </w:r>
      <w:r w:rsidRPr="00FA62EA">
        <w:rPr>
          <w:rFonts w:eastAsiaTheme="minorHAnsi"/>
          <w:sz w:val="22"/>
          <w:szCs w:val="22"/>
        </w:rPr>
        <w:t xml:space="preserve">← </w:t>
      </w:r>
      <w:r w:rsidRPr="00FA62EA">
        <w:rPr>
          <w:rFonts w:eastAsiaTheme="minorHAnsi"/>
          <w:i/>
          <w:sz w:val="22"/>
          <w:szCs w:val="22"/>
        </w:rPr>
        <w:t xml:space="preserve">lavaStrana </w:t>
      </w:r>
      <w:r w:rsidRPr="00FA62EA">
        <w:rPr>
          <w:rFonts w:eastAsiaTheme="minorHAnsi"/>
          <w:sz w:val="22"/>
          <w:szCs w:val="22"/>
        </w:rPr>
        <w:t xml:space="preserve">+ </w:t>
      </w:r>
      <w:r w:rsidRPr="00FA62EA">
        <w:rPr>
          <w:rFonts w:eastAsiaTheme="minorHAnsi"/>
          <w:i/>
          <w:sz w:val="22"/>
          <w:szCs w:val="22"/>
        </w:rPr>
        <w:t>matica(m</w:t>
      </w:r>
      <w:r w:rsidRPr="00FA62EA">
        <w:rPr>
          <w:rFonts w:eastAsiaTheme="minorHAnsi"/>
          <w:sz w:val="22"/>
          <w:szCs w:val="22"/>
        </w:rPr>
        <w:t>,</w:t>
      </w:r>
      <w:r w:rsidRPr="00FA62EA">
        <w:rPr>
          <w:rFonts w:eastAsiaTheme="minorHAnsi"/>
          <w:i/>
          <w:sz w:val="22"/>
          <w:szCs w:val="22"/>
        </w:rPr>
        <w:t>prem)</w:t>
      </w:r>
      <w:r w:rsidRPr="00FA62EA">
        <w:rPr>
          <w:rFonts w:eastAsiaTheme="minorHAnsi"/>
          <w:sz w:val="22"/>
          <w:szCs w:val="22"/>
        </w:rPr>
        <w:t xml:space="preserve"> * </w:t>
      </w:r>
      <w:r w:rsidRPr="00FA62EA">
        <w:rPr>
          <w:rFonts w:eastAsiaTheme="minorHAnsi"/>
          <w:i/>
          <w:sz w:val="22"/>
          <w:szCs w:val="22"/>
        </w:rPr>
        <w:t>x</w:t>
      </w:r>
      <w:r w:rsidRPr="00FA62EA">
        <w:rPr>
          <w:rFonts w:eastAsiaTheme="minorHAnsi"/>
          <w:sz w:val="22"/>
          <w:szCs w:val="22"/>
          <w:vertAlign w:val="subscript"/>
        </w:rPr>
        <w:t>prem</w:t>
      </w:r>
      <w:r w:rsidRPr="00FA62EA">
        <w:rPr>
          <w:rFonts w:eastAsiaTheme="minorHAnsi"/>
          <w:sz w:val="22"/>
          <w:szCs w:val="22"/>
        </w:rPr>
        <w:t>;</w:t>
      </w:r>
    </w:p>
    <w:p w:rsidR="00FA62EA" w:rsidRPr="00FA62EA" w:rsidRDefault="00FA62EA" w:rsidP="00FA62EA">
      <w:pPr>
        <w:spacing w:before="0" w:line="240" w:lineRule="auto"/>
        <w:jc w:val="left"/>
        <w:rPr>
          <w:rFonts w:eastAsiaTheme="minorHAnsi"/>
          <w:b/>
          <w:sz w:val="22"/>
          <w:szCs w:val="22"/>
        </w:rPr>
      </w:pPr>
      <w:r w:rsidRPr="00FA62EA">
        <w:rPr>
          <w:rFonts w:eastAsiaTheme="minorHAnsi"/>
          <w:sz w:val="22"/>
          <w:szCs w:val="22"/>
        </w:rPr>
        <w:tab/>
      </w:r>
      <w:r w:rsidRPr="00FA62EA">
        <w:rPr>
          <w:rFonts w:eastAsiaTheme="minorHAnsi"/>
          <w:sz w:val="22"/>
          <w:szCs w:val="22"/>
        </w:rPr>
        <w:tab/>
      </w:r>
      <w:r w:rsidRPr="00FA62EA">
        <w:rPr>
          <w:rFonts w:eastAsiaTheme="minorHAnsi"/>
          <w:b/>
          <w:sz w:val="22"/>
          <w:szCs w:val="22"/>
        </w:rPr>
        <w:t>end</w:t>
      </w:r>
    </w:p>
    <w:p w:rsidR="00FA62EA" w:rsidRPr="00FA62EA" w:rsidRDefault="00FA62EA" w:rsidP="00FA62EA">
      <w:pPr>
        <w:spacing w:before="0" w:line="240" w:lineRule="auto"/>
        <w:jc w:val="left"/>
        <w:rPr>
          <w:rFonts w:eastAsiaTheme="minorHAnsi"/>
          <w:b/>
          <w:i/>
          <w:sz w:val="22"/>
          <w:szCs w:val="22"/>
          <w:lang w:val="en-US"/>
        </w:rPr>
      </w:pPr>
    </w:p>
    <w:p w:rsidR="00FA62EA" w:rsidRPr="00FA62EA" w:rsidRDefault="00FA62EA" w:rsidP="00FA62EA">
      <w:pPr>
        <w:spacing w:before="0" w:line="240" w:lineRule="auto"/>
        <w:jc w:val="left"/>
        <w:rPr>
          <w:rFonts w:eastAsiaTheme="minorHAnsi"/>
          <w:sz w:val="22"/>
          <w:szCs w:val="22"/>
        </w:rPr>
      </w:pPr>
      <w:r w:rsidRPr="00FA62EA">
        <w:rPr>
          <w:rFonts w:eastAsiaTheme="minorHAnsi"/>
          <w:b/>
          <w:sz w:val="22"/>
          <w:szCs w:val="22"/>
          <w:lang w:val="en-US"/>
        </w:rPr>
        <w:tab/>
      </w:r>
      <w:r w:rsidRPr="00FA62EA">
        <w:rPr>
          <w:rFonts w:eastAsiaTheme="minorHAnsi"/>
          <w:b/>
          <w:sz w:val="22"/>
          <w:szCs w:val="22"/>
          <w:lang w:val="en-US"/>
        </w:rPr>
        <w:tab/>
      </w:r>
      <w:r w:rsidRPr="00FA62EA">
        <w:rPr>
          <w:rFonts w:eastAsiaTheme="minorHAnsi"/>
          <w:sz w:val="22"/>
          <w:szCs w:val="22"/>
        </w:rPr>
        <w:t>x</w:t>
      </w:r>
      <w:r w:rsidRPr="00FA62EA">
        <w:rPr>
          <w:rFonts w:eastAsiaTheme="minorHAnsi"/>
          <w:sz w:val="22"/>
          <w:szCs w:val="22"/>
          <w:vertAlign w:val="subscript"/>
        </w:rPr>
        <w:t>m</w:t>
      </w:r>
      <w:r w:rsidRPr="00FA62EA">
        <w:rPr>
          <w:rFonts w:eastAsiaTheme="minorHAnsi"/>
          <w:sz w:val="22"/>
          <w:szCs w:val="22"/>
        </w:rPr>
        <w:t xml:space="preserve"> = </w:t>
      </w:r>
      <w:r w:rsidRPr="00FA62EA">
        <w:rPr>
          <w:rFonts w:eastAsiaTheme="minorHAnsi"/>
          <w:i/>
          <w:sz w:val="22"/>
          <w:szCs w:val="22"/>
        </w:rPr>
        <w:t>matica(m</w:t>
      </w:r>
      <w:r w:rsidRPr="00FA62EA">
        <w:rPr>
          <w:rFonts w:eastAsiaTheme="minorHAnsi"/>
          <w:sz w:val="22"/>
          <w:szCs w:val="22"/>
        </w:rPr>
        <w:t>,</w:t>
      </w:r>
      <w:r w:rsidRPr="00FA62EA">
        <w:rPr>
          <w:rFonts w:eastAsiaTheme="minorHAnsi"/>
          <w:i/>
          <w:sz w:val="22"/>
          <w:szCs w:val="22"/>
        </w:rPr>
        <w:t xml:space="preserve"> pocetStlpcov)</w:t>
      </w:r>
      <w:r w:rsidRPr="00FA62EA">
        <w:rPr>
          <w:rFonts w:eastAsiaTheme="minorHAnsi"/>
          <w:sz w:val="22"/>
          <w:szCs w:val="22"/>
        </w:rPr>
        <w:t xml:space="preserve"> - </w:t>
      </w:r>
      <w:r w:rsidRPr="00FA62EA">
        <w:rPr>
          <w:rFonts w:eastAsiaTheme="minorHAnsi"/>
          <w:i/>
          <w:sz w:val="22"/>
          <w:szCs w:val="22"/>
        </w:rPr>
        <w:t>lavaStrana</w:t>
      </w:r>
      <w:r w:rsidRPr="00FA62EA">
        <w:rPr>
          <w:rFonts w:eastAsiaTheme="minorHAnsi"/>
          <w:sz w:val="22"/>
          <w:szCs w:val="22"/>
        </w:rPr>
        <w:t>;</w:t>
      </w:r>
    </w:p>
    <w:p w:rsidR="00FA62EA" w:rsidRPr="00FA62EA" w:rsidRDefault="00FA62EA" w:rsidP="00FA62EA">
      <w:pPr>
        <w:spacing w:before="0" w:line="240" w:lineRule="auto"/>
        <w:jc w:val="left"/>
        <w:rPr>
          <w:rFonts w:eastAsiaTheme="minorHAnsi"/>
          <w:sz w:val="22"/>
          <w:szCs w:val="22"/>
          <w:lang w:val="en-US"/>
        </w:rPr>
      </w:pPr>
      <w:r w:rsidRPr="00FA62EA">
        <w:rPr>
          <w:rFonts w:eastAsiaTheme="minorHAnsi"/>
          <w:b/>
          <w:i/>
          <w:sz w:val="22"/>
          <w:szCs w:val="22"/>
          <w:lang w:val="en-US"/>
        </w:rPr>
        <w:tab/>
      </w:r>
      <w:r w:rsidRPr="00FA62EA">
        <w:rPr>
          <w:rFonts w:eastAsiaTheme="minorHAnsi"/>
          <w:b/>
          <w:i/>
          <w:sz w:val="22"/>
          <w:szCs w:val="22"/>
          <w:lang w:val="en-US"/>
        </w:rPr>
        <w:tab/>
      </w:r>
      <w:r w:rsidRPr="00FA62EA">
        <w:rPr>
          <w:rFonts w:eastAsiaTheme="minorHAnsi"/>
          <w:i/>
          <w:sz w:val="22"/>
          <w:szCs w:val="22"/>
          <w:lang w:val="en-US"/>
        </w:rPr>
        <w:t xml:space="preserve">lavaStrana </w:t>
      </w:r>
      <w:r w:rsidRPr="00FA62EA">
        <w:rPr>
          <w:rFonts w:eastAsiaTheme="minorHAnsi"/>
          <w:sz w:val="22"/>
          <w:szCs w:val="22"/>
        </w:rPr>
        <w:t>← 0;</w:t>
      </w:r>
    </w:p>
    <w:p w:rsidR="00FA62EA" w:rsidRDefault="00FA62EA" w:rsidP="003F77BE">
      <w:pPr>
        <w:spacing w:before="0" w:line="240" w:lineRule="auto"/>
        <w:jc w:val="left"/>
        <w:rPr>
          <w:rFonts w:eastAsiaTheme="minorHAnsi"/>
          <w:b/>
          <w:sz w:val="22"/>
          <w:szCs w:val="22"/>
          <w:lang w:val="en-US"/>
        </w:rPr>
      </w:pPr>
      <w:r w:rsidRPr="00FA62EA">
        <w:rPr>
          <w:rFonts w:eastAsiaTheme="minorHAnsi"/>
          <w:b/>
          <w:sz w:val="22"/>
          <w:szCs w:val="22"/>
          <w:lang w:val="en-US"/>
        </w:rPr>
        <w:tab/>
        <w:t>end</w:t>
      </w:r>
    </w:p>
    <w:p w:rsidR="003F77BE" w:rsidRPr="003F77BE" w:rsidRDefault="003F77BE" w:rsidP="003F77BE">
      <w:pPr>
        <w:spacing w:before="0" w:line="240" w:lineRule="auto"/>
        <w:jc w:val="left"/>
        <w:rPr>
          <w:rFonts w:eastAsiaTheme="minorHAnsi"/>
          <w:b/>
          <w:sz w:val="22"/>
          <w:szCs w:val="22"/>
          <w:lang w:val="en-US"/>
        </w:rPr>
      </w:pPr>
    </w:p>
    <w:p w:rsidR="005C4392" w:rsidRDefault="005C4392" w:rsidP="009B7DF3">
      <w:pPr>
        <w:pStyle w:val="PodNadpisKapitolyII"/>
      </w:pPr>
      <w:bookmarkStart w:id="76" w:name="_Toc325024093"/>
      <w:bookmarkStart w:id="77" w:name="_Toc325667154"/>
      <w:r w:rsidRPr="005C4392">
        <w:t>Algo</w:t>
      </w:r>
      <w:r>
        <w:t>ritmus pre modifikovanú Gaussovu</w:t>
      </w:r>
      <w:r w:rsidRPr="005C4392">
        <w:t xml:space="preserve"> eliminačnú metódu s</w:t>
      </w:r>
      <w:r w:rsidR="001222F8">
        <w:t xml:space="preserve"> čiastočným </w:t>
      </w:r>
      <w:r w:rsidRPr="005C4392">
        <w:t>výberom hlavného prvku</w:t>
      </w:r>
      <w:bookmarkEnd w:id="76"/>
      <w:bookmarkEnd w:id="77"/>
    </w:p>
    <w:p w:rsidR="00B10421" w:rsidRPr="00B10421" w:rsidRDefault="00B10421" w:rsidP="00B10421">
      <w:pPr>
        <w:spacing w:before="0" w:line="240" w:lineRule="auto"/>
        <w:jc w:val="left"/>
        <w:rPr>
          <w:rFonts w:eastAsiaTheme="minorHAnsi"/>
          <w:b/>
          <w:sz w:val="22"/>
          <w:szCs w:val="22"/>
          <w:lang w:val="en-US"/>
        </w:rPr>
      </w:pPr>
      <w:r w:rsidRPr="00B10421">
        <w:rPr>
          <w:rFonts w:eastAsiaTheme="minorHAnsi"/>
          <w:sz w:val="22"/>
          <w:szCs w:val="22"/>
        </w:rPr>
        <w:br/>
      </w:r>
      <w:r w:rsidRPr="00B10421">
        <w:rPr>
          <w:rFonts w:eastAsiaTheme="minorHAnsi"/>
          <w:b/>
          <w:sz w:val="22"/>
          <w:szCs w:val="22"/>
        </w:rPr>
        <w:t>comment</w:t>
      </w:r>
      <w:r w:rsidRPr="00B10421">
        <w:rPr>
          <w:rFonts w:eastAsiaTheme="minorHAnsi"/>
          <w:sz w:val="22"/>
          <w:szCs w:val="22"/>
        </w:rPr>
        <w:t xml:space="preserve"> vykonaj priamy chod vratane preusporiadania riadkov</w:t>
      </w:r>
      <w:r w:rsidRPr="00B10421">
        <w:rPr>
          <w:rFonts w:eastAsiaTheme="minorHAnsi"/>
          <w:sz w:val="22"/>
          <w:szCs w:val="22"/>
        </w:rPr>
        <w:br/>
      </w:r>
      <w:r w:rsidRPr="00B10421">
        <w:rPr>
          <w:rFonts w:eastAsiaTheme="minorHAnsi"/>
          <w:b/>
          <w:sz w:val="22"/>
          <w:szCs w:val="22"/>
        </w:rPr>
        <w:t xml:space="preserve">for </w:t>
      </w:r>
      <w:r w:rsidRPr="00B10421">
        <w:rPr>
          <w:rFonts w:eastAsiaTheme="minorHAnsi"/>
          <w:i/>
          <w:sz w:val="22"/>
          <w:szCs w:val="22"/>
        </w:rPr>
        <w:t>i</w:t>
      </w:r>
      <w:r w:rsidRPr="00B10421">
        <w:rPr>
          <w:rFonts w:eastAsiaTheme="minorHAnsi"/>
          <w:sz w:val="22"/>
          <w:szCs w:val="22"/>
        </w:rPr>
        <w:t xml:space="preserve">←1 </w:t>
      </w:r>
      <w:r w:rsidRPr="00B10421">
        <w:rPr>
          <w:rFonts w:eastAsiaTheme="minorHAnsi"/>
          <w:b/>
          <w:sz w:val="22"/>
          <w:szCs w:val="22"/>
        </w:rPr>
        <w:t>step</w:t>
      </w:r>
      <w:r w:rsidRPr="00B10421">
        <w:rPr>
          <w:rFonts w:eastAsiaTheme="minorHAnsi"/>
          <w:sz w:val="22"/>
          <w:szCs w:val="22"/>
        </w:rPr>
        <w:t xml:space="preserve"> 1</w:t>
      </w:r>
      <w:r w:rsidRPr="00B10421">
        <w:rPr>
          <w:rFonts w:eastAsiaTheme="minorHAnsi"/>
          <w:i/>
          <w:sz w:val="22"/>
          <w:szCs w:val="22"/>
        </w:rPr>
        <w:t xml:space="preserve"> </w:t>
      </w:r>
      <w:r w:rsidRPr="00B10421">
        <w:rPr>
          <w:rFonts w:eastAsiaTheme="minorHAnsi"/>
          <w:b/>
          <w:sz w:val="22"/>
          <w:szCs w:val="22"/>
        </w:rPr>
        <w:t>until</w:t>
      </w:r>
      <w:r w:rsidRPr="00B10421">
        <w:rPr>
          <w:rFonts w:eastAsiaTheme="minorHAnsi"/>
          <w:sz w:val="22"/>
          <w:szCs w:val="22"/>
        </w:rPr>
        <w:t xml:space="preserve"> </w:t>
      </w:r>
      <w:r w:rsidRPr="00B10421">
        <w:rPr>
          <w:rFonts w:eastAsiaTheme="minorHAnsi"/>
          <w:i/>
          <w:sz w:val="22"/>
          <w:szCs w:val="22"/>
        </w:rPr>
        <w:t>i</w:t>
      </w:r>
      <w:r w:rsidRPr="00B10421">
        <w:rPr>
          <w:rFonts w:eastAsiaTheme="minorHAnsi"/>
          <w:sz w:val="22"/>
          <w:szCs w:val="22"/>
          <w:lang w:val="en-US"/>
        </w:rPr>
        <w:t>&lt;</w:t>
      </w:r>
      <w:r w:rsidRPr="00B10421">
        <w:rPr>
          <w:rFonts w:eastAsiaTheme="minorHAnsi"/>
          <w:i/>
          <w:sz w:val="22"/>
          <w:szCs w:val="22"/>
          <w:lang w:val="en-US"/>
        </w:rPr>
        <w:t>pocetRiadkov</w:t>
      </w:r>
      <w:r w:rsidRPr="00B10421">
        <w:rPr>
          <w:rFonts w:eastAsiaTheme="minorHAnsi"/>
          <w:sz w:val="22"/>
          <w:szCs w:val="22"/>
          <w:lang w:val="en-US"/>
        </w:rPr>
        <w:t xml:space="preserve"> </w:t>
      </w:r>
      <w:r w:rsidRPr="00B10421">
        <w:rPr>
          <w:rFonts w:eastAsiaTheme="minorHAnsi"/>
          <w:b/>
          <w:sz w:val="22"/>
          <w:szCs w:val="22"/>
          <w:lang w:val="en-US"/>
        </w:rPr>
        <w:t>do</w:t>
      </w:r>
    </w:p>
    <w:p w:rsidR="00B10421" w:rsidRPr="00B10421" w:rsidRDefault="00B10421" w:rsidP="00B10421">
      <w:pPr>
        <w:spacing w:before="0" w:line="240" w:lineRule="auto"/>
        <w:jc w:val="left"/>
        <w:rPr>
          <w:rFonts w:eastAsiaTheme="minorHAnsi"/>
          <w:b/>
          <w:sz w:val="22"/>
          <w:szCs w:val="22"/>
          <w:lang w:val="en-US"/>
        </w:rPr>
      </w:pPr>
      <w:r w:rsidRPr="00B10421">
        <w:rPr>
          <w:rFonts w:eastAsiaTheme="minorHAnsi"/>
          <w:b/>
          <w:sz w:val="22"/>
          <w:szCs w:val="22"/>
          <w:lang w:val="en-US"/>
        </w:rPr>
        <w:tab/>
        <w:t>begin</w:t>
      </w:r>
    </w:p>
    <w:p w:rsidR="004F1784" w:rsidRDefault="00B10421" w:rsidP="00B10421">
      <w:pPr>
        <w:spacing w:before="0" w:line="240" w:lineRule="auto"/>
        <w:ind w:left="1410"/>
        <w:jc w:val="left"/>
        <w:rPr>
          <w:rFonts w:eastAsiaTheme="minorHAnsi"/>
          <w:sz w:val="22"/>
          <w:szCs w:val="22"/>
          <w:lang w:val="en-US"/>
        </w:rPr>
      </w:pPr>
      <w:r w:rsidRPr="00B10421">
        <w:rPr>
          <w:rFonts w:eastAsiaTheme="minorHAnsi"/>
          <w:b/>
          <w:sz w:val="22"/>
          <w:szCs w:val="22"/>
          <w:lang w:val="en-US"/>
        </w:rPr>
        <w:t>comment</w:t>
      </w:r>
      <w:r w:rsidRPr="00B10421">
        <w:rPr>
          <w:rFonts w:eastAsiaTheme="minorHAnsi"/>
          <w:sz w:val="22"/>
          <w:szCs w:val="22"/>
          <w:lang w:val="en-US"/>
        </w:rPr>
        <w:t xml:space="preserve"> preusporiadaj riadky, ak prvok na diagonale nie je </w:t>
      </w:r>
    </w:p>
    <w:p w:rsidR="00B10421" w:rsidRPr="00B10421" w:rsidRDefault="00B10421" w:rsidP="00B10421">
      <w:pPr>
        <w:spacing w:before="0" w:line="240" w:lineRule="auto"/>
        <w:ind w:left="1410"/>
        <w:jc w:val="left"/>
        <w:rPr>
          <w:rFonts w:eastAsiaTheme="minorHAnsi"/>
          <w:sz w:val="22"/>
          <w:szCs w:val="22"/>
          <w:lang w:val="en-US"/>
        </w:rPr>
      </w:pPr>
      <w:r w:rsidRPr="00B10421">
        <w:rPr>
          <w:rFonts w:eastAsiaTheme="minorHAnsi"/>
          <w:b/>
          <w:sz w:val="22"/>
          <w:szCs w:val="22"/>
          <w:lang w:val="en-US"/>
        </w:rPr>
        <w:t>comment</w:t>
      </w:r>
      <w:r w:rsidRPr="00B10421">
        <w:rPr>
          <w:rFonts w:eastAsiaTheme="minorHAnsi"/>
          <w:sz w:val="22"/>
          <w:szCs w:val="22"/>
          <w:lang w:val="en-US"/>
        </w:rPr>
        <w:t xml:space="preserve"> maximalnym v absolutnej hodnote</w:t>
      </w:r>
    </w:p>
    <w:p w:rsidR="00B10421" w:rsidRPr="00B10421" w:rsidRDefault="00B10421" w:rsidP="00B10421">
      <w:pPr>
        <w:spacing w:before="0" w:line="240" w:lineRule="auto"/>
        <w:ind w:left="1410"/>
        <w:jc w:val="left"/>
        <w:rPr>
          <w:rFonts w:eastAsiaTheme="minorHAnsi"/>
          <w:sz w:val="22"/>
          <w:szCs w:val="22"/>
        </w:rPr>
      </w:pPr>
      <w:r w:rsidRPr="00B10421">
        <w:rPr>
          <w:rFonts w:eastAsiaTheme="minorHAnsi"/>
          <w:b/>
          <w:sz w:val="22"/>
          <w:szCs w:val="22"/>
          <w:lang w:val="en-US"/>
        </w:rPr>
        <w:tab/>
      </w:r>
      <w:r w:rsidRPr="00B10421">
        <w:rPr>
          <w:rFonts w:eastAsiaTheme="minorHAnsi"/>
          <w:i/>
          <w:sz w:val="22"/>
          <w:szCs w:val="22"/>
          <w:lang w:val="en-US"/>
        </w:rPr>
        <w:t>islargest</w:t>
      </w:r>
      <w:r w:rsidRPr="00B10421">
        <w:rPr>
          <w:rFonts w:eastAsiaTheme="minorHAnsi"/>
          <w:sz w:val="22"/>
          <w:szCs w:val="22"/>
          <w:lang w:val="en-US"/>
        </w:rPr>
        <w:t xml:space="preserve"> </w:t>
      </w:r>
      <w:r w:rsidRPr="00B10421">
        <w:rPr>
          <w:rFonts w:eastAsiaTheme="minorHAnsi"/>
          <w:sz w:val="22"/>
          <w:szCs w:val="22"/>
        </w:rPr>
        <w:t>← isDiagElemMax(</w:t>
      </w:r>
      <w:r w:rsidRPr="00B10421">
        <w:rPr>
          <w:rFonts w:eastAsiaTheme="minorHAnsi"/>
          <w:i/>
          <w:sz w:val="22"/>
          <w:szCs w:val="22"/>
        </w:rPr>
        <w:t>i</w:t>
      </w:r>
      <w:r w:rsidRPr="00B10421">
        <w:rPr>
          <w:rFonts w:eastAsiaTheme="minorHAnsi"/>
          <w:sz w:val="22"/>
          <w:szCs w:val="22"/>
        </w:rPr>
        <w:t>);</w:t>
      </w:r>
    </w:p>
    <w:p w:rsidR="00B10421" w:rsidRPr="00B10421" w:rsidRDefault="00B10421" w:rsidP="00B10421">
      <w:pPr>
        <w:spacing w:before="0" w:line="240" w:lineRule="auto"/>
        <w:ind w:left="1410"/>
        <w:jc w:val="left"/>
        <w:rPr>
          <w:rFonts w:eastAsiaTheme="minorHAnsi"/>
          <w:sz w:val="22"/>
          <w:szCs w:val="22"/>
        </w:rPr>
      </w:pPr>
      <w:r w:rsidRPr="00B10421">
        <w:rPr>
          <w:rFonts w:eastAsiaTheme="minorHAnsi"/>
          <w:b/>
          <w:sz w:val="22"/>
          <w:szCs w:val="22"/>
        </w:rPr>
        <w:t xml:space="preserve">if </w:t>
      </w:r>
      <w:r w:rsidRPr="00B10421">
        <w:rPr>
          <w:rFonts w:eastAsiaTheme="minorHAnsi"/>
          <w:i/>
          <w:sz w:val="22"/>
          <w:szCs w:val="22"/>
          <w:lang w:val="en-US"/>
        </w:rPr>
        <w:t>islargest</w:t>
      </w:r>
      <w:r w:rsidRPr="00B10421">
        <w:rPr>
          <w:rFonts w:eastAsiaTheme="minorHAnsi"/>
          <w:i/>
          <w:sz w:val="22"/>
          <w:szCs w:val="22"/>
        </w:rPr>
        <w:t xml:space="preserve"> </w:t>
      </w:r>
      <w:r w:rsidRPr="00B10421">
        <w:rPr>
          <w:rFonts w:eastAsiaTheme="minorHAnsi"/>
          <w:sz w:val="22"/>
          <w:szCs w:val="22"/>
        </w:rPr>
        <w:t xml:space="preserve">= FALSE </w:t>
      </w:r>
      <w:r w:rsidRPr="00B10421">
        <w:rPr>
          <w:rFonts w:eastAsiaTheme="minorHAnsi"/>
          <w:b/>
          <w:sz w:val="22"/>
          <w:szCs w:val="22"/>
        </w:rPr>
        <w:t>then</w:t>
      </w:r>
      <w:r w:rsidRPr="00B10421">
        <w:rPr>
          <w:rFonts w:eastAsiaTheme="minorHAnsi"/>
          <w:sz w:val="22"/>
          <w:szCs w:val="22"/>
        </w:rPr>
        <w:t xml:space="preserve"> reorganizeMatrix(</w:t>
      </w:r>
      <w:r w:rsidRPr="00B10421">
        <w:rPr>
          <w:rFonts w:eastAsiaTheme="minorHAnsi"/>
          <w:i/>
          <w:sz w:val="22"/>
          <w:szCs w:val="22"/>
        </w:rPr>
        <w:t>i</w:t>
      </w:r>
      <w:r w:rsidRPr="00B10421">
        <w:rPr>
          <w:rFonts w:eastAsiaTheme="minorHAnsi"/>
          <w:sz w:val="22"/>
          <w:szCs w:val="22"/>
        </w:rPr>
        <w:t>);</w:t>
      </w:r>
      <w:r w:rsidRPr="00B10421">
        <w:rPr>
          <w:rFonts w:eastAsiaTheme="minorHAnsi"/>
          <w:b/>
          <w:sz w:val="22"/>
          <w:szCs w:val="22"/>
        </w:rPr>
        <w:br/>
      </w:r>
    </w:p>
    <w:p w:rsidR="00B10421" w:rsidRPr="00B10421" w:rsidRDefault="00B10421" w:rsidP="00B10421">
      <w:pPr>
        <w:spacing w:before="0" w:line="240" w:lineRule="auto"/>
        <w:jc w:val="left"/>
        <w:rPr>
          <w:rFonts w:eastAsiaTheme="minorHAnsi"/>
          <w:sz w:val="22"/>
          <w:szCs w:val="22"/>
          <w:lang w:val="en-US"/>
        </w:rPr>
      </w:pPr>
      <w:r w:rsidRPr="00B10421">
        <w:rPr>
          <w:rFonts w:eastAsiaTheme="minorHAnsi"/>
          <w:b/>
          <w:sz w:val="22"/>
          <w:szCs w:val="22"/>
          <w:lang w:val="en-US"/>
        </w:rPr>
        <w:tab/>
      </w:r>
      <w:r w:rsidRPr="00B10421">
        <w:rPr>
          <w:rFonts w:eastAsiaTheme="minorHAnsi"/>
          <w:b/>
          <w:sz w:val="22"/>
          <w:szCs w:val="22"/>
          <w:lang w:val="en-US"/>
        </w:rPr>
        <w:tab/>
        <w:t>comment</w:t>
      </w:r>
      <w:r w:rsidRPr="00B10421">
        <w:rPr>
          <w:rFonts w:eastAsiaTheme="minorHAnsi"/>
          <w:sz w:val="22"/>
          <w:szCs w:val="22"/>
          <w:lang w:val="en-US"/>
        </w:rPr>
        <w:t xml:space="preserve"> predel veduci riadok hodnotou na diagonale</w:t>
      </w:r>
    </w:p>
    <w:p w:rsidR="00B10421" w:rsidRPr="00B10421" w:rsidRDefault="00B10421" w:rsidP="00B10421">
      <w:pPr>
        <w:spacing w:before="0" w:line="240" w:lineRule="auto"/>
        <w:jc w:val="left"/>
        <w:rPr>
          <w:rFonts w:eastAsiaTheme="minorHAnsi"/>
          <w:b/>
          <w:sz w:val="22"/>
          <w:szCs w:val="22"/>
          <w:lang w:val="en-US"/>
        </w:rPr>
      </w:pPr>
      <w:r w:rsidRPr="00B10421">
        <w:rPr>
          <w:rFonts w:eastAsiaTheme="minorHAnsi"/>
          <w:sz w:val="22"/>
          <w:szCs w:val="22"/>
          <w:lang w:val="en-US"/>
        </w:rPr>
        <w:tab/>
      </w:r>
      <w:r w:rsidRPr="00B10421">
        <w:rPr>
          <w:rFonts w:eastAsiaTheme="minorHAnsi"/>
          <w:sz w:val="22"/>
          <w:szCs w:val="22"/>
          <w:lang w:val="en-US"/>
        </w:rPr>
        <w:tab/>
      </w:r>
      <w:r w:rsidRPr="00B10421">
        <w:rPr>
          <w:rFonts w:eastAsiaTheme="minorHAnsi"/>
          <w:b/>
          <w:sz w:val="22"/>
          <w:szCs w:val="22"/>
        </w:rPr>
        <w:t xml:space="preserve">for </w:t>
      </w:r>
      <w:r w:rsidRPr="00B10421">
        <w:rPr>
          <w:rFonts w:eastAsiaTheme="minorHAnsi"/>
          <w:i/>
          <w:sz w:val="22"/>
          <w:szCs w:val="22"/>
        </w:rPr>
        <w:t>j</w:t>
      </w:r>
      <w:r w:rsidRPr="00B10421">
        <w:rPr>
          <w:rFonts w:eastAsiaTheme="minorHAnsi"/>
          <w:sz w:val="22"/>
          <w:szCs w:val="22"/>
        </w:rPr>
        <w:t xml:space="preserve">←1 </w:t>
      </w:r>
      <w:r w:rsidRPr="00B10421">
        <w:rPr>
          <w:rFonts w:eastAsiaTheme="minorHAnsi"/>
          <w:b/>
          <w:sz w:val="22"/>
          <w:szCs w:val="22"/>
        </w:rPr>
        <w:t>step</w:t>
      </w:r>
      <w:r w:rsidRPr="00B10421">
        <w:rPr>
          <w:rFonts w:eastAsiaTheme="minorHAnsi"/>
          <w:sz w:val="22"/>
          <w:szCs w:val="22"/>
        </w:rPr>
        <w:t xml:space="preserve"> 1</w:t>
      </w:r>
      <w:r w:rsidRPr="00B10421">
        <w:rPr>
          <w:rFonts w:eastAsiaTheme="minorHAnsi"/>
          <w:i/>
          <w:sz w:val="22"/>
          <w:szCs w:val="22"/>
        </w:rPr>
        <w:t xml:space="preserve"> </w:t>
      </w:r>
      <w:r w:rsidRPr="00B10421">
        <w:rPr>
          <w:rFonts w:eastAsiaTheme="minorHAnsi"/>
          <w:b/>
          <w:sz w:val="22"/>
          <w:szCs w:val="22"/>
        </w:rPr>
        <w:t>until</w:t>
      </w:r>
      <w:r w:rsidRPr="00B10421">
        <w:rPr>
          <w:rFonts w:eastAsiaTheme="minorHAnsi"/>
          <w:sz w:val="22"/>
          <w:szCs w:val="22"/>
        </w:rPr>
        <w:t xml:space="preserve"> </w:t>
      </w:r>
      <w:r w:rsidRPr="00B10421">
        <w:rPr>
          <w:rFonts w:eastAsiaTheme="minorHAnsi"/>
          <w:i/>
          <w:sz w:val="22"/>
          <w:szCs w:val="22"/>
        </w:rPr>
        <w:t xml:space="preserve">j </w:t>
      </w:r>
      <w:r w:rsidRPr="00B10421">
        <w:rPr>
          <w:rFonts w:eastAsiaTheme="minorHAnsi"/>
          <w:sz w:val="22"/>
          <w:szCs w:val="22"/>
          <w:lang w:val="en-US"/>
        </w:rPr>
        <w:t>&lt;=</w:t>
      </w:r>
      <w:r w:rsidRPr="00B10421">
        <w:rPr>
          <w:rFonts w:eastAsiaTheme="minorHAnsi"/>
          <w:i/>
          <w:sz w:val="22"/>
          <w:szCs w:val="22"/>
        </w:rPr>
        <w:t xml:space="preserve"> pocetStlpcov</w:t>
      </w:r>
      <w:r w:rsidRPr="00B10421">
        <w:rPr>
          <w:rFonts w:eastAsiaTheme="minorHAnsi"/>
          <w:sz w:val="22"/>
          <w:szCs w:val="22"/>
          <w:lang w:val="en-US"/>
        </w:rPr>
        <w:t xml:space="preserve"> </w:t>
      </w:r>
      <w:r w:rsidRPr="00B10421">
        <w:rPr>
          <w:rFonts w:eastAsiaTheme="minorHAnsi"/>
          <w:b/>
          <w:sz w:val="22"/>
          <w:szCs w:val="22"/>
          <w:lang w:val="en-US"/>
        </w:rPr>
        <w:t>do</w:t>
      </w:r>
    </w:p>
    <w:p w:rsidR="00B10421" w:rsidRPr="00B10421" w:rsidRDefault="00B10421" w:rsidP="00B10421">
      <w:pPr>
        <w:spacing w:before="0" w:line="240" w:lineRule="auto"/>
        <w:jc w:val="left"/>
        <w:rPr>
          <w:rFonts w:eastAsiaTheme="minorHAnsi"/>
          <w:sz w:val="22"/>
          <w:szCs w:val="22"/>
        </w:rPr>
      </w:pPr>
      <w:r w:rsidRPr="00B10421">
        <w:rPr>
          <w:rFonts w:eastAsiaTheme="minorHAnsi"/>
          <w:b/>
          <w:sz w:val="22"/>
          <w:szCs w:val="22"/>
          <w:lang w:val="en-US"/>
        </w:rPr>
        <w:tab/>
      </w:r>
      <w:r w:rsidRPr="00B10421">
        <w:rPr>
          <w:rFonts w:eastAsiaTheme="minorHAnsi"/>
          <w:b/>
          <w:sz w:val="22"/>
          <w:szCs w:val="22"/>
          <w:lang w:val="en-US"/>
        </w:rPr>
        <w:tab/>
      </w:r>
      <w:r w:rsidRPr="00B10421">
        <w:rPr>
          <w:rFonts w:eastAsiaTheme="minorHAnsi"/>
          <w:b/>
          <w:sz w:val="22"/>
          <w:szCs w:val="22"/>
          <w:lang w:val="en-US"/>
        </w:rPr>
        <w:tab/>
        <w:t xml:space="preserve">matica(i,j) </w:t>
      </w:r>
      <w:r w:rsidRPr="00B10421">
        <w:rPr>
          <w:rFonts w:eastAsiaTheme="minorHAnsi"/>
          <w:sz w:val="22"/>
          <w:szCs w:val="22"/>
        </w:rPr>
        <w:t>← matica(</w:t>
      </w:r>
      <w:r w:rsidRPr="00B10421">
        <w:rPr>
          <w:rFonts w:eastAsiaTheme="minorHAnsi"/>
          <w:i/>
          <w:sz w:val="22"/>
          <w:szCs w:val="22"/>
        </w:rPr>
        <w:t>i</w:t>
      </w:r>
      <w:r w:rsidRPr="00B10421">
        <w:rPr>
          <w:rFonts w:eastAsiaTheme="minorHAnsi"/>
          <w:sz w:val="22"/>
          <w:szCs w:val="22"/>
        </w:rPr>
        <w:t>,</w:t>
      </w:r>
      <w:r w:rsidRPr="00B10421">
        <w:rPr>
          <w:rFonts w:eastAsiaTheme="minorHAnsi"/>
          <w:i/>
          <w:sz w:val="22"/>
          <w:szCs w:val="22"/>
        </w:rPr>
        <w:t>j</w:t>
      </w:r>
      <w:r w:rsidRPr="00B10421">
        <w:rPr>
          <w:rFonts w:eastAsiaTheme="minorHAnsi"/>
          <w:sz w:val="22"/>
          <w:szCs w:val="22"/>
        </w:rPr>
        <w:t>): matica(</w:t>
      </w:r>
      <w:r w:rsidRPr="00B10421">
        <w:rPr>
          <w:rFonts w:eastAsiaTheme="minorHAnsi"/>
          <w:i/>
          <w:sz w:val="22"/>
          <w:szCs w:val="22"/>
        </w:rPr>
        <w:t>i</w:t>
      </w:r>
      <w:r w:rsidRPr="00B10421">
        <w:rPr>
          <w:rFonts w:eastAsiaTheme="minorHAnsi"/>
          <w:sz w:val="22"/>
          <w:szCs w:val="22"/>
        </w:rPr>
        <w:t>,</w:t>
      </w:r>
      <w:r w:rsidRPr="00B10421">
        <w:rPr>
          <w:rFonts w:eastAsiaTheme="minorHAnsi"/>
          <w:i/>
          <w:sz w:val="22"/>
          <w:szCs w:val="22"/>
        </w:rPr>
        <w:t>i</w:t>
      </w:r>
      <w:r w:rsidRPr="00B10421">
        <w:rPr>
          <w:rFonts w:eastAsiaTheme="minorHAnsi"/>
          <w:sz w:val="22"/>
          <w:szCs w:val="22"/>
        </w:rPr>
        <w:t>);</w:t>
      </w:r>
      <w:r w:rsidRPr="00B10421">
        <w:rPr>
          <w:rFonts w:eastAsiaTheme="minorHAnsi"/>
          <w:sz w:val="22"/>
          <w:szCs w:val="22"/>
        </w:rPr>
        <w:br/>
      </w:r>
    </w:p>
    <w:p w:rsidR="00B10421" w:rsidRPr="00B10421" w:rsidRDefault="00B10421" w:rsidP="00B10421">
      <w:pPr>
        <w:spacing w:before="0" w:line="240" w:lineRule="auto"/>
        <w:ind w:left="1416"/>
        <w:jc w:val="left"/>
        <w:rPr>
          <w:rFonts w:eastAsiaTheme="minorHAnsi"/>
          <w:sz w:val="22"/>
          <w:szCs w:val="22"/>
        </w:rPr>
      </w:pPr>
      <w:r w:rsidRPr="00B10421">
        <w:rPr>
          <w:rFonts w:eastAsiaTheme="minorHAnsi"/>
          <w:b/>
          <w:sz w:val="22"/>
          <w:szCs w:val="22"/>
        </w:rPr>
        <w:t>comment</w:t>
      </w:r>
      <w:r w:rsidRPr="00B10421">
        <w:rPr>
          <w:rFonts w:eastAsiaTheme="minorHAnsi"/>
          <w:sz w:val="22"/>
          <w:szCs w:val="22"/>
        </w:rPr>
        <w:t xml:space="preserve"> ku kazdemu riadku </w:t>
      </w:r>
      <w:r w:rsidRPr="00B10421">
        <w:rPr>
          <w:rFonts w:eastAsiaTheme="minorHAnsi"/>
          <w:i/>
          <w:sz w:val="22"/>
          <w:szCs w:val="22"/>
        </w:rPr>
        <w:t>k</w:t>
      </w:r>
      <w:r w:rsidRPr="00B10421">
        <w:rPr>
          <w:rFonts w:eastAsiaTheme="minorHAnsi"/>
          <w:sz w:val="22"/>
          <w:szCs w:val="22"/>
        </w:rPr>
        <w:t xml:space="preserve"> pod veducim pripocitaj </w:t>
      </w:r>
      <w:r w:rsidRPr="00B10421">
        <w:rPr>
          <w:rFonts w:eastAsiaTheme="minorHAnsi"/>
          <w:sz w:val="22"/>
          <w:szCs w:val="22"/>
        </w:rPr>
        <w:br/>
      </w:r>
      <w:r w:rsidRPr="00B10421">
        <w:rPr>
          <w:rFonts w:eastAsiaTheme="minorHAnsi"/>
          <w:b/>
          <w:sz w:val="22"/>
          <w:szCs w:val="22"/>
        </w:rPr>
        <w:t>comment</w:t>
      </w:r>
      <w:r w:rsidRPr="00B10421">
        <w:rPr>
          <w:rFonts w:eastAsiaTheme="minorHAnsi"/>
          <w:sz w:val="22"/>
          <w:szCs w:val="22"/>
        </w:rPr>
        <w:t xml:space="preserve"> -1 x </w:t>
      </w:r>
      <w:r w:rsidRPr="00B10421">
        <w:rPr>
          <w:rFonts w:eastAsiaTheme="minorHAnsi"/>
          <w:i/>
          <w:sz w:val="22"/>
          <w:szCs w:val="22"/>
        </w:rPr>
        <w:t>matica(k,i)</w:t>
      </w:r>
      <w:r w:rsidRPr="00B10421">
        <w:rPr>
          <w:rFonts w:eastAsiaTheme="minorHAnsi"/>
          <w:sz w:val="22"/>
          <w:szCs w:val="22"/>
        </w:rPr>
        <w:t xml:space="preserve">nasobok veduceho riadku </w:t>
      </w:r>
      <w:r w:rsidRPr="00B10421">
        <w:rPr>
          <w:rFonts w:eastAsiaTheme="minorHAnsi"/>
          <w:i/>
          <w:sz w:val="22"/>
          <w:szCs w:val="22"/>
        </w:rPr>
        <w:t>i</w:t>
      </w:r>
      <w:r w:rsidRPr="00B10421">
        <w:rPr>
          <w:rFonts w:eastAsiaTheme="minorHAnsi"/>
          <w:sz w:val="22"/>
          <w:szCs w:val="22"/>
        </w:rPr>
        <w:t xml:space="preserve"> </w:t>
      </w:r>
    </w:p>
    <w:p w:rsidR="00B10421" w:rsidRPr="00B10421" w:rsidRDefault="00B10421" w:rsidP="00B10421">
      <w:pPr>
        <w:spacing w:before="0" w:line="240" w:lineRule="auto"/>
        <w:jc w:val="left"/>
        <w:rPr>
          <w:rFonts w:eastAsiaTheme="minorHAnsi"/>
          <w:b/>
          <w:sz w:val="22"/>
          <w:szCs w:val="22"/>
          <w:lang w:val="en-US"/>
        </w:rPr>
      </w:pPr>
      <w:r w:rsidRPr="00B10421">
        <w:rPr>
          <w:rFonts w:eastAsiaTheme="minorHAnsi"/>
          <w:sz w:val="22"/>
          <w:szCs w:val="22"/>
        </w:rPr>
        <w:tab/>
      </w:r>
      <w:r w:rsidRPr="00B10421">
        <w:rPr>
          <w:rFonts w:eastAsiaTheme="minorHAnsi"/>
          <w:sz w:val="22"/>
          <w:szCs w:val="22"/>
        </w:rPr>
        <w:tab/>
      </w:r>
      <w:r w:rsidRPr="00B10421">
        <w:rPr>
          <w:rFonts w:eastAsiaTheme="minorHAnsi"/>
          <w:b/>
          <w:sz w:val="22"/>
          <w:szCs w:val="22"/>
        </w:rPr>
        <w:t xml:space="preserve">for </w:t>
      </w:r>
      <w:r w:rsidRPr="00B10421">
        <w:rPr>
          <w:rFonts w:eastAsiaTheme="minorHAnsi"/>
          <w:i/>
          <w:sz w:val="22"/>
          <w:szCs w:val="22"/>
        </w:rPr>
        <w:t>k</w:t>
      </w:r>
      <w:r w:rsidRPr="00B10421">
        <w:rPr>
          <w:rFonts w:eastAsiaTheme="minorHAnsi"/>
          <w:sz w:val="22"/>
          <w:szCs w:val="22"/>
        </w:rPr>
        <w:t>←</w:t>
      </w:r>
      <w:r w:rsidRPr="00B10421">
        <w:rPr>
          <w:rFonts w:eastAsiaTheme="minorHAnsi"/>
          <w:i/>
          <w:sz w:val="22"/>
          <w:szCs w:val="22"/>
        </w:rPr>
        <w:t>i+1</w:t>
      </w:r>
      <w:r w:rsidRPr="00B10421">
        <w:rPr>
          <w:rFonts w:eastAsiaTheme="minorHAnsi"/>
          <w:sz w:val="22"/>
          <w:szCs w:val="22"/>
        </w:rPr>
        <w:t xml:space="preserve"> </w:t>
      </w:r>
      <w:r w:rsidRPr="00B10421">
        <w:rPr>
          <w:rFonts w:eastAsiaTheme="minorHAnsi"/>
          <w:b/>
          <w:sz w:val="22"/>
          <w:szCs w:val="22"/>
        </w:rPr>
        <w:t>step</w:t>
      </w:r>
      <w:r w:rsidRPr="00B10421">
        <w:rPr>
          <w:rFonts w:eastAsiaTheme="minorHAnsi"/>
          <w:sz w:val="22"/>
          <w:szCs w:val="22"/>
        </w:rPr>
        <w:t xml:space="preserve"> 1</w:t>
      </w:r>
      <w:r w:rsidRPr="00B10421">
        <w:rPr>
          <w:rFonts w:eastAsiaTheme="minorHAnsi"/>
          <w:i/>
          <w:sz w:val="22"/>
          <w:szCs w:val="22"/>
        </w:rPr>
        <w:t xml:space="preserve"> </w:t>
      </w:r>
      <w:r w:rsidRPr="00B10421">
        <w:rPr>
          <w:rFonts w:eastAsiaTheme="minorHAnsi"/>
          <w:b/>
          <w:sz w:val="22"/>
          <w:szCs w:val="22"/>
        </w:rPr>
        <w:t>until</w:t>
      </w:r>
      <w:r w:rsidRPr="00B10421">
        <w:rPr>
          <w:rFonts w:eastAsiaTheme="minorHAnsi"/>
          <w:sz w:val="22"/>
          <w:szCs w:val="22"/>
        </w:rPr>
        <w:t xml:space="preserve"> </w:t>
      </w:r>
      <w:r w:rsidRPr="00B10421">
        <w:rPr>
          <w:rFonts w:eastAsiaTheme="minorHAnsi"/>
          <w:i/>
          <w:sz w:val="22"/>
          <w:szCs w:val="22"/>
        </w:rPr>
        <w:t xml:space="preserve">k </w:t>
      </w:r>
      <w:r w:rsidRPr="00B10421">
        <w:rPr>
          <w:rFonts w:eastAsiaTheme="minorHAnsi"/>
          <w:sz w:val="22"/>
          <w:szCs w:val="22"/>
          <w:lang w:val="en-US"/>
        </w:rPr>
        <w:t xml:space="preserve">&lt;= </w:t>
      </w:r>
      <w:r w:rsidRPr="00B10421">
        <w:rPr>
          <w:rFonts w:eastAsiaTheme="minorHAnsi"/>
          <w:i/>
          <w:sz w:val="22"/>
          <w:szCs w:val="22"/>
          <w:lang w:val="en-US"/>
        </w:rPr>
        <w:t>pocetRiadkov</w:t>
      </w:r>
      <w:r w:rsidRPr="00B10421">
        <w:rPr>
          <w:rFonts w:eastAsiaTheme="minorHAnsi"/>
          <w:sz w:val="22"/>
          <w:szCs w:val="22"/>
          <w:lang w:val="en-US"/>
        </w:rPr>
        <w:t xml:space="preserve"> </w:t>
      </w:r>
      <w:r w:rsidRPr="00B10421">
        <w:rPr>
          <w:rFonts w:eastAsiaTheme="minorHAnsi"/>
          <w:b/>
          <w:sz w:val="22"/>
          <w:szCs w:val="22"/>
          <w:lang w:val="en-US"/>
        </w:rPr>
        <w:t>do</w:t>
      </w:r>
    </w:p>
    <w:p w:rsidR="00B10421" w:rsidRPr="00B10421" w:rsidRDefault="00B10421" w:rsidP="00B10421">
      <w:pPr>
        <w:spacing w:before="0" w:line="240" w:lineRule="auto"/>
        <w:ind w:left="2127"/>
        <w:jc w:val="left"/>
        <w:rPr>
          <w:rFonts w:eastAsiaTheme="minorHAnsi"/>
          <w:i/>
          <w:sz w:val="22"/>
          <w:szCs w:val="22"/>
        </w:rPr>
      </w:pPr>
      <w:r w:rsidRPr="00B10421">
        <w:rPr>
          <w:rFonts w:eastAsiaTheme="minorHAnsi"/>
          <w:b/>
          <w:sz w:val="22"/>
          <w:szCs w:val="22"/>
          <w:lang w:val="en-US"/>
        </w:rPr>
        <w:t>begin</w:t>
      </w:r>
    </w:p>
    <w:p w:rsidR="00B10421" w:rsidRPr="00B10421" w:rsidRDefault="00B10421" w:rsidP="00B10421">
      <w:pPr>
        <w:spacing w:before="0" w:line="240" w:lineRule="auto"/>
        <w:ind w:left="2127" w:firstLine="705"/>
        <w:jc w:val="left"/>
        <w:rPr>
          <w:rFonts w:eastAsiaTheme="minorHAnsi"/>
          <w:b/>
          <w:sz w:val="22"/>
          <w:szCs w:val="22"/>
          <w:lang w:val="en-US"/>
        </w:rPr>
      </w:pPr>
      <w:r w:rsidRPr="00B10421">
        <w:rPr>
          <w:rFonts w:eastAsiaTheme="minorHAnsi"/>
          <w:b/>
          <w:sz w:val="22"/>
          <w:szCs w:val="22"/>
        </w:rPr>
        <w:t>comment</w:t>
      </w:r>
      <w:r w:rsidRPr="00B10421">
        <w:rPr>
          <w:rFonts w:eastAsiaTheme="minorHAnsi"/>
          <w:sz w:val="22"/>
          <w:szCs w:val="22"/>
        </w:rPr>
        <w:t xml:space="preserve"> skopiruj povodny veduci riadok</w:t>
      </w:r>
    </w:p>
    <w:p w:rsidR="00B10421" w:rsidRPr="00B10421" w:rsidRDefault="00B10421" w:rsidP="00B10421">
      <w:pPr>
        <w:spacing w:before="0" w:line="240" w:lineRule="auto"/>
        <w:ind w:left="2832" w:firstLine="3"/>
        <w:jc w:val="left"/>
        <w:rPr>
          <w:rFonts w:eastAsiaTheme="minorHAnsi"/>
          <w:i/>
          <w:sz w:val="22"/>
          <w:szCs w:val="22"/>
        </w:rPr>
      </w:pPr>
      <w:r w:rsidRPr="00B10421">
        <w:rPr>
          <w:rFonts w:eastAsiaTheme="minorHAnsi"/>
          <w:i/>
          <w:sz w:val="22"/>
          <w:szCs w:val="22"/>
        </w:rPr>
        <w:t>veduciRiadok</w:t>
      </w:r>
      <w:r w:rsidRPr="00B10421">
        <w:rPr>
          <w:rFonts w:eastAsiaTheme="minorHAnsi"/>
          <w:sz w:val="22"/>
          <w:szCs w:val="22"/>
        </w:rPr>
        <w:t xml:space="preserve"> ← </w:t>
      </w:r>
      <w:r w:rsidRPr="00B10421">
        <w:rPr>
          <w:rFonts w:eastAsiaTheme="minorHAnsi"/>
          <w:i/>
          <w:sz w:val="22"/>
          <w:szCs w:val="22"/>
        </w:rPr>
        <w:t>matica(i);</w:t>
      </w:r>
      <w:r w:rsidRPr="00B10421">
        <w:rPr>
          <w:rFonts w:eastAsiaTheme="minorHAnsi"/>
          <w:i/>
          <w:sz w:val="22"/>
          <w:szCs w:val="22"/>
        </w:rPr>
        <w:br/>
      </w:r>
      <w:r w:rsidRPr="00B10421">
        <w:rPr>
          <w:rFonts w:eastAsiaTheme="minorHAnsi"/>
          <w:b/>
          <w:sz w:val="22"/>
          <w:szCs w:val="22"/>
          <w:lang w:val="en-US"/>
        </w:rPr>
        <w:br/>
        <w:t>comment</w:t>
      </w:r>
      <w:r w:rsidRPr="00B10421">
        <w:rPr>
          <w:rFonts w:eastAsiaTheme="minorHAnsi"/>
          <w:sz w:val="22"/>
          <w:szCs w:val="22"/>
          <w:lang w:val="en-US"/>
        </w:rPr>
        <w:t xml:space="preserve"> vynasob ho hodnotou </w:t>
      </w:r>
      <w:r w:rsidRPr="00B10421">
        <w:rPr>
          <w:rFonts w:eastAsiaTheme="minorHAnsi"/>
          <w:sz w:val="22"/>
          <w:szCs w:val="22"/>
        </w:rPr>
        <w:t>-1 x </w:t>
      </w:r>
      <w:r w:rsidRPr="00B10421">
        <w:rPr>
          <w:rFonts w:eastAsiaTheme="minorHAnsi"/>
          <w:i/>
          <w:sz w:val="22"/>
          <w:szCs w:val="22"/>
        </w:rPr>
        <w:t>matica(k,i)</w:t>
      </w:r>
    </w:p>
    <w:p w:rsidR="00B10421" w:rsidRPr="00B10421" w:rsidRDefault="00B10421" w:rsidP="00B10421">
      <w:pPr>
        <w:spacing w:before="0" w:line="240" w:lineRule="auto"/>
        <w:ind w:left="2832" w:firstLine="3"/>
        <w:jc w:val="left"/>
        <w:rPr>
          <w:rFonts w:eastAsiaTheme="minorHAnsi"/>
          <w:i/>
          <w:sz w:val="22"/>
          <w:szCs w:val="22"/>
        </w:rPr>
      </w:pPr>
      <w:r w:rsidRPr="00B10421">
        <w:rPr>
          <w:rFonts w:eastAsiaTheme="minorHAnsi"/>
          <w:i/>
          <w:sz w:val="22"/>
          <w:szCs w:val="22"/>
        </w:rPr>
        <w:t>veduciRiadok</w:t>
      </w:r>
      <w:r w:rsidRPr="00B10421">
        <w:rPr>
          <w:rFonts w:eastAsiaTheme="minorHAnsi"/>
          <w:sz w:val="22"/>
          <w:szCs w:val="22"/>
        </w:rPr>
        <w:t xml:space="preserve"> ← </w:t>
      </w:r>
      <w:r w:rsidRPr="00B10421">
        <w:rPr>
          <w:rFonts w:eastAsiaTheme="minorHAnsi"/>
          <w:i/>
          <w:sz w:val="22"/>
          <w:szCs w:val="22"/>
        </w:rPr>
        <w:t>veduciRiadok</w:t>
      </w:r>
      <w:r w:rsidRPr="00B10421">
        <w:rPr>
          <w:rFonts w:eastAsiaTheme="minorHAnsi"/>
          <w:sz w:val="22"/>
          <w:szCs w:val="22"/>
        </w:rPr>
        <w:t xml:space="preserve"> * </w:t>
      </w:r>
      <w:r w:rsidRPr="00B10421">
        <w:rPr>
          <w:rFonts w:eastAsiaTheme="minorHAnsi"/>
          <w:i/>
          <w:sz w:val="22"/>
          <w:szCs w:val="22"/>
        </w:rPr>
        <w:t>(</w:t>
      </w:r>
      <w:r w:rsidRPr="00B10421">
        <w:rPr>
          <w:rFonts w:eastAsiaTheme="minorHAnsi"/>
          <w:sz w:val="22"/>
          <w:szCs w:val="22"/>
        </w:rPr>
        <w:t>-1 x </w:t>
      </w:r>
      <w:r w:rsidRPr="00B10421">
        <w:rPr>
          <w:rFonts w:eastAsiaTheme="minorHAnsi"/>
          <w:i/>
          <w:sz w:val="22"/>
          <w:szCs w:val="22"/>
        </w:rPr>
        <w:t>matica(k,i))</w:t>
      </w:r>
      <w:r w:rsidRPr="00B10421">
        <w:rPr>
          <w:rFonts w:eastAsiaTheme="minorHAnsi"/>
          <w:sz w:val="22"/>
          <w:szCs w:val="22"/>
        </w:rPr>
        <w:t>;</w:t>
      </w:r>
    </w:p>
    <w:p w:rsidR="00B10421" w:rsidRPr="00B10421" w:rsidRDefault="00B10421" w:rsidP="00B10421">
      <w:pPr>
        <w:spacing w:before="0" w:line="240" w:lineRule="auto"/>
        <w:ind w:left="2832" w:firstLine="3"/>
        <w:jc w:val="left"/>
        <w:rPr>
          <w:rFonts w:eastAsiaTheme="minorHAnsi"/>
          <w:sz w:val="22"/>
          <w:szCs w:val="22"/>
        </w:rPr>
      </w:pPr>
      <w:r w:rsidRPr="00B10421">
        <w:rPr>
          <w:rFonts w:eastAsiaTheme="minorHAnsi"/>
          <w:b/>
          <w:sz w:val="22"/>
          <w:szCs w:val="22"/>
        </w:rPr>
        <w:br/>
        <w:t>comment</w:t>
      </w:r>
      <w:r w:rsidRPr="00B10421">
        <w:rPr>
          <w:rFonts w:eastAsiaTheme="minorHAnsi"/>
          <w:sz w:val="22"/>
          <w:szCs w:val="22"/>
        </w:rPr>
        <w:t xml:space="preserve"> scitaj veduci riadok a </w:t>
      </w:r>
      <w:r w:rsidRPr="00B10421">
        <w:rPr>
          <w:rFonts w:eastAsiaTheme="minorHAnsi"/>
          <w:i/>
          <w:sz w:val="22"/>
          <w:szCs w:val="22"/>
        </w:rPr>
        <w:t>k</w:t>
      </w:r>
      <w:r w:rsidRPr="00B10421">
        <w:rPr>
          <w:rFonts w:eastAsiaTheme="minorHAnsi"/>
          <w:sz w:val="22"/>
          <w:szCs w:val="22"/>
        </w:rPr>
        <w:t>-ty riadok</w:t>
      </w:r>
    </w:p>
    <w:p w:rsidR="00B10421" w:rsidRPr="00B10421" w:rsidRDefault="00B10421" w:rsidP="00B10421">
      <w:pPr>
        <w:spacing w:before="0" w:line="240" w:lineRule="auto"/>
        <w:ind w:left="2832" w:firstLine="3"/>
        <w:jc w:val="left"/>
        <w:rPr>
          <w:rFonts w:eastAsiaTheme="minorHAnsi"/>
          <w:sz w:val="22"/>
          <w:szCs w:val="22"/>
        </w:rPr>
      </w:pPr>
      <w:r w:rsidRPr="00B10421">
        <w:rPr>
          <w:rFonts w:eastAsiaTheme="minorHAnsi"/>
          <w:i/>
          <w:sz w:val="22"/>
          <w:szCs w:val="22"/>
        </w:rPr>
        <w:t xml:space="preserve">matica(k) </w:t>
      </w:r>
      <w:r w:rsidRPr="00B10421">
        <w:rPr>
          <w:rFonts w:eastAsiaTheme="minorHAnsi"/>
          <w:sz w:val="22"/>
          <w:szCs w:val="22"/>
        </w:rPr>
        <w:t xml:space="preserve">← </w:t>
      </w:r>
      <w:r w:rsidRPr="00B10421">
        <w:rPr>
          <w:rFonts w:eastAsiaTheme="minorHAnsi"/>
          <w:i/>
          <w:sz w:val="22"/>
          <w:szCs w:val="22"/>
        </w:rPr>
        <w:t>veduciRiadok</w:t>
      </w:r>
      <w:r w:rsidRPr="00B10421">
        <w:rPr>
          <w:rFonts w:eastAsiaTheme="minorHAnsi"/>
          <w:sz w:val="22"/>
          <w:szCs w:val="22"/>
        </w:rPr>
        <w:t xml:space="preserve"> + </w:t>
      </w:r>
      <w:r w:rsidRPr="00B10421">
        <w:rPr>
          <w:rFonts w:eastAsiaTheme="minorHAnsi"/>
          <w:i/>
          <w:sz w:val="22"/>
          <w:szCs w:val="22"/>
        </w:rPr>
        <w:t>matica(k)</w:t>
      </w:r>
      <w:r w:rsidRPr="00B10421">
        <w:rPr>
          <w:rFonts w:eastAsiaTheme="minorHAnsi"/>
          <w:sz w:val="22"/>
          <w:szCs w:val="22"/>
        </w:rPr>
        <w:t>;</w:t>
      </w:r>
    </w:p>
    <w:p w:rsidR="00B10421" w:rsidRPr="00B10421" w:rsidRDefault="00B10421" w:rsidP="00B10421">
      <w:pPr>
        <w:spacing w:before="0" w:line="240" w:lineRule="auto"/>
        <w:jc w:val="left"/>
        <w:rPr>
          <w:rFonts w:eastAsiaTheme="minorHAnsi"/>
          <w:i/>
          <w:sz w:val="22"/>
          <w:szCs w:val="22"/>
          <w:lang w:val="en-US"/>
        </w:rPr>
      </w:pPr>
      <w:r w:rsidRPr="00B10421">
        <w:rPr>
          <w:rFonts w:eastAsiaTheme="minorHAnsi"/>
          <w:b/>
          <w:sz w:val="22"/>
          <w:szCs w:val="22"/>
          <w:lang w:val="en-US"/>
        </w:rPr>
        <w:tab/>
      </w:r>
      <w:r w:rsidRPr="00B10421">
        <w:rPr>
          <w:rFonts w:eastAsiaTheme="minorHAnsi"/>
          <w:b/>
          <w:sz w:val="22"/>
          <w:szCs w:val="22"/>
          <w:lang w:val="en-US"/>
        </w:rPr>
        <w:tab/>
      </w:r>
      <w:r w:rsidRPr="00B10421">
        <w:rPr>
          <w:rFonts w:eastAsiaTheme="minorHAnsi"/>
          <w:b/>
          <w:sz w:val="22"/>
          <w:szCs w:val="22"/>
          <w:lang w:val="en-US"/>
        </w:rPr>
        <w:tab/>
        <w:t>end</w:t>
      </w:r>
    </w:p>
    <w:p w:rsidR="00B10421" w:rsidRPr="00B10421" w:rsidRDefault="00B10421" w:rsidP="00B10421">
      <w:pPr>
        <w:spacing w:before="0" w:line="240" w:lineRule="auto"/>
        <w:jc w:val="left"/>
        <w:rPr>
          <w:rFonts w:eastAsiaTheme="minorHAnsi"/>
          <w:b/>
          <w:sz w:val="22"/>
          <w:szCs w:val="22"/>
          <w:lang w:val="en-US"/>
        </w:rPr>
      </w:pPr>
      <w:r w:rsidRPr="00B10421">
        <w:rPr>
          <w:rFonts w:eastAsiaTheme="minorHAnsi"/>
          <w:b/>
          <w:sz w:val="22"/>
          <w:szCs w:val="22"/>
          <w:lang w:val="en-US"/>
        </w:rPr>
        <w:tab/>
        <w:t>end</w:t>
      </w:r>
    </w:p>
    <w:p w:rsidR="00B10421" w:rsidRPr="00B10421" w:rsidRDefault="00B10421" w:rsidP="00B10421">
      <w:pPr>
        <w:spacing w:before="0" w:line="240" w:lineRule="auto"/>
        <w:jc w:val="left"/>
        <w:rPr>
          <w:rFonts w:eastAsiaTheme="minorHAnsi"/>
          <w:b/>
          <w:sz w:val="22"/>
          <w:szCs w:val="22"/>
          <w:lang w:val="en-US"/>
        </w:rPr>
      </w:pPr>
    </w:p>
    <w:p w:rsidR="00B10421" w:rsidRPr="00B10421" w:rsidRDefault="00B10421" w:rsidP="00B10421">
      <w:pPr>
        <w:spacing w:before="0" w:line="240" w:lineRule="auto"/>
        <w:jc w:val="left"/>
        <w:rPr>
          <w:rFonts w:eastAsiaTheme="minorHAnsi"/>
          <w:b/>
          <w:sz w:val="22"/>
          <w:szCs w:val="22"/>
          <w:lang w:val="en-US"/>
        </w:rPr>
      </w:pPr>
      <w:r w:rsidRPr="00B10421">
        <w:rPr>
          <w:rFonts w:eastAsiaTheme="minorHAnsi"/>
          <w:b/>
          <w:sz w:val="22"/>
          <w:szCs w:val="22"/>
        </w:rPr>
        <w:t>comment</w:t>
      </w:r>
      <w:r w:rsidRPr="00B10421">
        <w:rPr>
          <w:rFonts w:eastAsiaTheme="minorHAnsi"/>
          <w:sz w:val="22"/>
          <w:szCs w:val="22"/>
        </w:rPr>
        <w:t xml:space="preserve"> vykonaj spatny chod</w:t>
      </w:r>
    </w:p>
    <w:p w:rsidR="00B10421" w:rsidRPr="00B10421" w:rsidRDefault="00B10421" w:rsidP="00B10421">
      <w:pPr>
        <w:spacing w:before="0" w:line="240" w:lineRule="auto"/>
        <w:jc w:val="left"/>
        <w:rPr>
          <w:rFonts w:eastAsiaTheme="minorHAnsi"/>
          <w:sz w:val="22"/>
          <w:szCs w:val="22"/>
          <w:lang w:val="en-US"/>
        </w:rPr>
      </w:pPr>
      <w:r w:rsidRPr="00B10421">
        <w:rPr>
          <w:rFonts w:eastAsiaTheme="minorHAnsi"/>
          <w:b/>
          <w:sz w:val="22"/>
          <w:szCs w:val="22"/>
          <w:lang w:val="en-US"/>
        </w:rPr>
        <w:t>comment</w:t>
      </w:r>
      <w:r w:rsidRPr="00B10421">
        <w:rPr>
          <w:rFonts w:eastAsiaTheme="minorHAnsi"/>
          <w:sz w:val="22"/>
          <w:szCs w:val="22"/>
          <w:lang w:val="en-US"/>
        </w:rPr>
        <w:t xml:space="preserve"> vypocitaj neznamu x</w:t>
      </w:r>
      <w:r w:rsidRPr="00B10421">
        <w:rPr>
          <w:rFonts w:eastAsiaTheme="minorHAnsi"/>
          <w:sz w:val="22"/>
          <w:szCs w:val="22"/>
          <w:vertAlign w:val="subscript"/>
          <w:lang w:val="en-US"/>
        </w:rPr>
        <w:t>n</w:t>
      </w:r>
    </w:p>
    <w:p w:rsidR="00B10421" w:rsidRDefault="00B10421" w:rsidP="00B10421">
      <w:pPr>
        <w:spacing w:before="0" w:line="240" w:lineRule="auto"/>
        <w:jc w:val="left"/>
        <w:rPr>
          <w:rFonts w:eastAsiaTheme="minorHAnsi"/>
          <w:sz w:val="22"/>
          <w:szCs w:val="22"/>
        </w:rPr>
      </w:pPr>
      <w:r w:rsidRPr="00B10421">
        <w:rPr>
          <w:rFonts w:eastAsiaTheme="minorHAnsi"/>
          <w:sz w:val="22"/>
          <w:szCs w:val="22"/>
          <w:lang w:val="en-US"/>
        </w:rPr>
        <w:t>x</w:t>
      </w:r>
      <w:r w:rsidRPr="00B10421">
        <w:rPr>
          <w:rFonts w:eastAsiaTheme="minorHAnsi"/>
          <w:sz w:val="22"/>
          <w:szCs w:val="22"/>
          <w:vertAlign w:val="subscript"/>
          <w:lang w:val="en-US"/>
        </w:rPr>
        <w:t xml:space="preserve">n </w:t>
      </w:r>
      <w:r w:rsidRPr="00B10421">
        <w:rPr>
          <w:rFonts w:eastAsiaTheme="minorHAnsi"/>
          <w:sz w:val="22"/>
          <w:szCs w:val="22"/>
        </w:rPr>
        <w:t xml:space="preserve">← </w:t>
      </w:r>
      <w:r w:rsidRPr="00B10421">
        <w:rPr>
          <w:rFonts w:eastAsiaTheme="minorHAnsi"/>
          <w:i/>
          <w:sz w:val="22"/>
          <w:szCs w:val="22"/>
        </w:rPr>
        <w:t>matica(pocetRiadkov</w:t>
      </w:r>
      <w:r w:rsidRPr="00B10421">
        <w:rPr>
          <w:rFonts w:eastAsiaTheme="minorHAnsi"/>
          <w:sz w:val="22"/>
          <w:szCs w:val="22"/>
        </w:rPr>
        <w:t>,</w:t>
      </w:r>
      <w:r w:rsidRPr="00B10421">
        <w:rPr>
          <w:rFonts w:eastAsiaTheme="minorHAnsi"/>
          <w:i/>
          <w:sz w:val="22"/>
          <w:szCs w:val="22"/>
        </w:rPr>
        <w:t xml:space="preserve"> pocetStlpcov) </w:t>
      </w:r>
      <w:r w:rsidRPr="00B10421">
        <w:rPr>
          <w:rFonts w:eastAsiaTheme="minorHAnsi"/>
          <w:sz w:val="22"/>
          <w:szCs w:val="22"/>
        </w:rPr>
        <w:t xml:space="preserve">: </w:t>
      </w:r>
      <w:r w:rsidRPr="00B10421">
        <w:rPr>
          <w:rFonts w:eastAsiaTheme="minorHAnsi"/>
          <w:i/>
          <w:sz w:val="22"/>
          <w:szCs w:val="22"/>
        </w:rPr>
        <w:t>matica(pocetRiadkov</w:t>
      </w:r>
      <w:r w:rsidRPr="00B10421">
        <w:rPr>
          <w:rFonts w:eastAsiaTheme="minorHAnsi"/>
          <w:sz w:val="22"/>
          <w:szCs w:val="22"/>
        </w:rPr>
        <w:t>,</w:t>
      </w:r>
      <w:r w:rsidRPr="00B10421">
        <w:rPr>
          <w:rFonts w:eastAsiaTheme="minorHAnsi"/>
          <w:i/>
          <w:sz w:val="22"/>
          <w:szCs w:val="22"/>
        </w:rPr>
        <w:t xml:space="preserve"> pocetStlpcov)</w:t>
      </w:r>
      <w:r w:rsidRPr="00B10421">
        <w:rPr>
          <w:rFonts w:eastAsiaTheme="minorHAnsi"/>
          <w:sz w:val="22"/>
          <w:szCs w:val="22"/>
        </w:rPr>
        <w:t>;</w:t>
      </w:r>
      <w:r w:rsidRPr="00B10421">
        <w:rPr>
          <w:rFonts w:eastAsiaTheme="minorHAnsi"/>
          <w:sz w:val="22"/>
          <w:szCs w:val="22"/>
        </w:rPr>
        <w:br/>
      </w:r>
    </w:p>
    <w:p w:rsidR="008B76A2" w:rsidRDefault="008B76A2" w:rsidP="00B10421">
      <w:pPr>
        <w:spacing w:before="0" w:line="240" w:lineRule="auto"/>
        <w:jc w:val="left"/>
        <w:rPr>
          <w:rFonts w:eastAsiaTheme="minorHAnsi"/>
          <w:sz w:val="22"/>
          <w:szCs w:val="22"/>
        </w:rPr>
      </w:pPr>
    </w:p>
    <w:p w:rsidR="008B76A2" w:rsidRPr="00B10421" w:rsidRDefault="008B76A2" w:rsidP="00B10421">
      <w:pPr>
        <w:spacing w:before="0" w:line="240" w:lineRule="auto"/>
        <w:jc w:val="left"/>
        <w:rPr>
          <w:rFonts w:eastAsiaTheme="minorHAnsi"/>
          <w:sz w:val="22"/>
          <w:szCs w:val="22"/>
        </w:rPr>
      </w:pPr>
    </w:p>
    <w:p w:rsidR="00B10421" w:rsidRPr="00B10421" w:rsidRDefault="00B10421" w:rsidP="00B10421">
      <w:pPr>
        <w:spacing w:before="0" w:line="240" w:lineRule="auto"/>
        <w:jc w:val="left"/>
        <w:rPr>
          <w:rFonts w:eastAsiaTheme="minorHAnsi"/>
          <w:sz w:val="22"/>
          <w:szCs w:val="22"/>
        </w:rPr>
      </w:pPr>
      <w:r w:rsidRPr="00B10421">
        <w:rPr>
          <w:rFonts w:eastAsiaTheme="minorHAnsi"/>
          <w:b/>
          <w:sz w:val="22"/>
          <w:szCs w:val="22"/>
        </w:rPr>
        <w:lastRenderedPageBreak/>
        <w:t>comment</w:t>
      </w:r>
      <w:r w:rsidRPr="00B10421">
        <w:rPr>
          <w:rFonts w:eastAsiaTheme="minorHAnsi"/>
          <w:sz w:val="22"/>
          <w:szCs w:val="22"/>
        </w:rPr>
        <w:t xml:space="preserve"> vypocitaj ostatne nezname</w:t>
      </w:r>
    </w:p>
    <w:p w:rsidR="00B10421" w:rsidRPr="00B10421" w:rsidRDefault="00B10421" w:rsidP="00B10421">
      <w:pPr>
        <w:spacing w:before="0" w:line="240" w:lineRule="auto"/>
        <w:jc w:val="left"/>
        <w:rPr>
          <w:rFonts w:eastAsiaTheme="minorHAnsi"/>
          <w:sz w:val="22"/>
          <w:szCs w:val="22"/>
          <w:lang w:val="en-US"/>
        </w:rPr>
      </w:pPr>
      <w:r w:rsidRPr="00B10421">
        <w:rPr>
          <w:rFonts w:eastAsiaTheme="minorHAnsi"/>
          <w:b/>
          <w:sz w:val="22"/>
          <w:szCs w:val="22"/>
        </w:rPr>
        <w:t xml:space="preserve">for </w:t>
      </w:r>
      <w:r w:rsidRPr="00B10421">
        <w:rPr>
          <w:rFonts w:eastAsiaTheme="minorHAnsi"/>
          <w:i/>
          <w:sz w:val="22"/>
          <w:szCs w:val="22"/>
        </w:rPr>
        <w:t>m</w:t>
      </w:r>
      <w:r w:rsidRPr="00B10421">
        <w:rPr>
          <w:rFonts w:eastAsiaTheme="minorHAnsi"/>
          <w:sz w:val="22"/>
          <w:szCs w:val="22"/>
        </w:rPr>
        <w:t>←(</w:t>
      </w:r>
      <w:r w:rsidRPr="00B10421">
        <w:rPr>
          <w:rFonts w:eastAsiaTheme="minorHAnsi"/>
          <w:i/>
          <w:sz w:val="22"/>
          <w:szCs w:val="22"/>
        </w:rPr>
        <w:t>pocetRiadkov</w:t>
      </w:r>
      <w:r w:rsidRPr="00B10421">
        <w:rPr>
          <w:rFonts w:eastAsiaTheme="minorHAnsi"/>
          <w:sz w:val="22"/>
          <w:szCs w:val="22"/>
        </w:rPr>
        <w:t xml:space="preserve">-1) </w:t>
      </w:r>
      <w:r w:rsidRPr="00B10421">
        <w:rPr>
          <w:rFonts w:eastAsiaTheme="minorHAnsi"/>
          <w:b/>
          <w:sz w:val="22"/>
          <w:szCs w:val="22"/>
        </w:rPr>
        <w:t>step</w:t>
      </w:r>
      <w:r w:rsidRPr="00B10421">
        <w:rPr>
          <w:rFonts w:eastAsiaTheme="minorHAnsi"/>
          <w:sz w:val="22"/>
          <w:szCs w:val="22"/>
        </w:rPr>
        <w:t xml:space="preserve"> -1</w:t>
      </w:r>
      <w:r w:rsidRPr="00B10421">
        <w:rPr>
          <w:rFonts w:eastAsiaTheme="minorHAnsi"/>
          <w:i/>
          <w:sz w:val="22"/>
          <w:szCs w:val="22"/>
        </w:rPr>
        <w:t xml:space="preserve"> </w:t>
      </w:r>
      <w:r w:rsidRPr="00B10421">
        <w:rPr>
          <w:rFonts w:eastAsiaTheme="minorHAnsi"/>
          <w:b/>
          <w:sz w:val="22"/>
          <w:szCs w:val="22"/>
        </w:rPr>
        <w:t>until</w:t>
      </w:r>
      <w:r w:rsidRPr="00B10421">
        <w:rPr>
          <w:rFonts w:eastAsiaTheme="minorHAnsi"/>
          <w:sz w:val="22"/>
          <w:szCs w:val="22"/>
        </w:rPr>
        <w:t xml:space="preserve"> </w:t>
      </w:r>
      <w:r w:rsidRPr="00B10421">
        <w:rPr>
          <w:rFonts w:eastAsiaTheme="minorHAnsi"/>
          <w:i/>
          <w:sz w:val="22"/>
          <w:szCs w:val="22"/>
        </w:rPr>
        <w:t>m</w:t>
      </w:r>
      <w:r w:rsidRPr="00B10421">
        <w:rPr>
          <w:rFonts w:eastAsiaTheme="minorHAnsi"/>
          <w:sz w:val="22"/>
          <w:szCs w:val="22"/>
          <w:lang w:val="en-US"/>
        </w:rPr>
        <w:t xml:space="preserve">&gt;=1 </w:t>
      </w:r>
      <w:r w:rsidRPr="00B10421">
        <w:rPr>
          <w:rFonts w:eastAsiaTheme="minorHAnsi"/>
          <w:b/>
          <w:sz w:val="22"/>
          <w:szCs w:val="22"/>
          <w:lang w:val="en-US"/>
        </w:rPr>
        <w:t>do</w:t>
      </w:r>
    </w:p>
    <w:p w:rsidR="00B10421" w:rsidRPr="00B10421" w:rsidRDefault="00B10421" w:rsidP="00B10421">
      <w:pPr>
        <w:spacing w:before="0" w:line="240" w:lineRule="auto"/>
        <w:jc w:val="left"/>
        <w:rPr>
          <w:rFonts w:eastAsiaTheme="minorHAnsi"/>
          <w:b/>
          <w:sz w:val="22"/>
          <w:szCs w:val="22"/>
          <w:lang w:val="en-US"/>
        </w:rPr>
      </w:pPr>
      <w:r w:rsidRPr="00B10421">
        <w:rPr>
          <w:rFonts w:eastAsiaTheme="minorHAnsi"/>
          <w:sz w:val="22"/>
          <w:szCs w:val="22"/>
          <w:lang w:val="en-US"/>
        </w:rPr>
        <w:tab/>
      </w:r>
      <w:r w:rsidRPr="00B10421">
        <w:rPr>
          <w:rFonts w:eastAsiaTheme="minorHAnsi"/>
          <w:b/>
          <w:sz w:val="22"/>
          <w:szCs w:val="22"/>
          <w:lang w:val="en-US"/>
        </w:rPr>
        <w:t>begin</w:t>
      </w:r>
    </w:p>
    <w:p w:rsidR="00B10421" w:rsidRPr="00B10421" w:rsidRDefault="00B10421" w:rsidP="00B10421">
      <w:pPr>
        <w:spacing w:before="0" w:line="240" w:lineRule="auto"/>
        <w:jc w:val="left"/>
        <w:rPr>
          <w:rFonts w:eastAsiaTheme="minorHAnsi"/>
          <w:b/>
          <w:sz w:val="22"/>
          <w:szCs w:val="22"/>
          <w:lang w:val="en-US"/>
        </w:rPr>
      </w:pPr>
      <w:r w:rsidRPr="00B10421">
        <w:rPr>
          <w:rFonts w:eastAsiaTheme="minorHAnsi"/>
          <w:sz w:val="22"/>
          <w:szCs w:val="22"/>
        </w:rPr>
        <w:t xml:space="preserve">        </w:t>
      </w:r>
      <w:r w:rsidRPr="00B10421">
        <w:rPr>
          <w:rFonts w:eastAsiaTheme="minorHAnsi"/>
          <w:b/>
          <w:sz w:val="22"/>
          <w:szCs w:val="22"/>
        </w:rPr>
        <w:t xml:space="preserve">for </w:t>
      </w:r>
      <w:r w:rsidRPr="00B10421">
        <w:rPr>
          <w:rFonts w:eastAsiaTheme="minorHAnsi"/>
          <w:i/>
          <w:sz w:val="22"/>
          <w:szCs w:val="22"/>
        </w:rPr>
        <w:t>prem</w:t>
      </w:r>
      <w:r w:rsidRPr="00B10421">
        <w:rPr>
          <w:rFonts w:eastAsiaTheme="minorHAnsi"/>
          <w:sz w:val="22"/>
          <w:szCs w:val="22"/>
        </w:rPr>
        <w:t>←</w:t>
      </w:r>
      <w:r w:rsidRPr="00B10421">
        <w:rPr>
          <w:rFonts w:eastAsiaTheme="minorHAnsi"/>
          <w:i/>
          <w:sz w:val="22"/>
          <w:szCs w:val="22"/>
        </w:rPr>
        <w:t>m+1</w:t>
      </w:r>
      <w:r w:rsidRPr="00B10421">
        <w:rPr>
          <w:rFonts w:eastAsiaTheme="minorHAnsi"/>
          <w:sz w:val="22"/>
          <w:szCs w:val="22"/>
        </w:rPr>
        <w:t xml:space="preserve"> </w:t>
      </w:r>
      <w:r w:rsidRPr="00B10421">
        <w:rPr>
          <w:rFonts w:eastAsiaTheme="minorHAnsi"/>
          <w:b/>
          <w:sz w:val="22"/>
          <w:szCs w:val="22"/>
        </w:rPr>
        <w:t>step</w:t>
      </w:r>
      <w:r w:rsidRPr="00B10421">
        <w:rPr>
          <w:rFonts w:eastAsiaTheme="minorHAnsi"/>
          <w:sz w:val="22"/>
          <w:szCs w:val="22"/>
        </w:rPr>
        <w:t xml:space="preserve"> 1</w:t>
      </w:r>
      <w:r w:rsidRPr="00B10421">
        <w:rPr>
          <w:rFonts w:eastAsiaTheme="minorHAnsi"/>
          <w:i/>
          <w:sz w:val="22"/>
          <w:szCs w:val="22"/>
        </w:rPr>
        <w:t xml:space="preserve"> </w:t>
      </w:r>
      <w:r w:rsidRPr="00B10421">
        <w:rPr>
          <w:rFonts w:eastAsiaTheme="minorHAnsi"/>
          <w:b/>
          <w:sz w:val="22"/>
          <w:szCs w:val="22"/>
        </w:rPr>
        <w:t>until</w:t>
      </w:r>
      <w:r w:rsidRPr="00B10421">
        <w:rPr>
          <w:rFonts w:eastAsiaTheme="minorHAnsi"/>
          <w:sz w:val="22"/>
          <w:szCs w:val="22"/>
        </w:rPr>
        <w:t xml:space="preserve"> </w:t>
      </w:r>
      <w:r w:rsidRPr="00B10421">
        <w:rPr>
          <w:rFonts w:eastAsiaTheme="minorHAnsi"/>
          <w:i/>
          <w:sz w:val="22"/>
          <w:szCs w:val="22"/>
        </w:rPr>
        <w:t xml:space="preserve">prem </w:t>
      </w:r>
      <w:r w:rsidRPr="00B10421">
        <w:rPr>
          <w:rFonts w:eastAsiaTheme="minorHAnsi"/>
          <w:sz w:val="22"/>
          <w:szCs w:val="22"/>
          <w:lang w:val="en-US"/>
        </w:rPr>
        <w:t xml:space="preserve">&lt;= </w:t>
      </w:r>
      <w:r w:rsidRPr="00B10421">
        <w:rPr>
          <w:rFonts w:eastAsiaTheme="minorHAnsi"/>
          <w:i/>
          <w:sz w:val="22"/>
          <w:szCs w:val="22"/>
          <w:lang w:val="en-US"/>
        </w:rPr>
        <w:t>pocetRiadkov</w:t>
      </w:r>
      <w:r w:rsidRPr="00B10421">
        <w:rPr>
          <w:rFonts w:eastAsiaTheme="minorHAnsi"/>
          <w:sz w:val="22"/>
          <w:szCs w:val="22"/>
          <w:lang w:val="en-US"/>
        </w:rPr>
        <w:t xml:space="preserve"> </w:t>
      </w:r>
      <w:r w:rsidRPr="00B10421">
        <w:rPr>
          <w:rFonts w:eastAsiaTheme="minorHAnsi"/>
          <w:b/>
          <w:sz w:val="22"/>
          <w:szCs w:val="22"/>
          <w:lang w:val="en-US"/>
        </w:rPr>
        <w:t>do</w:t>
      </w:r>
    </w:p>
    <w:p w:rsidR="00B10421" w:rsidRPr="00B10421" w:rsidRDefault="00B10421" w:rsidP="00B10421">
      <w:pPr>
        <w:spacing w:before="0" w:line="240" w:lineRule="auto"/>
        <w:jc w:val="left"/>
        <w:rPr>
          <w:rFonts w:eastAsiaTheme="minorHAnsi"/>
          <w:b/>
          <w:sz w:val="22"/>
          <w:szCs w:val="22"/>
        </w:rPr>
      </w:pPr>
      <w:r w:rsidRPr="00B10421">
        <w:rPr>
          <w:rFonts w:eastAsiaTheme="minorHAnsi"/>
          <w:b/>
          <w:sz w:val="22"/>
          <w:szCs w:val="22"/>
          <w:lang w:val="en-US"/>
        </w:rPr>
        <w:tab/>
      </w:r>
      <w:r w:rsidRPr="00B10421">
        <w:rPr>
          <w:rFonts w:eastAsiaTheme="minorHAnsi"/>
          <w:b/>
          <w:sz w:val="22"/>
          <w:szCs w:val="22"/>
          <w:lang w:val="en-US"/>
        </w:rPr>
        <w:tab/>
        <w:t>begin</w:t>
      </w:r>
    </w:p>
    <w:p w:rsidR="00B10421" w:rsidRPr="00B10421" w:rsidRDefault="00B10421" w:rsidP="00B10421">
      <w:pPr>
        <w:spacing w:before="0" w:line="240" w:lineRule="auto"/>
        <w:jc w:val="left"/>
        <w:rPr>
          <w:rFonts w:eastAsiaTheme="minorHAnsi"/>
          <w:sz w:val="22"/>
          <w:szCs w:val="22"/>
        </w:rPr>
      </w:pPr>
      <w:r w:rsidRPr="00B10421">
        <w:rPr>
          <w:rFonts w:eastAsiaTheme="minorHAnsi"/>
          <w:b/>
          <w:sz w:val="22"/>
          <w:szCs w:val="22"/>
          <w:lang w:val="en-US"/>
        </w:rPr>
        <w:tab/>
      </w:r>
      <w:r w:rsidRPr="00B10421">
        <w:rPr>
          <w:rFonts w:eastAsiaTheme="minorHAnsi"/>
          <w:b/>
          <w:sz w:val="22"/>
          <w:szCs w:val="22"/>
          <w:lang w:val="en-US"/>
        </w:rPr>
        <w:tab/>
      </w:r>
      <w:r w:rsidRPr="00B10421">
        <w:rPr>
          <w:rFonts w:eastAsiaTheme="minorHAnsi"/>
          <w:b/>
          <w:sz w:val="22"/>
          <w:szCs w:val="22"/>
          <w:lang w:val="en-US"/>
        </w:rPr>
        <w:tab/>
      </w:r>
      <w:r w:rsidRPr="00B10421">
        <w:rPr>
          <w:rFonts w:eastAsiaTheme="minorHAnsi"/>
          <w:i/>
          <w:sz w:val="22"/>
          <w:szCs w:val="22"/>
          <w:lang w:val="en-US"/>
        </w:rPr>
        <w:t xml:space="preserve">lavaStrana </w:t>
      </w:r>
      <w:r w:rsidRPr="00B10421">
        <w:rPr>
          <w:rFonts w:eastAsiaTheme="minorHAnsi"/>
          <w:sz w:val="22"/>
          <w:szCs w:val="22"/>
        </w:rPr>
        <w:t xml:space="preserve">← </w:t>
      </w:r>
      <w:r w:rsidRPr="00B10421">
        <w:rPr>
          <w:rFonts w:eastAsiaTheme="minorHAnsi"/>
          <w:i/>
          <w:sz w:val="22"/>
          <w:szCs w:val="22"/>
        </w:rPr>
        <w:t xml:space="preserve">lavaStrana </w:t>
      </w:r>
      <w:r w:rsidRPr="00B10421">
        <w:rPr>
          <w:rFonts w:eastAsiaTheme="minorHAnsi"/>
          <w:sz w:val="22"/>
          <w:szCs w:val="22"/>
        </w:rPr>
        <w:t xml:space="preserve">+ </w:t>
      </w:r>
      <w:r w:rsidRPr="00B10421">
        <w:rPr>
          <w:rFonts w:eastAsiaTheme="minorHAnsi"/>
          <w:i/>
          <w:sz w:val="22"/>
          <w:szCs w:val="22"/>
        </w:rPr>
        <w:t>matica(m</w:t>
      </w:r>
      <w:r w:rsidRPr="00B10421">
        <w:rPr>
          <w:rFonts w:eastAsiaTheme="minorHAnsi"/>
          <w:sz w:val="22"/>
          <w:szCs w:val="22"/>
        </w:rPr>
        <w:t>,</w:t>
      </w:r>
      <w:r w:rsidRPr="00B10421">
        <w:rPr>
          <w:rFonts w:eastAsiaTheme="minorHAnsi"/>
          <w:i/>
          <w:sz w:val="22"/>
          <w:szCs w:val="22"/>
        </w:rPr>
        <w:t>prem)</w:t>
      </w:r>
      <w:r w:rsidRPr="00B10421">
        <w:rPr>
          <w:rFonts w:eastAsiaTheme="minorHAnsi"/>
          <w:sz w:val="22"/>
          <w:szCs w:val="22"/>
        </w:rPr>
        <w:t xml:space="preserve"> * </w:t>
      </w:r>
      <w:r w:rsidRPr="00B10421">
        <w:rPr>
          <w:rFonts w:eastAsiaTheme="minorHAnsi"/>
          <w:i/>
          <w:sz w:val="22"/>
          <w:szCs w:val="22"/>
        </w:rPr>
        <w:t>x</w:t>
      </w:r>
      <w:r w:rsidRPr="00B10421">
        <w:rPr>
          <w:rFonts w:eastAsiaTheme="minorHAnsi"/>
          <w:sz w:val="22"/>
          <w:szCs w:val="22"/>
          <w:vertAlign w:val="subscript"/>
        </w:rPr>
        <w:t>prem</w:t>
      </w:r>
      <w:r w:rsidRPr="00B10421">
        <w:rPr>
          <w:rFonts w:eastAsiaTheme="minorHAnsi"/>
          <w:sz w:val="22"/>
          <w:szCs w:val="22"/>
        </w:rPr>
        <w:t>;</w:t>
      </w:r>
    </w:p>
    <w:p w:rsidR="00B10421" w:rsidRPr="00B10421" w:rsidRDefault="00B10421" w:rsidP="00B10421">
      <w:pPr>
        <w:spacing w:before="0" w:line="240" w:lineRule="auto"/>
        <w:jc w:val="left"/>
        <w:rPr>
          <w:rFonts w:eastAsiaTheme="minorHAnsi"/>
          <w:b/>
          <w:sz w:val="22"/>
          <w:szCs w:val="22"/>
        </w:rPr>
      </w:pPr>
      <w:r w:rsidRPr="00B10421">
        <w:rPr>
          <w:rFonts w:eastAsiaTheme="minorHAnsi"/>
          <w:sz w:val="22"/>
          <w:szCs w:val="22"/>
        </w:rPr>
        <w:tab/>
      </w:r>
      <w:r w:rsidRPr="00B10421">
        <w:rPr>
          <w:rFonts w:eastAsiaTheme="minorHAnsi"/>
          <w:sz w:val="22"/>
          <w:szCs w:val="22"/>
        </w:rPr>
        <w:tab/>
      </w:r>
      <w:r w:rsidRPr="00B10421">
        <w:rPr>
          <w:rFonts w:eastAsiaTheme="minorHAnsi"/>
          <w:b/>
          <w:sz w:val="22"/>
          <w:szCs w:val="22"/>
        </w:rPr>
        <w:t>end</w:t>
      </w:r>
    </w:p>
    <w:p w:rsidR="00B10421" w:rsidRPr="00B10421" w:rsidRDefault="00B10421" w:rsidP="00B10421">
      <w:pPr>
        <w:spacing w:before="0" w:line="240" w:lineRule="auto"/>
        <w:jc w:val="left"/>
        <w:rPr>
          <w:rFonts w:eastAsiaTheme="minorHAnsi"/>
          <w:b/>
          <w:i/>
          <w:sz w:val="22"/>
          <w:szCs w:val="22"/>
          <w:lang w:val="en-US"/>
        </w:rPr>
      </w:pPr>
    </w:p>
    <w:p w:rsidR="00B10421" w:rsidRPr="00B10421" w:rsidRDefault="00B10421" w:rsidP="00B10421">
      <w:pPr>
        <w:spacing w:before="0" w:line="240" w:lineRule="auto"/>
        <w:jc w:val="left"/>
        <w:rPr>
          <w:rFonts w:eastAsiaTheme="minorHAnsi"/>
          <w:sz w:val="22"/>
          <w:szCs w:val="22"/>
        </w:rPr>
      </w:pPr>
      <w:r w:rsidRPr="00B10421">
        <w:rPr>
          <w:rFonts w:eastAsiaTheme="minorHAnsi"/>
          <w:b/>
          <w:sz w:val="22"/>
          <w:szCs w:val="22"/>
          <w:lang w:val="en-US"/>
        </w:rPr>
        <w:tab/>
      </w:r>
      <w:r w:rsidRPr="00B10421">
        <w:rPr>
          <w:rFonts w:eastAsiaTheme="minorHAnsi"/>
          <w:b/>
          <w:sz w:val="22"/>
          <w:szCs w:val="22"/>
          <w:lang w:val="en-US"/>
        </w:rPr>
        <w:tab/>
      </w:r>
      <w:r w:rsidRPr="00B10421">
        <w:rPr>
          <w:rFonts w:eastAsiaTheme="minorHAnsi"/>
          <w:sz w:val="22"/>
          <w:szCs w:val="22"/>
        </w:rPr>
        <w:t>x</w:t>
      </w:r>
      <w:r w:rsidRPr="00B10421">
        <w:rPr>
          <w:rFonts w:eastAsiaTheme="minorHAnsi"/>
          <w:sz w:val="22"/>
          <w:szCs w:val="22"/>
          <w:vertAlign w:val="subscript"/>
        </w:rPr>
        <w:t>m</w:t>
      </w:r>
      <w:r w:rsidRPr="00B10421">
        <w:rPr>
          <w:rFonts w:eastAsiaTheme="minorHAnsi"/>
          <w:sz w:val="22"/>
          <w:szCs w:val="22"/>
        </w:rPr>
        <w:t xml:space="preserve"> = </w:t>
      </w:r>
      <w:r w:rsidRPr="00B10421">
        <w:rPr>
          <w:rFonts w:eastAsiaTheme="minorHAnsi"/>
          <w:i/>
          <w:sz w:val="22"/>
          <w:szCs w:val="22"/>
        </w:rPr>
        <w:t>matica(m</w:t>
      </w:r>
      <w:r w:rsidRPr="00B10421">
        <w:rPr>
          <w:rFonts w:eastAsiaTheme="minorHAnsi"/>
          <w:sz w:val="22"/>
          <w:szCs w:val="22"/>
        </w:rPr>
        <w:t>,</w:t>
      </w:r>
      <w:r w:rsidRPr="00B10421">
        <w:rPr>
          <w:rFonts w:eastAsiaTheme="minorHAnsi"/>
          <w:i/>
          <w:sz w:val="22"/>
          <w:szCs w:val="22"/>
        </w:rPr>
        <w:t xml:space="preserve"> pocetStlpcov)</w:t>
      </w:r>
      <w:r w:rsidRPr="00B10421">
        <w:rPr>
          <w:rFonts w:eastAsiaTheme="minorHAnsi"/>
          <w:sz w:val="22"/>
          <w:szCs w:val="22"/>
        </w:rPr>
        <w:t xml:space="preserve"> - </w:t>
      </w:r>
      <w:r w:rsidRPr="00B10421">
        <w:rPr>
          <w:rFonts w:eastAsiaTheme="minorHAnsi"/>
          <w:i/>
          <w:sz w:val="22"/>
          <w:szCs w:val="22"/>
        </w:rPr>
        <w:t>lavaStrana</w:t>
      </w:r>
      <w:r w:rsidRPr="00B10421">
        <w:rPr>
          <w:rFonts w:eastAsiaTheme="minorHAnsi"/>
          <w:sz w:val="22"/>
          <w:szCs w:val="22"/>
        </w:rPr>
        <w:t>;</w:t>
      </w:r>
    </w:p>
    <w:p w:rsidR="00B10421" w:rsidRPr="00B10421" w:rsidRDefault="00B10421" w:rsidP="00B10421">
      <w:pPr>
        <w:spacing w:before="0" w:line="240" w:lineRule="auto"/>
        <w:jc w:val="left"/>
        <w:rPr>
          <w:rFonts w:eastAsiaTheme="minorHAnsi"/>
          <w:sz w:val="22"/>
          <w:szCs w:val="22"/>
          <w:lang w:val="en-US"/>
        </w:rPr>
      </w:pPr>
      <w:r w:rsidRPr="00B10421">
        <w:rPr>
          <w:rFonts w:eastAsiaTheme="minorHAnsi"/>
          <w:b/>
          <w:i/>
          <w:sz w:val="22"/>
          <w:szCs w:val="22"/>
          <w:lang w:val="en-US"/>
        </w:rPr>
        <w:tab/>
      </w:r>
      <w:r w:rsidRPr="00B10421">
        <w:rPr>
          <w:rFonts w:eastAsiaTheme="minorHAnsi"/>
          <w:b/>
          <w:i/>
          <w:sz w:val="22"/>
          <w:szCs w:val="22"/>
          <w:lang w:val="en-US"/>
        </w:rPr>
        <w:tab/>
      </w:r>
      <w:r w:rsidRPr="00B10421">
        <w:rPr>
          <w:rFonts w:eastAsiaTheme="minorHAnsi"/>
          <w:i/>
          <w:sz w:val="22"/>
          <w:szCs w:val="22"/>
          <w:lang w:val="en-US"/>
        </w:rPr>
        <w:t xml:space="preserve">lavaStrana </w:t>
      </w:r>
      <w:r w:rsidRPr="00B10421">
        <w:rPr>
          <w:rFonts w:eastAsiaTheme="minorHAnsi"/>
          <w:sz w:val="22"/>
          <w:szCs w:val="22"/>
        </w:rPr>
        <w:t>← 0;</w:t>
      </w:r>
    </w:p>
    <w:p w:rsidR="00B10421" w:rsidRDefault="00B10421" w:rsidP="00B10421">
      <w:pPr>
        <w:spacing w:before="0" w:line="240" w:lineRule="auto"/>
        <w:jc w:val="left"/>
        <w:rPr>
          <w:rFonts w:eastAsiaTheme="minorHAnsi"/>
          <w:b/>
          <w:sz w:val="22"/>
          <w:szCs w:val="22"/>
          <w:lang w:val="en-US"/>
        </w:rPr>
      </w:pPr>
      <w:r w:rsidRPr="00B10421">
        <w:rPr>
          <w:rFonts w:eastAsiaTheme="minorHAnsi"/>
          <w:b/>
          <w:sz w:val="22"/>
          <w:szCs w:val="22"/>
          <w:lang w:val="en-US"/>
        </w:rPr>
        <w:tab/>
        <w:t>end</w:t>
      </w:r>
    </w:p>
    <w:p w:rsidR="0091352D" w:rsidRDefault="0091352D" w:rsidP="00B10421">
      <w:pPr>
        <w:spacing w:before="0" w:line="240" w:lineRule="auto"/>
        <w:jc w:val="left"/>
        <w:rPr>
          <w:rFonts w:eastAsiaTheme="minorHAnsi"/>
          <w:b/>
          <w:sz w:val="22"/>
          <w:szCs w:val="22"/>
          <w:lang w:val="en-US"/>
        </w:rPr>
      </w:pPr>
    </w:p>
    <w:p w:rsidR="00932986" w:rsidRPr="00932986" w:rsidRDefault="00932986" w:rsidP="00B10421">
      <w:pPr>
        <w:spacing w:before="0" w:line="240" w:lineRule="auto"/>
        <w:jc w:val="left"/>
        <w:rPr>
          <w:rFonts w:eastAsiaTheme="minorHAnsi"/>
          <w:sz w:val="22"/>
          <w:szCs w:val="22"/>
          <w:lang w:val="en-US"/>
        </w:rPr>
      </w:pPr>
      <w:r w:rsidRPr="00B10421">
        <w:rPr>
          <w:rFonts w:eastAsiaTheme="minorHAnsi"/>
          <w:b/>
          <w:sz w:val="22"/>
          <w:szCs w:val="22"/>
        </w:rPr>
        <w:t>comment</w:t>
      </w:r>
      <w:r>
        <w:rPr>
          <w:rFonts w:eastAsiaTheme="minorHAnsi"/>
          <w:sz w:val="22"/>
          <w:szCs w:val="22"/>
        </w:rPr>
        <w:t xml:space="preserve"> zisti, ci prvok na diagonale je maximalny v absolutnej hodnote</w:t>
      </w:r>
    </w:p>
    <w:p w:rsidR="0091352D" w:rsidRPr="0091352D" w:rsidRDefault="0091352D" w:rsidP="0091352D">
      <w:pPr>
        <w:spacing w:before="0" w:line="240" w:lineRule="auto"/>
        <w:jc w:val="left"/>
        <w:rPr>
          <w:rFonts w:eastAsiaTheme="minorHAnsi"/>
          <w:sz w:val="22"/>
          <w:szCs w:val="22"/>
        </w:rPr>
      </w:pPr>
      <w:r w:rsidRPr="0091352D">
        <w:rPr>
          <w:rFonts w:eastAsiaTheme="minorHAnsi"/>
          <w:b/>
          <w:sz w:val="22"/>
          <w:szCs w:val="22"/>
        </w:rPr>
        <w:t xml:space="preserve">function </w:t>
      </w:r>
      <w:r w:rsidRPr="0091352D">
        <w:rPr>
          <w:rFonts w:eastAsiaTheme="minorHAnsi"/>
          <w:sz w:val="22"/>
          <w:szCs w:val="22"/>
        </w:rPr>
        <w:t>isDiagElemMax(</w:t>
      </w:r>
      <w:r w:rsidRPr="0091352D">
        <w:rPr>
          <w:rFonts w:eastAsiaTheme="minorHAnsi"/>
          <w:i/>
          <w:sz w:val="22"/>
          <w:szCs w:val="22"/>
        </w:rPr>
        <w:t>i</w:t>
      </w:r>
      <w:r w:rsidRPr="0091352D">
        <w:rPr>
          <w:rFonts w:eastAsiaTheme="minorHAnsi"/>
          <w:sz w:val="22"/>
          <w:szCs w:val="22"/>
        </w:rPr>
        <w:t>):</w:t>
      </w:r>
    </w:p>
    <w:p w:rsidR="0091352D" w:rsidRPr="0091352D" w:rsidRDefault="0091352D" w:rsidP="0091352D">
      <w:pPr>
        <w:spacing w:before="0" w:line="240" w:lineRule="auto"/>
        <w:jc w:val="left"/>
        <w:rPr>
          <w:rFonts w:eastAsiaTheme="minorHAnsi"/>
          <w:sz w:val="22"/>
          <w:szCs w:val="22"/>
        </w:rPr>
      </w:pPr>
      <w:r w:rsidRPr="0091352D">
        <w:rPr>
          <w:rFonts w:eastAsiaTheme="minorHAnsi"/>
          <w:sz w:val="22"/>
          <w:szCs w:val="22"/>
        </w:rPr>
        <w:tab/>
        <w:t xml:space="preserve">isMax ← </w:t>
      </w:r>
      <w:r w:rsidRPr="0091352D">
        <w:rPr>
          <w:rFonts w:eastAsiaTheme="minorHAnsi"/>
          <w:i/>
          <w:sz w:val="22"/>
          <w:szCs w:val="22"/>
        </w:rPr>
        <w:t>TRUE</w:t>
      </w:r>
      <w:r w:rsidRPr="0091352D">
        <w:rPr>
          <w:rFonts w:eastAsiaTheme="minorHAnsi"/>
          <w:sz w:val="22"/>
          <w:szCs w:val="22"/>
        </w:rPr>
        <w:t>;</w:t>
      </w:r>
    </w:p>
    <w:p w:rsidR="0091352D" w:rsidRPr="0091352D" w:rsidRDefault="0091352D" w:rsidP="0091352D">
      <w:pPr>
        <w:spacing w:before="0" w:line="240" w:lineRule="auto"/>
        <w:jc w:val="left"/>
        <w:rPr>
          <w:rFonts w:eastAsiaTheme="minorHAnsi"/>
          <w:b/>
          <w:sz w:val="22"/>
          <w:szCs w:val="22"/>
          <w:lang w:val="en-US"/>
        </w:rPr>
      </w:pPr>
      <w:r w:rsidRPr="0091352D">
        <w:rPr>
          <w:rFonts w:eastAsiaTheme="minorHAnsi"/>
          <w:sz w:val="22"/>
          <w:szCs w:val="22"/>
        </w:rPr>
        <w:tab/>
      </w:r>
      <w:r w:rsidRPr="0091352D">
        <w:rPr>
          <w:rFonts w:eastAsiaTheme="minorHAnsi"/>
          <w:b/>
          <w:sz w:val="22"/>
          <w:szCs w:val="22"/>
        </w:rPr>
        <w:t xml:space="preserve">for </w:t>
      </w:r>
      <w:r w:rsidRPr="0091352D">
        <w:rPr>
          <w:rFonts w:eastAsiaTheme="minorHAnsi"/>
          <w:i/>
          <w:sz w:val="22"/>
          <w:szCs w:val="22"/>
        </w:rPr>
        <w:t>p</w:t>
      </w:r>
      <w:r w:rsidRPr="0091352D">
        <w:rPr>
          <w:rFonts w:eastAsiaTheme="minorHAnsi"/>
          <w:sz w:val="22"/>
          <w:szCs w:val="22"/>
        </w:rPr>
        <w:t>←</w:t>
      </w:r>
      <w:r w:rsidRPr="0091352D">
        <w:rPr>
          <w:rFonts w:eastAsiaTheme="minorHAnsi"/>
          <w:i/>
          <w:sz w:val="22"/>
          <w:szCs w:val="22"/>
        </w:rPr>
        <w:t>i</w:t>
      </w:r>
      <w:r w:rsidRPr="0091352D">
        <w:rPr>
          <w:rFonts w:eastAsiaTheme="minorHAnsi"/>
          <w:sz w:val="22"/>
          <w:szCs w:val="22"/>
        </w:rPr>
        <w:t xml:space="preserve"> </w:t>
      </w:r>
      <w:r w:rsidRPr="0091352D">
        <w:rPr>
          <w:rFonts w:eastAsiaTheme="minorHAnsi"/>
          <w:b/>
          <w:sz w:val="22"/>
          <w:szCs w:val="22"/>
        </w:rPr>
        <w:t>step</w:t>
      </w:r>
      <w:r w:rsidRPr="0091352D">
        <w:rPr>
          <w:rFonts w:eastAsiaTheme="minorHAnsi"/>
          <w:sz w:val="22"/>
          <w:szCs w:val="22"/>
        </w:rPr>
        <w:t xml:space="preserve"> 1</w:t>
      </w:r>
      <w:r w:rsidRPr="0091352D">
        <w:rPr>
          <w:rFonts w:eastAsiaTheme="minorHAnsi"/>
          <w:i/>
          <w:sz w:val="22"/>
          <w:szCs w:val="22"/>
        </w:rPr>
        <w:t xml:space="preserve"> </w:t>
      </w:r>
      <w:r w:rsidRPr="0091352D">
        <w:rPr>
          <w:rFonts w:eastAsiaTheme="minorHAnsi"/>
          <w:b/>
          <w:sz w:val="22"/>
          <w:szCs w:val="22"/>
        </w:rPr>
        <w:t>until</w:t>
      </w:r>
      <w:r w:rsidRPr="0091352D">
        <w:rPr>
          <w:rFonts w:eastAsiaTheme="minorHAnsi"/>
          <w:sz w:val="22"/>
          <w:szCs w:val="22"/>
        </w:rPr>
        <w:t xml:space="preserve"> </w:t>
      </w:r>
      <w:r w:rsidRPr="0091352D">
        <w:rPr>
          <w:rFonts w:eastAsiaTheme="minorHAnsi"/>
          <w:i/>
          <w:sz w:val="22"/>
          <w:szCs w:val="22"/>
        </w:rPr>
        <w:t xml:space="preserve">p </w:t>
      </w:r>
      <w:r w:rsidRPr="0091352D">
        <w:rPr>
          <w:rFonts w:eastAsiaTheme="minorHAnsi"/>
          <w:sz w:val="22"/>
          <w:szCs w:val="22"/>
          <w:lang w:val="en-US"/>
        </w:rPr>
        <w:t xml:space="preserve">&lt;= </w:t>
      </w:r>
      <w:r w:rsidRPr="0091352D">
        <w:rPr>
          <w:rFonts w:eastAsiaTheme="minorHAnsi"/>
          <w:i/>
          <w:sz w:val="22"/>
          <w:szCs w:val="22"/>
          <w:lang w:val="en-US"/>
        </w:rPr>
        <w:t>pocetRiadkov</w:t>
      </w:r>
      <w:r w:rsidRPr="0091352D">
        <w:rPr>
          <w:rFonts w:eastAsiaTheme="minorHAnsi"/>
          <w:sz w:val="22"/>
          <w:szCs w:val="22"/>
          <w:lang w:val="en-US"/>
        </w:rPr>
        <w:t xml:space="preserve"> </w:t>
      </w:r>
      <w:r w:rsidRPr="0091352D">
        <w:rPr>
          <w:rFonts w:eastAsiaTheme="minorHAnsi"/>
          <w:b/>
          <w:sz w:val="22"/>
          <w:szCs w:val="22"/>
          <w:lang w:val="en-US"/>
        </w:rPr>
        <w:t>do</w:t>
      </w:r>
    </w:p>
    <w:p w:rsidR="0091352D" w:rsidRPr="0091352D" w:rsidRDefault="0091352D" w:rsidP="0091352D">
      <w:pPr>
        <w:spacing w:before="0" w:line="240" w:lineRule="auto"/>
        <w:jc w:val="left"/>
        <w:rPr>
          <w:rFonts w:eastAsiaTheme="minorHAnsi"/>
          <w:b/>
          <w:sz w:val="22"/>
          <w:szCs w:val="22"/>
          <w:lang w:val="en-US"/>
        </w:rPr>
      </w:pPr>
      <w:r w:rsidRPr="0091352D">
        <w:rPr>
          <w:rFonts w:eastAsiaTheme="minorHAnsi"/>
          <w:b/>
          <w:sz w:val="22"/>
          <w:szCs w:val="22"/>
          <w:lang w:val="en-US"/>
        </w:rPr>
        <w:tab/>
      </w:r>
      <w:r w:rsidRPr="0091352D">
        <w:rPr>
          <w:rFonts w:eastAsiaTheme="minorHAnsi"/>
          <w:b/>
          <w:sz w:val="22"/>
          <w:szCs w:val="22"/>
          <w:lang w:val="en-US"/>
        </w:rPr>
        <w:tab/>
        <w:t xml:space="preserve">if </w:t>
      </w:r>
      <w:r w:rsidRPr="0091352D">
        <w:rPr>
          <w:rFonts w:eastAsiaTheme="minorHAnsi"/>
          <w:i/>
          <w:sz w:val="22"/>
          <w:szCs w:val="22"/>
          <w:lang w:val="en-US"/>
        </w:rPr>
        <w:t>|matica(i</w:t>
      </w:r>
      <w:r w:rsidRPr="0091352D">
        <w:rPr>
          <w:rFonts w:eastAsiaTheme="minorHAnsi"/>
          <w:sz w:val="22"/>
          <w:szCs w:val="22"/>
          <w:lang w:val="en-US"/>
        </w:rPr>
        <w:t>,</w:t>
      </w:r>
      <w:r w:rsidRPr="0091352D">
        <w:rPr>
          <w:rFonts w:eastAsiaTheme="minorHAnsi"/>
          <w:i/>
          <w:sz w:val="22"/>
          <w:szCs w:val="22"/>
          <w:lang w:val="en-US"/>
        </w:rPr>
        <w:t>i)|&gt;= |matica(p</w:t>
      </w:r>
      <w:r w:rsidRPr="0091352D">
        <w:rPr>
          <w:rFonts w:eastAsiaTheme="minorHAnsi"/>
          <w:sz w:val="22"/>
          <w:szCs w:val="22"/>
          <w:lang w:val="en-US"/>
        </w:rPr>
        <w:t>,</w:t>
      </w:r>
      <w:r w:rsidRPr="0091352D">
        <w:rPr>
          <w:rFonts w:eastAsiaTheme="minorHAnsi"/>
          <w:i/>
          <w:sz w:val="22"/>
          <w:szCs w:val="22"/>
          <w:lang w:val="en-US"/>
        </w:rPr>
        <w:t>i)|</w:t>
      </w:r>
    </w:p>
    <w:p w:rsidR="0091352D" w:rsidRPr="0091352D" w:rsidRDefault="0091352D" w:rsidP="0091352D">
      <w:pPr>
        <w:spacing w:before="0" w:line="240" w:lineRule="auto"/>
        <w:jc w:val="left"/>
        <w:rPr>
          <w:rFonts w:eastAsiaTheme="minorHAnsi"/>
          <w:sz w:val="22"/>
          <w:szCs w:val="22"/>
        </w:rPr>
      </w:pPr>
      <w:r w:rsidRPr="0091352D">
        <w:rPr>
          <w:rFonts w:eastAsiaTheme="minorHAnsi"/>
          <w:b/>
          <w:sz w:val="22"/>
          <w:szCs w:val="22"/>
          <w:lang w:val="en-US"/>
        </w:rPr>
        <w:t xml:space="preserve"> </w:t>
      </w:r>
      <w:r w:rsidRPr="0091352D">
        <w:rPr>
          <w:rFonts w:eastAsiaTheme="minorHAnsi"/>
          <w:b/>
          <w:sz w:val="22"/>
          <w:szCs w:val="22"/>
          <w:lang w:val="en-US"/>
        </w:rPr>
        <w:tab/>
      </w:r>
      <w:r w:rsidRPr="0091352D">
        <w:rPr>
          <w:rFonts w:eastAsiaTheme="minorHAnsi"/>
          <w:b/>
          <w:sz w:val="22"/>
          <w:szCs w:val="22"/>
          <w:lang w:val="en-US"/>
        </w:rPr>
        <w:tab/>
      </w:r>
      <w:r w:rsidRPr="0091352D">
        <w:rPr>
          <w:rFonts w:eastAsiaTheme="minorHAnsi"/>
          <w:b/>
          <w:sz w:val="22"/>
          <w:szCs w:val="22"/>
          <w:lang w:val="en-US"/>
        </w:rPr>
        <w:tab/>
        <w:t xml:space="preserve">then </w:t>
      </w:r>
      <w:r w:rsidRPr="0091352D">
        <w:rPr>
          <w:rFonts w:eastAsiaTheme="minorHAnsi"/>
          <w:sz w:val="22"/>
          <w:szCs w:val="22"/>
          <w:lang w:val="en-US"/>
        </w:rPr>
        <w:t>isMax</w:t>
      </w:r>
      <w:r w:rsidRPr="0091352D">
        <w:rPr>
          <w:rFonts w:eastAsiaTheme="minorHAnsi"/>
          <w:b/>
          <w:sz w:val="22"/>
          <w:szCs w:val="22"/>
          <w:lang w:val="en-US"/>
        </w:rPr>
        <w:t xml:space="preserve"> </w:t>
      </w:r>
      <w:r w:rsidRPr="0091352D">
        <w:rPr>
          <w:rFonts w:eastAsiaTheme="minorHAnsi"/>
          <w:sz w:val="22"/>
          <w:szCs w:val="22"/>
        </w:rPr>
        <w:t xml:space="preserve">← </w:t>
      </w:r>
      <w:r w:rsidRPr="0091352D">
        <w:rPr>
          <w:rFonts w:eastAsiaTheme="minorHAnsi"/>
          <w:i/>
          <w:sz w:val="22"/>
          <w:szCs w:val="22"/>
        </w:rPr>
        <w:t>TRUE</w:t>
      </w:r>
      <w:r w:rsidRPr="0091352D">
        <w:rPr>
          <w:rFonts w:eastAsiaTheme="minorHAnsi"/>
          <w:sz w:val="22"/>
          <w:szCs w:val="22"/>
        </w:rPr>
        <w:t>;</w:t>
      </w:r>
    </w:p>
    <w:p w:rsidR="0091352D" w:rsidRPr="0091352D" w:rsidRDefault="0091352D" w:rsidP="0091352D">
      <w:pPr>
        <w:spacing w:before="0" w:line="240" w:lineRule="auto"/>
        <w:jc w:val="left"/>
        <w:rPr>
          <w:rFonts w:eastAsiaTheme="minorHAnsi"/>
          <w:sz w:val="22"/>
          <w:szCs w:val="22"/>
        </w:rPr>
      </w:pPr>
      <w:r w:rsidRPr="0091352D">
        <w:rPr>
          <w:rFonts w:eastAsiaTheme="minorHAnsi"/>
          <w:sz w:val="22"/>
          <w:szCs w:val="22"/>
        </w:rPr>
        <w:tab/>
      </w:r>
      <w:r w:rsidRPr="0091352D">
        <w:rPr>
          <w:rFonts w:eastAsiaTheme="minorHAnsi"/>
          <w:sz w:val="22"/>
          <w:szCs w:val="22"/>
        </w:rPr>
        <w:tab/>
      </w:r>
      <w:r w:rsidRPr="0091352D">
        <w:rPr>
          <w:rFonts w:eastAsiaTheme="minorHAnsi"/>
          <w:sz w:val="22"/>
          <w:szCs w:val="22"/>
        </w:rPr>
        <w:tab/>
      </w:r>
      <w:r w:rsidRPr="0091352D">
        <w:rPr>
          <w:rFonts w:eastAsiaTheme="minorHAnsi"/>
          <w:b/>
          <w:sz w:val="22"/>
          <w:szCs w:val="22"/>
        </w:rPr>
        <w:t>else</w:t>
      </w:r>
      <w:r w:rsidRPr="0091352D">
        <w:rPr>
          <w:rFonts w:eastAsiaTheme="minorHAnsi"/>
          <w:sz w:val="22"/>
          <w:szCs w:val="22"/>
        </w:rPr>
        <w:t xml:space="preserve"> </w:t>
      </w:r>
    </w:p>
    <w:p w:rsidR="0091352D" w:rsidRPr="0091352D" w:rsidRDefault="0091352D" w:rsidP="0091352D">
      <w:pPr>
        <w:spacing w:before="0" w:line="240" w:lineRule="auto"/>
        <w:jc w:val="left"/>
        <w:rPr>
          <w:rFonts w:eastAsiaTheme="minorHAnsi"/>
          <w:b/>
          <w:sz w:val="22"/>
          <w:szCs w:val="22"/>
        </w:rPr>
      </w:pPr>
      <w:r w:rsidRPr="0091352D">
        <w:rPr>
          <w:rFonts w:eastAsiaTheme="minorHAnsi"/>
          <w:sz w:val="22"/>
          <w:szCs w:val="22"/>
        </w:rPr>
        <w:tab/>
      </w:r>
      <w:r w:rsidRPr="0091352D">
        <w:rPr>
          <w:rFonts w:eastAsiaTheme="minorHAnsi"/>
          <w:sz w:val="22"/>
          <w:szCs w:val="22"/>
        </w:rPr>
        <w:tab/>
      </w:r>
      <w:r w:rsidRPr="0091352D">
        <w:rPr>
          <w:rFonts w:eastAsiaTheme="minorHAnsi"/>
          <w:sz w:val="22"/>
          <w:szCs w:val="22"/>
        </w:rPr>
        <w:tab/>
      </w:r>
      <w:r w:rsidRPr="0091352D">
        <w:rPr>
          <w:rFonts w:eastAsiaTheme="minorHAnsi"/>
          <w:sz w:val="22"/>
          <w:szCs w:val="22"/>
        </w:rPr>
        <w:tab/>
      </w:r>
      <w:r w:rsidRPr="0091352D">
        <w:rPr>
          <w:rFonts w:eastAsiaTheme="minorHAnsi"/>
          <w:b/>
          <w:sz w:val="22"/>
          <w:szCs w:val="22"/>
        </w:rPr>
        <w:t>begin</w:t>
      </w:r>
    </w:p>
    <w:p w:rsidR="0091352D" w:rsidRPr="0091352D" w:rsidRDefault="0091352D" w:rsidP="0091352D">
      <w:pPr>
        <w:spacing w:before="0" w:line="240" w:lineRule="auto"/>
        <w:jc w:val="left"/>
        <w:rPr>
          <w:rFonts w:eastAsiaTheme="minorHAnsi"/>
          <w:sz w:val="22"/>
          <w:szCs w:val="22"/>
        </w:rPr>
      </w:pPr>
      <w:r w:rsidRPr="0091352D">
        <w:rPr>
          <w:rFonts w:eastAsiaTheme="minorHAnsi"/>
          <w:b/>
          <w:sz w:val="22"/>
          <w:szCs w:val="22"/>
        </w:rPr>
        <w:tab/>
      </w:r>
      <w:r w:rsidRPr="0091352D">
        <w:rPr>
          <w:rFonts w:eastAsiaTheme="minorHAnsi"/>
          <w:b/>
          <w:sz w:val="22"/>
          <w:szCs w:val="22"/>
        </w:rPr>
        <w:tab/>
      </w:r>
      <w:r w:rsidRPr="0091352D">
        <w:rPr>
          <w:rFonts w:eastAsiaTheme="minorHAnsi"/>
          <w:b/>
          <w:sz w:val="22"/>
          <w:szCs w:val="22"/>
        </w:rPr>
        <w:tab/>
      </w:r>
      <w:r w:rsidRPr="0091352D">
        <w:rPr>
          <w:rFonts w:eastAsiaTheme="minorHAnsi"/>
          <w:b/>
          <w:sz w:val="22"/>
          <w:szCs w:val="22"/>
        </w:rPr>
        <w:tab/>
      </w:r>
      <w:r w:rsidRPr="0091352D">
        <w:rPr>
          <w:rFonts w:eastAsiaTheme="minorHAnsi"/>
          <w:b/>
          <w:sz w:val="22"/>
          <w:szCs w:val="22"/>
        </w:rPr>
        <w:tab/>
      </w:r>
      <w:r w:rsidRPr="0091352D">
        <w:rPr>
          <w:rFonts w:eastAsiaTheme="minorHAnsi"/>
          <w:sz w:val="22"/>
          <w:szCs w:val="22"/>
        </w:rPr>
        <w:t>isMax←</w:t>
      </w:r>
      <w:r w:rsidRPr="0091352D">
        <w:rPr>
          <w:rFonts w:eastAsiaTheme="minorHAnsi"/>
          <w:i/>
          <w:sz w:val="22"/>
          <w:szCs w:val="22"/>
        </w:rPr>
        <w:t>FALSE</w:t>
      </w:r>
      <w:r w:rsidRPr="0091352D">
        <w:rPr>
          <w:rFonts w:eastAsiaTheme="minorHAnsi"/>
          <w:sz w:val="22"/>
          <w:szCs w:val="22"/>
        </w:rPr>
        <w:t>;</w:t>
      </w:r>
    </w:p>
    <w:p w:rsidR="0091352D" w:rsidRPr="0091352D" w:rsidRDefault="0091352D" w:rsidP="0091352D">
      <w:pPr>
        <w:spacing w:before="0" w:line="240" w:lineRule="auto"/>
        <w:jc w:val="left"/>
        <w:rPr>
          <w:rFonts w:eastAsiaTheme="minorHAnsi"/>
          <w:sz w:val="22"/>
          <w:szCs w:val="22"/>
        </w:rPr>
      </w:pPr>
      <w:r w:rsidRPr="0091352D">
        <w:rPr>
          <w:rFonts w:eastAsiaTheme="minorHAnsi"/>
          <w:sz w:val="22"/>
          <w:szCs w:val="22"/>
        </w:rPr>
        <w:tab/>
      </w:r>
      <w:r w:rsidRPr="0091352D">
        <w:rPr>
          <w:rFonts w:eastAsiaTheme="minorHAnsi"/>
          <w:sz w:val="22"/>
          <w:szCs w:val="22"/>
        </w:rPr>
        <w:tab/>
      </w:r>
      <w:r w:rsidRPr="0091352D">
        <w:rPr>
          <w:rFonts w:eastAsiaTheme="minorHAnsi"/>
          <w:sz w:val="22"/>
          <w:szCs w:val="22"/>
        </w:rPr>
        <w:tab/>
      </w:r>
      <w:r w:rsidRPr="0091352D">
        <w:rPr>
          <w:rFonts w:eastAsiaTheme="minorHAnsi"/>
          <w:sz w:val="22"/>
          <w:szCs w:val="22"/>
        </w:rPr>
        <w:tab/>
      </w:r>
      <w:r w:rsidRPr="0091352D">
        <w:rPr>
          <w:rFonts w:eastAsiaTheme="minorHAnsi"/>
          <w:sz w:val="22"/>
          <w:szCs w:val="22"/>
        </w:rPr>
        <w:tab/>
      </w:r>
      <w:r w:rsidRPr="0091352D">
        <w:rPr>
          <w:rFonts w:eastAsiaTheme="minorHAnsi"/>
          <w:b/>
          <w:sz w:val="22"/>
          <w:szCs w:val="22"/>
        </w:rPr>
        <w:t>return</w:t>
      </w:r>
      <w:r w:rsidRPr="0091352D">
        <w:rPr>
          <w:rFonts w:eastAsiaTheme="minorHAnsi"/>
          <w:sz w:val="22"/>
          <w:szCs w:val="22"/>
        </w:rPr>
        <w:t xml:space="preserve"> isMax;</w:t>
      </w:r>
    </w:p>
    <w:p w:rsidR="0091352D" w:rsidRPr="0091352D" w:rsidRDefault="0091352D" w:rsidP="0091352D">
      <w:pPr>
        <w:spacing w:before="0" w:line="240" w:lineRule="auto"/>
        <w:jc w:val="left"/>
        <w:rPr>
          <w:rFonts w:eastAsiaTheme="minorHAnsi"/>
          <w:b/>
          <w:sz w:val="22"/>
          <w:szCs w:val="22"/>
        </w:rPr>
      </w:pPr>
      <w:r w:rsidRPr="0091352D">
        <w:rPr>
          <w:rFonts w:eastAsiaTheme="minorHAnsi"/>
          <w:b/>
          <w:sz w:val="22"/>
          <w:szCs w:val="22"/>
        </w:rPr>
        <w:tab/>
      </w:r>
      <w:r w:rsidRPr="0091352D">
        <w:rPr>
          <w:rFonts w:eastAsiaTheme="minorHAnsi"/>
          <w:b/>
          <w:sz w:val="22"/>
          <w:szCs w:val="22"/>
        </w:rPr>
        <w:tab/>
      </w:r>
      <w:r w:rsidRPr="0091352D">
        <w:rPr>
          <w:rFonts w:eastAsiaTheme="minorHAnsi"/>
          <w:b/>
          <w:sz w:val="22"/>
          <w:szCs w:val="22"/>
        </w:rPr>
        <w:tab/>
      </w:r>
      <w:r w:rsidRPr="0091352D">
        <w:rPr>
          <w:rFonts w:eastAsiaTheme="minorHAnsi"/>
          <w:b/>
          <w:sz w:val="22"/>
          <w:szCs w:val="22"/>
        </w:rPr>
        <w:tab/>
        <w:t>end</w:t>
      </w:r>
    </w:p>
    <w:p w:rsidR="0091352D" w:rsidRPr="0091352D" w:rsidRDefault="0091352D" w:rsidP="0091352D">
      <w:pPr>
        <w:spacing w:before="0" w:line="240" w:lineRule="auto"/>
        <w:jc w:val="left"/>
        <w:rPr>
          <w:rFonts w:eastAsiaTheme="minorHAnsi"/>
          <w:sz w:val="22"/>
          <w:szCs w:val="22"/>
        </w:rPr>
      </w:pPr>
      <w:r w:rsidRPr="0091352D">
        <w:rPr>
          <w:rFonts w:eastAsiaTheme="minorHAnsi"/>
          <w:b/>
          <w:sz w:val="22"/>
          <w:szCs w:val="22"/>
        </w:rPr>
        <w:tab/>
        <w:t>return</w:t>
      </w:r>
      <w:r w:rsidRPr="0091352D">
        <w:rPr>
          <w:rFonts w:eastAsiaTheme="minorHAnsi"/>
          <w:sz w:val="22"/>
          <w:szCs w:val="22"/>
        </w:rPr>
        <w:t xml:space="preserve"> isMax;</w:t>
      </w:r>
    </w:p>
    <w:p w:rsidR="0091352D" w:rsidRPr="0091352D" w:rsidRDefault="0091352D" w:rsidP="0091352D">
      <w:pPr>
        <w:spacing w:before="0"/>
        <w:jc w:val="left"/>
        <w:rPr>
          <w:rFonts w:eastAsiaTheme="minorHAnsi"/>
          <w:sz w:val="22"/>
          <w:szCs w:val="22"/>
        </w:rPr>
      </w:pPr>
    </w:p>
    <w:p w:rsidR="00B77142" w:rsidRPr="00B77142" w:rsidRDefault="00B77142" w:rsidP="0091352D">
      <w:pPr>
        <w:spacing w:before="0" w:line="240" w:lineRule="auto"/>
        <w:jc w:val="left"/>
        <w:rPr>
          <w:rFonts w:eastAsiaTheme="minorHAnsi"/>
          <w:sz w:val="22"/>
          <w:szCs w:val="22"/>
        </w:rPr>
      </w:pPr>
      <w:r w:rsidRPr="00B10421">
        <w:rPr>
          <w:rFonts w:eastAsiaTheme="minorHAnsi"/>
          <w:b/>
          <w:sz w:val="22"/>
          <w:szCs w:val="22"/>
        </w:rPr>
        <w:t>comment</w:t>
      </w:r>
      <w:r>
        <w:rPr>
          <w:rFonts w:eastAsiaTheme="minorHAnsi"/>
          <w:sz w:val="22"/>
          <w:szCs w:val="22"/>
        </w:rPr>
        <w:t xml:space="preserve"> preusporiadaj maticu</w:t>
      </w:r>
    </w:p>
    <w:p w:rsidR="0091352D" w:rsidRPr="0091352D" w:rsidRDefault="0091352D" w:rsidP="0091352D">
      <w:pPr>
        <w:spacing w:before="0" w:line="240" w:lineRule="auto"/>
        <w:jc w:val="left"/>
        <w:rPr>
          <w:rFonts w:eastAsiaTheme="minorHAnsi"/>
          <w:sz w:val="22"/>
          <w:szCs w:val="22"/>
        </w:rPr>
      </w:pPr>
      <w:r w:rsidRPr="0091352D">
        <w:rPr>
          <w:rFonts w:eastAsiaTheme="minorHAnsi"/>
          <w:b/>
          <w:sz w:val="22"/>
          <w:szCs w:val="22"/>
        </w:rPr>
        <w:t>procedure</w:t>
      </w:r>
      <w:r w:rsidRPr="0091352D">
        <w:rPr>
          <w:rFonts w:eastAsiaTheme="minorHAnsi"/>
          <w:sz w:val="22"/>
          <w:szCs w:val="22"/>
        </w:rPr>
        <w:t xml:space="preserve"> reorganizeMatrix(</w:t>
      </w:r>
      <w:r w:rsidRPr="0091352D">
        <w:rPr>
          <w:rFonts w:eastAsiaTheme="minorHAnsi"/>
          <w:i/>
          <w:sz w:val="22"/>
          <w:szCs w:val="22"/>
        </w:rPr>
        <w:t>i</w:t>
      </w:r>
      <w:r w:rsidRPr="0091352D">
        <w:rPr>
          <w:rFonts w:eastAsiaTheme="minorHAnsi"/>
          <w:sz w:val="22"/>
          <w:szCs w:val="22"/>
        </w:rPr>
        <w:t>) :</w:t>
      </w:r>
    </w:p>
    <w:p w:rsidR="0091352D" w:rsidRPr="0091352D" w:rsidRDefault="0091352D" w:rsidP="0091352D">
      <w:pPr>
        <w:spacing w:before="0" w:line="240" w:lineRule="auto"/>
        <w:jc w:val="left"/>
        <w:rPr>
          <w:rFonts w:eastAsiaTheme="minorHAnsi"/>
          <w:sz w:val="22"/>
          <w:szCs w:val="22"/>
        </w:rPr>
      </w:pPr>
    </w:p>
    <w:p w:rsidR="0091352D" w:rsidRPr="0091352D" w:rsidRDefault="0091352D" w:rsidP="0091352D">
      <w:pPr>
        <w:spacing w:before="0" w:line="240" w:lineRule="auto"/>
        <w:jc w:val="left"/>
        <w:rPr>
          <w:rFonts w:eastAsiaTheme="minorHAnsi"/>
          <w:sz w:val="22"/>
          <w:szCs w:val="22"/>
        </w:rPr>
      </w:pPr>
      <w:r w:rsidRPr="0091352D">
        <w:rPr>
          <w:rFonts w:eastAsiaTheme="minorHAnsi"/>
          <w:sz w:val="22"/>
          <w:szCs w:val="22"/>
        </w:rPr>
        <w:tab/>
      </w:r>
      <w:r w:rsidRPr="0091352D">
        <w:rPr>
          <w:rFonts w:eastAsiaTheme="minorHAnsi"/>
          <w:b/>
          <w:sz w:val="22"/>
          <w:szCs w:val="22"/>
        </w:rPr>
        <w:t>comment</w:t>
      </w:r>
      <w:r w:rsidRPr="0091352D">
        <w:rPr>
          <w:rFonts w:eastAsiaTheme="minorHAnsi"/>
          <w:sz w:val="22"/>
          <w:szCs w:val="22"/>
        </w:rPr>
        <w:t xml:space="preserve"> najdi index prvku, ktory predstavuje v danom stlpci maximum</w:t>
      </w:r>
    </w:p>
    <w:p w:rsidR="0091352D" w:rsidRPr="0091352D" w:rsidRDefault="0091352D" w:rsidP="0091352D">
      <w:pPr>
        <w:spacing w:before="0" w:line="240" w:lineRule="auto"/>
        <w:jc w:val="left"/>
        <w:rPr>
          <w:rFonts w:eastAsiaTheme="minorHAnsi"/>
          <w:sz w:val="22"/>
          <w:szCs w:val="22"/>
        </w:rPr>
      </w:pPr>
      <w:r w:rsidRPr="0091352D">
        <w:rPr>
          <w:rFonts w:eastAsiaTheme="minorHAnsi"/>
          <w:sz w:val="22"/>
          <w:szCs w:val="22"/>
        </w:rPr>
        <w:tab/>
      </w:r>
      <w:r w:rsidRPr="0091352D">
        <w:rPr>
          <w:rFonts w:eastAsiaTheme="minorHAnsi"/>
          <w:i/>
          <w:sz w:val="22"/>
          <w:szCs w:val="22"/>
        </w:rPr>
        <w:t>tempMax</w:t>
      </w:r>
      <w:r w:rsidRPr="0091352D">
        <w:rPr>
          <w:rFonts w:eastAsiaTheme="minorHAnsi"/>
          <w:sz w:val="22"/>
          <w:szCs w:val="22"/>
        </w:rPr>
        <w:t xml:space="preserve"> ← </w:t>
      </w:r>
      <w:r w:rsidRPr="0091352D">
        <w:rPr>
          <w:rFonts w:eastAsiaTheme="minorHAnsi"/>
          <w:i/>
          <w:sz w:val="22"/>
          <w:szCs w:val="22"/>
          <w:lang w:val="en-US"/>
        </w:rPr>
        <w:t>|matica(i</w:t>
      </w:r>
      <w:r w:rsidRPr="0091352D">
        <w:rPr>
          <w:rFonts w:eastAsiaTheme="minorHAnsi"/>
          <w:sz w:val="22"/>
          <w:szCs w:val="22"/>
          <w:lang w:val="en-US"/>
        </w:rPr>
        <w:t>,</w:t>
      </w:r>
      <w:r w:rsidRPr="0091352D">
        <w:rPr>
          <w:rFonts w:eastAsiaTheme="minorHAnsi"/>
          <w:i/>
          <w:sz w:val="22"/>
          <w:szCs w:val="22"/>
          <w:lang w:val="en-US"/>
        </w:rPr>
        <w:t>i)|</w:t>
      </w:r>
      <w:r w:rsidRPr="0091352D">
        <w:rPr>
          <w:rFonts w:eastAsiaTheme="minorHAnsi"/>
          <w:sz w:val="22"/>
          <w:szCs w:val="22"/>
        </w:rPr>
        <w:t xml:space="preserve"> ;</w:t>
      </w:r>
    </w:p>
    <w:p w:rsidR="0091352D" w:rsidRPr="0091352D" w:rsidRDefault="0091352D" w:rsidP="0091352D">
      <w:pPr>
        <w:spacing w:before="0" w:line="240" w:lineRule="auto"/>
        <w:ind w:firstLine="708"/>
        <w:jc w:val="left"/>
        <w:rPr>
          <w:rFonts w:eastAsiaTheme="minorHAnsi"/>
          <w:sz w:val="22"/>
          <w:szCs w:val="22"/>
        </w:rPr>
      </w:pPr>
      <w:r w:rsidRPr="0091352D">
        <w:rPr>
          <w:rFonts w:eastAsiaTheme="minorHAnsi"/>
          <w:i/>
          <w:sz w:val="22"/>
          <w:szCs w:val="22"/>
        </w:rPr>
        <w:t>indexOfMax</w:t>
      </w:r>
      <w:r w:rsidRPr="0091352D">
        <w:rPr>
          <w:rFonts w:eastAsiaTheme="minorHAnsi"/>
          <w:sz w:val="22"/>
          <w:szCs w:val="22"/>
        </w:rPr>
        <w:t xml:space="preserve"> ← </w:t>
      </w:r>
      <w:r w:rsidRPr="0091352D">
        <w:rPr>
          <w:rFonts w:eastAsiaTheme="minorHAnsi"/>
          <w:i/>
          <w:sz w:val="22"/>
          <w:szCs w:val="22"/>
        </w:rPr>
        <w:t>i</w:t>
      </w:r>
      <w:r w:rsidRPr="0091352D">
        <w:rPr>
          <w:rFonts w:eastAsiaTheme="minorHAnsi"/>
          <w:sz w:val="22"/>
          <w:szCs w:val="22"/>
        </w:rPr>
        <w:t>;</w:t>
      </w:r>
    </w:p>
    <w:p w:rsidR="0091352D" w:rsidRPr="0091352D" w:rsidRDefault="0091352D" w:rsidP="0091352D">
      <w:pPr>
        <w:spacing w:before="0" w:line="240" w:lineRule="auto"/>
        <w:jc w:val="left"/>
        <w:rPr>
          <w:rFonts w:eastAsiaTheme="minorHAnsi"/>
          <w:b/>
          <w:sz w:val="22"/>
          <w:szCs w:val="22"/>
          <w:lang w:val="en-US"/>
        </w:rPr>
      </w:pPr>
      <w:r w:rsidRPr="0091352D">
        <w:rPr>
          <w:rFonts w:eastAsiaTheme="minorHAnsi"/>
          <w:sz w:val="22"/>
          <w:szCs w:val="22"/>
        </w:rPr>
        <w:tab/>
      </w:r>
      <w:r w:rsidRPr="0091352D">
        <w:rPr>
          <w:rFonts w:eastAsiaTheme="minorHAnsi"/>
          <w:b/>
          <w:sz w:val="22"/>
          <w:szCs w:val="22"/>
        </w:rPr>
        <w:t xml:space="preserve">for </w:t>
      </w:r>
      <w:r w:rsidRPr="0091352D">
        <w:rPr>
          <w:rFonts w:eastAsiaTheme="minorHAnsi"/>
          <w:i/>
          <w:sz w:val="22"/>
          <w:szCs w:val="22"/>
        </w:rPr>
        <w:t>p</w:t>
      </w:r>
      <w:r w:rsidRPr="0091352D">
        <w:rPr>
          <w:rFonts w:eastAsiaTheme="minorHAnsi"/>
          <w:sz w:val="22"/>
          <w:szCs w:val="22"/>
        </w:rPr>
        <w:t>←</w:t>
      </w:r>
      <w:r w:rsidRPr="0091352D">
        <w:rPr>
          <w:rFonts w:eastAsiaTheme="minorHAnsi"/>
          <w:i/>
          <w:sz w:val="22"/>
          <w:szCs w:val="22"/>
        </w:rPr>
        <w:t>i</w:t>
      </w:r>
      <w:r w:rsidRPr="0091352D">
        <w:rPr>
          <w:rFonts w:eastAsiaTheme="minorHAnsi"/>
          <w:sz w:val="22"/>
          <w:szCs w:val="22"/>
        </w:rPr>
        <w:t xml:space="preserve"> </w:t>
      </w:r>
      <w:r w:rsidRPr="0091352D">
        <w:rPr>
          <w:rFonts w:eastAsiaTheme="minorHAnsi"/>
          <w:b/>
          <w:sz w:val="22"/>
          <w:szCs w:val="22"/>
        </w:rPr>
        <w:t>step</w:t>
      </w:r>
      <w:r w:rsidRPr="0091352D">
        <w:rPr>
          <w:rFonts w:eastAsiaTheme="minorHAnsi"/>
          <w:sz w:val="22"/>
          <w:szCs w:val="22"/>
        </w:rPr>
        <w:t xml:space="preserve"> 1</w:t>
      </w:r>
      <w:r w:rsidRPr="0091352D">
        <w:rPr>
          <w:rFonts w:eastAsiaTheme="minorHAnsi"/>
          <w:i/>
          <w:sz w:val="22"/>
          <w:szCs w:val="22"/>
        </w:rPr>
        <w:t xml:space="preserve"> </w:t>
      </w:r>
      <w:r w:rsidRPr="0091352D">
        <w:rPr>
          <w:rFonts w:eastAsiaTheme="minorHAnsi"/>
          <w:b/>
          <w:sz w:val="22"/>
          <w:szCs w:val="22"/>
        </w:rPr>
        <w:t>until</w:t>
      </w:r>
      <w:r w:rsidRPr="0091352D">
        <w:rPr>
          <w:rFonts w:eastAsiaTheme="minorHAnsi"/>
          <w:sz w:val="22"/>
          <w:szCs w:val="22"/>
        </w:rPr>
        <w:t xml:space="preserve"> </w:t>
      </w:r>
      <w:r w:rsidRPr="0091352D">
        <w:rPr>
          <w:rFonts w:eastAsiaTheme="minorHAnsi"/>
          <w:i/>
          <w:sz w:val="22"/>
          <w:szCs w:val="22"/>
        </w:rPr>
        <w:t xml:space="preserve">p </w:t>
      </w:r>
      <w:r w:rsidRPr="0091352D">
        <w:rPr>
          <w:rFonts w:eastAsiaTheme="minorHAnsi"/>
          <w:sz w:val="22"/>
          <w:szCs w:val="22"/>
          <w:lang w:val="en-US"/>
        </w:rPr>
        <w:t xml:space="preserve">&lt;= </w:t>
      </w:r>
      <w:r w:rsidRPr="0091352D">
        <w:rPr>
          <w:rFonts w:eastAsiaTheme="minorHAnsi"/>
          <w:i/>
          <w:sz w:val="22"/>
          <w:szCs w:val="22"/>
          <w:lang w:val="en-US"/>
        </w:rPr>
        <w:t>pocetRiadkov</w:t>
      </w:r>
      <w:r w:rsidRPr="0091352D">
        <w:rPr>
          <w:rFonts w:eastAsiaTheme="minorHAnsi"/>
          <w:sz w:val="22"/>
          <w:szCs w:val="22"/>
          <w:lang w:val="en-US"/>
        </w:rPr>
        <w:t xml:space="preserve"> </w:t>
      </w:r>
      <w:r w:rsidRPr="0091352D">
        <w:rPr>
          <w:rFonts w:eastAsiaTheme="minorHAnsi"/>
          <w:b/>
          <w:sz w:val="22"/>
          <w:szCs w:val="22"/>
          <w:lang w:val="en-US"/>
        </w:rPr>
        <w:t>do</w:t>
      </w:r>
    </w:p>
    <w:p w:rsidR="0091352D" w:rsidRPr="0091352D" w:rsidRDefault="0091352D" w:rsidP="0091352D">
      <w:pPr>
        <w:spacing w:before="0" w:line="240" w:lineRule="auto"/>
        <w:jc w:val="left"/>
        <w:rPr>
          <w:rFonts w:eastAsiaTheme="minorHAnsi"/>
          <w:b/>
          <w:sz w:val="22"/>
          <w:szCs w:val="22"/>
          <w:lang w:val="en-US"/>
        </w:rPr>
      </w:pPr>
      <w:r w:rsidRPr="0091352D">
        <w:rPr>
          <w:rFonts w:eastAsiaTheme="minorHAnsi"/>
          <w:b/>
          <w:sz w:val="22"/>
          <w:szCs w:val="22"/>
          <w:lang w:val="en-US"/>
        </w:rPr>
        <w:tab/>
      </w:r>
      <w:r w:rsidRPr="0091352D">
        <w:rPr>
          <w:rFonts w:eastAsiaTheme="minorHAnsi"/>
          <w:b/>
          <w:sz w:val="22"/>
          <w:szCs w:val="22"/>
          <w:lang w:val="en-US"/>
        </w:rPr>
        <w:tab/>
        <w:t xml:space="preserve">if </w:t>
      </w:r>
      <w:r w:rsidRPr="0091352D">
        <w:rPr>
          <w:rFonts w:eastAsiaTheme="minorHAnsi"/>
          <w:i/>
          <w:sz w:val="22"/>
          <w:szCs w:val="22"/>
          <w:lang w:val="en-US"/>
        </w:rPr>
        <w:t>tempMax &lt; |matica(p</w:t>
      </w:r>
      <w:r w:rsidRPr="0091352D">
        <w:rPr>
          <w:rFonts w:eastAsiaTheme="minorHAnsi"/>
          <w:sz w:val="22"/>
          <w:szCs w:val="22"/>
          <w:lang w:val="en-US"/>
        </w:rPr>
        <w:t>,</w:t>
      </w:r>
      <w:r w:rsidRPr="0091352D">
        <w:rPr>
          <w:rFonts w:eastAsiaTheme="minorHAnsi"/>
          <w:i/>
          <w:sz w:val="22"/>
          <w:szCs w:val="22"/>
          <w:lang w:val="en-US"/>
        </w:rPr>
        <w:t>i)|</w:t>
      </w:r>
      <w:r w:rsidRPr="0091352D">
        <w:rPr>
          <w:rFonts w:eastAsiaTheme="minorHAnsi"/>
          <w:b/>
          <w:sz w:val="22"/>
          <w:szCs w:val="22"/>
          <w:lang w:val="en-US"/>
        </w:rPr>
        <w:t xml:space="preserve"> then </w:t>
      </w:r>
    </w:p>
    <w:p w:rsidR="0091352D" w:rsidRPr="0091352D" w:rsidRDefault="0091352D" w:rsidP="0091352D">
      <w:pPr>
        <w:spacing w:before="0" w:line="240" w:lineRule="auto"/>
        <w:ind w:left="1416" w:firstLine="708"/>
        <w:jc w:val="left"/>
        <w:rPr>
          <w:rFonts w:eastAsiaTheme="minorHAnsi"/>
          <w:sz w:val="22"/>
          <w:szCs w:val="22"/>
        </w:rPr>
      </w:pPr>
      <w:r w:rsidRPr="0091352D">
        <w:rPr>
          <w:rFonts w:eastAsiaTheme="minorHAnsi"/>
          <w:b/>
          <w:sz w:val="22"/>
          <w:szCs w:val="22"/>
          <w:lang w:val="en-US"/>
        </w:rPr>
        <w:t>begin</w:t>
      </w:r>
    </w:p>
    <w:p w:rsidR="0091352D" w:rsidRPr="0091352D" w:rsidRDefault="0091352D" w:rsidP="0091352D">
      <w:pPr>
        <w:spacing w:before="0" w:line="240" w:lineRule="auto"/>
        <w:ind w:left="2124" w:firstLine="708"/>
        <w:jc w:val="left"/>
        <w:rPr>
          <w:rFonts w:eastAsiaTheme="minorHAnsi"/>
          <w:sz w:val="22"/>
          <w:szCs w:val="22"/>
        </w:rPr>
      </w:pPr>
      <w:r w:rsidRPr="0091352D">
        <w:rPr>
          <w:rFonts w:eastAsiaTheme="minorHAnsi"/>
          <w:i/>
          <w:sz w:val="22"/>
          <w:szCs w:val="22"/>
        </w:rPr>
        <w:t>tempMax</w:t>
      </w:r>
      <w:r w:rsidRPr="0091352D">
        <w:rPr>
          <w:rFonts w:eastAsiaTheme="minorHAnsi"/>
          <w:sz w:val="22"/>
          <w:szCs w:val="22"/>
        </w:rPr>
        <w:t xml:space="preserve"> ←</w:t>
      </w:r>
      <w:r w:rsidRPr="0091352D">
        <w:rPr>
          <w:rFonts w:eastAsiaTheme="minorHAnsi"/>
          <w:b/>
          <w:sz w:val="22"/>
          <w:szCs w:val="22"/>
          <w:lang w:val="en-US"/>
        </w:rPr>
        <w:t xml:space="preserve"> </w:t>
      </w:r>
      <w:r w:rsidRPr="0091352D">
        <w:rPr>
          <w:rFonts w:eastAsiaTheme="minorHAnsi"/>
          <w:i/>
          <w:sz w:val="22"/>
          <w:szCs w:val="22"/>
          <w:lang w:val="en-US"/>
        </w:rPr>
        <w:t>|matica(p</w:t>
      </w:r>
      <w:r w:rsidRPr="0091352D">
        <w:rPr>
          <w:rFonts w:eastAsiaTheme="minorHAnsi"/>
          <w:sz w:val="22"/>
          <w:szCs w:val="22"/>
          <w:lang w:val="en-US"/>
        </w:rPr>
        <w:t>,</w:t>
      </w:r>
      <w:r w:rsidRPr="0091352D">
        <w:rPr>
          <w:rFonts w:eastAsiaTheme="minorHAnsi"/>
          <w:i/>
          <w:sz w:val="22"/>
          <w:szCs w:val="22"/>
          <w:lang w:val="en-US"/>
        </w:rPr>
        <w:t>i)|</w:t>
      </w:r>
      <w:r w:rsidRPr="0091352D">
        <w:rPr>
          <w:rFonts w:eastAsiaTheme="minorHAnsi"/>
          <w:sz w:val="22"/>
          <w:szCs w:val="22"/>
        </w:rPr>
        <w:t>;</w:t>
      </w:r>
    </w:p>
    <w:p w:rsidR="0091352D" w:rsidRPr="0091352D" w:rsidRDefault="0091352D" w:rsidP="0091352D">
      <w:pPr>
        <w:spacing w:before="0" w:line="240" w:lineRule="auto"/>
        <w:ind w:left="2124" w:firstLine="708"/>
        <w:jc w:val="left"/>
        <w:rPr>
          <w:rFonts w:eastAsiaTheme="minorHAnsi"/>
          <w:sz w:val="22"/>
          <w:szCs w:val="22"/>
        </w:rPr>
      </w:pPr>
      <w:r w:rsidRPr="0091352D">
        <w:rPr>
          <w:rFonts w:eastAsiaTheme="minorHAnsi"/>
          <w:i/>
          <w:sz w:val="22"/>
          <w:szCs w:val="22"/>
        </w:rPr>
        <w:t>indexOfMax</w:t>
      </w:r>
      <w:r w:rsidRPr="0091352D">
        <w:rPr>
          <w:rFonts w:eastAsiaTheme="minorHAnsi"/>
          <w:sz w:val="22"/>
          <w:szCs w:val="22"/>
        </w:rPr>
        <w:t xml:space="preserve"> ← </w:t>
      </w:r>
      <w:r w:rsidRPr="0091352D">
        <w:rPr>
          <w:rFonts w:eastAsiaTheme="minorHAnsi"/>
          <w:i/>
          <w:sz w:val="22"/>
          <w:szCs w:val="22"/>
        </w:rPr>
        <w:t>p</w:t>
      </w:r>
      <w:r w:rsidRPr="0091352D">
        <w:rPr>
          <w:rFonts w:eastAsiaTheme="minorHAnsi"/>
          <w:sz w:val="22"/>
          <w:szCs w:val="22"/>
        </w:rPr>
        <w:t>;</w:t>
      </w:r>
    </w:p>
    <w:p w:rsidR="0091352D" w:rsidRPr="0091352D" w:rsidRDefault="0091352D" w:rsidP="0091352D">
      <w:pPr>
        <w:spacing w:before="0" w:line="240" w:lineRule="auto"/>
        <w:jc w:val="left"/>
        <w:rPr>
          <w:rFonts w:eastAsiaTheme="minorHAnsi"/>
          <w:b/>
          <w:sz w:val="22"/>
          <w:szCs w:val="22"/>
        </w:rPr>
      </w:pPr>
      <w:r w:rsidRPr="0091352D">
        <w:rPr>
          <w:rFonts w:eastAsiaTheme="minorHAnsi"/>
          <w:b/>
          <w:sz w:val="22"/>
          <w:szCs w:val="22"/>
        </w:rPr>
        <w:tab/>
      </w:r>
      <w:r w:rsidRPr="0091352D">
        <w:rPr>
          <w:rFonts w:eastAsiaTheme="minorHAnsi"/>
          <w:b/>
          <w:sz w:val="22"/>
          <w:szCs w:val="22"/>
        </w:rPr>
        <w:tab/>
      </w:r>
      <w:r w:rsidRPr="0091352D">
        <w:rPr>
          <w:rFonts w:eastAsiaTheme="minorHAnsi"/>
          <w:b/>
          <w:sz w:val="22"/>
          <w:szCs w:val="22"/>
        </w:rPr>
        <w:tab/>
        <w:t>end</w:t>
      </w:r>
    </w:p>
    <w:p w:rsidR="0091352D" w:rsidRPr="0091352D" w:rsidRDefault="0091352D" w:rsidP="0091352D">
      <w:pPr>
        <w:spacing w:before="0" w:line="240" w:lineRule="auto"/>
        <w:ind w:left="708"/>
        <w:jc w:val="left"/>
        <w:rPr>
          <w:rFonts w:eastAsiaTheme="minorHAnsi"/>
          <w:sz w:val="22"/>
          <w:szCs w:val="22"/>
        </w:rPr>
      </w:pPr>
      <w:r w:rsidRPr="0091352D">
        <w:rPr>
          <w:rFonts w:eastAsiaTheme="minorHAnsi"/>
          <w:b/>
          <w:sz w:val="22"/>
          <w:szCs w:val="22"/>
        </w:rPr>
        <w:t>comment</w:t>
      </w:r>
      <w:r w:rsidRPr="0091352D">
        <w:rPr>
          <w:rFonts w:eastAsiaTheme="minorHAnsi"/>
          <w:sz w:val="22"/>
          <w:szCs w:val="22"/>
        </w:rPr>
        <w:t xml:space="preserve"> ak diagonalny prvok nie je maximalny v abs.hod., potom ho </w:t>
      </w:r>
      <w:r w:rsidRPr="0091352D">
        <w:rPr>
          <w:rFonts w:eastAsiaTheme="minorHAnsi"/>
          <w:b/>
          <w:sz w:val="22"/>
          <w:szCs w:val="22"/>
        </w:rPr>
        <w:t>comment</w:t>
      </w:r>
      <w:r w:rsidRPr="0091352D">
        <w:rPr>
          <w:rFonts w:eastAsiaTheme="minorHAnsi"/>
          <w:sz w:val="22"/>
          <w:szCs w:val="22"/>
        </w:rPr>
        <w:t xml:space="preserve"> vymen s tym, ktory je max.</w:t>
      </w:r>
    </w:p>
    <w:p w:rsidR="0091352D" w:rsidRPr="0091352D" w:rsidRDefault="0091352D" w:rsidP="0091352D">
      <w:pPr>
        <w:spacing w:before="0" w:line="240" w:lineRule="auto"/>
        <w:jc w:val="left"/>
        <w:rPr>
          <w:rFonts w:eastAsiaTheme="minorHAnsi"/>
          <w:sz w:val="22"/>
          <w:szCs w:val="22"/>
        </w:rPr>
      </w:pPr>
      <w:r w:rsidRPr="0091352D">
        <w:rPr>
          <w:rFonts w:eastAsiaTheme="minorHAnsi"/>
          <w:b/>
          <w:sz w:val="22"/>
          <w:szCs w:val="22"/>
        </w:rPr>
        <w:tab/>
        <w:t>if</w:t>
      </w:r>
      <w:r w:rsidRPr="0091352D">
        <w:rPr>
          <w:rFonts w:eastAsiaTheme="minorHAnsi"/>
          <w:sz w:val="22"/>
          <w:szCs w:val="22"/>
        </w:rPr>
        <w:t xml:space="preserve"> </w:t>
      </w:r>
      <w:r w:rsidRPr="0091352D">
        <w:rPr>
          <w:rFonts w:eastAsiaTheme="minorHAnsi"/>
          <w:i/>
          <w:sz w:val="22"/>
          <w:szCs w:val="22"/>
        </w:rPr>
        <w:t>indexOfMax</w:t>
      </w:r>
      <w:r w:rsidRPr="0091352D">
        <w:rPr>
          <w:rFonts w:eastAsiaTheme="minorHAnsi"/>
          <w:sz w:val="22"/>
          <w:szCs w:val="22"/>
        </w:rPr>
        <w:t xml:space="preserve"> != </w:t>
      </w:r>
      <w:r w:rsidRPr="0091352D">
        <w:rPr>
          <w:rFonts w:eastAsiaTheme="minorHAnsi"/>
          <w:i/>
          <w:sz w:val="22"/>
          <w:szCs w:val="22"/>
        </w:rPr>
        <w:t>i</w:t>
      </w:r>
      <w:r w:rsidRPr="0091352D">
        <w:rPr>
          <w:rFonts w:eastAsiaTheme="minorHAnsi"/>
          <w:sz w:val="22"/>
          <w:szCs w:val="22"/>
        </w:rPr>
        <w:t> </w:t>
      </w:r>
      <w:r w:rsidRPr="0091352D">
        <w:rPr>
          <w:rFonts w:eastAsiaTheme="minorHAnsi"/>
          <w:b/>
          <w:sz w:val="22"/>
          <w:szCs w:val="22"/>
        </w:rPr>
        <w:t>then</w:t>
      </w:r>
      <w:r w:rsidRPr="0091352D">
        <w:rPr>
          <w:rFonts w:eastAsiaTheme="minorHAnsi"/>
          <w:sz w:val="22"/>
          <w:szCs w:val="22"/>
        </w:rPr>
        <w:t xml:space="preserve"> vymenRiadky(i,indexOfMax);</w:t>
      </w:r>
    </w:p>
    <w:p w:rsidR="0091352D" w:rsidRPr="0091352D" w:rsidRDefault="0091352D" w:rsidP="0091352D">
      <w:pPr>
        <w:spacing w:before="0"/>
        <w:jc w:val="left"/>
        <w:rPr>
          <w:rFonts w:eastAsiaTheme="minorHAnsi"/>
          <w:sz w:val="22"/>
          <w:szCs w:val="22"/>
        </w:rPr>
      </w:pPr>
    </w:p>
    <w:p w:rsidR="00353FD2" w:rsidRPr="00353FD2" w:rsidRDefault="00353FD2" w:rsidP="0091352D">
      <w:pPr>
        <w:spacing w:before="0" w:line="240" w:lineRule="auto"/>
        <w:jc w:val="left"/>
        <w:rPr>
          <w:rFonts w:eastAsiaTheme="minorHAnsi"/>
          <w:sz w:val="22"/>
          <w:szCs w:val="22"/>
        </w:rPr>
      </w:pPr>
      <w:r w:rsidRPr="00B10421">
        <w:rPr>
          <w:rFonts w:eastAsiaTheme="minorHAnsi"/>
          <w:b/>
          <w:sz w:val="22"/>
          <w:szCs w:val="22"/>
        </w:rPr>
        <w:t>comment</w:t>
      </w:r>
      <w:r>
        <w:rPr>
          <w:rFonts w:eastAsiaTheme="minorHAnsi"/>
          <w:sz w:val="22"/>
          <w:szCs w:val="22"/>
        </w:rPr>
        <w:t xml:space="preserve"> vymen riadky s indexom </w:t>
      </w:r>
      <w:r w:rsidRPr="00353FD2">
        <w:rPr>
          <w:rFonts w:eastAsiaTheme="minorHAnsi"/>
          <w:i/>
          <w:sz w:val="22"/>
          <w:szCs w:val="22"/>
        </w:rPr>
        <w:t>diagonal</w:t>
      </w:r>
      <w:r>
        <w:rPr>
          <w:rFonts w:eastAsiaTheme="minorHAnsi"/>
          <w:sz w:val="22"/>
          <w:szCs w:val="22"/>
        </w:rPr>
        <w:t xml:space="preserve"> a </w:t>
      </w:r>
      <w:r w:rsidRPr="00353FD2">
        <w:rPr>
          <w:rFonts w:eastAsiaTheme="minorHAnsi"/>
          <w:i/>
          <w:sz w:val="22"/>
          <w:szCs w:val="22"/>
        </w:rPr>
        <w:t>indexVacsieho</w:t>
      </w:r>
    </w:p>
    <w:p w:rsidR="0091352D" w:rsidRPr="0091352D" w:rsidRDefault="0091352D" w:rsidP="0091352D">
      <w:pPr>
        <w:spacing w:before="0" w:line="240" w:lineRule="auto"/>
        <w:jc w:val="left"/>
        <w:rPr>
          <w:rFonts w:eastAsiaTheme="minorHAnsi"/>
          <w:sz w:val="22"/>
          <w:szCs w:val="22"/>
        </w:rPr>
      </w:pPr>
      <w:r w:rsidRPr="0091352D">
        <w:rPr>
          <w:rFonts w:eastAsiaTheme="minorHAnsi"/>
          <w:b/>
          <w:sz w:val="22"/>
          <w:szCs w:val="22"/>
        </w:rPr>
        <w:t>procedure</w:t>
      </w:r>
      <w:r w:rsidRPr="0091352D">
        <w:rPr>
          <w:rFonts w:eastAsiaTheme="minorHAnsi"/>
          <w:sz w:val="22"/>
          <w:szCs w:val="22"/>
        </w:rPr>
        <w:t xml:space="preserve"> vymenRiadky(</w:t>
      </w:r>
      <w:r w:rsidRPr="0091352D">
        <w:rPr>
          <w:rFonts w:eastAsiaTheme="minorHAnsi"/>
          <w:i/>
          <w:sz w:val="22"/>
          <w:szCs w:val="22"/>
        </w:rPr>
        <w:t>diagonal</w:t>
      </w:r>
      <w:r w:rsidRPr="0091352D">
        <w:rPr>
          <w:rFonts w:eastAsiaTheme="minorHAnsi"/>
          <w:sz w:val="22"/>
          <w:szCs w:val="22"/>
        </w:rPr>
        <w:t>,</w:t>
      </w:r>
      <w:r w:rsidRPr="0091352D">
        <w:rPr>
          <w:rFonts w:eastAsiaTheme="minorHAnsi"/>
          <w:i/>
          <w:sz w:val="22"/>
          <w:szCs w:val="22"/>
        </w:rPr>
        <w:t>indexVacsieho</w:t>
      </w:r>
      <w:r w:rsidRPr="0091352D">
        <w:rPr>
          <w:rFonts w:eastAsiaTheme="minorHAnsi"/>
          <w:sz w:val="22"/>
          <w:szCs w:val="22"/>
        </w:rPr>
        <w:t>) :</w:t>
      </w:r>
    </w:p>
    <w:p w:rsidR="0091352D" w:rsidRPr="0091352D" w:rsidRDefault="0091352D" w:rsidP="0091352D">
      <w:pPr>
        <w:spacing w:before="0" w:line="240" w:lineRule="auto"/>
        <w:jc w:val="left"/>
        <w:rPr>
          <w:rFonts w:eastAsiaTheme="minorHAnsi"/>
          <w:sz w:val="22"/>
          <w:szCs w:val="22"/>
        </w:rPr>
      </w:pPr>
      <w:r w:rsidRPr="0091352D">
        <w:rPr>
          <w:rFonts w:eastAsiaTheme="minorHAnsi"/>
          <w:b/>
          <w:sz w:val="22"/>
          <w:szCs w:val="22"/>
        </w:rPr>
        <w:tab/>
      </w:r>
      <w:r w:rsidRPr="0091352D">
        <w:rPr>
          <w:rFonts w:eastAsiaTheme="minorHAnsi"/>
          <w:i/>
          <w:sz w:val="22"/>
          <w:szCs w:val="22"/>
        </w:rPr>
        <w:t xml:space="preserve">novaMatica </w:t>
      </w:r>
      <w:r w:rsidRPr="0091352D">
        <w:rPr>
          <w:rFonts w:eastAsiaTheme="minorHAnsi"/>
          <w:sz w:val="22"/>
          <w:szCs w:val="22"/>
        </w:rPr>
        <w:t xml:space="preserve">← </w:t>
      </w:r>
      <w:r w:rsidRPr="0091352D">
        <w:rPr>
          <w:rFonts w:eastAsiaTheme="minorHAnsi"/>
          <w:i/>
          <w:sz w:val="22"/>
          <w:szCs w:val="22"/>
        </w:rPr>
        <w:t>matica</w:t>
      </w:r>
      <w:r w:rsidRPr="0091352D">
        <w:rPr>
          <w:rFonts w:eastAsiaTheme="minorHAnsi"/>
          <w:sz w:val="22"/>
          <w:szCs w:val="22"/>
        </w:rPr>
        <w:t>;</w:t>
      </w:r>
    </w:p>
    <w:p w:rsidR="0091352D" w:rsidRPr="0091352D" w:rsidRDefault="0091352D" w:rsidP="0091352D">
      <w:pPr>
        <w:spacing w:before="0" w:line="240" w:lineRule="auto"/>
        <w:jc w:val="left"/>
        <w:rPr>
          <w:rFonts w:eastAsiaTheme="minorHAnsi"/>
          <w:sz w:val="22"/>
          <w:szCs w:val="22"/>
        </w:rPr>
      </w:pPr>
      <w:r w:rsidRPr="0091352D">
        <w:rPr>
          <w:rFonts w:eastAsiaTheme="minorHAnsi"/>
          <w:sz w:val="22"/>
          <w:szCs w:val="22"/>
        </w:rPr>
        <w:tab/>
      </w:r>
      <w:r w:rsidRPr="0091352D">
        <w:rPr>
          <w:rFonts w:eastAsiaTheme="minorHAnsi"/>
          <w:b/>
          <w:sz w:val="22"/>
          <w:szCs w:val="22"/>
        </w:rPr>
        <w:t>comment</w:t>
      </w:r>
      <w:r w:rsidRPr="0091352D">
        <w:rPr>
          <w:rFonts w:eastAsiaTheme="minorHAnsi"/>
          <w:sz w:val="22"/>
          <w:szCs w:val="22"/>
        </w:rPr>
        <w:t xml:space="preserve"> na riadok diagonal umiestni riadok indexVacsieho a naopak</w:t>
      </w:r>
    </w:p>
    <w:p w:rsidR="0091352D" w:rsidRPr="0091352D" w:rsidRDefault="0091352D" w:rsidP="0091352D">
      <w:pPr>
        <w:spacing w:before="0" w:line="240" w:lineRule="auto"/>
        <w:jc w:val="left"/>
        <w:rPr>
          <w:rFonts w:eastAsiaTheme="minorHAnsi"/>
          <w:sz w:val="22"/>
          <w:szCs w:val="22"/>
        </w:rPr>
      </w:pPr>
      <w:r w:rsidRPr="0091352D">
        <w:rPr>
          <w:rFonts w:eastAsiaTheme="minorHAnsi"/>
          <w:sz w:val="22"/>
          <w:szCs w:val="22"/>
        </w:rPr>
        <w:tab/>
      </w:r>
      <w:r w:rsidRPr="0091352D">
        <w:rPr>
          <w:rFonts w:eastAsiaTheme="minorHAnsi"/>
          <w:i/>
          <w:sz w:val="22"/>
          <w:szCs w:val="22"/>
        </w:rPr>
        <w:t xml:space="preserve">novaMatica(diagonal) </w:t>
      </w:r>
      <w:r w:rsidRPr="0091352D">
        <w:rPr>
          <w:rFonts w:eastAsiaTheme="minorHAnsi"/>
          <w:sz w:val="22"/>
          <w:szCs w:val="22"/>
        </w:rPr>
        <w:t xml:space="preserve">← </w:t>
      </w:r>
      <w:r w:rsidRPr="0091352D">
        <w:rPr>
          <w:rFonts w:eastAsiaTheme="minorHAnsi"/>
          <w:i/>
          <w:sz w:val="22"/>
          <w:szCs w:val="22"/>
        </w:rPr>
        <w:t>matica(indexVacsieho)</w:t>
      </w:r>
      <w:r w:rsidRPr="0091352D">
        <w:rPr>
          <w:rFonts w:eastAsiaTheme="minorHAnsi"/>
          <w:sz w:val="22"/>
          <w:szCs w:val="22"/>
        </w:rPr>
        <w:t>;</w:t>
      </w:r>
    </w:p>
    <w:p w:rsidR="0091352D" w:rsidRPr="0091352D" w:rsidRDefault="0091352D" w:rsidP="0091352D">
      <w:pPr>
        <w:spacing w:before="0" w:line="240" w:lineRule="auto"/>
        <w:jc w:val="left"/>
        <w:rPr>
          <w:rFonts w:eastAsiaTheme="minorHAnsi"/>
          <w:sz w:val="22"/>
          <w:szCs w:val="22"/>
        </w:rPr>
      </w:pPr>
      <w:r w:rsidRPr="0091352D">
        <w:rPr>
          <w:rFonts w:eastAsiaTheme="minorHAnsi"/>
          <w:sz w:val="22"/>
          <w:szCs w:val="22"/>
        </w:rPr>
        <w:tab/>
      </w:r>
      <w:r w:rsidRPr="0091352D">
        <w:rPr>
          <w:rFonts w:eastAsiaTheme="minorHAnsi"/>
          <w:i/>
          <w:sz w:val="22"/>
          <w:szCs w:val="22"/>
        </w:rPr>
        <w:t xml:space="preserve">novaMatica(indexVacsieho) </w:t>
      </w:r>
      <w:r w:rsidRPr="0091352D">
        <w:rPr>
          <w:rFonts w:eastAsiaTheme="minorHAnsi"/>
          <w:sz w:val="22"/>
          <w:szCs w:val="22"/>
        </w:rPr>
        <w:t xml:space="preserve">← </w:t>
      </w:r>
      <w:r w:rsidRPr="0091352D">
        <w:rPr>
          <w:rFonts w:eastAsiaTheme="minorHAnsi"/>
          <w:i/>
          <w:sz w:val="22"/>
          <w:szCs w:val="22"/>
        </w:rPr>
        <w:t>matica(diagonal)</w:t>
      </w:r>
      <w:r w:rsidRPr="0091352D">
        <w:rPr>
          <w:rFonts w:eastAsiaTheme="minorHAnsi"/>
          <w:sz w:val="22"/>
          <w:szCs w:val="22"/>
        </w:rPr>
        <w:t>;</w:t>
      </w:r>
    </w:p>
    <w:p w:rsidR="00817446" w:rsidRDefault="00817446">
      <w:pPr>
        <w:spacing w:before="0" w:line="240" w:lineRule="auto"/>
        <w:jc w:val="left"/>
        <w:rPr>
          <w:rFonts w:eastAsiaTheme="minorHAnsi"/>
          <w:b/>
          <w:sz w:val="22"/>
          <w:szCs w:val="22"/>
          <w:lang w:val="en-US"/>
        </w:rPr>
      </w:pPr>
      <w:r>
        <w:rPr>
          <w:rFonts w:eastAsiaTheme="minorHAnsi"/>
          <w:b/>
          <w:sz w:val="22"/>
          <w:szCs w:val="22"/>
          <w:lang w:val="en-US"/>
        </w:rPr>
        <w:br w:type="page"/>
      </w:r>
    </w:p>
    <w:p w:rsidR="00CC7914" w:rsidRPr="00CC7914" w:rsidRDefault="00817446" w:rsidP="009B7DF3">
      <w:pPr>
        <w:pStyle w:val="PodNadpisKapitolyII"/>
        <w:rPr>
          <w:rFonts w:eastAsiaTheme="minorHAnsi"/>
          <w:lang w:val="en-US"/>
        </w:rPr>
      </w:pPr>
      <w:bookmarkStart w:id="78" w:name="_Toc325024094"/>
      <w:bookmarkStart w:id="79" w:name="_Toc325667155"/>
      <w:r w:rsidRPr="00817446">
        <w:rPr>
          <w:rFonts w:eastAsiaTheme="minorHAnsi"/>
          <w:lang w:val="en-US"/>
        </w:rPr>
        <w:lastRenderedPageBreak/>
        <w:t>Algoritmus pre Jacobi</w:t>
      </w:r>
      <w:r w:rsidR="008B77C5">
        <w:rPr>
          <w:rFonts w:eastAsiaTheme="minorHAnsi"/>
          <w:lang w:val="en-US"/>
        </w:rPr>
        <w:t>h</w:t>
      </w:r>
      <w:r w:rsidRPr="00817446">
        <w:rPr>
          <w:rFonts w:eastAsiaTheme="minorHAnsi"/>
          <w:lang w:val="en-US"/>
        </w:rPr>
        <w:t>o metódu</w:t>
      </w:r>
      <w:bookmarkEnd w:id="78"/>
      <w:bookmarkEnd w:id="79"/>
    </w:p>
    <w:p w:rsidR="00CC7914" w:rsidRPr="00CC7914" w:rsidRDefault="00CC7914" w:rsidP="00CC7914">
      <w:pPr>
        <w:spacing w:before="0" w:line="240" w:lineRule="auto"/>
        <w:jc w:val="left"/>
        <w:rPr>
          <w:rFonts w:eastAsiaTheme="minorHAnsi"/>
          <w:sz w:val="22"/>
          <w:szCs w:val="22"/>
        </w:rPr>
      </w:pPr>
      <w:r w:rsidRPr="00CC7914">
        <w:rPr>
          <w:rFonts w:eastAsiaTheme="minorHAnsi"/>
          <w:b/>
          <w:sz w:val="22"/>
          <w:szCs w:val="22"/>
        </w:rPr>
        <w:t>comment</w:t>
      </w:r>
      <w:r w:rsidRPr="00CC7914">
        <w:rPr>
          <w:rFonts w:eastAsiaTheme="minorHAnsi"/>
          <w:sz w:val="22"/>
          <w:szCs w:val="22"/>
        </w:rPr>
        <w:t xml:space="preserve"> predel kazdy prvok hodnotou prvku na diagonale v prislusnom riadku</w:t>
      </w:r>
    </w:p>
    <w:p w:rsidR="00CC7914" w:rsidRPr="00CC7914" w:rsidRDefault="00CC7914" w:rsidP="00CC7914">
      <w:pPr>
        <w:spacing w:before="0" w:line="240" w:lineRule="auto"/>
        <w:jc w:val="left"/>
        <w:rPr>
          <w:rFonts w:eastAsiaTheme="minorHAnsi"/>
          <w:b/>
          <w:sz w:val="22"/>
          <w:szCs w:val="22"/>
        </w:rPr>
      </w:pPr>
      <w:r w:rsidRPr="00CC7914">
        <w:rPr>
          <w:rFonts w:eastAsiaTheme="minorHAnsi"/>
          <w:b/>
          <w:sz w:val="22"/>
          <w:szCs w:val="22"/>
        </w:rPr>
        <w:t>for</w:t>
      </w:r>
      <w:r w:rsidRPr="00CC7914">
        <w:rPr>
          <w:rFonts w:eastAsiaTheme="minorHAnsi"/>
          <w:sz w:val="22"/>
          <w:szCs w:val="22"/>
        </w:rPr>
        <w:t xml:space="preserve"> i←1 </w:t>
      </w:r>
      <w:r w:rsidRPr="00CC7914">
        <w:rPr>
          <w:rFonts w:eastAsiaTheme="minorHAnsi"/>
          <w:b/>
          <w:sz w:val="22"/>
          <w:szCs w:val="22"/>
        </w:rPr>
        <w:t>step</w:t>
      </w:r>
      <w:r w:rsidRPr="00CC7914">
        <w:rPr>
          <w:rFonts w:eastAsiaTheme="minorHAnsi"/>
          <w:sz w:val="22"/>
          <w:szCs w:val="22"/>
        </w:rPr>
        <w:t xml:space="preserve"> 1 </w:t>
      </w:r>
      <w:r w:rsidRPr="00CC7914">
        <w:rPr>
          <w:rFonts w:eastAsiaTheme="minorHAnsi"/>
          <w:b/>
          <w:sz w:val="22"/>
          <w:szCs w:val="22"/>
        </w:rPr>
        <w:t>until</w:t>
      </w:r>
      <w:r w:rsidRPr="00CC7914">
        <w:rPr>
          <w:rFonts w:eastAsiaTheme="minorHAnsi"/>
          <w:sz w:val="22"/>
          <w:szCs w:val="22"/>
        </w:rPr>
        <w:t xml:space="preserve"> i&lt;=pocetRiadkov </w:t>
      </w:r>
      <w:r w:rsidRPr="00CC7914">
        <w:rPr>
          <w:rFonts w:eastAsiaTheme="minorHAnsi"/>
          <w:b/>
          <w:sz w:val="22"/>
          <w:szCs w:val="22"/>
        </w:rPr>
        <w:t>do</w:t>
      </w:r>
    </w:p>
    <w:p w:rsidR="00CC7914" w:rsidRPr="00CC7914" w:rsidRDefault="00CC7914" w:rsidP="00CC7914">
      <w:pPr>
        <w:spacing w:before="0" w:line="240" w:lineRule="auto"/>
        <w:ind w:left="567"/>
        <w:jc w:val="left"/>
        <w:rPr>
          <w:rFonts w:eastAsiaTheme="minorHAnsi"/>
          <w:b/>
          <w:sz w:val="22"/>
          <w:szCs w:val="22"/>
        </w:rPr>
      </w:pPr>
      <w:r w:rsidRPr="00CC7914">
        <w:rPr>
          <w:rFonts w:eastAsiaTheme="minorHAnsi"/>
          <w:b/>
          <w:sz w:val="22"/>
          <w:szCs w:val="22"/>
        </w:rPr>
        <w:t xml:space="preserve">for </w:t>
      </w:r>
      <w:r w:rsidRPr="00CC7914">
        <w:rPr>
          <w:rFonts w:eastAsiaTheme="minorHAnsi"/>
          <w:sz w:val="22"/>
          <w:szCs w:val="22"/>
        </w:rPr>
        <w:t>j←1</w:t>
      </w:r>
      <w:r w:rsidRPr="00CC7914">
        <w:rPr>
          <w:rFonts w:eastAsiaTheme="minorHAnsi"/>
          <w:b/>
          <w:sz w:val="22"/>
          <w:szCs w:val="22"/>
        </w:rPr>
        <w:t xml:space="preserve"> step </w:t>
      </w:r>
      <w:r w:rsidRPr="00CC7914">
        <w:rPr>
          <w:rFonts w:eastAsiaTheme="minorHAnsi"/>
          <w:sz w:val="22"/>
          <w:szCs w:val="22"/>
        </w:rPr>
        <w:t>1</w:t>
      </w:r>
      <w:r w:rsidRPr="00CC7914">
        <w:rPr>
          <w:rFonts w:eastAsiaTheme="minorHAnsi"/>
          <w:b/>
          <w:sz w:val="22"/>
          <w:szCs w:val="22"/>
        </w:rPr>
        <w:t xml:space="preserve"> until </w:t>
      </w:r>
      <w:r w:rsidRPr="00CC7914">
        <w:rPr>
          <w:rFonts w:eastAsiaTheme="minorHAnsi"/>
          <w:sz w:val="22"/>
          <w:szCs w:val="22"/>
        </w:rPr>
        <w:t>i&lt;=pocetStlpcov</w:t>
      </w:r>
      <w:r w:rsidRPr="00CC7914">
        <w:rPr>
          <w:rFonts w:eastAsiaTheme="minorHAnsi"/>
          <w:b/>
          <w:sz w:val="22"/>
          <w:szCs w:val="22"/>
        </w:rPr>
        <w:t xml:space="preserve"> do</w:t>
      </w:r>
    </w:p>
    <w:p w:rsidR="00CC7914" w:rsidRPr="00CC7914" w:rsidRDefault="00CC7914" w:rsidP="00CC7914">
      <w:pPr>
        <w:spacing w:before="0" w:line="240" w:lineRule="auto"/>
        <w:ind w:left="1134"/>
        <w:jc w:val="left"/>
        <w:rPr>
          <w:rFonts w:eastAsiaTheme="minorHAnsi"/>
          <w:b/>
          <w:sz w:val="22"/>
          <w:szCs w:val="22"/>
        </w:rPr>
      </w:pPr>
      <w:r w:rsidRPr="00CC7914">
        <w:rPr>
          <w:rFonts w:eastAsiaTheme="minorHAnsi"/>
          <w:b/>
          <w:sz w:val="22"/>
          <w:szCs w:val="22"/>
        </w:rPr>
        <w:t>begin</w:t>
      </w:r>
    </w:p>
    <w:p w:rsidR="00CC7914" w:rsidRPr="00CC7914" w:rsidRDefault="00CC7914" w:rsidP="00CC7914">
      <w:pPr>
        <w:spacing w:before="0" w:line="240" w:lineRule="auto"/>
        <w:ind w:left="1701"/>
        <w:jc w:val="left"/>
        <w:rPr>
          <w:rFonts w:eastAsiaTheme="minorHAnsi"/>
          <w:sz w:val="22"/>
          <w:szCs w:val="22"/>
        </w:rPr>
      </w:pPr>
      <w:r w:rsidRPr="00CC7914">
        <w:rPr>
          <w:rFonts w:eastAsiaTheme="minorHAnsi"/>
          <w:sz w:val="22"/>
          <w:szCs w:val="22"/>
        </w:rPr>
        <w:t>matica(i,j) ← matica(i,j) : matica(i,i);</w:t>
      </w:r>
    </w:p>
    <w:p w:rsidR="00CC7914" w:rsidRPr="00CC7914" w:rsidRDefault="00CC7914" w:rsidP="00CC7914">
      <w:pPr>
        <w:spacing w:before="0" w:line="240" w:lineRule="auto"/>
        <w:ind w:left="1134"/>
        <w:jc w:val="left"/>
        <w:rPr>
          <w:rFonts w:eastAsiaTheme="minorHAnsi"/>
          <w:b/>
          <w:sz w:val="22"/>
          <w:szCs w:val="22"/>
        </w:rPr>
      </w:pPr>
      <w:r w:rsidRPr="00CC7914">
        <w:rPr>
          <w:rFonts w:eastAsiaTheme="minorHAnsi"/>
          <w:b/>
          <w:sz w:val="22"/>
          <w:szCs w:val="22"/>
        </w:rPr>
        <w:t>end</w:t>
      </w:r>
    </w:p>
    <w:p w:rsidR="00CC7914" w:rsidRPr="00CC7914" w:rsidRDefault="00CC7914" w:rsidP="00CC7914">
      <w:pPr>
        <w:spacing w:before="0" w:line="240" w:lineRule="auto"/>
        <w:jc w:val="left"/>
        <w:rPr>
          <w:rFonts w:eastAsiaTheme="minorHAnsi"/>
          <w:b/>
          <w:sz w:val="22"/>
          <w:szCs w:val="22"/>
        </w:rPr>
      </w:pPr>
    </w:p>
    <w:p w:rsidR="00CC7914" w:rsidRPr="00CC7914" w:rsidRDefault="00CC7914" w:rsidP="00CC7914">
      <w:pPr>
        <w:spacing w:before="0" w:line="240" w:lineRule="auto"/>
        <w:jc w:val="left"/>
        <w:rPr>
          <w:rFonts w:eastAsiaTheme="minorHAnsi"/>
          <w:sz w:val="22"/>
          <w:szCs w:val="22"/>
        </w:rPr>
      </w:pPr>
      <w:r w:rsidRPr="00CC7914">
        <w:rPr>
          <w:rFonts w:eastAsiaTheme="minorHAnsi"/>
          <w:b/>
          <w:sz w:val="22"/>
          <w:szCs w:val="22"/>
        </w:rPr>
        <w:t>comment</w:t>
      </w:r>
      <w:r w:rsidRPr="00CC7914">
        <w:rPr>
          <w:rFonts w:eastAsiaTheme="minorHAnsi"/>
          <w:sz w:val="22"/>
          <w:szCs w:val="22"/>
        </w:rPr>
        <w:t xml:space="preserve"> nastav pociatocnu aproximaciu, nech kazda premenne v 0.tom kroku =0</w:t>
      </w:r>
    </w:p>
    <w:p w:rsidR="00CC7914" w:rsidRPr="00CC7914" w:rsidRDefault="00CC7914" w:rsidP="00CC7914">
      <w:pPr>
        <w:spacing w:before="0" w:line="240" w:lineRule="auto"/>
        <w:jc w:val="left"/>
        <w:rPr>
          <w:rFonts w:eastAsiaTheme="minorHAnsi"/>
          <w:b/>
          <w:sz w:val="22"/>
          <w:szCs w:val="22"/>
        </w:rPr>
      </w:pPr>
      <w:r w:rsidRPr="00CC7914">
        <w:rPr>
          <w:rFonts w:eastAsiaTheme="minorHAnsi"/>
          <w:b/>
          <w:sz w:val="22"/>
          <w:szCs w:val="22"/>
        </w:rPr>
        <w:t>for</w:t>
      </w:r>
      <w:r w:rsidRPr="00CC7914">
        <w:rPr>
          <w:rFonts w:eastAsiaTheme="minorHAnsi"/>
          <w:sz w:val="22"/>
          <w:szCs w:val="22"/>
        </w:rPr>
        <w:t xml:space="preserve"> </w:t>
      </w:r>
      <w:r w:rsidRPr="00CC7914">
        <w:rPr>
          <w:rFonts w:eastAsiaTheme="minorHAnsi"/>
          <w:i/>
          <w:sz w:val="22"/>
          <w:szCs w:val="22"/>
        </w:rPr>
        <w:t>i</w:t>
      </w:r>
      <w:r w:rsidRPr="00CC7914">
        <w:rPr>
          <w:rFonts w:eastAsiaTheme="minorHAnsi"/>
          <w:sz w:val="22"/>
          <w:szCs w:val="22"/>
        </w:rPr>
        <w:t xml:space="preserve">←1 </w:t>
      </w:r>
      <w:r w:rsidRPr="00CC7914">
        <w:rPr>
          <w:rFonts w:eastAsiaTheme="minorHAnsi"/>
          <w:b/>
          <w:sz w:val="22"/>
          <w:szCs w:val="22"/>
        </w:rPr>
        <w:t>step</w:t>
      </w:r>
      <w:r w:rsidRPr="00CC7914">
        <w:rPr>
          <w:rFonts w:eastAsiaTheme="minorHAnsi"/>
          <w:sz w:val="22"/>
          <w:szCs w:val="22"/>
        </w:rPr>
        <w:t xml:space="preserve"> 1 </w:t>
      </w:r>
      <w:r w:rsidRPr="00CC7914">
        <w:rPr>
          <w:rFonts w:eastAsiaTheme="minorHAnsi"/>
          <w:b/>
          <w:sz w:val="22"/>
          <w:szCs w:val="22"/>
        </w:rPr>
        <w:t>until</w:t>
      </w:r>
      <w:r w:rsidRPr="00CC7914">
        <w:rPr>
          <w:rFonts w:eastAsiaTheme="minorHAnsi"/>
          <w:sz w:val="22"/>
          <w:szCs w:val="22"/>
        </w:rPr>
        <w:t xml:space="preserve"> </w:t>
      </w:r>
      <w:r w:rsidRPr="00CC7914">
        <w:rPr>
          <w:rFonts w:eastAsiaTheme="minorHAnsi"/>
          <w:i/>
          <w:sz w:val="22"/>
          <w:szCs w:val="22"/>
        </w:rPr>
        <w:t>i</w:t>
      </w:r>
      <w:r w:rsidRPr="00CC7914">
        <w:rPr>
          <w:rFonts w:eastAsiaTheme="minorHAnsi"/>
          <w:sz w:val="22"/>
          <w:szCs w:val="22"/>
        </w:rPr>
        <w:t>&lt;=</w:t>
      </w:r>
      <w:r w:rsidRPr="00CC7914">
        <w:rPr>
          <w:rFonts w:eastAsiaTheme="minorHAnsi"/>
          <w:i/>
          <w:sz w:val="22"/>
          <w:szCs w:val="22"/>
        </w:rPr>
        <w:t>pocetRiadkov</w:t>
      </w:r>
      <w:r w:rsidRPr="00CC7914">
        <w:rPr>
          <w:rFonts w:eastAsiaTheme="minorHAnsi"/>
          <w:sz w:val="22"/>
          <w:szCs w:val="22"/>
        </w:rPr>
        <w:t xml:space="preserve"> </w:t>
      </w:r>
      <w:r w:rsidRPr="00CC7914">
        <w:rPr>
          <w:rFonts w:eastAsiaTheme="minorHAnsi"/>
          <w:b/>
          <w:sz w:val="22"/>
          <w:szCs w:val="22"/>
        </w:rPr>
        <w:t>do</w:t>
      </w:r>
    </w:p>
    <w:p w:rsidR="00CC7914" w:rsidRPr="00CC7914" w:rsidRDefault="00CC7914" w:rsidP="00CC7914">
      <w:pPr>
        <w:spacing w:before="0" w:line="240" w:lineRule="auto"/>
        <w:ind w:left="567"/>
        <w:jc w:val="left"/>
        <w:rPr>
          <w:rFonts w:eastAsiaTheme="minorHAnsi"/>
          <w:b/>
          <w:sz w:val="22"/>
          <w:szCs w:val="22"/>
        </w:rPr>
      </w:pPr>
      <w:r w:rsidRPr="00CC7914">
        <w:rPr>
          <w:rFonts w:eastAsiaTheme="minorHAnsi"/>
          <w:i/>
          <w:color w:val="000000"/>
          <w:sz w:val="22"/>
          <w:szCs w:val="22"/>
        </w:rPr>
        <w:t>x</w:t>
      </w:r>
      <w:r w:rsidRPr="00CC7914">
        <w:rPr>
          <w:rFonts w:eastAsiaTheme="minorHAnsi"/>
          <w:i/>
          <w:color w:val="000000"/>
          <w:sz w:val="22"/>
          <w:szCs w:val="22"/>
          <w:vertAlign w:val="subscript"/>
        </w:rPr>
        <w:t>i</w:t>
      </w:r>
      <w:r w:rsidRPr="00CC7914">
        <w:rPr>
          <w:rFonts w:eastAsiaTheme="minorHAnsi"/>
          <w:color w:val="000000"/>
          <w:sz w:val="22"/>
          <w:szCs w:val="22"/>
          <w:vertAlign w:val="superscript"/>
        </w:rPr>
        <w:t>(</w:t>
      </w:r>
      <w:r w:rsidRPr="00CC7914">
        <w:rPr>
          <w:rFonts w:eastAsiaTheme="minorHAnsi"/>
          <w:i/>
          <w:color w:val="000000"/>
          <w:sz w:val="22"/>
          <w:szCs w:val="22"/>
          <w:vertAlign w:val="superscript"/>
        </w:rPr>
        <w:t>0</w:t>
      </w:r>
      <w:r w:rsidRPr="00CC7914">
        <w:rPr>
          <w:rFonts w:eastAsiaTheme="minorHAnsi"/>
          <w:color w:val="000000"/>
          <w:sz w:val="22"/>
          <w:szCs w:val="22"/>
          <w:vertAlign w:val="superscript"/>
        </w:rPr>
        <w:t>)</w:t>
      </w:r>
      <w:r w:rsidRPr="00CC7914">
        <w:rPr>
          <w:rFonts w:eastAsiaTheme="minorHAnsi"/>
          <w:sz w:val="22"/>
          <w:szCs w:val="22"/>
        </w:rPr>
        <w:t xml:space="preserve"> ← 0;</w:t>
      </w:r>
    </w:p>
    <w:p w:rsidR="00CC7914" w:rsidRPr="00CC7914" w:rsidRDefault="00CC7914" w:rsidP="00CC7914">
      <w:pPr>
        <w:spacing w:before="0" w:line="240" w:lineRule="auto"/>
        <w:jc w:val="left"/>
        <w:rPr>
          <w:rFonts w:eastAsiaTheme="minorHAnsi"/>
          <w:b/>
          <w:sz w:val="22"/>
          <w:szCs w:val="22"/>
        </w:rPr>
      </w:pPr>
    </w:p>
    <w:p w:rsidR="00CC7914" w:rsidRPr="00CC7914" w:rsidRDefault="00CC7914" w:rsidP="00CC7914">
      <w:pPr>
        <w:spacing w:before="0" w:line="240" w:lineRule="auto"/>
        <w:jc w:val="left"/>
        <w:rPr>
          <w:rFonts w:eastAsiaTheme="minorHAnsi"/>
          <w:sz w:val="22"/>
          <w:szCs w:val="22"/>
        </w:rPr>
      </w:pPr>
      <w:r w:rsidRPr="00CC7914">
        <w:rPr>
          <w:rFonts w:eastAsiaTheme="minorHAnsi"/>
          <w:b/>
          <w:sz w:val="22"/>
          <w:szCs w:val="22"/>
        </w:rPr>
        <w:t>comment</w:t>
      </w:r>
      <w:r w:rsidRPr="00CC7914">
        <w:rPr>
          <w:rFonts w:eastAsiaTheme="minorHAnsi"/>
          <w:sz w:val="22"/>
          <w:szCs w:val="22"/>
        </w:rPr>
        <w:t xml:space="preserve"> nacitaj pocet pozadovanych krokov</w:t>
      </w:r>
    </w:p>
    <w:p w:rsidR="00CC7914" w:rsidRPr="00CC7914" w:rsidRDefault="00CC7914" w:rsidP="00CC7914">
      <w:pPr>
        <w:spacing w:before="0" w:line="240" w:lineRule="auto"/>
        <w:jc w:val="left"/>
        <w:rPr>
          <w:rFonts w:eastAsiaTheme="minorHAnsi"/>
          <w:sz w:val="22"/>
          <w:szCs w:val="22"/>
        </w:rPr>
      </w:pPr>
      <w:r w:rsidRPr="00CC7914">
        <w:rPr>
          <w:rFonts w:eastAsiaTheme="minorHAnsi"/>
          <w:b/>
          <w:sz w:val="22"/>
          <w:szCs w:val="22"/>
        </w:rPr>
        <w:t>write</w:t>
      </w:r>
      <w:r w:rsidRPr="00CC7914">
        <w:rPr>
          <w:rFonts w:eastAsiaTheme="minorHAnsi"/>
          <w:sz w:val="22"/>
          <w:szCs w:val="22"/>
        </w:rPr>
        <w:t xml:space="preserve"> „Kolko iteracii chces realizovat?“;</w:t>
      </w:r>
    </w:p>
    <w:p w:rsidR="00CC7914" w:rsidRPr="00CC7914" w:rsidRDefault="00CC7914" w:rsidP="00CC7914">
      <w:pPr>
        <w:spacing w:before="0" w:line="240" w:lineRule="auto"/>
        <w:jc w:val="left"/>
        <w:rPr>
          <w:rFonts w:eastAsiaTheme="minorHAnsi"/>
          <w:sz w:val="22"/>
          <w:szCs w:val="22"/>
        </w:rPr>
      </w:pPr>
      <w:r w:rsidRPr="00CC7914">
        <w:rPr>
          <w:rFonts w:eastAsiaTheme="minorHAnsi"/>
          <w:b/>
          <w:sz w:val="22"/>
          <w:szCs w:val="22"/>
        </w:rPr>
        <w:t>read</w:t>
      </w:r>
      <w:r w:rsidRPr="00CC7914">
        <w:rPr>
          <w:rFonts w:eastAsiaTheme="minorHAnsi"/>
          <w:sz w:val="22"/>
          <w:szCs w:val="22"/>
        </w:rPr>
        <w:t xml:space="preserve"> </w:t>
      </w:r>
      <w:r w:rsidRPr="00CC7914">
        <w:rPr>
          <w:rFonts w:eastAsiaTheme="minorHAnsi"/>
          <w:i/>
          <w:sz w:val="22"/>
          <w:szCs w:val="22"/>
        </w:rPr>
        <w:t>total</w:t>
      </w:r>
      <w:r w:rsidRPr="00CC7914">
        <w:rPr>
          <w:rFonts w:eastAsiaTheme="minorHAnsi"/>
          <w:sz w:val="22"/>
          <w:szCs w:val="22"/>
        </w:rPr>
        <w:t>;</w:t>
      </w:r>
    </w:p>
    <w:p w:rsidR="00CC7914" w:rsidRPr="00CC7914" w:rsidRDefault="00CC7914" w:rsidP="00CC7914">
      <w:pPr>
        <w:spacing w:before="0" w:line="240" w:lineRule="auto"/>
        <w:jc w:val="left"/>
        <w:rPr>
          <w:rFonts w:eastAsiaTheme="minorHAnsi"/>
          <w:sz w:val="22"/>
          <w:szCs w:val="22"/>
        </w:rPr>
      </w:pPr>
    </w:p>
    <w:p w:rsidR="00CC7914" w:rsidRPr="00CC7914" w:rsidRDefault="00CC7914" w:rsidP="00CC7914">
      <w:pPr>
        <w:spacing w:before="0" w:line="240" w:lineRule="auto"/>
        <w:jc w:val="left"/>
        <w:rPr>
          <w:rFonts w:eastAsiaTheme="minorHAnsi"/>
          <w:sz w:val="22"/>
          <w:szCs w:val="22"/>
        </w:rPr>
      </w:pPr>
      <w:r w:rsidRPr="00CC7914">
        <w:rPr>
          <w:rFonts w:eastAsiaTheme="minorHAnsi"/>
          <w:b/>
          <w:sz w:val="22"/>
          <w:szCs w:val="22"/>
        </w:rPr>
        <w:t>comment</w:t>
      </w:r>
      <w:r w:rsidRPr="00CC7914">
        <w:rPr>
          <w:rFonts w:eastAsiaTheme="minorHAnsi"/>
          <w:sz w:val="22"/>
          <w:szCs w:val="22"/>
        </w:rPr>
        <w:t xml:space="preserve"> chce pouzivatel priebezne monitorovat aj presnost</w:t>
      </w:r>
    </w:p>
    <w:p w:rsidR="00CC7914" w:rsidRPr="00CC7914" w:rsidRDefault="00CC7914" w:rsidP="00CC7914">
      <w:pPr>
        <w:spacing w:before="0" w:line="240" w:lineRule="auto"/>
        <w:jc w:val="left"/>
        <w:rPr>
          <w:rFonts w:eastAsiaTheme="minorHAnsi"/>
          <w:sz w:val="22"/>
          <w:szCs w:val="22"/>
        </w:rPr>
      </w:pPr>
      <w:r w:rsidRPr="00CC7914">
        <w:rPr>
          <w:rFonts w:eastAsiaTheme="minorHAnsi"/>
          <w:b/>
          <w:sz w:val="22"/>
          <w:szCs w:val="22"/>
        </w:rPr>
        <w:t>write</w:t>
      </w:r>
      <w:r w:rsidRPr="00CC7914">
        <w:rPr>
          <w:rFonts w:eastAsiaTheme="minorHAnsi"/>
          <w:sz w:val="22"/>
          <w:szCs w:val="22"/>
        </w:rPr>
        <w:t xml:space="preserve"> „Pocitat rozdiel hodnot prislusnych iteracii?“;</w:t>
      </w:r>
    </w:p>
    <w:p w:rsidR="00CC7914" w:rsidRPr="00CC7914" w:rsidRDefault="00CC7914" w:rsidP="00CC7914">
      <w:pPr>
        <w:spacing w:before="0" w:line="240" w:lineRule="auto"/>
        <w:jc w:val="left"/>
        <w:rPr>
          <w:rFonts w:eastAsiaTheme="minorHAnsi"/>
          <w:sz w:val="22"/>
          <w:szCs w:val="22"/>
        </w:rPr>
      </w:pPr>
      <w:r w:rsidRPr="00CC7914">
        <w:rPr>
          <w:rFonts w:eastAsiaTheme="minorHAnsi"/>
          <w:b/>
          <w:sz w:val="22"/>
          <w:szCs w:val="22"/>
        </w:rPr>
        <w:t>read</w:t>
      </w:r>
      <w:r w:rsidRPr="00CC7914">
        <w:rPr>
          <w:rFonts w:eastAsiaTheme="minorHAnsi"/>
          <w:sz w:val="22"/>
          <w:szCs w:val="22"/>
        </w:rPr>
        <w:t xml:space="preserve"> </w:t>
      </w:r>
      <w:r w:rsidRPr="00CC7914">
        <w:rPr>
          <w:rFonts w:eastAsiaTheme="minorHAnsi"/>
          <w:i/>
          <w:sz w:val="22"/>
          <w:szCs w:val="22"/>
        </w:rPr>
        <w:t>jePresnostPocitana</w:t>
      </w:r>
      <w:r w:rsidRPr="00CC7914">
        <w:rPr>
          <w:rFonts w:eastAsiaTheme="minorHAnsi"/>
          <w:sz w:val="22"/>
          <w:szCs w:val="22"/>
        </w:rPr>
        <w:t>;</w:t>
      </w:r>
    </w:p>
    <w:p w:rsidR="00CC7914" w:rsidRPr="00CC7914" w:rsidRDefault="00CC7914" w:rsidP="00CC7914">
      <w:pPr>
        <w:spacing w:before="0" w:line="240" w:lineRule="auto"/>
        <w:jc w:val="left"/>
        <w:rPr>
          <w:rFonts w:eastAsiaTheme="minorHAnsi"/>
          <w:sz w:val="22"/>
          <w:szCs w:val="22"/>
        </w:rPr>
      </w:pPr>
    </w:p>
    <w:p w:rsidR="00CC7914" w:rsidRPr="00CC7914" w:rsidRDefault="00CC7914" w:rsidP="00CC7914">
      <w:pPr>
        <w:spacing w:before="0" w:line="240" w:lineRule="auto"/>
        <w:jc w:val="left"/>
        <w:rPr>
          <w:rFonts w:eastAsiaTheme="minorHAnsi"/>
          <w:b/>
          <w:sz w:val="22"/>
          <w:szCs w:val="22"/>
        </w:rPr>
      </w:pPr>
      <w:r w:rsidRPr="00CC7914">
        <w:rPr>
          <w:rFonts w:eastAsiaTheme="minorHAnsi"/>
          <w:b/>
          <w:sz w:val="22"/>
          <w:szCs w:val="22"/>
        </w:rPr>
        <w:t>comment</w:t>
      </w:r>
      <w:r w:rsidRPr="00CC7914">
        <w:rPr>
          <w:rFonts w:eastAsiaTheme="minorHAnsi"/>
          <w:sz w:val="22"/>
          <w:szCs w:val="22"/>
        </w:rPr>
        <w:t xml:space="preserve"> iteruj </w:t>
      </w:r>
      <w:r w:rsidRPr="00CC7914">
        <w:rPr>
          <w:rFonts w:eastAsiaTheme="minorHAnsi"/>
          <w:i/>
          <w:sz w:val="22"/>
          <w:szCs w:val="22"/>
        </w:rPr>
        <w:t>total</w:t>
      </w:r>
      <w:r w:rsidRPr="00CC7914">
        <w:rPr>
          <w:rFonts w:eastAsiaTheme="minorHAnsi"/>
          <w:sz w:val="22"/>
          <w:szCs w:val="22"/>
        </w:rPr>
        <w:t>-krat</w:t>
      </w:r>
    </w:p>
    <w:p w:rsidR="00CC7914" w:rsidRPr="00CC7914" w:rsidRDefault="00CC7914" w:rsidP="00CC7914">
      <w:pPr>
        <w:spacing w:before="0" w:line="240" w:lineRule="auto"/>
        <w:jc w:val="left"/>
        <w:rPr>
          <w:rFonts w:eastAsiaTheme="minorHAnsi"/>
          <w:sz w:val="22"/>
          <w:szCs w:val="22"/>
        </w:rPr>
      </w:pPr>
      <w:r w:rsidRPr="00CC7914">
        <w:rPr>
          <w:rFonts w:eastAsiaTheme="minorHAnsi"/>
          <w:i/>
          <w:color w:val="000000"/>
          <w:sz w:val="22"/>
          <w:szCs w:val="22"/>
        </w:rPr>
        <w:t>krok</w:t>
      </w:r>
      <w:r w:rsidRPr="00CC7914">
        <w:rPr>
          <w:rFonts w:eastAsiaTheme="minorHAnsi"/>
          <w:color w:val="000000"/>
          <w:sz w:val="22"/>
          <w:szCs w:val="22"/>
        </w:rPr>
        <w:t xml:space="preserve"> </w:t>
      </w:r>
      <w:r w:rsidRPr="00CC7914">
        <w:rPr>
          <w:rFonts w:eastAsiaTheme="minorHAnsi"/>
          <w:sz w:val="22"/>
          <w:szCs w:val="22"/>
        </w:rPr>
        <w:t>← 1;</w:t>
      </w:r>
    </w:p>
    <w:p w:rsidR="00CC7914" w:rsidRPr="00CC7914" w:rsidRDefault="00CC7914" w:rsidP="00CC7914">
      <w:pPr>
        <w:spacing w:before="0" w:line="240" w:lineRule="auto"/>
        <w:jc w:val="left"/>
        <w:rPr>
          <w:rFonts w:eastAsiaTheme="minorHAnsi"/>
          <w:color w:val="000000"/>
          <w:sz w:val="22"/>
          <w:szCs w:val="22"/>
        </w:rPr>
      </w:pPr>
      <w:r w:rsidRPr="00CC7914">
        <w:rPr>
          <w:rFonts w:eastAsiaTheme="minorHAnsi"/>
          <w:b/>
          <w:color w:val="000000"/>
          <w:sz w:val="22"/>
          <w:szCs w:val="22"/>
        </w:rPr>
        <w:t>while</w:t>
      </w:r>
      <w:r w:rsidRPr="00CC7914">
        <w:rPr>
          <w:rFonts w:eastAsiaTheme="minorHAnsi"/>
          <w:color w:val="000000"/>
          <w:sz w:val="22"/>
          <w:szCs w:val="22"/>
        </w:rPr>
        <w:t xml:space="preserve"> </w:t>
      </w:r>
      <w:r w:rsidRPr="00CC7914">
        <w:rPr>
          <w:rFonts w:eastAsiaTheme="minorHAnsi"/>
          <w:i/>
          <w:color w:val="000000"/>
          <w:sz w:val="22"/>
          <w:szCs w:val="22"/>
        </w:rPr>
        <w:t>krok</w:t>
      </w:r>
      <w:r w:rsidRPr="00CC7914">
        <w:rPr>
          <w:rFonts w:eastAsiaTheme="minorHAnsi"/>
          <w:color w:val="000000"/>
          <w:sz w:val="22"/>
          <w:szCs w:val="22"/>
        </w:rPr>
        <w:t>&lt;=</w:t>
      </w:r>
      <w:r w:rsidRPr="00CC7914">
        <w:rPr>
          <w:rFonts w:eastAsiaTheme="minorHAnsi"/>
          <w:i/>
          <w:color w:val="000000"/>
          <w:sz w:val="22"/>
          <w:szCs w:val="22"/>
        </w:rPr>
        <w:t>total</w:t>
      </w:r>
      <w:r w:rsidRPr="00CC7914">
        <w:rPr>
          <w:rFonts w:eastAsiaTheme="minorHAnsi"/>
          <w:color w:val="000000"/>
          <w:sz w:val="22"/>
          <w:szCs w:val="22"/>
        </w:rPr>
        <w:t xml:space="preserve"> do</w:t>
      </w:r>
    </w:p>
    <w:p w:rsidR="00CC7914" w:rsidRPr="00CC7914" w:rsidRDefault="00CC7914" w:rsidP="00CC7914">
      <w:pPr>
        <w:spacing w:before="0" w:line="240" w:lineRule="auto"/>
        <w:ind w:left="567"/>
        <w:jc w:val="left"/>
        <w:rPr>
          <w:rFonts w:eastAsiaTheme="minorHAnsi"/>
          <w:b/>
          <w:color w:val="000000"/>
          <w:sz w:val="22"/>
          <w:szCs w:val="22"/>
        </w:rPr>
      </w:pPr>
      <w:r w:rsidRPr="00CC7914">
        <w:rPr>
          <w:rFonts w:eastAsiaTheme="minorHAnsi"/>
          <w:b/>
          <w:color w:val="000000"/>
          <w:sz w:val="22"/>
          <w:szCs w:val="22"/>
        </w:rPr>
        <w:t>begin</w:t>
      </w:r>
    </w:p>
    <w:p w:rsidR="00CC7914" w:rsidRPr="00CC7914" w:rsidRDefault="00CC7914" w:rsidP="00CC7914">
      <w:pPr>
        <w:spacing w:before="0" w:line="240" w:lineRule="auto"/>
        <w:ind w:left="1134"/>
        <w:jc w:val="left"/>
        <w:rPr>
          <w:rFonts w:eastAsiaTheme="minorHAnsi"/>
          <w:b/>
          <w:sz w:val="22"/>
          <w:szCs w:val="22"/>
        </w:rPr>
      </w:pPr>
      <w:r w:rsidRPr="00CC7914">
        <w:rPr>
          <w:rFonts w:eastAsiaTheme="minorHAnsi"/>
          <w:b/>
          <w:sz w:val="22"/>
          <w:szCs w:val="22"/>
        </w:rPr>
        <w:t>for</w:t>
      </w:r>
      <w:r w:rsidRPr="00CC7914">
        <w:rPr>
          <w:rFonts w:eastAsiaTheme="minorHAnsi"/>
          <w:sz w:val="22"/>
          <w:szCs w:val="22"/>
        </w:rPr>
        <w:t xml:space="preserve"> </w:t>
      </w:r>
      <w:r w:rsidRPr="00CC7914">
        <w:rPr>
          <w:rFonts w:eastAsiaTheme="minorHAnsi"/>
          <w:i/>
          <w:sz w:val="22"/>
          <w:szCs w:val="22"/>
        </w:rPr>
        <w:t>i</w:t>
      </w:r>
      <w:r w:rsidRPr="00CC7914">
        <w:rPr>
          <w:rFonts w:eastAsiaTheme="minorHAnsi"/>
          <w:sz w:val="22"/>
          <w:szCs w:val="22"/>
        </w:rPr>
        <w:t xml:space="preserve">←1 </w:t>
      </w:r>
      <w:r w:rsidRPr="00CC7914">
        <w:rPr>
          <w:rFonts w:eastAsiaTheme="minorHAnsi"/>
          <w:b/>
          <w:sz w:val="22"/>
          <w:szCs w:val="22"/>
        </w:rPr>
        <w:t>step</w:t>
      </w:r>
      <w:r w:rsidRPr="00CC7914">
        <w:rPr>
          <w:rFonts w:eastAsiaTheme="minorHAnsi"/>
          <w:sz w:val="22"/>
          <w:szCs w:val="22"/>
        </w:rPr>
        <w:t xml:space="preserve"> 1 </w:t>
      </w:r>
      <w:r w:rsidRPr="00CC7914">
        <w:rPr>
          <w:rFonts w:eastAsiaTheme="minorHAnsi"/>
          <w:b/>
          <w:sz w:val="22"/>
          <w:szCs w:val="22"/>
        </w:rPr>
        <w:t>until</w:t>
      </w:r>
      <w:r w:rsidRPr="00CC7914">
        <w:rPr>
          <w:rFonts w:eastAsiaTheme="minorHAnsi"/>
          <w:sz w:val="22"/>
          <w:szCs w:val="22"/>
        </w:rPr>
        <w:t xml:space="preserve"> </w:t>
      </w:r>
      <w:r w:rsidRPr="00CC7914">
        <w:rPr>
          <w:rFonts w:eastAsiaTheme="minorHAnsi"/>
          <w:i/>
          <w:sz w:val="22"/>
          <w:szCs w:val="22"/>
        </w:rPr>
        <w:t>i</w:t>
      </w:r>
      <w:r w:rsidRPr="00CC7914">
        <w:rPr>
          <w:rFonts w:eastAsiaTheme="minorHAnsi"/>
          <w:sz w:val="22"/>
          <w:szCs w:val="22"/>
        </w:rPr>
        <w:t>&lt;=</w:t>
      </w:r>
      <w:r w:rsidRPr="00CC7914">
        <w:rPr>
          <w:rFonts w:eastAsiaTheme="minorHAnsi"/>
          <w:i/>
          <w:sz w:val="22"/>
          <w:szCs w:val="22"/>
        </w:rPr>
        <w:t>pocetRiadkov</w:t>
      </w:r>
      <w:r w:rsidRPr="00CC7914">
        <w:rPr>
          <w:rFonts w:eastAsiaTheme="minorHAnsi"/>
          <w:sz w:val="22"/>
          <w:szCs w:val="22"/>
        </w:rPr>
        <w:t xml:space="preserve"> </w:t>
      </w:r>
      <w:r w:rsidRPr="00CC7914">
        <w:rPr>
          <w:rFonts w:eastAsiaTheme="minorHAnsi"/>
          <w:b/>
          <w:sz w:val="22"/>
          <w:szCs w:val="22"/>
        </w:rPr>
        <w:t>do</w:t>
      </w:r>
    </w:p>
    <w:p w:rsidR="00CC7914" w:rsidRPr="00CC7914" w:rsidRDefault="00CC7914" w:rsidP="00CC7914">
      <w:pPr>
        <w:spacing w:before="0" w:line="240" w:lineRule="auto"/>
        <w:ind w:left="1701"/>
        <w:jc w:val="left"/>
        <w:rPr>
          <w:rFonts w:eastAsiaTheme="minorHAnsi"/>
          <w:b/>
          <w:sz w:val="22"/>
          <w:szCs w:val="22"/>
        </w:rPr>
      </w:pPr>
      <w:r w:rsidRPr="00CC7914">
        <w:rPr>
          <w:rFonts w:eastAsiaTheme="minorHAnsi"/>
          <w:b/>
          <w:sz w:val="22"/>
          <w:szCs w:val="22"/>
        </w:rPr>
        <w:t>begin</w:t>
      </w:r>
    </w:p>
    <w:p w:rsidR="00CC7914" w:rsidRPr="00CC7914" w:rsidRDefault="00CC7914" w:rsidP="00CC7914">
      <w:pPr>
        <w:spacing w:before="0" w:line="240" w:lineRule="auto"/>
        <w:ind w:left="2127"/>
        <w:jc w:val="left"/>
        <w:rPr>
          <w:rFonts w:eastAsiaTheme="minorHAnsi"/>
          <w:b/>
          <w:sz w:val="22"/>
          <w:szCs w:val="22"/>
        </w:rPr>
      </w:pPr>
      <w:r w:rsidRPr="00CC7914">
        <w:rPr>
          <w:rFonts w:eastAsiaTheme="minorHAnsi"/>
          <w:b/>
          <w:sz w:val="22"/>
          <w:szCs w:val="22"/>
        </w:rPr>
        <w:t>for</w:t>
      </w:r>
      <w:r w:rsidRPr="00CC7914">
        <w:rPr>
          <w:rFonts w:eastAsiaTheme="minorHAnsi"/>
          <w:sz w:val="22"/>
          <w:szCs w:val="22"/>
        </w:rPr>
        <w:t xml:space="preserve"> </w:t>
      </w:r>
      <w:r w:rsidRPr="00CC7914">
        <w:rPr>
          <w:rFonts w:eastAsiaTheme="minorHAnsi"/>
          <w:i/>
          <w:sz w:val="22"/>
          <w:szCs w:val="22"/>
        </w:rPr>
        <w:t>j</w:t>
      </w:r>
      <w:r w:rsidRPr="00CC7914">
        <w:rPr>
          <w:rFonts w:eastAsiaTheme="minorHAnsi"/>
          <w:sz w:val="22"/>
          <w:szCs w:val="22"/>
        </w:rPr>
        <w:t xml:space="preserve">←1 </w:t>
      </w:r>
      <w:r w:rsidRPr="00CC7914">
        <w:rPr>
          <w:rFonts w:eastAsiaTheme="minorHAnsi"/>
          <w:b/>
          <w:sz w:val="22"/>
          <w:szCs w:val="22"/>
        </w:rPr>
        <w:t>step</w:t>
      </w:r>
      <w:r w:rsidRPr="00CC7914">
        <w:rPr>
          <w:rFonts w:eastAsiaTheme="minorHAnsi"/>
          <w:sz w:val="22"/>
          <w:szCs w:val="22"/>
        </w:rPr>
        <w:t xml:space="preserve"> 1 </w:t>
      </w:r>
      <w:r w:rsidRPr="00CC7914">
        <w:rPr>
          <w:rFonts w:eastAsiaTheme="minorHAnsi"/>
          <w:b/>
          <w:sz w:val="22"/>
          <w:szCs w:val="22"/>
        </w:rPr>
        <w:t>until</w:t>
      </w:r>
      <w:r w:rsidRPr="00CC7914">
        <w:rPr>
          <w:rFonts w:eastAsiaTheme="minorHAnsi"/>
          <w:sz w:val="22"/>
          <w:szCs w:val="22"/>
        </w:rPr>
        <w:t xml:space="preserve"> </w:t>
      </w:r>
      <w:r w:rsidRPr="00CC7914">
        <w:rPr>
          <w:rFonts w:eastAsiaTheme="minorHAnsi"/>
          <w:i/>
          <w:sz w:val="22"/>
          <w:szCs w:val="22"/>
        </w:rPr>
        <w:t>j</w:t>
      </w:r>
      <w:r w:rsidRPr="00CC7914">
        <w:rPr>
          <w:rFonts w:eastAsiaTheme="minorHAnsi"/>
          <w:sz w:val="22"/>
          <w:szCs w:val="22"/>
        </w:rPr>
        <w:t>&lt;</w:t>
      </w:r>
      <w:r w:rsidRPr="00CC7914">
        <w:rPr>
          <w:rFonts w:eastAsiaTheme="minorHAnsi"/>
          <w:i/>
          <w:sz w:val="22"/>
          <w:szCs w:val="22"/>
        </w:rPr>
        <w:t>pocetStlpcov</w:t>
      </w:r>
      <w:r w:rsidRPr="00CC7914">
        <w:rPr>
          <w:rFonts w:eastAsiaTheme="minorHAnsi"/>
          <w:sz w:val="22"/>
          <w:szCs w:val="22"/>
        </w:rPr>
        <w:t xml:space="preserve"> </w:t>
      </w:r>
      <w:r w:rsidRPr="00CC7914">
        <w:rPr>
          <w:rFonts w:eastAsiaTheme="minorHAnsi"/>
          <w:b/>
          <w:sz w:val="22"/>
          <w:szCs w:val="22"/>
        </w:rPr>
        <w:t>do</w:t>
      </w:r>
    </w:p>
    <w:p w:rsidR="00CC7914" w:rsidRPr="00CC7914" w:rsidRDefault="00CC7914" w:rsidP="00CC7914">
      <w:pPr>
        <w:spacing w:before="0" w:line="240" w:lineRule="auto"/>
        <w:ind w:left="2694"/>
        <w:jc w:val="left"/>
        <w:rPr>
          <w:rFonts w:eastAsiaTheme="minorHAnsi"/>
          <w:b/>
          <w:sz w:val="22"/>
          <w:szCs w:val="22"/>
        </w:rPr>
      </w:pPr>
      <w:r w:rsidRPr="00CC7914">
        <w:rPr>
          <w:rFonts w:eastAsiaTheme="minorHAnsi"/>
          <w:b/>
          <w:sz w:val="22"/>
          <w:szCs w:val="22"/>
        </w:rPr>
        <w:t>if</w:t>
      </w:r>
      <w:r w:rsidRPr="00CC7914">
        <w:rPr>
          <w:rFonts w:eastAsiaTheme="minorHAnsi"/>
          <w:sz w:val="22"/>
          <w:szCs w:val="22"/>
        </w:rPr>
        <w:t xml:space="preserve"> </w:t>
      </w:r>
      <w:r w:rsidRPr="00CC7914">
        <w:rPr>
          <w:rFonts w:eastAsiaTheme="minorHAnsi"/>
          <w:i/>
          <w:sz w:val="22"/>
          <w:szCs w:val="22"/>
        </w:rPr>
        <w:t>j</w:t>
      </w:r>
      <w:r w:rsidRPr="00CC7914">
        <w:rPr>
          <w:rFonts w:eastAsiaTheme="minorHAnsi"/>
          <w:sz w:val="22"/>
          <w:szCs w:val="22"/>
        </w:rPr>
        <w:t>!=</w:t>
      </w:r>
      <w:r w:rsidRPr="00CC7914">
        <w:rPr>
          <w:rFonts w:eastAsiaTheme="minorHAnsi"/>
          <w:i/>
          <w:sz w:val="22"/>
          <w:szCs w:val="22"/>
        </w:rPr>
        <w:t>i</w:t>
      </w:r>
      <w:r w:rsidRPr="00CC7914">
        <w:rPr>
          <w:rFonts w:eastAsiaTheme="minorHAnsi"/>
          <w:sz w:val="22"/>
          <w:szCs w:val="22"/>
        </w:rPr>
        <w:t xml:space="preserve"> </w:t>
      </w:r>
      <w:r w:rsidRPr="00CC7914">
        <w:rPr>
          <w:rFonts w:eastAsiaTheme="minorHAnsi"/>
          <w:b/>
          <w:sz w:val="22"/>
          <w:szCs w:val="22"/>
        </w:rPr>
        <w:t>then</w:t>
      </w:r>
    </w:p>
    <w:p w:rsidR="00CC7914" w:rsidRPr="00CC7914" w:rsidRDefault="00CC7914" w:rsidP="00CC7914">
      <w:pPr>
        <w:spacing w:before="0" w:line="240" w:lineRule="auto"/>
        <w:ind w:left="3261"/>
        <w:jc w:val="left"/>
        <w:rPr>
          <w:rFonts w:eastAsiaTheme="minorHAnsi"/>
          <w:sz w:val="22"/>
          <w:szCs w:val="22"/>
        </w:rPr>
      </w:pPr>
      <w:r w:rsidRPr="00CC7914">
        <w:rPr>
          <w:rFonts w:eastAsiaTheme="minorHAnsi"/>
          <w:i/>
          <w:sz w:val="22"/>
          <w:szCs w:val="22"/>
        </w:rPr>
        <w:t>zvysok</w:t>
      </w:r>
      <w:r w:rsidRPr="00CC7914">
        <w:rPr>
          <w:rFonts w:eastAsiaTheme="minorHAnsi"/>
          <w:sz w:val="22"/>
          <w:szCs w:val="22"/>
        </w:rPr>
        <w:t xml:space="preserve"> ← </w:t>
      </w:r>
      <w:r w:rsidRPr="00CC7914">
        <w:rPr>
          <w:rFonts w:eastAsiaTheme="minorHAnsi"/>
          <w:i/>
          <w:sz w:val="22"/>
          <w:szCs w:val="22"/>
        </w:rPr>
        <w:t>zvysok</w:t>
      </w:r>
      <w:r w:rsidRPr="00CC7914">
        <w:rPr>
          <w:rFonts w:eastAsiaTheme="minorHAnsi"/>
          <w:sz w:val="22"/>
          <w:szCs w:val="22"/>
        </w:rPr>
        <w:t xml:space="preserve"> + </w:t>
      </w:r>
      <w:r w:rsidRPr="00CC7914">
        <w:rPr>
          <w:rFonts w:eastAsiaTheme="minorHAnsi"/>
          <w:i/>
          <w:sz w:val="22"/>
          <w:szCs w:val="22"/>
        </w:rPr>
        <w:t>matica(i</w:t>
      </w:r>
      <w:r w:rsidRPr="00CC7914">
        <w:rPr>
          <w:rFonts w:eastAsiaTheme="minorHAnsi"/>
          <w:sz w:val="22"/>
          <w:szCs w:val="22"/>
        </w:rPr>
        <w:t>,</w:t>
      </w:r>
      <w:r w:rsidRPr="00CC7914">
        <w:rPr>
          <w:rFonts w:eastAsiaTheme="minorHAnsi"/>
          <w:i/>
          <w:sz w:val="22"/>
          <w:szCs w:val="22"/>
        </w:rPr>
        <w:t>j)</w:t>
      </w:r>
      <w:r w:rsidRPr="00CC7914">
        <w:rPr>
          <w:rFonts w:eastAsiaTheme="minorHAnsi"/>
          <w:sz w:val="22"/>
          <w:szCs w:val="22"/>
        </w:rPr>
        <w:t>*</w:t>
      </w:r>
      <w:r w:rsidRPr="00CC7914">
        <w:rPr>
          <w:rFonts w:eastAsiaTheme="minorHAnsi"/>
          <w:i/>
          <w:color w:val="000000"/>
          <w:sz w:val="22"/>
          <w:szCs w:val="22"/>
        </w:rPr>
        <w:t>x</w:t>
      </w:r>
      <w:r w:rsidRPr="00CC7914">
        <w:rPr>
          <w:rFonts w:eastAsiaTheme="minorHAnsi"/>
          <w:i/>
          <w:color w:val="000000"/>
          <w:sz w:val="22"/>
          <w:szCs w:val="22"/>
          <w:vertAlign w:val="subscript"/>
        </w:rPr>
        <w:t>j</w:t>
      </w:r>
      <w:r w:rsidRPr="00CC7914">
        <w:rPr>
          <w:rFonts w:eastAsiaTheme="minorHAnsi"/>
          <w:color w:val="000000"/>
          <w:sz w:val="22"/>
          <w:szCs w:val="22"/>
          <w:vertAlign w:val="superscript"/>
        </w:rPr>
        <w:t>(</w:t>
      </w:r>
      <w:r w:rsidRPr="00CC7914">
        <w:rPr>
          <w:rFonts w:eastAsiaTheme="minorHAnsi"/>
          <w:i/>
          <w:color w:val="000000"/>
          <w:sz w:val="22"/>
          <w:szCs w:val="22"/>
          <w:vertAlign w:val="superscript"/>
        </w:rPr>
        <w:t>krok-1</w:t>
      </w:r>
      <w:r w:rsidRPr="00CC7914">
        <w:rPr>
          <w:rFonts w:eastAsiaTheme="minorHAnsi"/>
          <w:color w:val="000000"/>
          <w:sz w:val="22"/>
          <w:szCs w:val="22"/>
          <w:vertAlign w:val="superscript"/>
        </w:rPr>
        <w:t>)</w:t>
      </w:r>
      <w:r w:rsidRPr="00CC7914">
        <w:rPr>
          <w:rFonts w:eastAsiaTheme="minorHAnsi"/>
          <w:color w:val="000000"/>
          <w:sz w:val="22"/>
          <w:szCs w:val="22"/>
        </w:rPr>
        <w:t>;</w:t>
      </w:r>
    </w:p>
    <w:p w:rsidR="00CC7914" w:rsidRPr="00CC7914" w:rsidRDefault="00CC7914" w:rsidP="00CC7914">
      <w:pPr>
        <w:spacing w:before="0" w:line="240" w:lineRule="auto"/>
        <w:ind w:left="2127"/>
        <w:jc w:val="left"/>
        <w:rPr>
          <w:rFonts w:eastAsiaTheme="minorHAnsi"/>
          <w:b/>
          <w:sz w:val="22"/>
          <w:szCs w:val="22"/>
        </w:rPr>
      </w:pPr>
    </w:p>
    <w:p w:rsidR="00CC7914" w:rsidRPr="00CC7914" w:rsidRDefault="00CC7914" w:rsidP="00CC7914">
      <w:pPr>
        <w:spacing w:before="0" w:line="240" w:lineRule="auto"/>
        <w:ind w:left="2127"/>
        <w:jc w:val="left"/>
        <w:rPr>
          <w:rFonts w:eastAsiaTheme="minorHAnsi"/>
          <w:sz w:val="22"/>
          <w:szCs w:val="22"/>
          <w:vertAlign w:val="superscript"/>
        </w:rPr>
      </w:pPr>
      <w:r w:rsidRPr="00CC7914">
        <w:rPr>
          <w:rFonts w:eastAsiaTheme="minorHAnsi"/>
          <w:b/>
          <w:sz w:val="22"/>
          <w:szCs w:val="22"/>
        </w:rPr>
        <w:t>comment</w:t>
      </w:r>
      <w:r w:rsidRPr="00CC7914">
        <w:rPr>
          <w:rFonts w:eastAsiaTheme="minorHAnsi"/>
          <w:sz w:val="22"/>
          <w:szCs w:val="22"/>
        </w:rPr>
        <w:t xml:space="preserve"> vyrataj samotnu hodnotu aproximacie </w:t>
      </w:r>
      <w:r w:rsidRPr="00CC7914">
        <w:rPr>
          <w:rFonts w:eastAsiaTheme="minorHAnsi"/>
          <w:i/>
          <w:sz w:val="22"/>
          <w:szCs w:val="22"/>
        </w:rPr>
        <w:t>X</w:t>
      </w:r>
      <w:r w:rsidRPr="00CC7914">
        <w:rPr>
          <w:rFonts w:eastAsiaTheme="minorHAnsi"/>
          <w:i/>
          <w:sz w:val="22"/>
          <w:szCs w:val="22"/>
          <w:vertAlign w:val="subscript"/>
        </w:rPr>
        <w:t>i</w:t>
      </w:r>
      <w:r w:rsidRPr="00CC7914">
        <w:rPr>
          <w:rFonts w:eastAsiaTheme="minorHAnsi"/>
          <w:sz w:val="22"/>
          <w:szCs w:val="22"/>
          <w:vertAlign w:val="superscript"/>
        </w:rPr>
        <w:t>(krok)</w:t>
      </w:r>
    </w:p>
    <w:p w:rsidR="00CC7914" w:rsidRPr="00CC7914" w:rsidRDefault="00CC7914" w:rsidP="00CC7914">
      <w:pPr>
        <w:spacing w:before="0" w:line="240" w:lineRule="auto"/>
        <w:ind w:left="2127"/>
        <w:jc w:val="left"/>
        <w:rPr>
          <w:rFonts w:eastAsiaTheme="minorHAnsi"/>
          <w:i/>
          <w:sz w:val="22"/>
          <w:szCs w:val="22"/>
        </w:rPr>
      </w:pPr>
      <w:r w:rsidRPr="00CC7914">
        <w:rPr>
          <w:rFonts w:eastAsiaTheme="minorHAnsi"/>
          <w:i/>
          <w:color w:val="000000"/>
          <w:sz w:val="22"/>
          <w:szCs w:val="22"/>
        </w:rPr>
        <w:t>x</w:t>
      </w:r>
      <w:r w:rsidRPr="00CC7914">
        <w:rPr>
          <w:rFonts w:eastAsiaTheme="minorHAnsi"/>
          <w:i/>
          <w:color w:val="000000"/>
          <w:sz w:val="22"/>
          <w:szCs w:val="22"/>
          <w:vertAlign w:val="subscript"/>
        </w:rPr>
        <w:t>i</w:t>
      </w:r>
      <w:r w:rsidRPr="00CC7914">
        <w:rPr>
          <w:rFonts w:eastAsiaTheme="minorHAnsi"/>
          <w:color w:val="000000"/>
          <w:sz w:val="22"/>
          <w:szCs w:val="22"/>
          <w:vertAlign w:val="superscript"/>
        </w:rPr>
        <w:t>(</w:t>
      </w:r>
      <w:r w:rsidRPr="00CC7914">
        <w:rPr>
          <w:rFonts w:eastAsiaTheme="minorHAnsi"/>
          <w:i/>
          <w:color w:val="000000"/>
          <w:sz w:val="22"/>
          <w:szCs w:val="22"/>
          <w:vertAlign w:val="superscript"/>
        </w:rPr>
        <w:t>krok</w:t>
      </w:r>
      <w:r w:rsidRPr="00CC7914">
        <w:rPr>
          <w:rFonts w:eastAsiaTheme="minorHAnsi"/>
          <w:color w:val="000000"/>
          <w:sz w:val="22"/>
          <w:szCs w:val="22"/>
          <w:vertAlign w:val="superscript"/>
        </w:rPr>
        <w:t>)</w:t>
      </w:r>
      <w:r w:rsidRPr="00CC7914">
        <w:rPr>
          <w:rFonts w:eastAsiaTheme="minorHAnsi"/>
          <w:color w:val="000000"/>
          <w:sz w:val="22"/>
          <w:szCs w:val="22"/>
        </w:rPr>
        <w:t xml:space="preserve"> </w:t>
      </w:r>
      <w:r w:rsidRPr="00CC7914">
        <w:rPr>
          <w:rFonts w:eastAsiaTheme="minorHAnsi"/>
          <w:sz w:val="22"/>
          <w:szCs w:val="22"/>
        </w:rPr>
        <w:t xml:space="preserve">← </w:t>
      </w:r>
      <w:r w:rsidRPr="00CC7914">
        <w:rPr>
          <w:rFonts w:eastAsiaTheme="minorHAnsi"/>
          <w:i/>
          <w:sz w:val="22"/>
          <w:szCs w:val="22"/>
        </w:rPr>
        <w:t>matica(pocetRiadkov</w:t>
      </w:r>
      <w:r w:rsidRPr="00CC7914">
        <w:rPr>
          <w:rFonts w:eastAsiaTheme="minorHAnsi"/>
          <w:sz w:val="22"/>
          <w:szCs w:val="22"/>
        </w:rPr>
        <w:t>,</w:t>
      </w:r>
      <w:r w:rsidRPr="00CC7914">
        <w:rPr>
          <w:rFonts w:eastAsiaTheme="minorHAnsi"/>
          <w:i/>
          <w:sz w:val="22"/>
          <w:szCs w:val="22"/>
        </w:rPr>
        <w:t>pocetStlpcov) - zvysok;</w:t>
      </w:r>
    </w:p>
    <w:p w:rsidR="00CC7914" w:rsidRPr="00CC7914" w:rsidRDefault="00CC7914" w:rsidP="00CC7914">
      <w:pPr>
        <w:spacing w:before="0" w:line="240" w:lineRule="auto"/>
        <w:ind w:left="2127"/>
        <w:jc w:val="left"/>
        <w:rPr>
          <w:rFonts w:eastAsiaTheme="minorHAnsi"/>
          <w:color w:val="000000"/>
          <w:sz w:val="22"/>
          <w:szCs w:val="22"/>
        </w:rPr>
      </w:pPr>
      <w:r w:rsidRPr="00CC7914">
        <w:rPr>
          <w:rFonts w:eastAsiaTheme="minorHAnsi"/>
          <w:b/>
          <w:color w:val="000000"/>
          <w:sz w:val="22"/>
          <w:szCs w:val="22"/>
        </w:rPr>
        <w:t>if</w:t>
      </w:r>
      <w:r w:rsidRPr="00CC7914">
        <w:rPr>
          <w:rFonts w:eastAsiaTheme="minorHAnsi"/>
          <w:color w:val="000000"/>
          <w:sz w:val="22"/>
          <w:szCs w:val="22"/>
        </w:rPr>
        <w:t xml:space="preserve"> </w:t>
      </w:r>
      <w:r w:rsidRPr="00CC7914">
        <w:rPr>
          <w:rFonts w:eastAsiaTheme="minorHAnsi"/>
          <w:i/>
          <w:color w:val="000000"/>
          <w:sz w:val="22"/>
          <w:szCs w:val="22"/>
        </w:rPr>
        <w:t>krok</w:t>
      </w:r>
      <w:r w:rsidRPr="00CC7914">
        <w:rPr>
          <w:rFonts w:eastAsiaTheme="minorHAnsi"/>
          <w:color w:val="000000"/>
          <w:sz w:val="22"/>
          <w:szCs w:val="22"/>
        </w:rPr>
        <w:t xml:space="preserve"> = </w:t>
      </w:r>
      <w:r w:rsidRPr="00CC7914">
        <w:rPr>
          <w:rFonts w:eastAsiaTheme="minorHAnsi"/>
          <w:i/>
          <w:color w:val="000000"/>
          <w:sz w:val="22"/>
          <w:szCs w:val="22"/>
        </w:rPr>
        <w:t>total</w:t>
      </w:r>
      <w:r w:rsidRPr="00CC7914">
        <w:rPr>
          <w:rFonts w:eastAsiaTheme="minorHAnsi"/>
          <w:color w:val="000000"/>
          <w:sz w:val="22"/>
          <w:szCs w:val="22"/>
        </w:rPr>
        <w:t xml:space="preserve"> AND </w:t>
      </w:r>
      <w:r w:rsidRPr="00CC7914">
        <w:rPr>
          <w:rFonts w:eastAsiaTheme="minorHAnsi"/>
          <w:i/>
          <w:color w:val="000000"/>
          <w:sz w:val="22"/>
          <w:szCs w:val="22"/>
        </w:rPr>
        <w:t>jePresnostPocitana</w:t>
      </w:r>
      <w:r w:rsidRPr="00CC7914">
        <w:rPr>
          <w:rFonts w:eastAsiaTheme="minorHAnsi"/>
          <w:color w:val="000000"/>
          <w:sz w:val="22"/>
          <w:szCs w:val="22"/>
        </w:rPr>
        <w:t xml:space="preserve"> = </w:t>
      </w:r>
      <w:r w:rsidRPr="00CC7914">
        <w:rPr>
          <w:rFonts w:eastAsiaTheme="minorHAnsi"/>
          <w:i/>
          <w:color w:val="000000"/>
          <w:sz w:val="22"/>
          <w:szCs w:val="22"/>
        </w:rPr>
        <w:t>TRUE</w:t>
      </w:r>
      <w:r w:rsidRPr="00CC7914">
        <w:rPr>
          <w:rFonts w:eastAsiaTheme="minorHAnsi"/>
          <w:color w:val="000000"/>
          <w:sz w:val="22"/>
          <w:szCs w:val="22"/>
        </w:rPr>
        <w:t xml:space="preserve"> </w:t>
      </w:r>
      <w:r w:rsidRPr="00CC7914">
        <w:rPr>
          <w:rFonts w:eastAsiaTheme="minorHAnsi"/>
          <w:b/>
          <w:color w:val="000000"/>
          <w:sz w:val="22"/>
          <w:szCs w:val="22"/>
        </w:rPr>
        <w:t>then</w:t>
      </w:r>
      <w:r w:rsidRPr="00CC7914">
        <w:rPr>
          <w:rFonts w:eastAsiaTheme="minorHAnsi"/>
          <w:color w:val="000000"/>
          <w:sz w:val="22"/>
          <w:szCs w:val="22"/>
        </w:rPr>
        <w:t xml:space="preserve"> </w:t>
      </w:r>
    </w:p>
    <w:p w:rsidR="00CC7914" w:rsidRPr="00CC7914" w:rsidRDefault="00CC7914" w:rsidP="00CC7914">
      <w:pPr>
        <w:spacing w:before="0" w:line="240" w:lineRule="auto"/>
        <w:ind w:left="2835"/>
        <w:jc w:val="left"/>
        <w:rPr>
          <w:rFonts w:eastAsiaTheme="minorHAnsi"/>
          <w:color w:val="000000"/>
          <w:sz w:val="22"/>
          <w:szCs w:val="22"/>
        </w:rPr>
      </w:pPr>
      <w:r w:rsidRPr="00CC7914">
        <w:rPr>
          <w:rFonts w:eastAsiaTheme="minorHAnsi"/>
          <w:i/>
          <w:color w:val="000000"/>
          <w:sz w:val="22"/>
          <w:szCs w:val="22"/>
        </w:rPr>
        <w:t>polePrePresnost(i)</w:t>
      </w:r>
      <w:r w:rsidRPr="00CC7914">
        <w:rPr>
          <w:rFonts w:eastAsiaTheme="minorHAnsi"/>
          <w:sz w:val="22"/>
          <w:szCs w:val="22"/>
        </w:rPr>
        <w:t xml:space="preserve"> ←</w:t>
      </w:r>
      <w:r w:rsidRPr="00CC7914">
        <w:rPr>
          <w:rFonts w:eastAsiaTheme="minorHAnsi"/>
          <w:i/>
          <w:color w:val="000000"/>
          <w:sz w:val="22"/>
          <w:szCs w:val="22"/>
        </w:rPr>
        <w:t xml:space="preserve"> x</w:t>
      </w:r>
      <w:r w:rsidRPr="00CC7914">
        <w:rPr>
          <w:rFonts w:eastAsiaTheme="minorHAnsi"/>
          <w:i/>
          <w:color w:val="000000"/>
          <w:sz w:val="22"/>
          <w:szCs w:val="22"/>
          <w:vertAlign w:val="subscript"/>
        </w:rPr>
        <w:t>i</w:t>
      </w:r>
      <w:r w:rsidRPr="00CC7914">
        <w:rPr>
          <w:rFonts w:eastAsiaTheme="minorHAnsi"/>
          <w:color w:val="000000"/>
          <w:sz w:val="22"/>
          <w:szCs w:val="22"/>
          <w:vertAlign w:val="superscript"/>
        </w:rPr>
        <w:t>(</w:t>
      </w:r>
      <w:r w:rsidRPr="00CC7914">
        <w:rPr>
          <w:rFonts w:eastAsiaTheme="minorHAnsi"/>
          <w:i/>
          <w:color w:val="000000"/>
          <w:sz w:val="22"/>
          <w:szCs w:val="22"/>
          <w:vertAlign w:val="superscript"/>
        </w:rPr>
        <w:t>krok</w:t>
      </w:r>
      <w:r w:rsidRPr="00CC7914">
        <w:rPr>
          <w:rFonts w:eastAsiaTheme="minorHAnsi"/>
          <w:color w:val="000000"/>
          <w:sz w:val="22"/>
          <w:szCs w:val="22"/>
          <w:vertAlign w:val="superscript"/>
        </w:rPr>
        <w:t>)</w:t>
      </w:r>
      <w:r w:rsidRPr="00CC7914">
        <w:rPr>
          <w:rFonts w:eastAsiaTheme="minorHAnsi"/>
          <w:color w:val="000000"/>
          <w:sz w:val="22"/>
          <w:szCs w:val="22"/>
        </w:rPr>
        <w:t>-</w:t>
      </w:r>
      <w:r w:rsidRPr="00CC7914">
        <w:rPr>
          <w:rFonts w:eastAsiaTheme="minorHAnsi"/>
          <w:i/>
          <w:color w:val="000000"/>
          <w:sz w:val="22"/>
          <w:szCs w:val="22"/>
        </w:rPr>
        <w:t xml:space="preserve"> x</w:t>
      </w:r>
      <w:r w:rsidRPr="00CC7914">
        <w:rPr>
          <w:rFonts w:eastAsiaTheme="minorHAnsi"/>
          <w:i/>
          <w:color w:val="000000"/>
          <w:sz w:val="22"/>
          <w:szCs w:val="22"/>
          <w:vertAlign w:val="subscript"/>
        </w:rPr>
        <w:t>i</w:t>
      </w:r>
      <w:r w:rsidRPr="00CC7914">
        <w:rPr>
          <w:rFonts w:eastAsiaTheme="minorHAnsi"/>
          <w:color w:val="000000"/>
          <w:sz w:val="22"/>
          <w:szCs w:val="22"/>
          <w:vertAlign w:val="superscript"/>
        </w:rPr>
        <w:t>(</w:t>
      </w:r>
      <w:r w:rsidRPr="00CC7914">
        <w:rPr>
          <w:rFonts w:eastAsiaTheme="minorHAnsi"/>
          <w:i/>
          <w:color w:val="000000"/>
          <w:sz w:val="22"/>
          <w:szCs w:val="22"/>
          <w:vertAlign w:val="superscript"/>
        </w:rPr>
        <w:t>krok-1</w:t>
      </w:r>
      <w:r w:rsidRPr="00CC7914">
        <w:rPr>
          <w:rFonts w:eastAsiaTheme="minorHAnsi"/>
          <w:color w:val="000000"/>
          <w:sz w:val="22"/>
          <w:szCs w:val="22"/>
          <w:vertAlign w:val="superscript"/>
        </w:rPr>
        <w:t>)</w:t>
      </w:r>
      <w:r w:rsidRPr="00CC7914">
        <w:rPr>
          <w:rFonts w:eastAsiaTheme="minorHAnsi"/>
          <w:color w:val="000000"/>
          <w:sz w:val="22"/>
          <w:szCs w:val="22"/>
        </w:rPr>
        <w:t xml:space="preserve">; </w:t>
      </w:r>
      <w:r w:rsidRPr="00CC7914">
        <w:rPr>
          <w:rFonts w:eastAsiaTheme="minorHAnsi"/>
          <w:color w:val="000000"/>
          <w:sz w:val="22"/>
          <w:szCs w:val="22"/>
          <w:vertAlign w:val="superscript"/>
        </w:rPr>
        <w:footnoteReference w:id="8"/>
      </w:r>
    </w:p>
    <w:p w:rsidR="00CC7914" w:rsidRPr="00CC7914" w:rsidRDefault="00CC7914" w:rsidP="00CC7914">
      <w:pPr>
        <w:spacing w:before="0" w:line="240" w:lineRule="auto"/>
        <w:ind w:left="1701"/>
        <w:jc w:val="left"/>
        <w:rPr>
          <w:rFonts w:eastAsiaTheme="minorHAnsi"/>
          <w:b/>
          <w:sz w:val="22"/>
          <w:szCs w:val="22"/>
        </w:rPr>
      </w:pPr>
      <w:r w:rsidRPr="00CC7914">
        <w:rPr>
          <w:rFonts w:eastAsiaTheme="minorHAnsi"/>
          <w:b/>
          <w:sz w:val="22"/>
          <w:szCs w:val="22"/>
        </w:rPr>
        <w:t>end</w:t>
      </w:r>
    </w:p>
    <w:p w:rsidR="00CC7914" w:rsidRPr="00CC7914" w:rsidRDefault="00CC7914" w:rsidP="00CC7914">
      <w:pPr>
        <w:spacing w:before="0" w:line="240" w:lineRule="auto"/>
        <w:ind w:left="1134"/>
        <w:jc w:val="left"/>
        <w:rPr>
          <w:rFonts w:eastAsiaTheme="minorHAnsi"/>
          <w:b/>
          <w:sz w:val="22"/>
          <w:szCs w:val="22"/>
        </w:rPr>
      </w:pPr>
      <w:r w:rsidRPr="00CC7914">
        <w:rPr>
          <w:rFonts w:eastAsiaTheme="minorHAnsi"/>
          <w:i/>
          <w:sz w:val="22"/>
          <w:szCs w:val="22"/>
        </w:rPr>
        <w:t>zvysok</w:t>
      </w:r>
      <w:r w:rsidRPr="00CC7914">
        <w:rPr>
          <w:rFonts w:eastAsiaTheme="minorHAnsi"/>
          <w:sz w:val="22"/>
          <w:szCs w:val="22"/>
        </w:rPr>
        <w:t xml:space="preserve"> ← 0;</w:t>
      </w:r>
    </w:p>
    <w:p w:rsidR="00CC7914" w:rsidRPr="00CC7914" w:rsidRDefault="00CC7914" w:rsidP="00CC7914">
      <w:pPr>
        <w:spacing w:before="0" w:line="240" w:lineRule="auto"/>
        <w:ind w:left="1134"/>
        <w:jc w:val="left"/>
        <w:rPr>
          <w:rFonts w:eastAsiaTheme="minorHAnsi"/>
          <w:color w:val="000000"/>
          <w:sz w:val="22"/>
          <w:szCs w:val="22"/>
        </w:rPr>
      </w:pPr>
      <w:r w:rsidRPr="00CC7914">
        <w:rPr>
          <w:rFonts w:eastAsiaTheme="minorHAnsi"/>
          <w:i/>
          <w:color w:val="000000"/>
          <w:sz w:val="22"/>
          <w:szCs w:val="22"/>
        </w:rPr>
        <w:t>krok</w:t>
      </w:r>
      <w:r w:rsidRPr="00CC7914">
        <w:rPr>
          <w:rFonts w:eastAsiaTheme="minorHAnsi"/>
          <w:color w:val="000000"/>
          <w:sz w:val="22"/>
          <w:szCs w:val="22"/>
        </w:rPr>
        <w:t xml:space="preserve"> </w:t>
      </w:r>
      <w:r w:rsidRPr="00CC7914">
        <w:rPr>
          <w:rFonts w:eastAsiaTheme="minorHAnsi"/>
          <w:sz w:val="22"/>
          <w:szCs w:val="22"/>
        </w:rPr>
        <w:t xml:space="preserve">← </w:t>
      </w:r>
      <w:r w:rsidRPr="00CC7914">
        <w:rPr>
          <w:rFonts w:eastAsiaTheme="minorHAnsi"/>
          <w:i/>
          <w:sz w:val="22"/>
          <w:szCs w:val="22"/>
        </w:rPr>
        <w:t>krok</w:t>
      </w:r>
      <w:r w:rsidRPr="00CC7914">
        <w:rPr>
          <w:rFonts w:eastAsiaTheme="minorHAnsi"/>
          <w:sz w:val="22"/>
          <w:szCs w:val="22"/>
        </w:rPr>
        <w:t xml:space="preserve"> + 1;</w:t>
      </w:r>
    </w:p>
    <w:p w:rsidR="00CC7914" w:rsidRDefault="00CC7914" w:rsidP="00CC7914">
      <w:pPr>
        <w:spacing w:before="0" w:line="240" w:lineRule="auto"/>
        <w:ind w:left="567"/>
        <w:jc w:val="left"/>
        <w:rPr>
          <w:rFonts w:eastAsiaTheme="minorHAnsi"/>
          <w:b/>
          <w:color w:val="000000"/>
          <w:sz w:val="22"/>
          <w:szCs w:val="22"/>
        </w:rPr>
      </w:pPr>
      <w:r w:rsidRPr="00CC7914">
        <w:rPr>
          <w:rFonts w:eastAsiaTheme="minorHAnsi"/>
          <w:b/>
          <w:color w:val="000000"/>
          <w:sz w:val="22"/>
          <w:szCs w:val="22"/>
        </w:rPr>
        <w:t>end</w:t>
      </w:r>
    </w:p>
    <w:p w:rsidR="00CC7914" w:rsidRPr="00CC7914" w:rsidRDefault="00CC7914" w:rsidP="00CC7914">
      <w:pPr>
        <w:spacing w:before="0" w:line="240" w:lineRule="auto"/>
        <w:ind w:left="567"/>
        <w:jc w:val="left"/>
        <w:rPr>
          <w:rFonts w:eastAsiaTheme="minorHAnsi"/>
          <w:b/>
          <w:color w:val="000000"/>
          <w:sz w:val="22"/>
          <w:szCs w:val="22"/>
        </w:rPr>
      </w:pPr>
    </w:p>
    <w:p w:rsidR="00CC7914" w:rsidRPr="00CC7914" w:rsidRDefault="00CC7914" w:rsidP="00CC7914">
      <w:pPr>
        <w:spacing w:before="0" w:line="240" w:lineRule="auto"/>
        <w:jc w:val="left"/>
        <w:rPr>
          <w:rFonts w:eastAsiaTheme="minorHAnsi"/>
          <w:b/>
          <w:sz w:val="22"/>
          <w:szCs w:val="22"/>
        </w:rPr>
      </w:pPr>
      <w:r w:rsidRPr="00CC7914">
        <w:rPr>
          <w:rFonts w:eastAsiaTheme="minorHAnsi"/>
          <w:b/>
          <w:sz w:val="22"/>
          <w:szCs w:val="22"/>
          <w:lang w:val="en-US"/>
        </w:rPr>
        <w:t>comment</w:t>
      </w:r>
      <w:r w:rsidRPr="00CC7914">
        <w:rPr>
          <w:rFonts w:eastAsiaTheme="minorHAnsi"/>
          <w:sz w:val="22"/>
          <w:szCs w:val="22"/>
          <w:lang w:val="en-US"/>
        </w:rPr>
        <w:t xml:space="preserve"> tlac presnost, ak ju chcel pouzivatel pocitat</w:t>
      </w:r>
    </w:p>
    <w:p w:rsidR="00CC7914" w:rsidRPr="00CC7914" w:rsidRDefault="00CC7914" w:rsidP="00CC7914">
      <w:pPr>
        <w:spacing w:before="0" w:line="240" w:lineRule="auto"/>
        <w:ind w:left="567" w:hanging="567"/>
        <w:jc w:val="left"/>
        <w:rPr>
          <w:rFonts w:eastAsiaTheme="minorHAnsi"/>
          <w:b/>
          <w:sz w:val="22"/>
          <w:szCs w:val="22"/>
        </w:rPr>
      </w:pPr>
      <w:r w:rsidRPr="00CC7914">
        <w:rPr>
          <w:rFonts w:eastAsiaTheme="minorHAnsi"/>
          <w:b/>
          <w:sz w:val="22"/>
          <w:szCs w:val="22"/>
        </w:rPr>
        <w:t>if</w:t>
      </w:r>
      <w:r w:rsidRPr="00CC7914">
        <w:rPr>
          <w:rFonts w:eastAsiaTheme="minorHAnsi"/>
          <w:sz w:val="22"/>
          <w:szCs w:val="22"/>
        </w:rPr>
        <w:t xml:space="preserve"> </w:t>
      </w:r>
      <w:r w:rsidRPr="00CC7914">
        <w:rPr>
          <w:rFonts w:eastAsiaTheme="minorHAnsi"/>
          <w:i/>
          <w:sz w:val="22"/>
          <w:szCs w:val="22"/>
        </w:rPr>
        <w:t xml:space="preserve">jePresnostPocitana </w:t>
      </w:r>
      <w:r w:rsidRPr="00CC7914">
        <w:rPr>
          <w:rFonts w:eastAsiaTheme="minorHAnsi"/>
          <w:sz w:val="22"/>
          <w:szCs w:val="22"/>
        </w:rPr>
        <w:t xml:space="preserve">= </w:t>
      </w:r>
      <w:r w:rsidRPr="00CC7914">
        <w:rPr>
          <w:rFonts w:eastAsiaTheme="minorHAnsi"/>
          <w:i/>
          <w:sz w:val="22"/>
          <w:szCs w:val="22"/>
        </w:rPr>
        <w:t>TRUE</w:t>
      </w:r>
      <w:r w:rsidRPr="00CC7914">
        <w:rPr>
          <w:rFonts w:eastAsiaTheme="minorHAnsi"/>
          <w:sz w:val="22"/>
          <w:szCs w:val="22"/>
        </w:rPr>
        <w:t xml:space="preserve"> </w:t>
      </w:r>
      <w:r w:rsidRPr="00CC7914">
        <w:rPr>
          <w:rFonts w:eastAsiaTheme="minorHAnsi"/>
          <w:b/>
          <w:sz w:val="22"/>
          <w:szCs w:val="22"/>
        </w:rPr>
        <w:t>then</w:t>
      </w:r>
      <w:r w:rsidRPr="00CC7914">
        <w:rPr>
          <w:rFonts w:eastAsiaTheme="minorHAnsi"/>
          <w:sz w:val="22"/>
          <w:szCs w:val="22"/>
          <w:lang w:val="en-US"/>
        </w:rPr>
        <w:br/>
      </w:r>
      <w:r w:rsidRPr="00CC7914">
        <w:rPr>
          <w:rFonts w:eastAsiaTheme="minorHAnsi"/>
          <w:b/>
          <w:sz w:val="22"/>
          <w:szCs w:val="22"/>
        </w:rPr>
        <w:t xml:space="preserve">for </w:t>
      </w:r>
      <w:r w:rsidRPr="00CC7914">
        <w:rPr>
          <w:rFonts w:eastAsiaTheme="minorHAnsi"/>
          <w:i/>
          <w:sz w:val="22"/>
          <w:szCs w:val="22"/>
        </w:rPr>
        <w:t>i</w:t>
      </w:r>
      <w:r w:rsidRPr="00CC7914">
        <w:rPr>
          <w:rFonts w:eastAsiaTheme="minorHAnsi"/>
          <w:sz w:val="22"/>
          <w:szCs w:val="22"/>
        </w:rPr>
        <w:t xml:space="preserve">←1 </w:t>
      </w:r>
      <w:r w:rsidRPr="00CC7914">
        <w:rPr>
          <w:rFonts w:eastAsiaTheme="minorHAnsi"/>
          <w:b/>
          <w:sz w:val="22"/>
          <w:szCs w:val="22"/>
        </w:rPr>
        <w:t>step</w:t>
      </w:r>
      <w:r w:rsidRPr="00CC7914">
        <w:rPr>
          <w:rFonts w:eastAsiaTheme="minorHAnsi"/>
          <w:sz w:val="22"/>
          <w:szCs w:val="22"/>
        </w:rPr>
        <w:t xml:space="preserve"> 1</w:t>
      </w:r>
      <w:r w:rsidRPr="00CC7914">
        <w:rPr>
          <w:rFonts w:eastAsiaTheme="minorHAnsi"/>
          <w:i/>
          <w:sz w:val="22"/>
          <w:szCs w:val="22"/>
        </w:rPr>
        <w:t xml:space="preserve"> </w:t>
      </w:r>
      <w:r w:rsidRPr="00CC7914">
        <w:rPr>
          <w:rFonts w:eastAsiaTheme="minorHAnsi"/>
          <w:b/>
          <w:sz w:val="22"/>
          <w:szCs w:val="22"/>
        </w:rPr>
        <w:t>until</w:t>
      </w:r>
      <w:r w:rsidRPr="00CC7914">
        <w:rPr>
          <w:rFonts w:eastAsiaTheme="minorHAnsi"/>
          <w:sz w:val="22"/>
          <w:szCs w:val="22"/>
        </w:rPr>
        <w:t xml:space="preserve"> </w:t>
      </w:r>
      <w:r w:rsidRPr="00CC7914">
        <w:rPr>
          <w:rFonts w:eastAsiaTheme="minorHAnsi"/>
          <w:i/>
          <w:sz w:val="22"/>
          <w:szCs w:val="22"/>
        </w:rPr>
        <w:t>i</w:t>
      </w:r>
      <w:r w:rsidRPr="00CC7914">
        <w:rPr>
          <w:rFonts w:eastAsiaTheme="minorHAnsi"/>
          <w:sz w:val="22"/>
          <w:szCs w:val="22"/>
          <w:lang w:val="en-US"/>
        </w:rPr>
        <w:t>&lt;=</w:t>
      </w:r>
      <w:r w:rsidRPr="00CC7914">
        <w:rPr>
          <w:rFonts w:eastAsiaTheme="minorHAnsi"/>
          <w:i/>
          <w:sz w:val="22"/>
          <w:szCs w:val="22"/>
          <w:lang w:val="en-US"/>
        </w:rPr>
        <w:t>pocetRiadkov</w:t>
      </w:r>
      <w:r w:rsidRPr="00CC7914">
        <w:rPr>
          <w:rFonts w:eastAsiaTheme="minorHAnsi"/>
          <w:sz w:val="22"/>
          <w:szCs w:val="22"/>
          <w:lang w:val="en-US"/>
        </w:rPr>
        <w:t xml:space="preserve"> </w:t>
      </w:r>
      <w:r w:rsidRPr="00CC7914">
        <w:rPr>
          <w:rFonts w:eastAsiaTheme="minorHAnsi"/>
          <w:b/>
          <w:sz w:val="22"/>
          <w:szCs w:val="22"/>
          <w:lang w:val="en-US"/>
        </w:rPr>
        <w:t>do</w:t>
      </w:r>
    </w:p>
    <w:p w:rsidR="00CC7914" w:rsidRPr="00CC7914" w:rsidRDefault="00CC7914" w:rsidP="00CC7914">
      <w:pPr>
        <w:spacing w:before="0" w:line="240" w:lineRule="auto"/>
        <w:ind w:left="1843" w:hanging="709"/>
        <w:jc w:val="left"/>
        <w:rPr>
          <w:rFonts w:eastAsiaTheme="minorHAnsi"/>
          <w:sz w:val="22"/>
          <w:szCs w:val="22"/>
        </w:rPr>
      </w:pPr>
      <w:r w:rsidRPr="00CC7914">
        <w:rPr>
          <w:rFonts w:eastAsiaTheme="minorHAnsi"/>
          <w:b/>
          <w:sz w:val="22"/>
          <w:szCs w:val="22"/>
          <w:lang w:val="en-US"/>
        </w:rPr>
        <w:t>write</w:t>
      </w:r>
      <w:r w:rsidRPr="00CC7914">
        <w:rPr>
          <w:rFonts w:eastAsiaTheme="minorHAnsi"/>
          <w:sz w:val="22"/>
          <w:szCs w:val="22"/>
        </w:rPr>
        <w:t xml:space="preserve"> „Rozdiel medzi hodnotami x</w:t>
      </w:r>
      <w:r w:rsidRPr="00CC7914">
        <w:rPr>
          <w:rFonts w:eastAsiaTheme="minorHAnsi"/>
          <w:sz w:val="22"/>
          <w:szCs w:val="22"/>
          <w:vertAlign w:val="subscript"/>
        </w:rPr>
        <w:t>i</w:t>
      </w:r>
      <w:r w:rsidRPr="00CC7914">
        <w:rPr>
          <w:rFonts w:eastAsiaTheme="minorHAnsi"/>
          <w:sz w:val="22"/>
          <w:szCs w:val="22"/>
          <w:vertAlign w:val="superscript"/>
        </w:rPr>
        <w:t>(poslednyKrok)</w:t>
      </w:r>
      <w:r w:rsidRPr="00CC7914">
        <w:rPr>
          <w:rFonts w:eastAsiaTheme="minorHAnsi"/>
          <w:sz w:val="22"/>
          <w:szCs w:val="22"/>
        </w:rPr>
        <w:t xml:space="preserve"> a x</w:t>
      </w:r>
      <w:r w:rsidRPr="00CC7914">
        <w:rPr>
          <w:rFonts w:eastAsiaTheme="minorHAnsi"/>
          <w:sz w:val="22"/>
          <w:szCs w:val="22"/>
          <w:vertAlign w:val="subscript"/>
        </w:rPr>
        <w:t>i</w:t>
      </w:r>
      <w:r w:rsidRPr="00CC7914">
        <w:rPr>
          <w:rFonts w:eastAsiaTheme="minorHAnsi"/>
          <w:sz w:val="22"/>
          <w:szCs w:val="22"/>
          <w:vertAlign w:val="superscript"/>
        </w:rPr>
        <w:t>(poslednyKrok-1)</w:t>
      </w:r>
      <w:r w:rsidRPr="00CC7914">
        <w:rPr>
          <w:rFonts w:eastAsiaTheme="minorHAnsi"/>
          <w:sz w:val="22"/>
          <w:szCs w:val="22"/>
        </w:rPr>
        <w:t xml:space="preserve"> pre i =“ i „ je “ </w:t>
      </w:r>
      <w:r w:rsidRPr="00CC7914">
        <w:rPr>
          <w:rFonts w:eastAsiaTheme="minorHAnsi"/>
          <w:i/>
          <w:color w:val="000000"/>
          <w:sz w:val="22"/>
          <w:szCs w:val="22"/>
        </w:rPr>
        <w:t>polePrePresnost(i)</w:t>
      </w:r>
      <w:r w:rsidRPr="00CC7914">
        <w:rPr>
          <w:rFonts w:eastAsiaTheme="minorHAnsi"/>
          <w:sz w:val="22"/>
          <w:szCs w:val="22"/>
        </w:rPr>
        <w:t>;</w:t>
      </w:r>
    </w:p>
    <w:p w:rsidR="0012548B" w:rsidRDefault="0012548B">
      <w:pPr>
        <w:spacing w:before="0" w:line="240" w:lineRule="auto"/>
        <w:jc w:val="left"/>
        <w:rPr>
          <w:rFonts w:eastAsiaTheme="minorHAnsi"/>
          <w:szCs w:val="20"/>
          <w:lang w:val="en-US"/>
        </w:rPr>
      </w:pPr>
      <w:r>
        <w:rPr>
          <w:rFonts w:eastAsiaTheme="minorHAnsi"/>
          <w:lang w:val="en-US"/>
        </w:rPr>
        <w:br w:type="page"/>
      </w:r>
    </w:p>
    <w:p w:rsidR="00817446" w:rsidRDefault="00164C3D" w:rsidP="009B7DF3">
      <w:pPr>
        <w:pStyle w:val="PodNadpisKapitolyII"/>
        <w:rPr>
          <w:rFonts w:eastAsiaTheme="minorHAnsi"/>
          <w:lang w:val="en-US"/>
        </w:rPr>
      </w:pPr>
      <w:bookmarkStart w:id="80" w:name="_Toc325024095"/>
      <w:bookmarkStart w:id="81" w:name="_Toc325667156"/>
      <w:r w:rsidRPr="00164C3D">
        <w:rPr>
          <w:rFonts w:eastAsiaTheme="minorHAnsi"/>
          <w:lang w:val="en-US"/>
        </w:rPr>
        <w:lastRenderedPageBreak/>
        <w:t>Algoritmus pre Gauss-Seidelovu metódu</w:t>
      </w:r>
      <w:bookmarkEnd w:id="80"/>
      <w:bookmarkEnd w:id="81"/>
    </w:p>
    <w:p w:rsidR="000D7914" w:rsidRPr="000D7914" w:rsidRDefault="000D7914" w:rsidP="000D7914">
      <w:pPr>
        <w:spacing w:before="0" w:line="240" w:lineRule="auto"/>
        <w:jc w:val="left"/>
        <w:rPr>
          <w:rFonts w:eastAsiaTheme="minorHAnsi"/>
          <w:sz w:val="22"/>
          <w:szCs w:val="22"/>
        </w:rPr>
      </w:pPr>
      <w:r w:rsidRPr="000D7914">
        <w:rPr>
          <w:rFonts w:eastAsiaTheme="minorHAnsi"/>
          <w:b/>
          <w:sz w:val="22"/>
          <w:szCs w:val="22"/>
        </w:rPr>
        <w:t>comment</w:t>
      </w:r>
      <w:r w:rsidRPr="000D7914">
        <w:rPr>
          <w:rFonts w:eastAsiaTheme="minorHAnsi"/>
          <w:sz w:val="22"/>
          <w:szCs w:val="22"/>
        </w:rPr>
        <w:t xml:space="preserve"> predel kazdy prvok hodnotou prvku na diagonale v prislusnom riadku</w:t>
      </w:r>
    </w:p>
    <w:p w:rsidR="000D7914" w:rsidRPr="000D7914" w:rsidRDefault="000D7914" w:rsidP="000D7914">
      <w:pPr>
        <w:spacing w:before="0" w:line="240" w:lineRule="auto"/>
        <w:jc w:val="left"/>
        <w:rPr>
          <w:rFonts w:eastAsiaTheme="minorHAnsi"/>
          <w:b/>
          <w:sz w:val="22"/>
          <w:szCs w:val="22"/>
        </w:rPr>
      </w:pPr>
      <w:r w:rsidRPr="000D7914">
        <w:rPr>
          <w:rFonts w:eastAsiaTheme="minorHAnsi"/>
          <w:b/>
          <w:sz w:val="22"/>
          <w:szCs w:val="22"/>
        </w:rPr>
        <w:t>for</w:t>
      </w:r>
      <w:r w:rsidRPr="000D7914">
        <w:rPr>
          <w:rFonts w:eastAsiaTheme="minorHAnsi"/>
          <w:sz w:val="22"/>
          <w:szCs w:val="22"/>
        </w:rPr>
        <w:t xml:space="preserve"> i←1 </w:t>
      </w:r>
      <w:r w:rsidRPr="000D7914">
        <w:rPr>
          <w:rFonts w:eastAsiaTheme="minorHAnsi"/>
          <w:b/>
          <w:sz w:val="22"/>
          <w:szCs w:val="22"/>
        </w:rPr>
        <w:t>step</w:t>
      </w:r>
      <w:r w:rsidRPr="000D7914">
        <w:rPr>
          <w:rFonts w:eastAsiaTheme="minorHAnsi"/>
          <w:sz w:val="22"/>
          <w:szCs w:val="22"/>
        </w:rPr>
        <w:t xml:space="preserve"> 1 </w:t>
      </w:r>
      <w:r w:rsidRPr="000D7914">
        <w:rPr>
          <w:rFonts w:eastAsiaTheme="minorHAnsi"/>
          <w:b/>
          <w:sz w:val="22"/>
          <w:szCs w:val="22"/>
        </w:rPr>
        <w:t>until</w:t>
      </w:r>
      <w:r w:rsidRPr="000D7914">
        <w:rPr>
          <w:rFonts w:eastAsiaTheme="minorHAnsi"/>
          <w:sz w:val="22"/>
          <w:szCs w:val="22"/>
        </w:rPr>
        <w:t xml:space="preserve"> i&lt;=pocetRiadkov </w:t>
      </w:r>
      <w:r w:rsidRPr="000D7914">
        <w:rPr>
          <w:rFonts w:eastAsiaTheme="minorHAnsi"/>
          <w:b/>
          <w:sz w:val="22"/>
          <w:szCs w:val="22"/>
        </w:rPr>
        <w:t>do</w:t>
      </w:r>
    </w:p>
    <w:p w:rsidR="000D7914" w:rsidRPr="000D7914" w:rsidRDefault="000D7914" w:rsidP="000D7914">
      <w:pPr>
        <w:spacing w:before="0" w:line="240" w:lineRule="auto"/>
        <w:ind w:left="567"/>
        <w:jc w:val="left"/>
        <w:rPr>
          <w:rFonts w:eastAsiaTheme="minorHAnsi"/>
          <w:b/>
          <w:sz w:val="22"/>
          <w:szCs w:val="22"/>
        </w:rPr>
      </w:pPr>
      <w:r w:rsidRPr="000D7914">
        <w:rPr>
          <w:rFonts w:eastAsiaTheme="minorHAnsi"/>
          <w:b/>
          <w:sz w:val="22"/>
          <w:szCs w:val="22"/>
        </w:rPr>
        <w:t xml:space="preserve">for </w:t>
      </w:r>
      <w:r w:rsidRPr="000D7914">
        <w:rPr>
          <w:rFonts w:eastAsiaTheme="minorHAnsi"/>
          <w:sz w:val="22"/>
          <w:szCs w:val="22"/>
        </w:rPr>
        <w:t>j←1</w:t>
      </w:r>
      <w:r w:rsidRPr="000D7914">
        <w:rPr>
          <w:rFonts w:eastAsiaTheme="minorHAnsi"/>
          <w:b/>
          <w:sz w:val="22"/>
          <w:szCs w:val="22"/>
        </w:rPr>
        <w:t xml:space="preserve"> step </w:t>
      </w:r>
      <w:r w:rsidRPr="000D7914">
        <w:rPr>
          <w:rFonts w:eastAsiaTheme="minorHAnsi"/>
          <w:sz w:val="22"/>
          <w:szCs w:val="22"/>
        </w:rPr>
        <w:t>1</w:t>
      </w:r>
      <w:r w:rsidRPr="000D7914">
        <w:rPr>
          <w:rFonts w:eastAsiaTheme="minorHAnsi"/>
          <w:b/>
          <w:sz w:val="22"/>
          <w:szCs w:val="22"/>
        </w:rPr>
        <w:t xml:space="preserve"> until </w:t>
      </w:r>
      <w:r w:rsidRPr="000D7914">
        <w:rPr>
          <w:rFonts w:eastAsiaTheme="minorHAnsi"/>
          <w:sz w:val="22"/>
          <w:szCs w:val="22"/>
        </w:rPr>
        <w:t>i&lt;=pocetStlpcov</w:t>
      </w:r>
      <w:r w:rsidRPr="000D7914">
        <w:rPr>
          <w:rFonts w:eastAsiaTheme="minorHAnsi"/>
          <w:b/>
          <w:sz w:val="22"/>
          <w:szCs w:val="22"/>
        </w:rPr>
        <w:t xml:space="preserve"> do</w:t>
      </w:r>
    </w:p>
    <w:p w:rsidR="000D7914" w:rsidRPr="000D7914" w:rsidRDefault="000D7914" w:rsidP="000D7914">
      <w:pPr>
        <w:spacing w:before="0" w:line="240" w:lineRule="auto"/>
        <w:ind w:left="1134"/>
        <w:jc w:val="left"/>
        <w:rPr>
          <w:rFonts w:eastAsiaTheme="minorHAnsi"/>
          <w:b/>
          <w:sz w:val="22"/>
          <w:szCs w:val="22"/>
        </w:rPr>
      </w:pPr>
      <w:r w:rsidRPr="000D7914">
        <w:rPr>
          <w:rFonts w:eastAsiaTheme="minorHAnsi"/>
          <w:b/>
          <w:sz w:val="22"/>
          <w:szCs w:val="22"/>
        </w:rPr>
        <w:t>begin</w:t>
      </w:r>
    </w:p>
    <w:p w:rsidR="000D7914" w:rsidRPr="000D7914" w:rsidRDefault="000D7914" w:rsidP="000D7914">
      <w:pPr>
        <w:spacing w:before="0" w:line="240" w:lineRule="auto"/>
        <w:ind w:left="1701"/>
        <w:jc w:val="left"/>
        <w:rPr>
          <w:rFonts w:eastAsiaTheme="minorHAnsi"/>
          <w:sz w:val="22"/>
          <w:szCs w:val="22"/>
        </w:rPr>
      </w:pPr>
      <w:r w:rsidRPr="000D7914">
        <w:rPr>
          <w:rFonts w:eastAsiaTheme="minorHAnsi"/>
          <w:sz w:val="22"/>
          <w:szCs w:val="22"/>
        </w:rPr>
        <w:t>matica(i,j) ← matica(i,j) : matica(i,i);</w:t>
      </w:r>
    </w:p>
    <w:p w:rsidR="000D7914" w:rsidRPr="000D7914" w:rsidRDefault="000D7914" w:rsidP="000D7914">
      <w:pPr>
        <w:spacing w:before="0" w:line="240" w:lineRule="auto"/>
        <w:ind w:left="1134"/>
        <w:jc w:val="left"/>
        <w:rPr>
          <w:rFonts w:eastAsiaTheme="minorHAnsi"/>
          <w:b/>
          <w:sz w:val="22"/>
          <w:szCs w:val="22"/>
        </w:rPr>
      </w:pPr>
      <w:r w:rsidRPr="000D7914">
        <w:rPr>
          <w:rFonts w:eastAsiaTheme="minorHAnsi"/>
          <w:b/>
          <w:sz w:val="22"/>
          <w:szCs w:val="22"/>
        </w:rPr>
        <w:t>end</w:t>
      </w:r>
    </w:p>
    <w:p w:rsidR="000D7914" w:rsidRPr="000D7914" w:rsidRDefault="000D7914" w:rsidP="000D7914">
      <w:pPr>
        <w:spacing w:before="0" w:line="240" w:lineRule="auto"/>
        <w:jc w:val="left"/>
        <w:rPr>
          <w:rFonts w:eastAsiaTheme="minorHAnsi"/>
          <w:b/>
          <w:sz w:val="22"/>
          <w:szCs w:val="22"/>
        </w:rPr>
      </w:pPr>
    </w:p>
    <w:p w:rsidR="000D7914" w:rsidRPr="000D7914" w:rsidRDefault="000D7914" w:rsidP="000D7914">
      <w:pPr>
        <w:spacing w:before="0" w:line="240" w:lineRule="auto"/>
        <w:jc w:val="left"/>
        <w:rPr>
          <w:rFonts w:eastAsiaTheme="minorHAnsi"/>
          <w:sz w:val="22"/>
          <w:szCs w:val="22"/>
        </w:rPr>
      </w:pPr>
      <w:r w:rsidRPr="000D7914">
        <w:rPr>
          <w:rFonts w:eastAsiaTheme="minorHAnsi"/>
          <w:b/>
          <w:sz w:val="22"/>
          <w:szCs w:val="22"/>
        </w:rPr>
        <w:t>comment</w:t>
      </w:r>
      <w:r w:rsidRPr="000D7914">
        <w:rPr>
          <w:rFonts w:eastAsiaTheme="minorHAnsi"/>
          <w:sz w:val="22"/>
          <w:szCs w:val="22"/>
        </w:rPr>
        <w:t xml:space="preserve"> nastav pociatocnu aproximaciu, nech kazda premenne v 0.tom kroku =0</w:t>
      </w:r>
    </w:p>
    <w:p w:rsidR="000D7914" w:rsidRPr="000D7914" w:rsidRDefault="000D7914" w:rsidP="000D7914">
      <w:pPr>
        <w:spacing w:before="0" w:line="240" w:lineRule="auto"/>
        <w:jc w:val="left"/>
        <w:rPr>
          <w:rFonts w:eastAsiaTheme="minorHAnsi"/>
          <w:b/>
          <w:sz w:val="22"/>
          <w:szCs w:val="22"/>
        </w:rPr>
      </w:pPr>
      <w:r w:rsidRPr="000D7914">
        <w:rPr>
          <w:rFonts w:eastAsiaTheme="minorHAnsi"/>
          <w:b/>
          <w:sz w:val="22"/>
          <w:szCs w:val="22"/>
        </w:rPr>
        <w:t>for</w:t>
      </w:r>
      <w:r w:rsidRPr="000D7914">
        <w:rPr>
          <w:rFonts w:eastAsiaTheme="minorHAnsi"/>
          <w:sz w:val="22"/>
          <w:szCs w:val="22"/>
        </w:rPr>
        <w:t xml:space="preserve"> </w:t>
      </w:r>
      <w:r w:rsidRPr="000D7914">
        <w:rPr>
          <w:rFonts w:eastAsiaTheme="minorHAnsi"/>
          <w:i/>
          <w:sz w:val="22"/>
          <w:szCs w:val="22"/>
        </w:rPr>
        <w:t>i</w:t>
      </w:r>
      <w:r w:rsidRPr="000D7914">
        <w:rPr>
          <w:rFonts w:eastAsiaTheme="minorHAnsi"/>
          <w:sz w:val="22"/>
          <w:szCs w:val="22"/>
        </w:rPr>
        <w:t xml:space="preserve">←1 </w:t>
      </w:r>
      <w:r w:rsidRPr="000D7914">
        <w:rPr>
          <w:rFonts w:eastAsiaTheme="minorHAnsi"/>
          <w:b/>
          <w:sz w:val="22"/>
          <w:szCs w:val="22"/>
        </w:rPr>
        <w:t>step</w:t>
      </w:r>
      <w:r w:rsidRPr="000D7914">
        <w:rPr>
          <w:rFonts w:eastAsiaTheme="minorHAnsi"/>
          <w:sz w:val="22"/>
          <w:szCs w:val="22"/>
        </w:rPr>
        <w:t xml:space="preserve"> 1 </w:t>
      </w:r>
      <w:r w:rsidRPr="000D7914">
        <w:rPr>
          <w:rFonts w:eastAsiaTheme="minorHAnsi"/>
          <w:b/>
          <w:sz w:val="22"/>
          <w:szCs w:val="22"/>
        </w:rPr>
        <w:t>until</w:t>
      </w:r>
      <w:r w:rsidRPr="000D7914">
        <w:rPr>
          <w:rFonts w:eastAsiaTheme="minorHAnsi"/>
          <w:sz w:val="22"/>
          <w:szCs w:val="22"/>
        </w:rPr>
        <w:t xml:space="preserve"> </w:t>
      </w:r>
      <w:r w:rsidRPr="000D7914">
        <w:rPr>
          <w:rFonts w:eastAsiaTheme="minorHAnsi"/>
          <w:i/>
          <w:sz w:val="22"/>
          <w:szCs w:val="22"/>
        </w:rPr>
        <w:t>i</w:t>
      </w:r>
      <w:r w:rsidRPr="000D7914">
        <w:rPr>
          <w:rFonts w:eastAsiaTheme="minorHAnsi"/>
          <w:sz w:val="22"/>
          <w:szCs w:val="22"/>
        </w:rPr>
        <w:t>&lt;=</w:t>
      </w:r>
      <w:r w:rsidRPr="000D7914">
        <w:rPr>
          <w:rFonts w:eastAsiaTheme="minorHAnsi"/>
          <w:i/>
          <w:sz w:val="22"/>
          <w:szCs w:val="22"/>
        </w:rPr>
        <w:t>pocetRiadkov</w:t>
      </w:r>
      <w:r w:rsidRPr="000D7914">
        <w:rPr>
          <w:rFonts w:eastAsiaTheme="minorHAnsi"/>
          <w:sz w:val="22"/>
          <w:szCs w:val="22"/>
        </w:rPr>
        <w:t xml:space="preserve"> </w:t>
      </w:r>
      <w:r w:rsidRPr="000D7914">
        <w:rPr>
          <w:rFonts w:eastAsiaTheme="minorHAnsi"/>
          <w:b/>
          <w:sz w:val="22"/>
          <w:szCs w:val="22"/>
        </w:rPr>
        <w:t>do</w:t>
      </w:r>
    </w:p>
    <w:p w:rsidR="000D7914" w:rsidRPr="000D7914" w:rsidRDefault="000D7914" w:rsidP="000D7914">
      <w:pPr>
        <w:spacing w:before="0" w:line="240" w:lineRule="auto"/>
        <w:ind w:left="567"/>
        <w:jc w:val="left"/>
        <w:rPr>
          <w:rFonts w:eastAsiaTheme="minorHAnsi"/>
          <w:b/>
          <w:sz w:val="22"/>
          <w:szCs w:val="22"/>
        </w:rPr>
      </w:pPr>
      <w:r w:rsidRPr="000D7914">
        <w:rPr>
          <w:rFonts w:eastAsiaTheme="minorHAnsi"/>
          <w:i/>
          <w:color w:val="000000"/>
          <w:sz w:val="22"/>
          <w:szCs w:val="22"/>
        </w:rPr>
        <w:t>x</w:t>
      </w:r>
      <w:r w:rsidRPr="000D7914">
        <w:rPr>
          <w:rFonts w:eastAsiaTheme="minorHAnsi"/>
          <w:i/>
          <w:color w:val="000000"/>
          <w:sz w:val="22"/>
          <w:szCs w:val="22"/>
          <w:vertAlign w:val="subscript"/>
        </w:rPr>
        <w:t>i</w:t>
      </w:r>
      <w:r w:rsidRPr="000D7914">
        <w:rPr>
          <w:rFonts w:eastAsiaTheme="minorHAnsi"/>
          <w:color w:val="000000"/>
          <w:sz w:val="22"/>
          <w:szCs w:val="22"/>
          <w:vertAlign w:val="superscript"/>
        </w:rPr>
        <w:t>(</w:t>
      </w:r>
      <w:r w:rsidRPr="000D7914">
        <w:rPr>
          <w:rFonts w:eastAsiaTheme="minorHAnsi"/>
          <w:i/>
          <w:color w:val="000000"/>
          <w:sz w:val="22"/>
          <w:szCs w:val="22"/>
          <w:vertAlign w:val="superscript"/>
        </w:rPr>
        <w:t>0</w:t>
      </w:r>
      <w:r w:rsidRPr="000D7914">
        <w:rPr>
          <w:rFonts w:eastAsiaTheme="minorHAnsi"/>
          <w:color w:val="000000"/>
          <w:sz w:val="22"/>
          <w:szCs w:val="22"/>
          <w:vertAlign w:val="superscript"/>
        </w:rPr>
        <w:t>)</w:t>
      </w:r>
      <w:r w:rsidRPr="000D7914">
        <w:rPr>
          <w:rFonts w:eastAsiaTheme="minorHAnsi"/>
          <w:sz w:val="22"/>
          <w:szCs w:val="22"/>
        </w:rPr>
        <w:t xml:space="preserve"> ← 0;</w:t>
      </w:r>
    </w:p>
    <w:p w:rsidR="000D7914" w:rsidRPr="000D7914" w:rsidRDefault="000D7914" w:rsidP="000D7914">
      <w:pPr>
        <w:spacing w:before="0" w:line="240" w:lineRule="auto"/>
        <w:jc w:val="left"/>
        <w:rPr>
          <w:rFonts w:eastAsiaTheme="minorHAnsi"/>
          <w:b/>
          <w:sz w:val="22"/>
          <w:szCs w:val="22"/>
        </w:rPr>
      </w:pPr>
    </w:p>
    <w:p w:rsidR="000D7914" w:rsidRPr="000D7914" w:rsidRDefault="000D7914" w:rsidP="000D7914">
      <w:pPr>
        <w:spacing w:before="0" w:line="240" w:lineRule="auto"/>
        <w:jc w:val="left"/>
        <w:rPr>
          <w:rFonts w:eastAsiaTheme="minorHAnsi"/>
          <w:sz w:val="22"/>
          <w:szCs w:val="22"/>
        </w:rPr>
      </w:pPr>
      <w:r w:rsidRPr="000D7914">
        <w:rPr>
          <w:rFonts w:eastAsiaTheme="minorHAnsi"/>
          <w:b/>
          <w:sz w:val="22"/>
          <w:szCs w:val="22"/>
        </w:rPr>
        <w:t>comment</w:t>
      </w:r>
      <w:r w:rsidRPr="000D7914">
        <w:rPr>
          <w:rFonts w:eastAsiaTheme="minorHAnsi"/>
          <w:sz w:val="22"/>
          <w:szCs w:val="22"/>
        </w:rPr>
        <w:t xml:space="preserve"> nacitaj pocet pozadovanych krokov</w:t>
      </w:r>
    </w:p>
    <w:p w:rsidR="000D7914" w:rsidRPr="000D7914" w:rsidRDefault="000D7914" w:rsidP="000D7914">
      <w:pPr>
        <w:spacing w:before="0" w:line="240" w:lineRule="auto"/>
        <w:jc w:val="left"/>
        <w:rPr>
          <w:rFonts w:eastAsiaTheme="minorHAnsi"/>
          <w:sz w:val="22"/>
          <w:szCs w:val="22"/>
        </w:rPr>
      </w:pPr>
      <w:r w:rsidRPr="000D7914">
        <w:rPr>
          <w:rFonts w:eastAsiaTheme="minorHAnsi"/>
          <w:b/>
          <w:sz w:val="22"/>
          <w:szCs w:val="22"/>
        </w:rPr>
        <w:t>write</w:t>
      </w:r>
      <w:r w:rsidRPr="000D7914">
        <w:rPr>
          <w:rFonts w:eastAsiaTheme="minorHAnsi"/>
          <w:sz w:val="22"/>
          <w:szCs w:val="22"/>
        </w:rPr>
        <w:t xml:space="preserve"> „Kolko iteracii chces realizovat?“;</w:t>
      </w:r>
    </w:p>
    <w:p w:rsidR="000D7914" w:rsidRPr="000D7914" w:rsidRDefault="000D7914" w:rsidP="000D7914">
      <w:pPr>
        <w:spacing w:before="0" w:line="240" w:lineRule="auto"/>
        <w:jc w:val="left"/>
        <w:rPr>
          <w:rFonts w:eastAsiaTheme="minorHAnsi"/>
          <w:sz w:val="22"/>
          <w:szCs w:val="22"/>
        </w:rPr>
      </w:pPr>
      <w:r w:rsidRPr="000D7914">
        <w:rPr>
          <w:rFonts w:eastAsiaTheme="minorHAnsi"/>
          <w:b/>
          <w:sz w:val="22"/>
          <w:szCs w:val="22"/>
        </w:rPr>
        <w:t>read</w:t>
      </w:r>
      <w:r w:rsidRPr="000D7914">
        <w:rPr>
          <w:rFonts w:eastAsiaTheme="minorHAnsi"/>
          <w:sz w:val="22"/>
          <w:szCs w:val="22"/>
        </w:rPr>
        <w:t xml:space="preserve"> </w:t>
      </w:r>
      <w:r w:rsidRPr="000D7914">
        <w:rPr>
          <w:rFonts w:eastAsiaTheme="minorHAnsi"/>
          <w:i/>
          <w:sz w:val="22"/>
          <w:szCs w:val="22"/>
        </w:rPr>
        <w:t>total</w:t>
      </w:r>
      <w:r w:rsidRPr="000D7914">
        <w:rPr>
          <w:rFonts w:eastAsiaTheme="minorHAnsi"/>
          <w:sz w:val="22"/>
          <w:szCs w:val="22"/>
        </w:rPr>
        <w:t>;</w:t>
      </w:r>
    </w:p>
    <w:p w:rsidR="000D7914" w:rsidRPr="000D7914" w:rsidRDefault="000D7914" w:rsidP="000D7914">
      <w:pPr>
        <w:spacing w:before="0" w:line="240" w:lineRule="auto"/>
        <w:jc w:val="left"/>
        <w:rPr>
          <w:rFonts w:eastAsiaTheme="minorHAnsi"/>
          <w:sz w:val="22"/>
          <w:szCs w:val="22"/>
        </w:rPr>
      </w:pPr>
    </w:p>
    <w:p w:rsidR="000D7914" w:rsidRPr="000D7914" w:rsidRDefault="000D7914" w:rsidP="000D7914">
      <w:pPr>
        <w:spacing w:before="0" w:line="240" w:lineRule="auto"/>
        <w:jc w:val="left"/>
        <w:rPr>
          <w:rFonts w:eastAsiaTheme="minorHAnsi"/>
          <w:sz w:val="22"/>
          <w:szCs w:val="22"/>
        </w:rPr>
      </w:pPr>
      <w:r w:rsidRPr="000D7914">
        <w:rPr>
          <w:rFonts w:eastAsiaTheme="minorHAnsi"/>
          <w:b/>
          <w:sz w:val="22"/>
          <w:szCs w:val="22"/>
        </w:rPr>
        <w:t>comment</w:t>
      </w:r>
      <w:r w:rsidRPr="000D7914">
        <w:rPr>
          <w:rFonts w:eastAsiaTheme="minorHAnsi"/>
          <w:sz w:val="22"/>
          <w:szCs w:val="22"/>
        </w:rPr>
        <w:t xml:space="preserve"> chce pouzivatel priebezne monitorovat aj presnost</w:t>
      </w:r>
    </w:p>
    <w:p w:rsidR="000D7914" w:rsidRPr="000D7914" w:rsidRDefault="000D7914" w:rsidP="000D7914">
      <w:pPr>
        <w:spacing w:before="0" w:line="240" w:lineRule="auto"/>
        <w:jc w:val="left"/>
        <w:rPr>
          <w:rFonts w:eastAsiaTheme="minorHAnsi"/>
          <w:sz w:val="22"/>
          <w:szCs w:val="22"/>
        </w:rPr>
      </w:pPr>
      <w:r w:rsidRPr="000D7914">
        <w:rPr>
          <w:rFonts w:eastAsiaTheme="minorHAnsi"/>
          <w:b/>
          <w:sz w:val="22"/>
          <w:szCs w:val="22"/>
        </w:rPr>
        <w:t>write</w:t>
      </w:r>
      <w:r w:rsidRPr="000D7914">
        <w:rPr>
          <w:rFonts w:eastAsiaTheme="minorHAnsi"/>
          <w:sz w:val="22"/>
          <w:szCs w:val="22"/>
        </w:rPr>
        <w:t xml:space="preserve"> „Pocitat rozdiel hodnot prislusnych iteracii?“;</w:t>
      </w:r>
    </w:p>
    <w:p w:rsidR="000D7914" w:rsidRPr="000D7914" w:rsidRDefault="000D7914" w:rsidP="000D7914">
      <w:pPr>
        <w:spacing w:before="0" w:line="240" w:lineRule="auto"/>
        <w:jc w:val="left"/>
        <w:rPr>
          <w:rFonts w:eastAsiaTheme="minorHAnsi"/>
          <w:sz w:val="22"/>
          <w:szCs w:val="22"/>
        </w:rPr>
      </w:pPr>
      <w:r w:rsidRPr="000D7914">
        <w:rPr>
          <w:rFonts w:eastAsiaTheme="minorHAnsi"/>
          <w:b/>
          <w:sz w:val="22"/>
          <w:szCs w:val="22"/>
        </w:rPr>
        <w:t>read</w:t>
      </w:r>
      <w:r w:rsidRPr="000D7914">
        <w:rPr>
          <w:rFonts w:eastAsiaTheme="minorHAnsi"/>
          <w:sz w:val="22"/>
          <w:szCs w:val="22"/>
        </w:rPr>
        <w:t xml:space="preserve"> </w:t>
      </w:r>
      <w:r w:rsidRPr="000D7914">
        <w:rPr>
          <w:rFonts w:eastAsiaTheme="minorHAnsi"/>
          <w:i/>
          <w:sz w:val="22"/>
          <w:szCs w:val="22"/>
        </w:rPr>
        <w:t>jePresnostPocitana</w:t>
      </w:r>
      <w:r w:rsidRPr="000D7914">
        <w:rPr>
          <w:rFonts w:eastAsiaTheme="minorHAnsi"/>
          <w:sz w:val="22"/>
          <w:szCs w:val="22"/>
        </w:rPr>
        <w:t>;</w:t>
      </w:r>
    </w:p>
    <w:p w:rsidR="000D7914" w:rsidRPr="000D7914" w:rsidRDefault="000D7914" w:rsidP="000D7914">
      <w:pPr>
        <w:spacing w:before="0" w:line="240" w:lineRule="auto"/>
        <w:jc w:val="left"/>
        <w:rPr>
          <w:rFonts w:eastAsiaTheme="minorHAnsi"/>
          <w:sz w:val="22"/>
          <w:szCs w:val="22"/>
        </w:rPr>
      </w:pPr>
    </w:p>
    <w:p w:rsidR="000D7914" w:rsidRPr="000D7914" w:rsidRDefault="000D7914" w:rsidP="000D7914">
      <w:pPr>
        <w:spacing w:before="0" w:line="240" w:lineRule="auto"/>
        <w:jc w:val="left"/>
        <w:rPr>
          <w:rFonts w:eastAsiaTheme="minorHAnsi"/>
          <w:b/>
          <w:sz w:val="22"/>
          <w:szCs w:val="22"/>
        </w:rPr>
      </w:pPr>
      <w:r w:rsidRPr="000D7914">
        <w:rPr>
          <w:rFonts w:eastAsiaTheme="minorHAnsi"/>
          <w:b/>
          <w:sz w:val="22"/>
          <w:szCs w:val="22"/>
        </w:rPr>
        <w:t>comment</w:t>
      </w:r>
      <w:r w:rsidRPr="000D7914">
        <w:rPr>
          <w:rFonts w:eastAsiaTheme="minorHAnsi"/>
          <w:sz w:val="22"/>
          <w:szCs w:val="22"/>
        </w:rPr>
        <w:t xml:space="preserve"> iteruj </w:t>
      </w:r>
      <w:r w:rsidRPr="000D7914">
        <w:rPr>
          <w:rFonts w:eastAsiaTheme="minorHAnsi"/>
          <w:i/>
          <w:sz w:val="22"/>
          <w:szCs w:val="22"/>
        </w:rPr>
        <w:t>total</w:t>
      </w:r>
      <w:r w:rsidRPr="000D7914">
        <w:rPr>
          <w:rFonts w:eastAsiaTheme="minorHAnsi"/>
          <w:sz w:val="22"/>
          <w:szCs w:val="22"/>
        </w:rPr>
        <w:t>-krat</w:t>
      </w:r>
    </w:p>
    <w:p w:rsidR="000D7914" w:rsidRPr="000D7914" w:rsidRDefault="000D7914" w:rsidP="000D7914">
      <w:pPr>
        <w:spacing w:before="0" w:line="240" w:lineRule="auto"/>
        <w:jc w:val="left"/>
        <w:rPr>
          <w:rFonts w:eastAsiaTheme="minorHAnsi"/>
          <w:sz w:val="22"/>
          <w:szCs w:val="22"/>
        </w:rPr>
      </w:pPr>
      <w:r w:rsidRPr="000D7914">
        <w:rPr>
          <w:rFonts w:eastAsiaTheme="minorHAnsi"/>
          <w:i/>
          <w:color w:val="000000"/>
          <w:sz w:val="22"/>
          <w:szCs w:val="22"/>
        </w:rPr>
        <w:t>krok</w:t>
      </w:r>
      <w:r w:rsidRPr="000D7914">
        <w:rPr>
          <w:rFonts w:eastAsiaTheme="minorHAnsi"/>
          <w:color w:val="000000"/>
          <w:sz w:val="22"/>
          <w:szCs w:val="22"/>
        </w:rPr>
        <w:t xml:space="preserve"> </w:t>
      </w:r>
      <w:r w:rsidRPr="000D7914">
        <w:rPr>
          <w:rFonts w:eastAsiaTheme="minorHAnsi"/>
          <w:sz w:val="22"/>
          <w:szCs w:val="22"/>
        </w:rPr>
        <w:t>← 1;</w:t>
      </w:r>
    </w:p>
    <w:p w:rsidR="000D7914" w:rsidRPr="000D7914" w:rsidRDefault="000D7914" w:rsidP="000D7914">
      <w:pPr>
        <w:spacing w:before="0" w:line="240" w:lineRule="auto"/>
        <w:jc w:val="left"/>
        <w:rPr>
          <w:rFonts w:eastAsiaTheme="minorHAnsi"/>
          <w:color w:val="000000"/>
          <w:sz w:val="22"/>
          <w:szCs w:val="22"/>
        </w:rPr>
      </w:pPr>
      <w:r w:rsidRPr="000D7914">
        <w:rPr>
          <w:rFonts w:eastAsiaTheme="minorHAnsi"/>
          <w:b/>
          <w:color w:val="000000"/>
          <w:sz w:val="22"/>
          <w:szCs w:val="22"/>
        </w:rPr>
        <w:t>while</w:t>
      </w:r>
      <w:r w:rsidRPr="000D7914">
        <w:rPr>
          <w:rFonts w:eastAsiaTheme="minorHAnsi"/>
          <w:color w:val="000000"/>
          <w:sz w:val="22"/>
          <w:szCs w:val="22"/>
        </w:rPr>
        <w:t xml:space="preserve"> </w:t>
      </w:r>
      <w:r w:rsidRPr="000D7914">
        <w:rPr>
          <w:rFonts w:eastAsiaTheme="minorHAnsi"/>
          <w:i/>
          <w:color w:val="000000"/>
          <w:sz w:val="22"/>
          <w:szCs w:val="22"/>
        </w:rPr>
        <w:t>krok</w:t>
      </w:r>
      <w:r w:rsidRPr="000D7914">
        <w:rPr>
          <w:rFonts w:eastAsiaTheme="minorHAnsi"/>
          <w:color w:val="000000"/>
          <w:sz w:val="22"/>
          <w:szCs w:val="22"/>
        </w:rPr>
        <w:t>&lt;=</w:t>
      </w:r>
      <w:r w:rsidRPr="000D7914">
        <w:rPr>
          <w:rFonts w:eastAsiaTheme="minorHAnsi"/>
          <w:i/>
          <w:color w:val="000000"/>
          <w:sz w:val="22"/>
          <w:szCs w:val="22"/>
        </w:rPr>
        <w:t>total</w:t>
      </w:r>
      <w:r w:rsidRPr="000D7914">
        <w:rPr>
          <w:rFonts w:eastAsiaTheme="minorHAnsi"/>
          <w:color w:val="000000"/>
          <w:sz w:val="22"/>
          <w:szCs w:val="22"/>
        </w:rPr>
        <w:t xml:space="preserve"> do</w:t>
      </w:r>
    </w:p>
    <w:p w:rsidR="000D7914" w:rsidRPr="000D7914" w:rsidRDefault="000D7914" w:rsidP="000D7914">
      <w:pPr>
        <w:spacing w:before="0" w:line="240" w:lineRule="auto"/>
        <w:ind w:left="567"/>
        <w:jc w:val="left"/>
        <w:rPr>
          <w:rFonts w:eastAsiaTheme="minorHAnsi"/>
          <w:b/>
          <w:color w:val="000000"/>
          <w:sz w:val="22"/>
          <w:szCs w:val="22"/>
        </w:rPr>
      </w:pPr>
      <w:r w:rsidRPr="000D7914">
        <w:rPr>
          <w:rFonts w:eastAsiaTheme="minorHAnsi"/>
          <w:b/>
          <w:color w:val="000000"/>
          <w:sz w:val="22"/>
          <w:szCs w:val="22"/>
        </w:rPr>
        <w:t>begin</w:t>
      </w:r>
    </w:p>
    <w:p w:rsidR="000D7914" w:rsidRPr="000D7914" w:rsidRDefault="000D7914" w:rsidP="000D7914">
      <w:pPr>
        <w:spacing w:before="0" w:line="240" w:lineRule="auto"/>
        <w:ind w:left="1134"/>
        <w:jc w:val="left"/>
        <w:rPr>
          <w:rFonts w:eastAsiaTheme="minorHAnsi"/>
          <w:b/>
          <w:sz w:val="22"/>
          <w:szCs w:val="22"/>
        </w:rPr>
      </w:pPr>
      <w:r w:rsidRPr="000D7914">
        <w:rPr>
          <w:rFonts w:eastAsiaTheme="minorHAnsi"/>
          <w:b/>
          <w:sz w:val="22"/>
          <w:szCs w:val="22"/>
        </w:rPr>
        <w:t>for</w:t>
      </w:r>
      <w:r w:rsidRPr="000D7914">
        <w:rPr>
          <w:rFonts w:eastAsiaTheme="minorHAnsi"/>
          <w:sz w:val="22"/>
          <w:szCs w:val="22"/>
        </w:rPr>
        <w:t xml:space="preserve"> </w:t>
      </w:r>
      <w:r w:rsidRPr="000D7914">
        <w:rPr>
          <w:rFonts w:eastAsiaTheme="minorHAnsi"/>
          <w:i/>
          <w:sz w:val="22"/>
          <w:szCs w:val="22"/>
        </w:rPr>
        <w:t>i</w:t>
      </w:r>
      <w:r w:rsidRPr="000D7914">
        <w:rPr>
          <w:rFonts w:eastAsiaTheme="minorHAnsi"/>
          <w:sz w:val="22"/>
          <w:szCs w:val="22"/>
        </w:rPr>
        <w:t xml:space="preserve">←1 </w:t>
      </w:r>
      <w:r w:rsidRPr="000D7914">
        <w:rPr>
          <w:rFonts w:eastAsiaTheme="minorHAnsi"/>
          <w:b/>
          <w:sz w:val="22"/>
          <w:szCs w:val="22"/>
        </w:rPr>
        <w:t>step</w:t>
      </w:r>
      <w:r w:rsidRPr="000D7914">
        <w:rPr>
          <w:rFonts w:eastAsiaTheme="minorHAnsi"/>
          <w:sz w:val="22"/>
          <w:szCs w:val="22"/>
        </w:rPr>
        <w:t xml:space="preserve"> 1 </w:t>
      </w:r>
      <w:r w:rsidRPr="000D7914">
        <w:rPr>
          <w:rFonts w:eastAsiaTheme="minorHAnsi"/>
          <w:b/>
          <w:sz w:val="22"/>
          <w:szCs w:val="22"/>
        </w:rPr>
        <w:t>until</w:t>
      </w:r>
      <w:r w:rsidRPr="000D7914">
        <w:rPr>
          <w:rFonts w:eastAsiaTheme="minorHAnsi"/>
          <w:sz w:val="22"/>
          <w:szCs w:val="22"/>
        </w:rPr>
        <w:t xml:space="preserve"> </w:t>
      </w:r>
      <w:r w:rsidRPr="000D7914">
        <w:rPr>
          <w:rFonts w:eastAsiaTheme="minorHAnsi"/>
          <w:i/>
          <w:sz w:val="22"/>
          <w:szCs w:val="22"/>
        </w:rPr>
        <w:t>i</w:t>
      </w:r>
      <w:r w:rsidRPr="000D7914">
        <w:rPr>
          <w:rFonts w:eastAsiaTheme="minorHAnsi"/>
          <w:sz w:val="22"/>
          <w:szCs w:val="22"/>
        </w:rPr>
        <w:t>&lt;=</w:t>
      </w:r>
      <w:r w:rsidRPr="000D7914">
        <w:rPr>
          <w:rFonts w:eastAsiaTheme="minorHAnsi"/>
          <w:i/>
          <w:sz w:val="22"/>
          <w:szCs w:val="22"/>
        </w:rPr>
        <w:t>pocetRiadkov</w:t>
      </w:r>
      <w:r w:rsidRPr="000D7914">
        <w:rPr>
          <w:rFonts w:eastAsiaTheme="minorHAnsi"/>
          <w:sz w:val="22"/>
          <w:szCs w:val="22"/>
        </w:rPr>
        <w:t xml:space="preserve"> </w:t>
      </w:r>
      <w:r w:rsidRPr="000D7914">
        <w:rPr>
          <w:rFonts w:eastAsiaTheme="minorHAnsi"/>
          <w:b/>
          <w:sz w:val="22"/>
          <w:szCs w:val="22"/>
        </w:rPr>
        <w:t>do</w:t>
      </w:r>
    </w:p>
    <w:p w:rsidR="000D7914" w:rsidRPr="000D7914" w:rsidRDefault="000D7914" w:rsidP="000D7914">
      <w:pPr>
        <w:spacing w:before="0" w:line="240" w:lineRule="auto"/>
        <w:ind w:left="1701"/>
        <w:jc w:val="left"/>
        <w:rPr>
          <w:rFonts w:eastAsiaTheme="minorHAnsi"/>
          <w:b/>
          <w:sz w:val="22"/>
          <w:szCs w:val="22"/>
        </w:rPr>
      </w:pPr>
      <w:r w:rsidRPr="000D7914">
        <w:rPr>
          <w:rFonts w:eastAsiaTheme="minorHAnsi"/>
          <w:b/>
          <w:sz w:val="22"/>
          <w:szCs w:val="22"/>
        </w:rPr>
        <w:t>begin</w:t>
      </w:r>
    </w:p>
    <w:p w:rsidR="000D7914" w:rsidRPr="000D7914" w:rsidRDefault="000D7914" w:rsidP="000D7914">
      <w:pPr>
        <w:spacing w:before="0" w:line="240" w:lineRule="auto"/>
        <w:ind w:left="2268"/>
        <w:jc w:val="left"/>
        <w:rPr>
          <w:rFonts w:eastAsiaTheme="minorHAnsi"/>
          <w:b/>
          <w:sz w:val="22"/>
          <w:szCs w:val="22"/>
        </w:rPr>
      </w:pPr>
      <w:r w:rsidRPr="000D7914">
        <w:rPr>
          <w:rFonts w:eastAsiaTheme="minorHAnsi"/>
          <w:b/>
          <w:sz w:val="22"/>
          <w:szCs w:val="22"/>
        </w:rPr>
        <w:t>for</w:t>
      </w:r>
      <w:r w:rsidRPr="000D7914">
        <w:rPr>
          <w:rFonts w:eastAsiaTheme="minorHAnsi"/>
          <w:sz w:val="22"/>
          <w:szCs w:val="22"/>
        </w:rPr>
        <w:t xml:space="preserve"> </w:t>
      </w:r>
      <w:r w:rsidRPr="000D7914">
        <w:rPr>
          <w:rFonts w:eastAsiaTheme="minorHAnsi"/>
          <w:i/>
          <w:sz w:val="22"/>
          <w:szCs w:val="22"/>
        </w:rPr>
        <w:t>j</w:t>
      </w:r>
      <w:r w:rsidRPr="000D7914">
        <w:rPr>
          <w:rFonts w:eastAsiaTheme="minorHAnsi"/>
          <w:sz w:val="22"/>
          <w:szCs w:val="22"/>
        </w:rPr>
        <w:t xml:space="preserve">←1 </w:t>
      </w:r>
      <w:r w:rsidRPr="000D7914">
        <w:rPr>
          <w:rFonts w:eastAsiaTheme="minorHAnsi"/>
          <w:b/>
          <w:sz w:val="22"/>
          <w:szCs w:val="22"/>
        </w:rPr>
        <w:t>step</w:t>
      </w:r>
      <w:r w:rsidRPr="000D7914">
        <w:rPr>
          <w:rFonts w:eastAsiaTheme="minorHAnsi"/>
          <w:sz w:val="22"/>
          <w:szCs w:val="22"/>
        </w:rPr>
        <w:t xml:space="preserve"> 1 </w:t>
      </w:r>
      <w:r w:rsidRPr="000D7914">
        <w:rPr>
          <w:rFonts w:eastAsiaTheme="minorHAnsi"/>
          <w:b/>
          <w:sz w:val="22"/>
          <w:szCs w:val="22"/>
        </w:rPr>
        <w:t>until</w:t>
      </w:r>
      <w:r w:rsidRPr="000D7914">
        <w:rPr>
          <w:rFonts w:eastAsiaTheme="minorHAnsi"/>
          <w:sz w:val="22"/>
          <w:szCs w:val="22"/>
        </w:rPr>
        <w:t xml:space="preserve"> </w:t>
      </w:r>
      <w:r w:rsidRPr="000D7914">
        <w:rPr>
          <w:rFonts w:eastAsiaTheme="minorHAnsi"/>
          <w:i/>
          <w:sz w:val="22"/>
          <w:szCs w:val="22"/>
        </w:rPr>
        <w:t>j</w:t>
      </w:r>
      <w:r w:rsidRPr="000D7914">
        <w:rPr>
          <w:rFonts w:eastAsiaTheme="minorHAnsi"/>
          <w:sz w:val="22"/>
          <w:szCs w:val="22"/>
        </w:rPr>
        <w:t xml:space="preserve">&lt;i </w:t>
      </w:r>
      <w:r w:rsidRPr="000D7914">
        <w:rPr>
          <w:rFonts w:eastAsiaTheme="minorHAnsi"/>
          <w:b/>
          <w:sz w:val="22"/>
          <w:szCs w:val="22"/>
        </w:rPr>
        <w:t>do</w:t>
      </w:r>
    </w:p>
    <w:p w:rsidR="000D7914" w:rsidRPr="000D7914" w:rsidRDefault="000D7914" w:rsidP="000D7914">
      <w:pPr>
        <w:spacing w:before="0" w:line="240" w:lineRule="auto"/>
        <w:ind w:left="2835"/>
        <w:jc w:val="left"/>
        <w:rPr>
          <w:rFonts w:eastAsiaTheme="minorHAnsi"/>
          <w:color w:val="000000"/>
          <w:sz w:val="22"/>
          <w:szCs w:val="22"/>
        </w:rPr>
      </w:pPr>
      <w:r w:rsidRPr="000D7914">
        <w:rPr>
          <w:rFonts w:eastAsiaTheme="minorHAnsi"/>
          <w:i/>
          <w:sz w:val="22"/>
          <w:szCs w:val="22"/>
        </w:rPr>
        <w:t>zvysokPred</w:t>
      </w:r>
      <w:r w:rsidRPr="000D7914">
        <w:rPr>
          <w:rFonts w:eastAsiaTheme="minorHAnsi"/>
          <w:sz w:val="22"/>
          <w:szCs w:val="22"/>
        </w:rPr>
        <w:t xml:space="preserve"> ← </w:t>
      </w:r>
      <w:r w:rsidRPr="000D7914">
        <w:rPr>
          <w:rFonts w:eastAsiaTheme="minorHAnsi"/>
          <w:i/>
          <w:sz w:val="22"/>
          <w:szCs w:val="22"/>
        </w:rPr>
        <w:t>zvysokPred</w:t>
      </w:r>
      <w:r w:rsidRPr="000D7914">
        <w:rPr>
          <w:rFonts w:eastAsiaTheme="minorHAnsi"/>
          <w:sz w:val="22"/>
          <w:szCs w:val="22"/>
        </w:rPr>
        <w:t xml:space="preserve"> + </w:t>
      </w:r>
      <w:r w:rsidRPr="000D7914">
        <w:rPr>
          <w:rFonts w:eastAsiaTheme="minorHAnsi"/>
          <w:i/>
          <w:sz w:val="22"/>
          <w:szCs w:val="22"/>
        </w:rPr>
        <w:t>matica(i</w:t>
      </w:r>
      <w:r w:rsidRPr="000D7914">
        <w:rPr>
          <w:rFonts w:eastAsiaTheme="minorHAnsi"/>
          <w:sz w:val="22"/>
          <w:szCs w:val="22"/>
        </w:rPr>
        <w:t>,</w:t>
      </w:r>
      <w:r w:rsidRPr="000D7914">
        <w:rPr>
          <w:rFonts w:eastAsiaTheme="minorHAnsi"/>
          <w:i/>
          <w:sz w:val="22"/>
          <w:szCs w:val="22"/>
        </w:rPr>
        <w:t>j)</w:t>
      </w:r>
      <w:r w:rsidRPr="000D7914">
        <w:rPr>
          <w:rFonts w:eastAsiaTheme="minorHAnsi"/>
          <w:sz w:val="22"/>
          <w:szCs w:val="22"/>
        </w:rPr>
        <w:t>*</w:t>
      </w:r>
      <w:r w:rsidRPr="000D7914">
        <w:rPr>
          <w:rFonts w:eastAsiaTheme="minorHAnsi"/>
          <w:i/>
          <w:color w:val="000000"/>
          <w:sz w:val="22"/>
          <w:szCs w:val="22"/>
        </w:rPr>
        <w:t>x</w:t>
      </w:r>
      <w:r w:rsidRPr="000D7914">
        <w:rPr>
          <w:rFonts w:eastAsiaTheme="minorHAnsi"/>
          <w:i/>
          <w:color w:val="000000"/>
          <w:sz w:val="22"/>
          <w:szCs w:val="22"/>
          <w:vertAlign w:val="subscript"/>
        </w:rPr>
        <w:t>j</w:t>
      </w:r>
      <w:r w:rsidRPr="000D7914">
        <w:rPr>
          <w:rFonts w:eastAsiaTheme="minorHAnsi"/>
          <w:color w:val="000000"/>
          <w:sz w:val="22"/>
          <w:szCs w:val="22"/>
          <w:vertAlign w:val="superscript"/>
        </w:rPr>
        <w:t>(</w:t>
      </w:r>
      <w:r w:rsidRPr="000D7914">
        <w:rPr>
          <w:rFonts w:eastAsiaTheme="minorHAnsi"/>
          <w:i/>
          <w:color w:val="000000"/>
          <w:sz w:val="22"/>
          <w:szCs w:val="22"/>
          <w:vertAlign w:val="superscript"/>
        </w:rPr>
        <w:t>krok</w:t>
      </w:r>
      <w:r w:rsidRPr="000D7914">
        <w:rPr>
          <w:rFonts w:eastAsiaTheme="minorHAnsi"/>
          <w:color w:val="000000"/>
          <w:sz w:val="22"/>
          <w:szCs w:val="22"/>
          <w:vertAlign w:val="superscript"/>
        </w:rPr>
        <w:t>)</w:t>
      </w:r>
      <w:r w:rsidRPr="000D7914">
        <w:rPr>
          <w:rFonts w:eastAsiaTheme="minorHAnsi"/>
          <w:color w:val="000000"/>
          <w:sz w:val="22"/>
          <w:szCs w:val="22"/>
        </w:rPr>
        <w:t>;</w:t>
      </w:r>
    </w:p>
    <w:p w:rsidR="000D7914" w:rsidRPr="000D7914" w:rsidRDefault="000D7914" w:rsidP="000D7914">
      <w:pPr>
        <w:spacing w:before="0" w:line="240" w:lineRule="auto"/>
        <w:ind w:left="2268"/>
        <w:jc w:val="left"/>
        <w:rPr>
          <w:rFonts w:eastAsiaTheme="minorHAnsi"/>
          <w:b/>
          <w:sz w:val="22"/>
          <w:szCs w:val="22"/>
        </w:rPr>
      </w:pPr>
      <w:r w:rsidRPr="000D7914">
        <w:rPr>
          <w:rFonts w:eastAsiaTheme="minorHAnsi"/>
          <w:b/>
          <w:sz w:val="22"/>
          <w:szCs w:val="22"/>
        </w:rPr>
        <w:t>for</w:t>
      </w:r>
      <w:r w:rsidRPr="000D7914">
        <w:rPr>
          <w:rFonts w:eastAsiaTheme="minorHAnsi"/>
          <w:sz w:val="22"/>
          <w:szCs w:val="22"/>
        </w:rPr>
        <w:t xml:space="preserve"> </w:t>
      </w:r>
      <w:r w:rsidRPr="000D7914">
        <w:rPr>
          <w:rFonts w:eastAsiaTheme="minorHAnsi"/>
          <w:i/>
          <w:sz w:val="22"/>
          <w:szCs w:val="22"/>
        </w:rPr>
        <w:t>j</w:t>
      </w:r>
      <w:r w:rsidRPr="000D7914">
        <w:rPr>
          <w:rFonts w:eastAsiaTheme="minorHAnsi"/>
          <w:sz w:val="22"/>
          <w:szCs w:val="22"/>
        </w:rPr>
        <w:t xml:space="preserve">←i+1 </w:t>
      </w:r>
      <w:r w:rsidRPr="000D7914">
        <w:rPr>
          <w:rFonts w:eastAsiaTheme="minorHAnsi"/>
          <w:b/>
          <w:sz w:val="22"/>
          <w:szCs w:val="22"/>
        </w:rPr>
        <w:t>step</w:t>
      </w:r>
      <w:r w:rsidRPr="000D7914">
        <w:rPr>
          <w:rFonts w:eastAsiaTheme="minorHAnsi"/>
          <w:sz w:val="22"/>
          <w:szCs w:val="22"/>
        </w:rPr>
        <w:t xml:space="preserve"> 1 </w:t>
      </w:r>
      <w:r w:rsidRPr="000D7914">
        <w:rPr>
          <w:rFonts w:eastAsiaTheme="minorHAnsi"/>
          <w:b/>
          <w:sz w:val="22"/>
          <w:szCs w:val="22"/>
        </w:rPr>
        <w:t>until</w:t>
      </w:r>
      <w:r w:rsidRPr="000D7914">
        <w:rPr>
          <w:rFonts w:eastAsiaTheme="minorHAnsi"/>
          <w:sz w:val="22"/>
          <w:szCs w:val="22"/>
        </w:rPr>
        <w:t xml:space="preserve"> </w:t>
      </w:r>
      <w:r w:rsidRPr="000D7914">
        <w:rPr>
          <w:rFonts w:eastAsiaTheme="minorHAnsi"/>
          <w:i/>
          <w:sz w:val="22"/>
          <w:szCs w:val="22"/>
        </w:rPr>
        <w:t>j</w:t>
      </w:r>
      <w:r w:rsidRPr="000D7914">
        <w:rPr>
          <w:rFonts w:eastAsiaTheme="minorHAnsi"/>
          <w:sz w:val="22"/>
          <w:szCs w:val="22"/>
        </w:rPr>
        <w:t xml:space="preserve">&lt;pocetStlpcov </w:t>
      </w:r>
      <w:r w:rsidRPr="000D7914">
        <w:rPr>
          <w:rFonts w:eastAsiaTheme="minorHAnsi"/>
          <w:b/>
          <w:sz w:val="22"/>
          <w:szCs w:val="22"/>
        </w:rPr>
        <w:t>do</w:t>
      </w:r>
    </w:p>
    <w:p w:rsidR="000D7914" w:rsidRPr="000D7914" w:rsidRDefault="000D7914" w:rsidP="000D7914">
      <w:pPr>
        <w:spacing w:before="0" w:line="240" w:lineRule="auto"/>
        <w:ind w:left="2835"/>
        <w:jc w:val="left"/>
        <w:rPr>
          <w:rFonts w:eastAsiaTheme="minorHAnsi"/>
          <w:sz w:val="22"/>
          <w:szCs w:val="22"/>
        </w:rPr>
      </w:pPr>
      <w:r w:rsidRPr="000D7914">
        <w:rPr>
          <w:rFonts w:eastAsiaTheme="minorHAnsi"/>
          <w:i/>
          <w:sz w:val="22"/>
          <w:szCs w:val="22"/>
        </w:rPr>
        <w:t>zvysokPo</w:t>
      </w:r>
      <w:r w:rsidRPr="000D7914">
        <w:rPr>
          <w:rFonts w:eastAsiaTheme="minorHAnsi"/>
          <w:sz w:val="22"/>
          <w:szCs w:val="22"/>
        </w:rPr>
        <w:t xml:space="preserve"> ← </w:t>
      </w:r>
      <w:r w:rsidRPr="000D7914">
        <w:rPr>
          <w:rFonts w:eastAsiaTheme="minorHAnsi"/>
          <w:i/>
          <w:sz w:val="22"/>
          <w:szCs w:val="22"/>
        </w:rPr>
        <w:t>zvysokPo</w:t>
      </w:r>
      <w:r w:rsidRPr="000D7914">
        <w:rPr>
          <w:rFonts w:eastAsiaTheme="minorHAnsi"/>
          <w:sz w:val="22"/>
          <w:szCs w:val="22"/>
        </w:rPr>
        <w:t xml:space="preserve"> + </w:t>
      </w:r>
      <w:r w:rsidRPr="000D7914">
        <w:rPr>
          <w:rFonts w:eastAsiaTheme="minorHAnsi"/>
          <w:i/>
          <w:sz w:val="22"/>
          <w:szCs w:val="22"/>
        </w:rPr>
        <w:t>matica(i</w:t>
      </w:r>
      <w:r w:rsidRPr="000D7914">
        <w:rPr>
          <w:rFonts w:eastAsiaTheme="minorHAnsi"/>
          <w:sz w:val="22"/>
          <w:szCs w:val="22"/>
        </w:rPr>
        <w:t>,</w:t>
      </w:r>
      <w:r w:rsidRPr="000D7914">
        <w:rPr>
          <w:rFonts w:eastAsiaTheme="minorHAnsi"/>
          <w:i/>
          <w:sz w:val="22"/>
          <w:szCs w:val="22"/>
        </w:rPr>
        <w:t>j)</w:t>
      </w:r>
      <w:r w:rsidRPr="000D7914">
        <w:rPr>
          <w:rFonts w:eastAsiaTheme="minorHAnsi"/>
          <w:sz w:val="22"/>
          <w:szCs w:val="22"/>
        </w:rPr>
        <w:t>*</w:t>
      </w:r>
      <w:r w:rsidRPr="000D7914">
        <w:rPr>
          <w:rFonts w:eastAsiaTheme="minorHAnsi"/>
          <w:i/>
          <w:color w:val="000000"/>
          <w:sz w:val="22"/>
          <w:szCs w:val="22"/>
        </w:rPr>
        <w:t>x</w:t>
      </w:r>
      <w:r w:rsidRPr="000D7914">
        <w:rPr>
          <w:rFonts w:eastAsiaTheme="minorHAnsi"/>
          <w:i/>
          <w:color w:val="000000"/>
          <w:sz w:val="22"/>
          <w:szCs w:val="22"/>
          <w:vertAlign w:val="subscript"/>
        </w:rPr>
        <w:t>j</w:t>
      </w:r>
      <w:r w:rsidRPr="000D7914">
        <w:rPr>
          <w:rFonts w:eastAsiaTheme="minorHAnsi"/>
          <w:color w:val="000000"/>
          <w:sz w:val="22"/>
          <w:szCs w:val="22"/>
          <w:vertAlign w:val="superscript"/>
        </w:rPr>
        <w:t>(</w:t>
      </w:r>
      <w:r w:rsidRPr="000D7914">
        <w:rPr>
          <w:rFonts w:eastAsiaTheme="minorHAnsi"/>
          <w:i/>
          <w:color w:val="000000"/>
          <w:sz w:val="22"/>
          <w:szCs w:val="22"/>
          <w:vertAlign w:val="superscript"/>
        </w:rPr>
        <w:t>krok-1</w:t>
      </w:r>
      <w:r w:rsidRPr="000D7914">
        <w:rPr>
          <w:rFonts w:eastAsiaTheme="minorHAnsi"/>
          <w:color w:val="000000"/>
          <w:sz w:val="22"/>
          <w:szCs w:val="22"/>
          <w:vertAlign w:val="superscript"/>
        </w:rPr>
        <w:t>)</w:t>
      </w:r>
      <w:r w:rsidRPr="000D7914">
        <w:rPr>
          <w:rFonts w:eastAsiaTheme="minorHAnsi"/>
          <w:color w:val="000000"/>
          <w:sz w:val="22"/>
          <w:szCs w:val="22"/>
        </w:rPr>
        <w:t>;</w:t>
      </w:r>
    </w:p>
    <w:p w:rsidR="000D7914" w:rsidRPr="000D7914" w:rsidRDefault="000D7914" w:rsidP="000D7914">
      <w:pPr>
        <w:spacing w:before="0" w:line="240" w:lineRule="auto"/>
        <w:ind w:left="1701"/>
        <w:jc w:val="left"/>
        <w:rPr>
          <w:rFonts w:eastAsiaTheme="minorHAnsi"/>
          <w:sz w:val="22"/>
          <w:szCs w:val="22"/>
          <w:vertAlign w:val="superscript"/>
        </w:rPr>
      </w:pPr>
      <w:r w:rsidRPr="000D7914">
        <w:rPr>
          <w:rFonts w:eastAsiaTheme="minorHAnsi"/>
          <w:b/>
          <w:sz w:val="22"/>
          <w:szCs w:val="22"/>
        </w:rPr>
        <w:t>comment</w:t>
      </w:r>
      <w:r w:rsidRPr="000D7914">
        <w:rPr>
          <w:rFonts w:eastAsiaTheme="minorHAnsi"/>
          <w:sz w:val="22"/>
          <w:szCs w:val="22"/>
        </w:rPr>
        <w:t xml:space="preserve"> vyrataj samotnu hodnotu iteracnej neznamej </w:t>
      </w:r>
      <w:r w:rsidRPr="000D7914">
        <w:rPr>
          <w:rFonts w:eastAsiaTheme="minorHAnsi"/>
          <w:i/>
          <w:sz w:val="22"/>
          <w:szCs w:val="22"/>
        </w:rPr>
        <w:t>X</w:t>
      </w:r>
      <w:r w:rsidRPr="000D7914">
        <w:rPr>
          <w:rFonts w:eastAsiaTheme="minorHAnsi"/>
          <w:i/>
          <w:sz w:val="22"/>
          <w:szCs w:val="22"/>
          <w:vertAlign w:val="subscript"/>
        </w:rPr>
        <w:t>i</w:t>
      </w:r>
      <w:r w:rsidRPr="000D7914">
        <w:rPr>
          <w:rFonts w:eastAsiaTheme="minorHAnsi"/>
          <w:sz w:val="22"/>
          <w:szCs w:val="22"/>
          <w:vertAlign w:val="superscript"/>
        </w:rPr>
        <w:t>(krok)</w:t>
      </w:r>
    </w:p>
    <w:p w:rsidR="000D7914" w:rsidRPr="000D7914" w:rsidRDefault="000D7914" w:rsidP="000D7914">
      <w:pPr>
        <w:spacing w:before="0" w:line="240" w:lineRule="auto"/>
        <w:ind w:left="2694" w:hanging="993"/>
        <w:jc w:val="left"/>
        <w:rPr>
          <w:rFonts w:eastAsiaTheme="minorHAnsi"/>
          <w:i/>
          <w:sz w:val="22"/>
          <w:szCs w:val="22"/>
        </w:rPr>
      </w:pPr>
      <w:r w:rsidRPr="000D7914">
        <w:rPr>
          <w:rFonts w:eastAsiaTheme="minorHAnsi"/>
          <w:i/>
          <w:color w:val="000000"/>
          <w:sz w:val="22"/>
          <w:szCs w:val="22"/>
        </w:rPr>
        <w:t>x</w:t>
      </w:r>
      <w:r w:rsidRPr="000D7914">
        <w:rPr>
          <w:rFonts w:eastAsiaTheme="minorHAnsi"/>
          <w:i/>
          <w:color w:val="000000"/>
          <w:sz w:val="22"/>
          <w:szCs w:val="22"/>
          <w:vertAlign w:val="subscript"/>
        </w:rPr>
        <w:t>i</w:t>
      </w:r>
      <w:r w:rsidRPr="000D7914">
        <w:rPr>
          <w:rFonts w:eastAsiaTheme="minorHAnsi"/>
          <w:color w:val="000000"/>
          <w:sz w:val="22"/>
          <w:szCs w:val="22"/>
          <w:vertAlign w:val="superscript"/>
        </w:rPr>
        <w:t>(</w:t>
      </w:r>
      <w:r w:rsidRPr="000D7914">
        <w:rPr>
          <w:rFonts w:eastAsiaTheme="minorHAnsi"/>
          <w:i/>
          <w:color w:val="000000"/>
          <w:sz w:val="22"/>
          <w:szCs w:val="22"/>
          <w:vertAlign w:val="superscript"/>
        </w:rPr>
        <w:t>krok</w:t>
      </w:r>
      <w:r w:rsidRPr="000D7914">
        <w:rPr>
          <w:rFonts w:eastAsiaTheme="minorHAnsi"/>
          <w:color w:val="000000"/>
          <w:sz w:val="22"/>
          <w:szCs w:val="22"/>
          <w:vertAlign w:val="superscript"/>
        </w:rPr>
        <w:t>)</w:t>
      </w:r>
      <w:r w:rsidRPr="000D7914">
        <w:rPr>
          <w:rFonts w:eastAsiaTheme="minorHAnsi"/>
          <w:color w:val="000000"/>
          <w:sz w:val="22"/>
          <w:szCs w:val="22"/>
        </w:rPr>
        <w:t xml:space="preserve"> </w:t>
      </w:r>
      <w:r w:rsidRPr="000D7914">
        <w:rPr>
          <w:rFonts w:eastAsiaTheme="minorHAnsi"/>
          <w:sz w:val="22"/>
          <w:szCs w:val="22"/>
        </w:rPr>
        <w:t xml:space="preserve">← </w:t>
      </w:r>
      <w:r w:rsidRPr="000D7914">
        <w:rPr>
          <w:rFonts w:eastAsiaTheme="minorHAnsi"/>
          <w:i/>
          <w:sz w:val="22"/>
          <w:szCs w:val="22"/>
        </w:rPr>
        <w:t>matica(pocetRiadkov</w:t>
      </w:r>
      <w:r w:rsidRPr="000D7914">
        <w:rPr>
          <w:rFonts w:eastAsiaTheme="minorHAnsi"/>
          <w:sz w:val="22"/>
          <w:szCs w:val="22"/>
        </w:rPr>
        <w:t>,</w:t>
      </w:r>
      <w:r w:rsidRPr="000D7914">
        <w:rPr>
          <w:rFonts w:eastAsiaTheme="minorHAnsi"/>
          <w:i/>
          <w:sz w:val="22"/>
          <w:szCs w:val="22"/>
        </w:rPr>
        <w:t>pocetStlpcov) – zvysokPred</w:t>
      </w:r>
      <w:r w:rsidRPr="000D7914">
        <w:rPr>
          <w:rFonts w:eastAsiaTheme="minorHAnsi"/>
          <w:i/>
          <w:sz w:val="22"/>
          <w:szCs w:val="22"/>
        </w:rPr>
        <w:br/>
        <w:t>- zvysokPo;</w:t>
      </w:r>
    </w:p>
    <w:p w:rsidR="000D7914" w:rsidRPr="000D7914" w:rsidRDefault="000D7914" w:rsidP="000D7914">
      <w:pPr>
        <w:spacing w:before="0" w:line="240" w:lineRule="auto"/>
        <w:ind w:left="1701"/>
        <w:jc w:val="left"/>
        <w:rPr>
          <w:rFonts w:eastAsiaTheme="minorHAnsi"/>
          <w:color w:val="000000"/>
          <w:sz w:val="22"/>
          <w:szCs w:val="22"/>
        </w:rPr>
      </w:pPr>
      <w:r w:rsidRPr="000D7914">
        <w:rPr>
          <w:rFonts w:eastAsiaTheme="minorHAnsi"/>
          <w:b/>
          <w:color w:val="000000"/>
          <w:sz w:val="22"/>
          <w:szCs w:val="22"/>
        </w:rPr>
        <w:t>if</w:t>
      </w:r>
      <w:r w:rsidRPr="000D7914">
        <w:rPr>
          <w:rFonts w:eastAsiaTheme="minorHAnsi"/>
          <w:color w:val="000000"/>
          <w:sz w:val="22"/>
          <w:szCs w:val="22"/>
        </w:rPr>
        <w:t xml:space="preserve"> </w:t>
      </w:r>
      <w:r w:rsidRPr="000D7914">
        <w:rPr>
          <w:rFonts w:eastAsiaTheme="minorHAnsi"/>
          <w:i/>
          <w:color w:val="000000"/>
          <w:sz w:val="22"/>
          <w:szCs w:val="22"/>
        </w:rPr>
        <w:t>krok</w:t>
      </w:r>
      <w:r w:rsidRPr="000D7914">
        <w:rPr>
          <w:rFonts w:eastAsiaTheme="minorHAnsi"/>
          <w:color w:val="000000"/>
          <w:sz w:val="22"/>
          <w:szCs w:val="22"/>
        </w:rPr>
        <w:t xml:space="preserve"> = </w:t>
      </w:r>
      <w:r w:rsidRPr="000D7914">
        <w:rPr>
          <w:rFonts w:eastAsiaTheme="minorHAnsi"/>
          <w:i/>
          <w:color w:val="000000"/>
          <w:sz w:val="22"/>
          <w:szCs w:val="22"/>
        </w:rPr>
        <w:t>total</w:t>
      </w:r>
      <w:r w:rsidRPr="000D7914">
        <w:rPr>
          <w:rFonts w:eastAsiaTheme="minorHAnsi"/>
          <w:color w:val="000000"/>
          <w:sz w:val="22"/>
          <w:szCs w:val="22"/>
        </w:rPr>
        <w:t xml:space="preserve"> AND </w:t>
      </w:r>
      <w:r w:rsidRPr="000D7914">
        <w:rPr>
          <w:rFonts w:eastAsiaTheme="minorHAnsi"/>
          <w:i/>
          <w:color w:val="000000"/>
          <w:sz w:val="22"/>
          <w:szCs w:val="22"/>
        </w:rPr>
        <w:t>jePresnostPocitana</w:t>
      </w:r>
      <w:r w:rsidRPr="000D7914">
        <w:rPr>
          <w:rFonts w:eastAsiaTheme="minorHAnsi"/>
          <w:color w:val="000000"/>
          <w:sz w:val="22"/>
          <w:szCs w:val="22"/>
        </w:rPr>
        <w:t xml:space="preserve"> = </w:t>
      </w:r>
      <w:r w:rsidRPr="000D7914">
        <w:rPr>
          <w:rFonts w:eastAsiaTheme="minorHAnsi"/>
          <w:i/>
          <w:color w:val="000000"/>
          <w:sz w:val="22"/>
          <w:szCs w:val="22"/>
        </w:rPr>
        <w:t>TRUE</w:t>
      </w:r>
      <w:r w:rsidRPr="000D7914">
        <w:rPr>
          <w:rFonts w:eastAsiaTheme="minorHAnsi"/>
          <w:color w:val="000000"/>
          <w:sz w:val="22"/>
          <w:szCs w:val="22"/>
        </w:rPr>
        <w:t xml:space="preserve"> </w:t>
      </w:r>
      <w:r w:rsidRPr="000D7914">
        <w:rPr>
          <w:rFonts w:eastAsiaTheme="minorHAnsi"/>
          <w:b/>
          <w:color w:val="000000"/>
          <w:sz w:val="22"/>
          <w:szCs w:val="22"/>
        </w:rPr>
        <w:t>then</w:t>
      </w:r>
      <w:r w:rsidRPr="000D7914">
        <w:rPr>
          <w:rFonts w:eastAsiaTheme="minorHAnsi"/>
          <w:color w:val="000000"/>
          <w:sz w:val="22"/>
          <w:szCs w:val="22"/>
        </w:rPr>
        <w:t xml:space="preserve"> </w:t>
      </w:r>
    </w:p>
    <w:p w:rsidR="000D7914" w:rsidRPr="000D7914" w:rsidRDefault="000D7914" w:rsidP="000D7914">
      <w:pPr>
        <w:spacing w:before="0" w:line="240" w:lineRule="auto"/>
        <w:ind w:left="2268"/>
        <w:jc w:val="left"/>
        <w:rPr>
          <w:rFonts w:eastAsiaTheme="minorHAnsi"/>
          <w:i/>
          <w:color w:val="000000"/>
          <w:sz w:val="22"/>
          <w:szCs w:val="22"/>
          <w:lang w:val="en-US"/>
        </w:rPr>
      </w:pPr>
      <w:r w:rsidRPr="000D7914">
        <w:rPr>
          <w:rFonts w:eastAsiaTheme="minorHAnsi"/>
          <w:i/>
          <w:color w:val="000000"/>
          <w:sz w:val="22"/>
          <w:szCs w:val="22"/>
        </w:rPr>
        <w:t>polePrePresnost(i)</w:t>
      </w:r>
      <w:r w:rsidRPr="000D7914">
        <w:rPr>
          <w:rFonts w:eastAsiaTheme="minorHAnsi"/>
          <w:sz w:val="22"/>
          <w:szCs w:val="22"/>
        </w:rPr>
        <w:t xml:space="preserve"> ←</w:t>
      </w:r>
      <w:r w:rsidRPr="000D7914">
        <w:rPr>
          <w:rFonts w:eastAsiaTheme="minorHAnsi"/>
          <w:i/>
          <w:color w:val="000000"/>
          <w:sz w:val="22"/>
          <w:szCs w:val="22"/>
        </w:rPr>
        <w:t xml:space="preserve"> x</w:t>
      </w:r>
      <w:r w:rsidRPr="000D7914">
        <w:rPr>
          <w:rFonts w:eastAsiaTheme="minorHAnsi"/>
          <w:i/>
          <w:color w:val="000000"/>
          <w:sz w:val="22"/>
          <w:szCs w:val="22"/>
          <w:vertAlign w:val="subscript"/>
        </w:rPr>
        <w:t>i</w:t>
      </w:r>
      <w:r w:rsidRPr="000D7914">
        <w:rPr>
          <w:rFonts w:eastAsiaTheme="minorHAnsi"/>
          <w:color w:val="000000"/>
          <w:sz w:val="22"/>
          <w:szCs w:val="22"/>
          <w:vertAlign w:val="superscript"/>
        </w:rPr>
        <w:t>(</w:t>
      </w:r>
      <w:r w:rsidRPr="000D7914">
        <w:rPr>
          <w:rFonts w:eastAsiaTheme="minorHAnsi"/>
          <w:i/>
          <w:color w:val="000000"/>
          <w:sz w:val="22"/>
          <w:szCs w:val="22"/>
          <w:vertAlign w:val="superscript"/>
        </w:rPr>
        <w:t>krok</w:t>
      </w:r>
      <w:r w:rsidRPr="000D7914">
        <w:rPr>
          <w:rFonts w:eastAsiaTheme="minorHAnsi"/>
          <w:color w:val="000000"/>
          <w:sz w:val="22"/>
          <w:szCs w:val="22"/>
          <w:vertAlign w:val="superscript"/>
        </w:rPr>
        <w:t>)</w:t>
      </w:r>
      <w:r w:rsidRPr="000D7914">
        <w:rPr>
          <w:rFonts w:eastAsiaTheme="minorHAnsi"/>
          <w:color w:val="000000"/>
          <w:sz w:val="22"/>
          <w:szCs w:val="22"/>
        </w:rPr>
        <w:t>-</w:t>
      </w:r>
      <w:r w:rsidRPr="000D7914">
        <w:rPr>
          <w:rFonts w:eastAsiaTheme="minorHAnsi"/>
          <w:i/>
          <w:color w:val="000000"/>
          <w:sz w:val="22"/>
          <w:szCs w:val="22"/>
        </w:rPr>
        <w:t xml:space="preserve"> x</w:t>
      </w:r>
      <w:r w:rsidRPr="000D7914">
        <w:rPr>
          <w:rFonts w:eastAsiaTheme="minorHAnsi"/>
          <w:i/>
          <w:color w:val="000000"/>
          <w:sz w:val="22"/>
          <w:szCs w:val="22"/>
          <w:vertAlign w:val="subscript"/>
        </w:rPr>
        <w:t>i</w:t>
      </w:r>
      <w:r w:rsidRPr="000D7914">
        <w:rPr>
          <w:rFonts w:eastAsiaTheme="minorHAnsi"/>
          <w:color w:val="000000"/>
          <w:sz w:val="22"/>
          <w:szCs w:val="22"/>
          <w:vertAlign w:val="superscript"/>
        </w:rPr>
        <w:t>(</w:t>
      </w:r>
      <w:r w:rsidRPr="000D7914">
        <w:rPr>
          <w:rFonts w:eastAsiaTheme="minorHAnsi"/>
          <w:i/>
          <w:color w:val="000000"/>
          <w:sz w:val="22"/>
          <w:szCs w:val="22"/>
          <w:vertAlign w:val="superscript"/>
        </w:rPr>
        <w:t>krok-1</w:t>
      </w:r>
      <w:r w:rsidRPr="000D7914">
        <w:rPr>
          <w:rFonts w:eastAsiaTheme="minorHAnsi"/>
          <w:color w:val="000000"/>
          <w:sz w:val="22"/>
          <w:szCs w:val="22"/>
          <w:vertAlign w:val="superscript"/>
        </w:rPr>
        <w:t>)</w:t>
      </w:r>
      <w:r w:rsidRPr="000D7914">
        <w:rPr>
          <w:rFonts w:eastAsiaTheme="minorHAnsi"/>
          <w:color w:val="000000"/>
          <w:sz w:val="22"/>
          <w:szCs w:val="22"/>
        </w:rPr>
        <w:t xml:space="preserve">; </w:t>
      </w:r>
      <w:r w:rsidRPr="000D7914">
        <w:rPr>
          <w:rFonts w:eastAsiaTheme="minorHAnsi"/>
          <w:color w:val="000000"/>
          <w:sz w:val="22"/>
          <w:szCs w:val="22"/>
          <w:vertAlign w:val="superscript"/>
        </w:rPr>
        <w:footnoteReference w:id="9"/>
      </w:r>
    </w:p>
    <w:p w:rsidR="000D7914" w:rsidRPr="000D7914" w:rsidRDefault="000D7914" w:rsidP="000D7914">
      <w:pPr>
        <w:spacing w:before="0" w:line="240" w:lineRule="auto"/>
        <w:ind w:left="1701"/>
        <w:jc w:val="left"/>
        <w:rPr>
          <w:rFonts w:eastAsiaTheme="minorHAnsi"/>
          <w:b/>
          <w:sz w:val="22"/>
          <w:szCs w:val="22"/>
        </w:rPr>
      </w:pPr>
      <w:r w:rsidRPr="000D7914">
        <w:rPr>
          <w:rFonts w:eastAsiaTheme="minorHAnsi"/>
          <w:b/>
          <w:sz w:val="22"/>
          <w:szCs w:val="22"/>
        </w:rPr>
        <w:t>end</w:t>
      </w:r>
    </w:p>
    <w:p w:rsidR="000D7914" w:rsidRPr="000D7914" w:rsidRDefault="000D7914" w:rsidP="000D7914">
      <w:pPr>
        <w:spacing w:before="0" w:line="240" w:lineRule="auto"/>
        <w:ind w:left="1134"/>
        <w:jc w:val="left"/>
        <w:rPr>
          <w:rFonts w:eastAsiaTheme="minorHAnsi"/>
          <w:sz w:val="22"/>
          <w:szCs w:val="22"/>
        </w:rPr>
      </w:pPr>
      <w:r w:rsidRPr="000D7914">
        <w:rPr>
          <w:rFonts w:eastAsiaTheme="minorHAnsi"/>
          <w:i/>
          <w:sz w:val="22"/>
          <w:szCs w:val="22"/>
        </w:rPr>
        <w:t>zvysokPred</w:t>
      </w:r>
      <w:r w:rsidRPr="000D7914">
        <w:rPr>
          <w:rFonts w:eastAsiaTheme="minorHAnsi"/>
          <w:sz w:val="22"/>
          <w:szCs w:val="22"/>
        </w:rPr>
        <w:t xml:space="preserve"> ← 0;</w:t>
      </w:r>
    </w:p>
    <w:p w:rsidR="000D7914" w:rsidRPr="000D7914" w:rsidRDefault="000D7914" w:rsidP="000D7914">
      <w:pPr>
        <w:spacing w:before="0" w:line="240" w:lineRule="auto"/>
        <w:ind w:left="1134"/>
        <w:jc w:val="left"/>
        <w:rPr>
          <w:rFonts w:eastAsiaTheme="minorHAnsi"/>
          <w:b/>
          <w:sz w:val="22"/>
          <w:szCs w:val="22"/>
        </w:rPr>
      </w:pPr>
      <w:r w:rsidRPr="000D7914">
        <w:rPr>
          <w:rFonts w:eastAsiaTheme="minorHAnsi"/>
          <w:i/>
          <w:sz w:val="22"/>
          <w:szCs w:val="22"/>
        </w:rPr>
        <w:t>zvysokPo</w:t>
      </w:r>
      <w:r w:rsidRPr="000D7914">
        <w:rPr>
          <w:rFonts w:eastAsiaTheme="minorHAnsi"/>
          <w:sz w:val="22"/>
          <w:szCs w:val="22"/>
        </w:rPr>
        <w:t xml:space="preserve"> ← 0;</w:t>
      </w:r>
    </w:p>
    <w:p w:rsidR="000D7914" w:rsidRPr="000D7914" w:rsidRDefault="000D7914" w:rsidP="000D7914">
      <w:pPr>
        <w:spacing w:before="0" w:line="240" w:lineRule="auto"/>
        <w:ind w:left="1134"/>
        <w:jc w:val="left"/>
        <w:rPr>
          <w:rFonts w:eastAsiaTheme="minorHAnsi"/>
          <w:color w:val="000000"/>
          <w:sz w:val="22"/>
          <w:szCs w:val="22"/>
        </w:rPr>
      </w:pPr>
      <w:r w:rsidRPr="000D7914">
        <w:rPr>
          <w:rFonts w:eastAsiaTheme="minorHAnsi"/>
          <w:i/>
          <w:color w:val="000000"/>
          <w:sz w:val="22"/>
          <w:szCs w:val="22"/>
        </w:rPr>
        <w:t>krok</w:t>
      </w:r>
      <w:r w:rsidRPr="000D7914">
        <w:rPr>
          <w:rFonts w:eastAsiaTheme="minorHAnsi"/>
          <w:color w:val="000000"/>
          <w:sz w:val="22"/>
          <w:szCs w:val="22"/>
        </w:rPr>
        <w:t xml:space="preserve"> </w:t>
      </w:r>
      <w:r w:rsidRPr="000D7914">
        <w:rPr>
          <w:rFonts w:eastAsiaTheme="minorHAnsi"/>
          <w:sz w:val="22"/>
          <w:szCs w:val="22"/>
        </w:rPr>
        <w:t xml:space="preserve">← </w:t>
      </w:r>
      <w:r w:rsidRPr="000D7914">
        <w:rPr>
          <w:rFonts w:eastAsiaTheme="minorHAnsi"/>
          <w:i/>
          <w:sz w:val="22"/>
          <w:szCs w:val="22"/>
        </w:rPr>
        <w:t>krok</w:t>
      </w:r>
      <w:r w:rsidRPr="000D7914">
        <w:rPr>
          <w:rFonts w:eastAsiaTheme="minorHAnsi"/>
          <w:sz w:val="22"/>
          <w:szCs w:val="22"/>
        </w:rPr>
        <w:t xml:space="preserve"> + 1;</w:t>
      </w:r>
    </w:p>
    <w:p w:rsidR="000D7914" w:rsidRPr="000D7914" w:rsidRDefault="000D7914" w:rsidP="000D7914">
      <w:pPr>
        <w:spacing w:before="0" w:line="240" w:lineRule="auto"/>
        <w:ind w:left="567"/>
        <w:jc w:val="left"/>
        <w:rPr>
          <w:rFonts w:eastAsiaTheme="minorHAnsi"/>
          <w:b/>
          <w:color w:val="000000"/>
          <w:sz w:val="22"/>
          <w:szCs w:val="22"/>
        </w:rPr>
      </w:pPr>
      <w:r w:rsidRPr="000D7914">
        <w:rPr>
          <w:rFonts w:eastAsiaTheme="minorHAnsi"/>
          <w:b/>
          <w:color w:val="000000"/>
          <w:sz w:val="22"/>
          <w:szCs w:val="22"/>
        </w:rPr>
        <w:t>end</w:t>
      </w:r>
    </w:p>
    <w:p w:rsidR="000D7914" w:rsidRPr="000D7914" w:rsidRDefault="000D7914" w:rsidP="000D7914">
      <w:pPr>
        <w:spacing w:before="0" w:line="240" w:lineRule="auto"/>
        <w:jc w:val="left"/>
        <w:rPr>
          <w:rFonts w:eastAsiaTheme="minorHAnsi"/>
          <w:b/>
          <w:sz w:val="22"/>
          <w:szCs w:val="22"/>
        </w:rPr>
      </w:pPr>
    </w:p>
    <w:p w:rsidR="000D7914" w:rsidRPr="000D7914" w:rsidRDefault="000D7914" w:rsidP="000D7914">
      <w:pPr>
        <w:spacing w:before="0" w:line="240" w:lineRule="auto"/>
        <w:jc w:val="left"/>
        <w:rPr>
          <w:rFonts w:eastAsiaTheme="minorHAnsi"/>
          <w:b/>
          <w:sz w:val="22"/>
          <w:szCs w:val="22"/>
        </w:rPr>
      </w:pPr>
      <w:r w:rsidRPr="000D7914">
        <w:rPr>
          <w:rFonts w:eastAsiaTheme="minorHAnsi"/>
          <w:b/>
          <w:sz w:val="22"/>
          <w:szCs w:val="22"/>
          <w:lang w:val="en-US"/>
        </w:rPr>
        <w:t>comment</w:t>
      </w:r>
      <w:r w:rsidRPr="000D7914">
        <w:rPr>
          <w:rFonts w:eastAsiaTheme="minorHAnsi"/>
          <w:sz w:val="22"/>
          <w:szCs w:val="22"/>
          <w:lang w:val="en-US"/>
        </w:rPr>
        <w:t xml:space="preserve"> tlac presnost, ak ju chcel pouzivatel pocitat</w:t>
      </w:r>
    </w:p>
    <w:p w:rsidR="000D7914" w:rsidRPr="000D7914" w:rsidRDefault="000D7914" w:rsidP="000D7914">
      <w:pPr>
        <w:spacing w:before="0" w:line="240" w:lineRule="auto"/>
        <w:ind w:left="567" w:hanging="567"/>
        <w:jc w:val="left"/>
        <w:rPr>
          <w:rFonts w:eastAsiaTheme="minorHAnsi"/>
          <w:b/>
          <w:sz w:val="22"/>
          <w:szCs w:val="22"/>
        </w:rPr>
      </w:pPr>
      <w:r w:rsidRPr="000D7914">
        <w:rPr>
          <w:rFonts w:eastAsiaTheme="minorHAnsi"/>
          <w:b/>
          <w:sz w:val="22"/>
          <w:szCs w:val="22"/>
        </w:rPr>
        <w:t>if</w:t>
      </w:r>
      <w:r w:rsidRPr="000D7914">
        <w:rPr>
          <w:rFonts w:eastAsiaTheme="minorHAnsi"/>
          <w:sz w:val="22"/>
          <w:szCs w:val="22"/>
        </w:rPr>
        <w:t xml:space="preserve"> </w:t>
      </w:r>
      <w:r w:rsidRPr="000D7914">
        <w:rPr>
          <w:rFonts w:eastAsiaTheme="minorHAnsi"/>
          <w:i/>
          <w:sz w:val="22"/>
          <w:szCs w:val="22"/>
        </w:rPr>
        <w:t xml:space="preserve">jePresnostPocitana </w:t>
      </w:r>
      <w:r w:rsidRPr="000D7914">
        <w:rPr>
          <w:rFonts w:eastAsiaTheme="minorHAnsi"/>
          <w:sz w:val="22"/>
          <w:szCs w:val="22"/>
        </w:rPr>
        <w:t xml:space="preserve">= </w:t>
      </w:r>
      <w:r w:rsidRPr="000D7914">
        <w:rPr>
          <w:rFonts w:eastAsiaTheme="minorHAnsi"/>
          <w:i/>
          <w:sz w:val="22"/>
          <w:szCs w:val="22"/>
        </w:rPr>
        <w:t>TRUE</w:t>
      </w:r>
      <w:r w:rsidRPr="000D7914">
        <w:rPr>
          <w:rFonts w:eastAsiaTheme="minorHAnsi"/>
          <w:sz w:val="22"/>
          <w:szCs w:val="22"/>
        </w:rPr>
        <w:t xml:space="preserve"> </w:t>
      </w:r>
      <w:r w:rsidRPr="000D7914">
        <w:rPr>
          <w:rFonts w:eastAsiaTheme="minorHAnsi"/>
          <w:b/>
          <w:sz w:val="22"/>
          <w:szCs w:val="22"/>
        </w:rPr>
        <w:t>then</w:t>
      </w:r>
      <w:r w:rsidRPr="000D7914">
        <w:rPr>
          <w:rFonts w:eastAsiaTheme="minorHAnsi"/>
          <w:sz w:val="22"/>
          <w:szCs w:val="22"/>
          <w:lang w:val="en-US"/>
        </w:rPr>
        <w:br/>
      </w:r>
      <w:r w:rsidRPr="000D7914">
        <w:rPr>
          <w:rFonts w:eastAsiaTheme="minorHAnsi"/>
          <w:b/>
          <w:sz w:val="22"/>
          <w:szCs w:val="22"/>
        </w:rPr>
        <w:t xml:space="preserve">for </w:t>
      </w:r>
      <w:r w:rsidRPr="000D7914">
        <w:rPr>
          <w:rFonts w:eastAsiaTheme="minorHAnsi"/>
          <w:i/>
          <w:sz w:val="22"/>
          <w:szCs w:val="22"/>
        </w:rPr>
        <w:t>i</w:t>
      </w:r>
      <w:r w:rsidRPr="000D7914">
        <w:rPr>
          <w:rFonts w:eastAsiaTheme="minorHAnsi"/>
          <w:sz w:val="22"/>
          <w:szCs w:val="22"/>
        </w:rPr>
        <w:t xml:space="preserve">←1 </w:t>
      </w:r>
      <w:r w:rsidRPr="000D7914">
        <w:rPr>
          <w:rFonts w:eastAsiaTheme="minorHAnsi"/>
          <w:b/>
          <w:sz w:val="22"/>
          <w:szCs w:val="22"/>
        </w:rPr>
        <w:t>step</w:t>
      </w:r>
      <w:r w:rsidRPr="000D7914">
        <w:rPr>
          <w:rFonts w:eastAsiaTheme="minorHAnsi"/>
          <w:sz w:val="22"/>
          <w:szCs w:val="22"/>
        </w:rPr>
        <w:t xml:space="preserve"> 1</w:t>
      </w:r>
      <w:r w:rsidRPr="000D7914">
        <w:rPr>
          <w:rFonts w:eastAsiaTheme="minorHAnsi"/>
          <w:i/>
          <w:sz w:val="22"/>
          <w:szCs w:val="22"/>
        </w:rPr>
        <w:t xml:space="preserve"> </w:t>
      </w:r>
      <w:r w:rsidRPr="000D7914">
        <w:rPr>
          <w:rFonts w:eastAsiaTheme="minorHAnsi"/>
          <w:b/>
          <w:sz w:val="22"/>
          <w:szCs w:val="22"/>
        </w:rPr>
        <w:t>until</w:t>
      </w:r>
      <w:r w:rsidRPr="000D7914">
        <w:rPr>
          <w:rFonts w:eastAsiaTheme="minorHAnsi"/>
          <w:sz w:val="22"/>
          <w:szCs w:val="22"/>
        </w:rPr>
        <w:t xml:space="preserve"> </w:t>
      </w:r>
      <w:r w:rsidRPr="000D7914">
        <w:rPr>
          <w:rFonts w:eastAsiaTheme="minorHAnsi"/>
          <w:i/>
          <w:sz w:val="22"/>
          <w:szCs w:val="22"/>
        </w:rPr>
        <w:t>i</w:t>
      </w:r>
      <w:r w:rsidRPr="000D7914">
        <w:rPr>
          <w:rFonts w:eastAsiaTheme="minorHAnsi"/>
          <w:sz w:val="22"/>
          <w:szCs w:val="22"/>
          <w:lang w:val="en-US"/>
        </w:rPr>
        <w:t>&lt;=</w:t>
      </w:r>
      <w:r w:rsidRPr="000D7914">
        <w:rPr>
          <w:rFonts w:eastAsiaTheme="minorHAnsi"/>
          <w:i/>
          <w:sz w:val="22"/>
          <w:szCs w:val="22"/>
          <w:lang w:val="en-US"/>
        </w:rPr>
        <w:t>pocetRiadkov</w:t>
      </w:r>
      <w:r w:rsidRPr="000D7914">
        <w:rPr>
          <w:rFonts w:eastAsiaTheme="minorHAnsi"/>
          <w:sz w:val="22"/>
          <w:szCs w:val="22"/>
          <w:lang w:val="en-US"/>
        </w:rPr>
        <w:t xml:space="preserve"> </w:t>
      </w:r>
      <w:r w:rsidRPr="000D7914">
        <w:rPr>
          <w:rFonts w:eastAsiaTheme="minorHAnsi"/>
          <w:b/>
          <w:sz w:val="22"/>
          <w:szCs w:val="22"/>
          <w:lang w:val="en-US"/>
        </w:rPr>
        <w:t>do</w:t>
      </w:r>
    </w:p>
    <w:p w:rsidR="006B26C5" w:rsidRDefault="000D7914" w:rsidP="000D7914">
      <w:pPr>
        <w:pStyle w:val="NormalnytextDP"/>
        <w:ind w:firstLine="0"/>
        <w:rPr>
          <w:rFonts w:eastAsiaTheme="minorHAnsi"/>
          <w:sz w:val="22"/>
          <w:szCs w:val="22"/>
        </w:rPr>
      </w:pPr>
      <w:r w:rsidRPr="000D7914">
        <w:rPr>
          <w:rFonts w:eastAsiaTheme="minorHAnsi"/>
          <w:b/>
          <w:sz w:val="22"/>
          <w:szCs w:val="22"/>
          <w:lang w:val="en-US"/>
        </w:rPr>
        <w:t>write</w:t>
      </w:r>
      <w:r w:rsidRPr="000D7914">
        <w:rPr>
          <w:rFonts w:eastAsiaTheme="minorHAnsi"/>
          <w:sz w:val="22"/>
          <w:szCs w:val="22"/>
        </w:rPr>
        <w:t xml:space="preserve"> „Rozdiel medzi hodnotami x</w:t>
      </w:r>
      <w:r w:rsidRPr="000D7914">
        <w:rPr>
          <w:rFonts w:eastAsiaTheme="minorHAnsi"/>
          <w:sz w:val="22"/>
          <w:szCs w:val="22"/>
          <w:vertAlign w:val="subscript"/>
        </w:rPr>
        <w:t>i</w:t>
      </w:r>
      <w:r w:rsidRPr="000D7914">
        <w:rPr>
          <w:rFonts w:eastAsiaTheme="minorHAnsi"/>
          <w:sz w:val="22"/>
          <w:szCs w:val="22"/>
          <w:vertAlign w:val="superscript"/>
        </w:rPr>
        <w:t>(poslednyKrok)</w:t>
      </w:r>
      <w:r w:rsidRPr="000D7914">
        <w:rPr>
          <w:rFonts w:eastAsiaTheme="minorHAnsi"/>
          <w:sz w:val="22"/>
          <w:szCs w:val="22"/>
        </w:rPr>
        <w:t xml:space="preserve"> a x</w:t>
      </w:r>
      <w:r w:rsidRPr="000D7914">
        <w:rPr>
          <w:rFonts w:eastAsiaTheme="minorHAnsi"/>
          <w:sz w:val="22"/>
          <w:szCs w:val="22"/>
          <w:vertAlign w:val="subscript"/>
        </w:rPr>
        <w:t>i</w:t>
      </w:r>
      <w:r w:rsidRPr="000D7914">
        <w:rPr>
          <w:rFonts w:eastAsiaTheme="minorHAnsi"/>
          <w:sz w:val="22"/>
          <w:szCs w:val="22"/>
          <w:vertAlign w:val="superscript"/>
        </w:rPr>
        <w:t>(poslednyKrok-1)</w:t>
      </w:r>
      <w:r w:rsidRPr="000D7914">
        <w:rPr>
          <w:rFonts w:eastAsiaTheme="minorHAnsi"/>
          <w:sz w:val="22"/>
          <w:szCs w:val="22"/>
        </w:rPr>
        <w:t xml:space="preserve"> pre i =“ i „ je “ </w:t>
      </w:r>
      <w:r w:rsidRPr="000D7914">
        <w:rPr>
          <w:rFonts w:eastAsiaTheme="minorHAnsi"/>
          <w:i/>
          <w:color w:val="000000"/>
          <w:sz w:val="22"/>
          <w:szCs w:val="22"/>
        </w:rPr>
        <w:t>polePrePresnost(i)</w:t>
      </w:r>
      <w:r w:rsidRPr="000D7914">
        <w:rPr>
          <w:rFonts w:eastAsiaTheme="minorHAnsi"/>
          <w:sz w:val="22"/>
          <w:szCs w:val="22"/>
        </w:rPr>
        <w:t>;</w:t>
      </w:r>
    </w:p>
    <w:p w:rsidR="006B26C5" w:rsidRDefault="006B26C5">
      <w:pPr>
        <w:spacing w:before="0" w:line="240" w:lineRule="auto"/>
        <w:jc w:val="left"/>
        <w:rPr>
          <w:rFonts w:eastAsiaTheme="minorHAnsi"/>
          <w:sz w:val="22"/>
          <w:szCs w:val="22"/>
        </w:rPr>
      </w:pPr>
      <w:r>
        <w:rPr>
          <w:rFonts w:eastAsiaTheme="minorHAnsi"/>
          <w:sz w:val="22"/>
          <w:szCs w:val="22"/>
        </w:rPr>
        <w:br w:type="page"/>
      </w:r>
    </w:p>
    <w:p w:rsidR="006B26C5" w:rsidRDefault="007C06E8" w:rsidP="009B7DF3">
      <w:pPr>
        <w:pStyle w:val="NadpisKapitolyII"/>
        <w:rPr>
          <w:rFonts w:eastAsiaTheme="minorHAnsi"/>
        </w:rPr>
      </w:pPr>
      <w:bookmarkStart w:id="82" w:name="_Toc325024096"/>
      <w:bookmarkStart w:id="83" w:name="_Toc325667157"/>
      <w:r w:rsidRPr="002C6D4A">
        <w:rPr>
          <w:rFonts w:eastAsiaTheme="minorHAnsi"/>
        </w:rPr>
        <w:lastRenderedPageBreak/>
        <w:t>Programová realizácia</w:t>
      </w:r>
      <w:bookmarkEnd w:id="82"/>
      <w:bookmarkEnd w:id="83"/>
    </w:p>
    <w:p w:rsidR="005D2777" w:rsidRDefault="00E378FD" w:rsidP="009B7DF3">
      <w:pPr>
        <w:pStyle w:val="PodNadpisKapitolyII"/>
        <w:rPr>
          <w:rFonts w:eastAsiaTheme="minorHAnsi"/>
        </w:rPr>
      </w:pPr>
      <w:bookmarkStart w:id="84" w:name="_Toc325024097"/>
      <w:bookmarkStart w:id="85" w:name="_Toc325667158"/>
      <w:r w:rsidRPr="00E378FD">
        <w:rPr>
          <w:rFonts w:eastAsiaTheme="minorHAnsi"/>
        </w:rPr>
        <w:t>Funkcionalita programu</w:t>
      </w:r>
      <w:bookmarkEnd w:id="84"/>
      <w:bookmarkEnd w:id="85"/>
    </w:p>
    <w:p w:rsidR="00736C6F" w:rsidRDefault="00074238" w:rsidP="001A33AB">
      <w:pPr>
        <w:pStyle w:val="NormalnytextDP"/>
        <w:ind w:firstLine="567"/>
        <w:rPr>
          <w:rFonts w:eastAsiaTheme="minorHAnsi"/>
        </w:rPr>
      </w:pPr>
      <w:r w:rsidRPr="00074238">
        <w:rPr>
          <w:rFonts w:eastAsiaTheme="minorHAnsi"/>
        </w:rPr>
        <w:t xml:space="preserve">Hlavnou úlohou programu LinearSystemsSolver je, ako už názov napovedá, riešiť sústavy </w:t>
      </w:r>
      <w:r w:rsidRPr="00074238">
        <w:rPr>
          <w:rFonts w:eastAsiaTheme="minorHAnsi"/>
          <w:i/>
        </w:rPr>
        <w:t>n</w:t>
      </w:r>
      <w:r w:rsidRPr="00074238">
        <w:rPr>
          <w:rFonts w:eastAsiaTheme="minorHAnsi"/>
        </w:rPr>
        <w:t xml:space="preserve"> lineárnych rovníc o </w:t>
      </w:r>
      <w:r w:rsidRPr="00074238">
        <w:rPr>
          <w:rFonts w:eastAsiaTheme="minorHAnsi"/>
          <w:i/>
        </w:rPr>
        <w:t>n</w:t>
      </w:r>
      <w:r w:rsidRPr="00074238">
        <w:rPr>
          <w:rFonts w:eastAsiaTheme="minorHAnsi"/>
        </w:rPr>
        <w:t xml:space="preserve"> neznámych. Metódu riešenia si volí používateľ sám, na</w:t>
      </w:r>
      <w:r w:rsidR="00D53AF0">
        <w:rPr>
          <w:rFonts w:eastAsiaTheme="minorHAnsi"/>
        </w:rPr>
        <w:t> </w:t>
      </w:r>
      <w:r w:rsidRPr="00074238">
        <w:rPr>
          <w:rFonts w:eastAsiaTheme="minorHAnsi"/>
        </w:rPr>
        <w:t>základe prítomných „pluginov“ , ktorými sa dá program ľubovoľne dopĺňať</w:t>
      </w:r>
      <w:r w:rsidR="00FC2DBC">
        <w:rPr>
          <w:rStyle w:val="Odkaznapoznmkupodiarou"/>
          <w:rFonts w:eastAsiaTheme="minorHAnsi"/>
        </w:rPr>
        <w:footnoteReference w:id="10"/>
      </w:r>
      <w:r w:rsidRPr="00074238">
        <w:rPr>
          <w:rFonts w:eastAsiaTheme="minorHAnsi"/>
        </w:rPr>
        <w:t>.</w:t>
      </w:r>
    </w:p>
    <w:p w:rsidR="00215E7C" w:rsidRDefault="00215E7C" w:rsidP="001A33AB">
      <w:pPr>
        <w:pStyle w:val="NormalnytextDP"/>
        <w:ind w:firstLine="567"/>
        <w:rPr>
          <w:rFonts w:eastAsiaTheme="minorHAnsi"/>
        </w:rPr>
      </w:pPr>
      <w:r w:rsidRPr="00215E7C">
        <w:rPr>
          <w:rFonts w:eastAsiaTheme="minorHAnsi"/>
        </w:rPr>
        <w:t>LinearSystemsSolver, v</w:t>
      </w:r>
      <w:r w:rsidR="002A1FD9">
        <w:rPr>
          <w:rFonts w:eastAsiaTheme="minorHAnsi"/>
        </w:rPr>
        <w:t> základnom vydaní</w:t>
      </w:r>
      <w:r w:rsidRPr="00215E7C">
        <w:rPr>
          <w:rFonts w:eastAsiaTheme="minorHAnsi"/>
        </w:rPr>
        <w:t xml:space="preserve">, obsahuje hneď niekoľko </w:t>
      </w:r>
      <w:r w:rsidR="008447A3">
        <w:rPr>
          <w:rFonts w:eastAsiaTheme="minorHAnsi"/>
        </w:rPr>
        <w:t>vybraných</w:t>
      </w:r>
      <w:r w:rsidRPr="00215E7C">
        <w:rPr>
          <w:rFonts w:eastAsiaTheme="minorHAnsi"/>
        </w:rPr>
        <w:t xml:space="preserve"> metód, ktoré boli popísané v predchádzajúcich kapitolách.</w:t>
      </w:r>
    </w:p>
    <w:p w:rsidR="00271E83" w:rsidRPr="00271E83" w:rsidRDefault="00271E83" w:rsidP="00271E83">
      <w:pPr>
        <w:pStyle w:val="NormalnytextDP"/>
        <w:ind w:firstLine="567"/>
        <w:rPr>
          <w:rFonts w:eastAsiaTheme="minorHAnsi"/>
        </w:rPr>
      </w:pPr>
      <w:r w:rsidRPr="00271E83">
        <w:rPr>
          <w:rFonts w:eastAsiaTheme="minorHAnsi"/>
        </w:rPr>
        <w:t>Sú to:</w:t>
      </w:r>
    </w:p>
    <w:p w:rsidR="00271E83" w:rsidRPr="00271E83" w:rsidRDefault="00271E83" w:rsidP="009D1CD7">
      <w:pPr>
        <w:pStyle w:val="NormalnytextDP"/>
        <w:numPr>
          <w:ilvl w:val="0"/>
          <w:numId w:val="11"/>
        </w:numPr>
        <w:rPr>
          <w:rFonts w:eastAsiaTheme="minorHAnsi"/>
        </w:rPr>
      </w:pPr>
      <w:r w:rsidRPr="00271E83">
        <w:rPr>
          <w:rFonts w:eastAsiaTheme="minorHAnsi"/>
        </w:rPr>
        <w:t>Gaussova eliminačná metóda</w:t>
      </w:r>
      <w:r w:rsidR="006A0A8F">
        <w:rPr>
          <w:rFonts w:eastAsiaTheme="minorHAnsi"/>
        </w:rPr>
        <w:t>,</w:t>
      </w:r>
    </w:p>
    <w:p w:rsidR="00271E83" w:rsidRPr="00271E83" w:rsidRDefault="00271E83" w:rsidP="009D1CD7">
      <w:pPr>
        <w:pStyle w:val="NormalnytextDP"/>
        <w:numPr>
          <w:ilvl w:val="0"/>
          <w:numId w:val="11"/>
        </w:numPr>
        <w:rPr>
          <w:rFonts w:eastAsiaTheme="minorHAnsi"/>
        </w:rPr>
      </w:pPr>
      <w:r w:rsidRPr="00271E83">
        <w:rPr>
          <w:rFonts w:eastAsiaTheme="minorHAnsi"/>
        </w:rPr>
        <w:t>Gaussova eliminačná metóda s čiastočným výberom hlavného prvku</w:t>
      </w:r>
      <w:r w:rsidR="006A0A8F">
        <w:rPr>
          <w:rFonts w:eastAsiaTheme="minorHAnsi"/>
        </w:rPr>
        <w:t>,</w:t>
      </w:r>
    </w:p>
    <w:p w:rsidR="00271E83" w:rsidRPr="00271E83" w:rsidRDefault="00271E83" w:rsidP="009D1CD7">
      <w:pPr>
        <w:pStyle w:val="NormalnytextDP"/>
        <w:numPr>
          <w:ilvl w:val="0"/>
          <w:numId w:val="11"/>
        </w:numPr>
        <w:rPr>
          <w:rFonts w:eastAsiaTheme="minorHAnsi"/>
        </w:rPr>
      </w:pPr>
      <w:r w:rsidRPr="00271E83">
        <w:rPr>
          <w:rFonts w:eastAsiaTheme="minorHAnsi"/>
        </w:rPr>
        <w:t>Jacobiho metóda</w:t>
      </w:r>
      <w:r w:rsidR="006A0A8F">
        <w:rPr>
          <w:rFonts w:eastAsiaTheme="minorHAnsi"/>
        </w:rPr>
        <w:t>,</w:t>
      </w:r>
    </w:p>
    <w:p w:rsidR="00271E83" w:rsidRPr="00271E83" w:rsidRDefault="00271E83" w:rsidP="009D1CD7">
      <w:pPr>
        <w:pStyle w:val="NormalnytextDP"/>
        <w:numPr>
          <w:ilvl w:val="0"/>
          <w:numId w:val="11"/>
        </w:numPr>
        <w:rPr>
          <w:rFonts w:eastAsiaTheme="minorHAnsi"/>
        </w:rPr>
      </w:pPr>
      <w:r w:rsidRPr="00271E83">
        <w:rPr>
          <w:rFonts w:eastAsiaTheme="minorHAnsi"/>
        </w:rPr>
        <w:t>Gauss-Seidelova metóda</w:t>
      </w:r>
      <w:r w:rsidR="006A0A8F">
        <w:rPr>
          <w:rFonts w:eastAsiaTheme="minorHAnsi"/>
        </w:rPr>
        <w:t>,</w:t>
      </w:r>
    </w:p>
    <w:p w:rsidR="00271E83" w:rsidRDefault="001356C8" w:rsidP="009D1CD7">
      <w:pPr>
        <w:pStyle w:val="NormalnytextDP"/>
        <w:numPr>
          <w:ilvl w:val="0"/>
          <w:numId w:val="11"/>
        </w:numPr>
        <w:rPr>
          <w:rFonts w:eastAsiaTheme="minorHAnsi"/>
        </w:rPr>
      </w:pPr>
      <w:r>
        <w:rPr>
          <w:rFonts w:eastAsiaTheme="minorHAnsi"/>
        </w:rPr>
        <w:t>m</w:t>
      </w:r>
      <w:r w:rsidR="00271E83" w:rsidRPr="00271E83">
        <w:rPr>
          <w:rFonts w:eastAsiaTheme="minorHAnsi"/>
        </w:rPr>
        <w:t>etóda Choleského</w:t>
      </w:r>
      <w:r w:rsidR="007E4EA7">
        <w:rPr>
          <w:rFonts w:eastAsiaTheme="minorHAnsi"/>
        </w:rPr>
        <w:t>.</w:t>
      </w:r>
    </w:p>
    <w:p w:rsidR="004C1FEF" w:rsidRDefault="004C1FEF" w:rsidP="004C1FEF">
      <w:pPr>
        <w:pStyle w:val="NormalnytextDP"/>
        <w:ind w:firstLine="567"/>
        <w:rPr>
          <w:rFonts w:eastAsiaTheme="minorHAnsi"/>
        </w:rPr>
      </w:pPr>
      <w:r w:rsidRPr="004C1FEF">
        <w:rPr>
          <w:rFonts w:eastAsiaTheme="minorHAnsi"/>
        </w:rPr>
        <w:t>Matica vo forme dát je načítavaná zo súboru lokalizovaného dynamicky, výsledok je zobrazený na štandardný výstup.</w:t>
      </w:r>
    </w:p>
    <w:p w:rsidR="00862210" w:rsidRDefault="00B46765" w:rsidP="00D5065F">
      <w:pPr>
        <w:pStyle w:val="NormalnytextDP"/>
        <w:ind w:firstLine="567"/>
        <w:rPr>
          <w:rFonts w:eastAsiaTheme="minorHAnsi"/>
        </w:rPr>
      </w:pPr>
      <w:r w:rsidRPr="00B46765">
        <w:rPr>
          <w:rFonts w:eastAsiaTheme="minorHAnsi"/>
        </w:rPr>
        <w:t xml:space="preserve">Ďalšou požiadavkou na program bolo zakomponovať do aplikácie aj generátor matíc,  ktorý by bol schopný vyprodukovať maticu o ľubovoľnom rozmere, vrátane okamžitého zobrazenia príslušného riešenia. </w:t>
      </w:r>
    </w:p>
    <w:p w:rsidR="00B46765" w:rsidRDefault="00B46765" w:rsidP="00D5065F">
      <w:pPr>
        <w:pStyle w:val="NormalnytextDP"/>
        <w:ind w:firstLine="567"/>
        <w:rPr>
          <w:rFonts w:eastAsiaTheme="minorHAnsi"/>
        </w:rPr>
      </w:pPr>
      <w:r w:rsidRPr="00B46765">
        <w:rPr>
          <w:rFonts w:eastAsiaTheme="minorHAnsi"/>
        </w:rPr>
        <w:t>Generátor zároveň umožňuje aj urči</w:t>
      </w:r>
      <w:r>
        <w:rPr>
          <w:rFonts w:eastAsiaTheme="minorHAnsi"/>
        </w:rPr>
        <w:t>ť rozsah, z ktorého koeficienty</w:t>
      </w:r>
      <w:r w:rsidRPr="00B46765">
        <w:rPr>
          <w:rFonts w:eastAsiaTheme="minorHAnsi"/>
        </w:rPr>
        <w:t xml:space="preserve"> </w:t>
      </w:r>
      <w:r w:rsidRPr="005F56E8">
        <w:rPr>
          <w:position w:val="-14"/>
          <w:szCs w:val="24"/>
        </w:rPr>
        <w:object w:dxaOrig="2860" w:dyaOrig="380">
          <v:shape id="_x0000_i1139" type="#_x0000_t75" style="width:142.5pt;height:18.75pt" o:ole="">
            <v:imagedata r:id="rId247" o:title=""/>
          </v:shape>
          <o:OLEObject Type="Embed" ProgID="Equation.DSMT4" ShapeID="_x0000_i1139" DrawAspect="Content" ObjectID="_1400581789" r:id="rId248"/>
        </w:object>
      </w:r>
      <w:r w:rsidRPr="00B46765">
        <w:rPr>
          <w:rFonts w:eastAsiaTheme="minorHAnsi"/>
        </w:rPr>
        <w:t xml:space="preserve"> a neznáme </w:t>
      </w:r>
      <w:r w:rsidRPr="00262000">
        <w:rPr>
          <w:position w:val="-12"/>
          <w:szCs w:val="24"/>
        </w:rPr>
        <w:object w:dxaOrig="1800" w:dyaOrig="360">
          <v:shape id="_x0000_i1140" type="#_x0000_t75" style="width:90pt;height:18.75pt" o:ole="">
            <v:imagedata r:id="rId249" o:title=""/>
          </v:shape>
          <o:OLEObject Type="Embed" ProgID="Equation.DSMT4" ShapeID="_x0000_i1140" DrawAspect="Content" ObjectID="_1400581790" r:id="rId250"/>
        </w:object>
      </w:r>
      <w:r w:rsidRPr="00B46765">
        <w:rPr>
          <w:rFonts w:eastAsiaTheme="minorHAnsi"/>
        </w:rPr>
        <w:t xml:space="preserve"> pochádzajú.</w:t>
      </w:r>
    </w:p>
    <w:p w:rsidR="00F95911" w:rsidRDefault="00906F2C" w:rsidP="00D5065F">
      <w:pPr>
        <w:pStyle w:val="NormalnytextDP"/>
        <w:ind w:firstLine="567"/>
        <w:rPr>
          <w:rFonts w:eastAsiaTheme="minorHAnsi"/>
        </w:rPr>
      </w:pPr>
      <w:r w:rsidRPr="00906F2C">
        <w:rPr>
          <w:rFonts w:eastAsiaTheme="minorHAnsi"/>
        </w:rPr>
        <w:t>Úroveň programu dvíha aj možnosť generovania PDF súboru obsahujúceho popis postupu riešenia zadanej sústavy rovníc s o</w:t>
      </w:r>
      <w:r w:rsidR="00AA19A1">
        <w:rPr>
          <w:rFonts w:eastAsiaTheme="minorHAnsi"/>
        </w:rPr>
        <w:t>hľadom na</w:t>
      </w:r>
      <w:r w:rsidRPr="00906F2C">
        <w:rPr>
          <w:rFonts w:eastAsiaTheme="minorHAnsi"/>
        </w:rPr>
        <w:t xml:space="preserve"> zvolenú metódu.  To znamená, že program nie je výhradne exaktným prostriedkom na výpočet riešenia systémov rovníc, ale zároveň aj edukačným spôsobom podáva opis postupu získania výsledku práve riešenej metódy.</w:t>
      </w:r>
      <w:r w:rsidR="007A72AC">
        <w:rPr>
          <w:rFonts w:eastAsiaTheme="minorHAnsi"/>
        </w:rPr>
        <w:t xml:space="preserve"> </w:t>
      </w:r>
    </w:p>
    <w:p w:rsidR="00797B2E" w:rsidRPr="002C59CA" w:rsidRDefault="00F95911" w:rsidP="002C59CA">
      <w:pPr>
        <w:spacing w:before="0" w:line="240" w:lineRule="auto"/>
        <w:jc w:val="left"/>
        <w:rPr>
          <w:rFonts w:eastAsiaTheme="minorHAnsi"/>
          <w:szCs w:val="20"/>
        </w:rPr>
      </w:pPr>
      <w:r>
        <w:rPr>
          <w:rFonts w:eastAsiaTheme="minorHAnsi"/>
        </w:rPr>
        <w:br w:type="page"/>
      </w:r>
    </w:p>
    <w:p w:rsidR="00906F2C" w:rsidRDefault="007A72AC" w:rsidP="00D5065F">
      <w:pPr>
        <w:pStyle w:val="NormalnytextDP"/>
        <w:ind w:firstLine="567"/>
        <w:rPr>
          <w:rFonts w:eastAsiaTheme="minorHAnsi"/>
        </w:rPr>
      </w:pPr>
      <w:r>
        <w:rPr>
          <w:rFonts w:eastAsiaTheme="minorHAnsi"/>
        </w:rPr>
        <w:lastRenderedPageBreak/>
        <w:t>Spomínané prípady použitia vrátane bližšej špecifikácie funkcií popisuje diagram prípadov použitia</w:t>
      </w:r>
      <w:r w:rsidR="00E221E9">
        <w:rPr>
          <w:rFonts w:eastAsiaTheme="minorHAnsi"/>
        </w:rPr>
        <w:t xml:space="preserve"> na obrázku nižšie</w:t>
      </w:r>
      <w:r>
        <w:rPr>
          <w:rFonts w:eastAsiaTheme="minorHAnsi"/>
        </w:rPr>
        <w:t>.</w:t>
      </w:r>
    </w:p>
    <w:p w:rsidR="005A092D" w:rsidRDefault="00A85ACD" w:rsidP="005A092D">
      <w:pPr>
        <w:pStyle w:val="NormalnytextDP"/>
        <w:keepNext/>
        <w:ind w:firstLine="0"/>
        <w:jc w:val="center"/>
      </w:pPr>
      <w:r>
        <w:rPr>
          <w:rFonts w:eastAsiaTheme="minorHAnsi"/>
          <w:noProof/>
          <w:lang w:eastAsia="sk-SK"/>
        </w:rPr>
        <w:drawing>
          <wp:inline distT="0" distB="0" distL="0" distR="0">
            <wp:extent cx="5400675" cy="4000500"/>
            <wp:effectExtent l="19050" t="0" r="9525" b="0"/>
            <wp:docPr id="139" name="Obrázok 139" descr="C:\Users\PC\Desktop\models\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Users\PC\Desktop\models\useCaseDiagram.png"/>
                    <pic:cNvPicPr>
                      <a:picLocks noChangeAspect="1" noChangeArrowheads="1"/>
                    </pic:cNvPicPr>
                  </pic:nvPicPr>
                  <pic:blipFill>
                    <a:blip r:embed="rId251" cstate="print"/>
                    <a:srcRect/>
                    <a:stretch>
                      <a:fillRect/>
                    </a:stretch>
                  </pic:blipFill>
                  <pic:spPr bwMode="auto">
                    <a:xfrm>
                      <a:off x="0" y="0"/>
                      <a:ext cx="5400675" cy="4000500"/>
                    </a:xfrm>
                    <a:prstGeom prst="rect">
                      <a:avLst/>
                    </a:prstGeom>
                    <a:noFill/>
                    <a:ln w="9525">
                      <a:noFill/>
                      <a:miter lim="800000"/>
                      <a:headEnd/>
                      <a:tailEnd/>
                    </a:ln>
                  </pic:spPr>
                </pic:pic>
              </a:graphicData>
            </a:graphic>
          </wp:inline>
        </w:drawing>
      </w:r>
    </w:p>
    <w:p w:rsidR="00D32370" w:rsidRDefault="005A092D" w:rsidP="005A092D">
      <w:pPr>
        <w:pStyle w:val="Popis"/>
      </w:pPr>
      <w:bookmarkStart w:id="86" w:name="_Toc325665600"/>
      <w:r>
        <w:t xml:space="preserve">Obr. </w:t>
      </w:r>
      <w:r w:rsidR="00A31E12">
        <w:fldChar w:fldCharType="begin"/>
      </w:r>
      <w:r w:rsidR="00DD69DB">
        <w:instrText xml:space="preserve"> SEQ Obr. \* ARABIC </w:instrText>
      </w:r>
      <w:r w:rsidR="00A31E12">
        <w:fldChar w:fldCharType="separate"/>
      </w:r>
      <w:r w:rsidR="00344799">
        <w:rPr>
          <w:noProof/>
        </w:rPr>
        <w:t>2</w:t>
      </w:r>
      <w:r w:rsidR="00A31E12">
        <w:fldChar w:fldCharType="end"/>
      </w:r>
      <w:r>
        <w:tab/>
        <w:t>Diagram prípadov použitia aplikácie Linear Systems Solver</w:t>
      </w:r>
      <w:bookmarkEnd w:id="86"/>
    </w:p>
    <w:p w:rsidR="00362EBF" w:rsidRPr="00362EBF" w:rsidRDefault="00362EBF" w:rsidP="00086056">
      <w:pPr>
        <w:pStyle w:val="NormalnytextDP"/>
        <w:ind w:firstLine="567"/>
        <w:rPr>
          <w:rFonts w:eastAsiaTheme="minorHAnsi"/>
        </w:rPr>
      </w:pPr>
    </w:p>
    <w:p w:rsidR="000E64B5" w:rsidRDefault="003F1751" w:rsidP="009B7DF3">
      <w:pPr>
        <w:pStyle w:val="PodNadpisKapitolyII"/>
        <w:rPr>
          <w:rFonts w:eastAsiaTheme="minorHAnsi"/>
        </w:rPr>
      </w:pPr>
      <w:bookmarkStart w:id="87" w:name="_Toc325024098"/>
      <w:bookmarkStart w:id="88" w:name="_Toc325667159"/>
      <w:r w:rsidRPr="003F1751">
        <w:rPr>
          <w:rFonts w:eastAsiaTheme="minorHAnsi"/>
        </w:rPr>
        <w:t>Výber programovacieho prístupu a jazyka, implementácia</w:t>
      </w:r>
      <w:bookmarkEnd w:id="87"/>
      <w:bookmarkEnd w:id="88"/>
    </w:p>
    <w:p w:rsidR="004A3449" w:rsidRPr="004A3449" w:rsidRDefault="00126E09" w:rsidP="00AF54D0">
      <w:pPr>
        <w:pStyle w:val="NormalnytextDP"/>
        <w:ind w:firstLine="567"/>
        <w:rPr>
          <w:rFonts w:eastAsiaTheme="minorHAnsi"/>
        </w:rPr>
      </w:pPr>
      <w:r w:rsidRPr="00126E09">
        <w:rPr>
          <w:rFonts w:eastAsiaTheme="minorHAnsi"/>
        </w:rPr>
        <w:t>Pre implementáciu programu bol zvolený objektovo-orientovaný prístup v</w:t>
      </w:r>
      <w:r w:rsidR="00242270">
        <w:rPr>
          <w:rFonts w:eastAsiaTheme="minorHAnsi"/>
        </w:rPr>
        <w:t> </w:t>
      </w:r>
      <w:r w:rsidRPr="00126E09">
        <w:rPr>
          <w:rFonts w:eastAsiaTheme="minorHAnsi"/>
        </w:rPr>
        <w:t>kombinácii s aspektovo-orientovaným prístupom. Dôvodov bolo hneď niekoľko. Použitie OOP je v týchto dňoch v praxi značne uprednostňované, čo súvisí najmä s</w:t>
      </w:r>
      <w:r w:rsidR="00242270">
        <w:rPr>
          <w:rFonts w:eastAsiaTheme="minorHAnsi"/>
        </w:rPr>
        <w:t> </w:t>
      </w:r>
      <w:r w:rsidRPr="00126E09">
        <w:rPr>
          <w:rFonts w:eastAsiaTheme="minorHAnsi"/>
        </w:rPr>
        <w:t>intuitívnym chápaním sveta ako množiny objektov, ktoré spolu interagujú. AOP</w:t>
      </w:r>
      <w:r w:rsidR="004123F8">
        <w:rPr>
          <w:rFonts w:eastAsiaTheme="minorHAnsi"/>
        </w:rPr>
        <w:t> </w:t>
      </w:r>
      <w:r w:rsidRPr="00126E09">
        <w:rPr>
          <w:rFonts w:eastAsiaTheme="minorHAnsi"/>
        </w:rPr>
        <w:t>poslúžil na oddelenie záležitostí,  dodržanie princípov modularity a</w:t>
      </w:r>
      <w:r w:rsidR="003B4690">
        <w:rPr>
          <w:rFonts w:eastAsiaTheme="minorHAnsi"/>
        </w:rPr>
        <w:t> </w:t>
      </w:r>
      <w:r w:rsidRPr="00126E09">
        <w:rPr>
          <w:rFonts w:eastAsiaTheme="minorHAnsi"/>
        </w:rPr>
        <w:t>na</w:t>
      </w:r>
      <w:r w:rsidR="003B4690">
        <w:rPr>
          <w:rFonts w:eastAsiaTheme="minorHAnsi"/>
        </w:rPr>
        <w:t> </w:t>
      </w:r>
      <w:r w:rsidRPr="00126E09">
        <w:rPr>
          <w:rFonts w:eastAsiaTheme="minorHAnsi"/>
        </w:rPr>
        <w:t>prehľadnejšiu implementáciu pre dosiahnutie sekundárnych zámerov programu. Za</w:t>
      </w:r>
      <w:r w:rsidR="004A1796">
        <w:rPr>
          <w:rFonts w:eastAsiaTheme="minorHAnsi"/>
        </w:rPr>
        <w:t> </w:t>
      </w:r>
      <w:r w:rsidRPr="00126E09">
        <w:rPr>
          <w:rFonts w:eastAsiaTheme="minorHAnsi"/>
        </w:rPr>
        <w:t>jazyk programovania sme vybrali Javu</w:t>
      </w:r>
      <w:r w:rsidR="00176082">
        <w:rPr>
          <w:rFonts w:eastAsiaTheme="minorHAnsi"/>
        </w:rPr>
        <w:t xml:space="preserve"> s rozšírením AspectJ</w:t>
      </w:r>
      <w:r w:rsidR="00C76A84">
        <w:rPr>
          <w:rStyle w:val="Odkaznapoznmkupodiarou"/>
          <w:rFonts w:eastAsiaTheme="minorHAnsi"/>
        </w:rPr>
        <w:footnoteReference w:id="11"/>
      </w:r>
      <w:r w:rsidRPr="00126E09">
        <w:rPr>
          <w:rFonts w:eastAsiaTheme="minorHAnsi"/>
        </w:rPr>
        <w:t>, čo spolu s</w:t>
      </w:r>
      <w:r w:rsidR="0090110C">
        <w:rPr>
          <w:rFonts w:eastAsiaTheme="minorHAnsi"/>
        </w:rPr>
        <w:t> </w:t>
      </w:r>
      <w:r w:rsidRPr="00126E09">
        <w:rPr>
          <w:rFonts w:eastAsiaTheme="minorHAnsi"/>
        </w:rPr>
        <w:t>technológiou FOP vytvorilo uspokojivú kombináciu na dosiahnutie vytýčených cieľov.</w:t>
      </w:r>
      <w:r w:rsidR="00176082">
        <w:rPr>
          <w:rFonts w:eastAsiaTheme="minorHAnsi"/>
        </w:rPr>
        <w:t xml:space="preserve"> </w:t>
      </w:r>
      <w:r w:rsidR="00864E6D">
        <w:rPr>
          <w:rFonts w:eastAsiaTheme="minorHAnsi"/>
        </w:rPr>
        <w:t>Programovacím prostredím bolo Eclipse</w:t>
      </w:r>
      <w:r w:rsidR="00C76A84">
        <w:rPr>
          <w:rStyle w:val="Odkaznapoznmkupodiarou"/>
          <w:rFonts w:eastAsiaTheme="minorHAnsi"/>
        </w:rPr>
        <w:footnoteReference w:id="12"/>
      </w:r>
      <w:r w:rsidR="00864E6D">
        <w:rPr>
          <w:rFonts w:eastAsiaTheme="minorHAnsi"/>
        </w:rPr>
        <w:t>, čo umožnilo efektívne monitorovať použitie aspektov v zdrojovom kóde.</w:t>
      </w:r>
    </w:p>
    <w:p w:rsidR="00D64319" w:rsidRDefault="00E26EDC" w:rsidP="009B7DF3">
      <w:pPr>
        <w:pStyle w:val="PodNadpisKapitolyII"/>
        <w:rPr>
          <w:rFonts w:eastAsiaTheme="minorHAnsi"/>
        </w:rPr>
      </w:pPr>
      <w:bookmarkStart w:id="89" w:name="_Toc325024099"/>
      <w:bookmarkStart w:id="90" w:name="_Toc325667160"/>
      <w:r>
        <w:rPr>
          <w:rFonts w:eastAsiaTheme="minorHAnsi"/>
        </w:rPr>
        <w:lastRenderedPageBreak/>
        <w:t>P</w:t>
      </w:r>
      <w:r w:rsidR="009E66EB">
        <w:rPr>
          <w:rFonts w:eastAsiaTheme="minorHAnsi"/>
        </w:rPr>
        <w:t>rogram</w:t>
      </w:r>
      <w:r>
        <w:rPr>
          <w:rFonts w:eastAsiaTheme="minorHAnsi"/>
        </w:rPr>
        <w:t>ové moduly</w:t>
      </w:r>
      <w:bookmarkEnd w:id="89"/>
      <w:bookmarkEnd w:id="90"/>
    </w:p>
    <w:p w:rsidR="00C37426" w:rsidRDefault="000E59DD" w:rsidP="000828B5">
      <w:pPr>
        <w:pStyle w:val="NormalnytextDP"/>
        <w:ind w:firstLine="567"/>
        <w:rPr>
          <w:rFonts w:eastAsiaTheme="minorHAnsi"/>
        </w:rPr>
      </w:pPr>
      <w:r>
        <w:rPr>
          <w:rFonts w:eastAsiaTheme="minorHAnsi"/>
        </w:rPr>
        <w:t>Programová realizáciu predstavuje spojenie viacerých modulov</w:t>
      </w:r>
      <w:r w:rsidR="00E26EDC">
        <w:rPr>
          <w:rFonts w:eastAsiaTheme="minorHAnsi"/>
        </w:rPr>
        <w:t xml:space="preserve"> </w:t>
      </w:r>
      <w:r>
        <w:rPr>
          <w:rFonts w:eastAsiaTheme="minorHAnsi"/>
        </w:rPr>
        <w:t>do jedného funkčného celku.</w:t>
      </w:r>
      <w:r w:rsidR="007174A3">
        <w:rPr>
          <w:rFonts w:eastAsiaTheme="minorHAnsi"/>
        </w:rPr>
        <w:t xml:space="preserve"> </w:t>
      </w:r>
      <w:r w:rsidR="00922AE5">
        <w:rPr>
          <w:rFonts w:eastAsiaTheme="minorHAnsi"/>
        </w:rPr>
        <w:t>Tie môžeme rozdeliť do</w:t>
      </w:r>
      <w:r w:rsidR="009C6DE1">
        <w:rPr>
          <w:rFonts w:eastAsiaTheme="minorHAnsi"/>
        </w:rPr>
        <w:t xml:space="preserve"> základných</w:t>
      </w:r>
      <w:r w:rsidR="00922AE5">
        <w:rPr>
          <w:rFonts w:eastAsiaTheme="minorHAnsi"/>
        </w:rPr>
        <w:t xml:space="preserve"> dvoch skupín:</w:t>
      </w:r>
    </w:p>
    <w:p w:rsidR="00922AE5" w:rsidRDefault="00344799" w:rsidP="009D1CD7">
      <w:pPr>
        <w:pStyle w:val="NormalnytextDP"/>
        <w:numPr>
          <w:ilvl w:val="0"/>
          <w:numId w:val="12"/>
        </w:numPr>
        <w:rPr>
          <w:rFonts w:eastAsiaTheme="minorHAnsi"/>
        </w:rPr>
      </w:pPr>
      <w:r>
        <w:rPr>
          <w:rFonts w:eastAsiaTheme="minorHAnsi"/>
        </w:rPr>
        <w:t>v</w:t>
      </w:r>
      <w:r w:rsidR="00922AE5">
        <w:rPr>
          <w:rFonts w:eastAsiaTheme="minorHAnsi"/>
        </w:rPr>
        <w:t>lastné</w:t>
      </w:r>
      <w:r>
        <w:rPr>
          <w:rFonts w:eastAsiaTheme="minorHAnsi"/>
        </w:rPr>
        <w:t>,</w:t>
      </w:r>
    </w:p>
    <w:p w:rsidR="00922AE5" w:rsidRPr="005745CB" w:rsidRDefault="00344799" w:rsidP="009D1CD7">
      <w:pPr>
        <w:pStyle w:val="NormalnytextDP"/>
        <w:numPr>
          <w:ilvl w:val="0"/>
          <w:numId w:val="12"/>
        </w:numPr>
        <w:rPr>
          <w:rFonts w:eastAsiaTheme="minorHAnsi"/>
        </w:rPr>
      </w:pPr>
      <w:r>
        <w:rPr>
          <w:rFonts w:eastAsiaTheme="minorHAnsi"/>
        </w:rPr>
        <w:t>k</w:t>
      </w:r>
      <w:r w:rsidR="005D7358">
        <w:rPr>
          <w:rFonts w:eastAsiaTheme="minorHAnsi"/>
        </w:rPr>
        <w:t>nižničné</w:t>
      </w:r>
      <w:r>
        <w:rPr>
          <w:rFonts w:eastAsiaTheme="minorHAnsi"/>
        </w:rPr>
        <w:t>.</w:t>
      </w:r>
    </w:p>
    <w:p w:rsidR="009D56BE" w:rsidRDefault="006C4DFD" w:rsidP="009D56BE">
      <w:pPr>
        <w:pStyle w:val="NormalnytextDP"/>
        <w:rPr>
          <w:rFonts w:eastAsiaTheme="minorHAnsi"/>
        </w:rPr>
      </w:pPr>
      <w:r>
        <w:rPr>
          <w:rFonts w:eastAsiaTheme="minorHAnsi"/>
        </w:rPr>
        <w:t>K vlastným modulom patrí</w:t>
      </w:r>
      <w:r w:rsidR="002C71DF">
        <w:rPr>
          <w:rFonts w:eastAsiaTheme="minorHAnsi"/>
        </w:rPr>
        <w:t xml:space="preserve"> </w:t>
      </w:r>
      <w:r w:rsidR="002C71DF">
        <w:rPr>
          <w:rFonts w:eastAsiaTheme="minorHAnsi"/>
          <w:i/>
        </w:rPr>
        <w:t>core</w:t>
      </w:r>
      <w:r w:rsidR="002C71DF">
        <w:rPr>
          <w:rFonts w:eastAsiaTheme="minorHAnsi"/>
        </w:rPr>
        <w:t xml:space="preserve">, </w:t>
      </w:r>
      <w:r w:rsidR="002C71DF" w:rsidRPr="00303E34">
        <w:rPr>
          <w:rFonts w:eastAsiaTheme="minorHAnsi"/>
          <w:i/>
        </w:rPr>
        <w:t>exceptions</w:t>
      </w:r>
      <w:r w:rsidR="002C71DF">
        <w:rPr>
          <w:rFonts w:eastAsiaTheme="minorHAnsi"/>
        </w:rPr>
        <w:t xml:space="preserve">, </w:t>
      </w:r>
      <w:r w:rsidR="002C71DF" w:rsidRPr="00303E34">
        <w:rPr>
          <w:rFonts w:eastAsiaTheme="minorHAnsi"/>
          <w:i/>
        </w:rPr>
        <w:t>examples</w:t>
      </w:r>
      <w:r w:rsidR="002C71DF">
        <w:rPr>
          <w:rFonts w:eastAsiaTheme="minorHAnsi"/>
        </w:rPr>
        <w:t xml:space="preserve">, </w:t>
      </w:r>
      <w:r w:rsidR="002C71DF" w:rsidRPr="00303E34">
        <w:rPr>
          <w:rFonts w:eastAsiaTheme="minorHAnsi"/>
          <w:i/>
        </w:rPr>
        <w:t>img</w:t>
      </w:r>
      <w:r w:rsidR="002C71DF">
        <w:rPr>
          <w:rFonts w:eastAsiaTheme="minorHAnsi"/>
        </w:rPr>
        <w:t xml:space="preserve">, </w:t>
      </w:r>
      <w:r w:rsidR="005C7CA2" w:rsidRPr="005C7CA2">
        <w:rPr>
          <w:rFonts w:eastAsiaTheme="minorHAnsi"/>
          <w:i/>
        </w:rPr>
        <w:t>linear</w:t>
      </w:r>
      <w:r w:rsidR="005C7CA2">
        <w:rPr>
          <w:rFonts w:eastAsiaTheme="minorHAnsi"/>
          <w:i/>
        </w:rPr>
        <w:t>Systems</w:t>
      </w:r>
      <w:r w:rsidR="002C71DF">
        <w:rPr>
          <w:rFonts w:eastAsiaTheme="minorHAnsi"/>
        </w:rPr>
        <w:t xml:space="preserve">, </w:t>
      </w:r>
      <w:r w:rsidR="002C71DF" w:rsidRPr="00303E34">
        <w:rPr>
          <w:rFonts w:eastAsiaTheme="minorHAnsi"/>
          <w:i/>
        </w:rPr>
        <w:t>rounder</w:t>
      </w:r>
      <w:r w:rsidR="0095492E">
        <w:rPr>
          <w:rFonts w:eastAsiaTheme="minorHAnsi"/>
        </w:rPr>
        <w:t xml:space="preserve"> a</w:t>
      </w:r>
      <w:r w:rsidR="00DD7DEB">
        <w:rPr>
          <w:rFonts w:eastAsiaTheme="minorHAnsi"/>
        </w:rPr>
        <w:t> </w:t>
      </w:r>
      <w:r w:rsidR="0095492E">
        <w:rPr>
          <w:rFonts w:eastAsiaTheme="minorHAnsi"/>
        </w:rPr>
        <w:t>s</w:t>
      </w:r>
      <w:r w:rsidR="002C71DF" w:rsidRPr="00303E34">
        <w:rPr>
          <w:rFonts w:eastAsiaTheme="minorHAnsi"/>
          <w:i/>
        </w:rPr>
        <w:t>wingUI</w:t>
      </w:r>
      <w:r w:rsidR="00DD7DEB">
        <w:rPr>
          <w:rFonts w:eastAsiaTheme="minorHAnsi"/>
        </w:rPr>
        <w:t>.</w:t>
      </w:r>
      <w:r w:rsidR="00AE1C96">
        <w:rPr>
          <w:rFonts w:eastAsiaTheme="minorHAnsi"/>
        </w:rPr>
        <w:t xml:space="preserve"> </w:t>
      </w:r>
    </w:p>
    <w:p w:rsidR="009D56BE" w:rsidRDefault="009D56BE" w:rsidP="00F5062A">
      <w:pPr>
        <w:pStyle w:val="NormalnytextDP"/>
        <w:keepNext/>
        <w:ind w:firstLine="0"/>
        <w:jc w:val="center"/>
      </w:pPr>
      <w:r w:rsidRPr="009D56BE">
        <w:rPr>
          <w:rFonts w:eastAsiaTheme="minorHAnsi"/>
          <w:noProof/>
          <w:lang w:eastAsia="sk-SK"/>
        </w:rPr>
        <w:drawing>
          <wp:inline distT="0" distB="0" distL="0" distR="0">
            <wp:extent cx="5318495" cy="3997842"/>
            <wp:effectExtent l="19050" t="0" r="0" b="0"/>
            <wp:docPr id="12" name="Obrázok 187" descr="C:\Users\PC\Desktop\models\compon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C:\Users\PC\Desktop\models\componentDiagram.png"/>
                    <pic:cNvPicPr>
                      <a:picLocks noChangeAspect="1" noChangeArrowheads="1"/>
                    </pic:cNvPicPr>
                  </pic:nvPicPr>
                  <pic:blipFill>
                    <a:blip r:embed="rId252" cstate="print"/>
                    <a:srcRect/>
                    <a:stretch>
                      <a:fillRect/>
                    </a:stretch>
                  </pic:blipFill>
                  <pic:spPr bwMode="auto">
                    <a:xfrm>
                      <a:off x="0" y="0"/>
                      <a:ext cx="5321516" cy="4000113"/>
                    </a:xfrm>
                    <a:prstGeom prst="rect">
                      <a:avLst/>
                    </a:prstGeom>
                    <a:noFill/>
                    <a:ln w="9525">
                      <a:noFill/>
                      <a:miter lim="800000"/>
                      <a:headEnd/>
                      <a:tailEnd/>
                    </a:ln>
                  </pic:spPr>
                </pic:pic>
              </a:graphicData>
            </a:graphic>
          </wp:inline>
        </w:drawing>
      </w:r>
    </w:p>
    <w:p w:rsidR="009D56BE" w:rsidRDefault="009D56BE" w:rsidP="009D56BE">
      <w:pPr>
        <w:pStyle w:val="Popis"/>
        <w:rPr>
          <w:rFonts w:eastAsiaTheme="minorHAnsi"/>
        </w:rPr>
      </w:pPr>
      <w:bookmarkStart w:id="91" w:name="_Toc325665601"/>
      <w:r>
        <w:t xml:space="preserve">Obr. </w:t>
      </w:r>
      <w:r w:rsidR="00A31E12">
        <w:fldChar w:fldCharType="begin"/>
      </w:r>
      <w:r>
        <w:instrText xml:space="preserve"> SEQ Obr. \* ARABIC </w:instrText>
      </w:r>
      <w:r w:rsidR="00A31E12">
        <w:fldChar w:fldCharType="separate"/>
      </w:r>
      <w:r w:rsidR="00344799">
        <w:rPr>
          <w:noProof/>
        </w:rPr>
        <w:t>3</w:t>
      </w:r>
      <w:r w:rsidR="00A31E12">
        <w:fldChar w:fldCharType="end"/>
      </w:r>
      <w:r w:rsidR="00D731DD">
        <w:tab/>
      </w:r>
      <w:r w:rsidRPr="00732E82">
        <w:t>Základné komponenty programu Linear Systems Solver</w:t>
      </w:r>
      <w:r w:rsidR="00185FF3">
        <w:t xml:space="preserve"> (abstrakcia)</w:t>
      </w:r>
      <w:bookmarkEnd w:id="91"/>
    </w:p>
    <w:p w:rsidR="009D56BE" w:rsidRDefault="004270CC" w:rsidP="0032432C">
      <w:pPr>
        <w:pStyle w:val="NormalnytextDP"/>
        <w:ind w:firstLine="567"/>
      </w:pPr>
      <w:r>
        <w:rPr>
          <w:rFonts w:eastAsiaTheme="minorHAnsi"/>
        </w:rPr>
        <w:t>Modul</w:t>
      </w:r>
      <w:r w:rsidR="00AE1C96">
        <w:rPr>
          <w:rFonts w:eastAsiaTheme="minorHAnsi"/>
        </w:rPr>
        <w:t xml:space="preserve"> </w:t>
      </w:r>
      <w:r w:rsidR="00AE1C96">
        <w:rPr>
          <w:rFonts w:eastAsiaTheme="minorHAnsi"/>
          <w:i/>
        </w:rPr>
        <w:t>core</w:t>
      </w:r>
      <w:r w:rsidR="00AE1C96">
        <w:rPr>
          <w:rFonts w:eastAsiaTheme="minorHAnsi"/>
        </w:rPr>
        <w:t xml:space="preserve"> je samotným jadrom logiky programu, definuje procesy na základnej úrovni, komunikáciu, predávanie informácií a pod.</w:t>
      </w:r>
      <w:r w:rsidR="00126A52">
        <w:rPr>
          <w:rFonts w:eastAsiaTheme="minorHAnsi"/>
        </w:rPr>
        <w:t xml:space="preserve"> </w:t>
      </w:r>
      <w:r w:rsidR="004B6591">
        <w:rPr>
          <w:rFonts w:eastAsiaTheme="minorHAnsi"/>
        </w:rPr>
        <w:t>Modul</w:t>
      </w:r>
      <w:r w:rsidR="00126A52">
        <w:rPr>
          <w:rFonts w:eastAsiaTheme="minorHAnsi"/>
        </w:rPr>
        <w:t xml:space="preserve"> </w:t>
      </w:r>
      <w:r w:rsidR="00126A52">
        <w:rPr>
          <w:rFonts w:eastAsiaTheme="minorHAnsi"/>
          <w:i/>
        </w:rPr>
        <w:t>exceptions</w:t>
      </w:r>
      <w:r w:rsidR="00126A52">
        <w:rPr>
          <w:rFonts w:eastAsiaTheme="minorHAnsi"/>
        </w:rPr>
        <w:t xml:space="preserve"> je súborom tzv.</w:t>
      </w:r>
      <w:r w:rsidR="00785414">
        <w:rPr>
          <w:rFonts w:eastAsiaTheme="minorHAnsi"/>
        </w:rPr>
        <w:t> </w:t>
      </w:r>
      <w:r w:rsidR="00126A52">
        <w:rPr>
          <w:rFonts w:eastAsiaTheme="minorHAnsi"/>
        </w:rPr>
        <w:t>výnimiek, ktoré charakterizujú výnimočné stavy programu</w:t>
      </w:r>
      <w:r w:rsidR="00BE00B3">
        <w:rPr>
          <w:rFonts w:eastAsiaTheme="minorHAnsi"/>
        </w:rPr>
        <w:t xml:space="preserve">. </w:t>
      </w:r>
      <w:r w:rsidR="001769E4">
        <w:rPr>
          <w:rFonts w:eastAsiaTheme="minorHAnsi"/>
        </w:rPr>
        <w:t>Modul</w:t>
      </w:r>
      <w:r w:rsidR="00F65BF5">
        <w:rPr>
          <w:rFonts w:eastAsiaTheme="minorHAnsi"/>
        </w:rPr>
        <w:t xml:space="preserve"> </w:t>
      </w:r>
      <w:r w:rsidR="002D62BB">
        <w:rPr>
          <w:rFonts w:eastAsiaTheme="minorHAnsi"/>
          <w:i/>
        </w:rPr>
        <w:t>e</w:t>
      </w:r>
      <w:r w:rsidR="00BE00B3">
        <w:rPr>
          <w:rFonts w:eastAsiaTheme="minorHAnsi"/>
          <w:i/>
        </w:rPr>
        <w:t>xamples</w:t>
      </w:r>
      <w:r w:rsidR="007B3C51">
        <w:rPr>
          <w:rFonts w:eastAsiaTheme="minorHAnsi"/>
        </w:rPr>
        <w:t xml:space="preserve"> obsahuje súbory uchovávajúce matice pre demonštráciu práce jednotlivých metód</w:t>
      </w:r>
      <w:r w:rsidR="00E7173E">
        <w:rPr>
          <w:rFonts w:eastAsiaTheme="minorHAnsi"/>
        </w:rPr>
        <w:t xml:space="preserve">, </w:t>
      </w:r>
      <w:r w:rsidR="00E7173E">
        <w:rPr>
          <w:rFonts w:eastAsiaTheme="minorHAnsi"/>
          <w:i/>
        </w:rPr>
        <w:t>img</w:t>
      </w:r>
      <w:r w:rsidR="00E7173E">
        <w:rPr>
          <w:rFonts w:eastAsiaTheme="minorHAnsi"/>
        </w:rPr>
        <w:t xml:space="preserve"> je zložkou používaných obrázkov</w:t>
      </w:r>
      <w:r w:rsidR="001F048B">
        <w:rPr>
          <w:rFonts w:eastAsiaTheme="minorHAnsi"/>
        </w:rPr>
        <w:t xml:space="preserve"> programu,</w:t>
      </w:r>
      <w:r w:rsidR="00262DA7">
        <w:rPr>
          <w:rFonts w:eastAsiaTheme="minorHAnsi"/>
        </w:rPr>
        <w:t xml:space="preserve"> </w:t>
      </w:r>
      <w:r w:rsidR="00107A54" w:rsidRPr="005C7CA2">
        <w:rPr>
          <w:rFonts w:eastAsiaTheme="minorHAnsi"/>
          <w:i/>
        </w:rPr>
        <w:t>linear</w:t>
      </w:r>
      <w:r w:rsidR="00107A54">
        <w:rPr>
          <w:rFonts w:eastAsiaTheme="minorHAnsi"/>
          <w:i/>
        </w:rPr>
        <w:t>Systems</w:t>
      </w:r>
      <w:r w:rsidR="00262DA7">
        <w:rPr>
          <w:rFonts w:eastAsiaTheme="minorHAnsi"/>
        </w:rPr>
        <w:t xml:space="preserve"> so svojimi ďalšími zložkami (</w:t>
      </w:r>
      <w:r w:rsidR="0007430D">
        <w:rPr>
          <w:rFonts w:eastAsiaTheme="minorHAnsi"/>
          <w:i/>
        </w:rPr>
        <w:t>data</w:t>
      </w:r>
      <w:r w:rsidR="00376F18">
        <w:rPr>
          <w:rFonts w:eastAsiaTheme="minorHAnsi"/>
          <w:i/>
        </w:rPr>
        <w:t xml:space="preserve"> </w:t>
      </w:r>
      <w:r w:rsidR="00376F18">
        <w:rPr>
          <w:rFonts w:eastAsiaTheme="minorHAnsi"/>
        </w:rPr>
        <w:t>– programová reprezentácia vektorov a matíc</w:t>
      </w:r>
      <w:r w:rsidR="0007430D">
        <w:rPr>
          <w:rFonts w:eastAsiaTheme="minorHAnsi"/>
        </w:rPr>
        <w:t>,</w:t>
      </w:r>
      <w:r w:rsidR="00376F18">
        <w:rPr>
          <w:rFonts w:eastAsiaTheme="minorHAnsi"/>
        </w:rPr>
        <w:t xml:space="preserve"> </w:t>
      </w:r>
      <w:r w:rsidR="0007430D">
        <w:rPr>
          <w:rFonts w:eastAsiaTheme="minorHAnsi"/>
          <w:i/>
        </w:rPr>
        <w:t>dataHan</w:t>
      </w:r>
      <w:r w:rsidR="00376F18">
        <w:rPr>
          <w:rFonts w:eastAsiaTheme="minorHAnsi"/>
          <w:i/>
        </w:rPr>
        <w:t>d</w:t>
      </w:r>
      <w:r w:rsidR="0007430D">
        <w:rPr>
          <w:rFonts w:eastAsiaTheme="minorHAnsi"/>
          <w:i/>
        </w:rPr>
        <w:t>lers</w:t>
      </w:r>
      <w:r w:rsidR="00376F18" w:rsidRPr="00376F18">
        <w:rPr>
          <w:rFonts w:eastAsiaTheme="minorHAnsi"/>
        </w:rPr>
        <w:t xml:space="preserve"> </w:t>
      </w:r>
      <w:r w:rsidR="00376F18">
        <w:rPr>
          <w:rFonts w:eastAsiaTheme="minorHAnsi"/>
        </w:rPr>
        <w:t>–</w:t>
      </w:r>
      <w:r w:rsidR="00376F18" w:rsidRPr="00376F18">
        <w:rPr>
          <w:rFonts w:eastAsiaTheme="minorHAnsi"/>
        </w:rPr>
        <w:t xml:space="preserve"> </w:t>
      </w:r>
      <w:r w:rsidR="00376F18">
        <w:rPr>
          <w:rFonts w:eastAsiaTheme="minorHAnsi"/>
        </w:rPr>
        <w:t>logické jednotky zabezpečujúce načítavanie a zápis matíc do súborov</w:t>
      </w:r>
      <w:r w:rsidR="00AF6FAF">
        <w:rPr>
          <w:rFonts w:eastAsiaTheme="minorHAnsi"/>
        </w:rPr>
        <w:t xml:space="preserve"> ako aj metód dynamicky naťahovaných do programu</w:t>
      </w:r>
      <w:r w:rsidR="0007430D">
        <w:rPr>
          <w:rFonts w:eastAsiaTheme="minorHAnsi"/>
        </w:rPr>
        <w:t>,</w:t>
      </w:r>
      <w:r w:rsidR="00AF6FAF">
        <w:rPr>
          <w:rFonts w:eastAsiaTheme="minorHAnsi"/>
        </w:rPr>
        <w:t xml:space="preserve"> </w:t>
      </w:r>
      <w:r w:rsidR="00731964">
        <w:rPr>
          <w:rFonts w:eastAsiaTheme="minorHAnsi"/>
          <w:i/>
        </w:rPr>
        <w:t>exceptions</w:t>
      </w:r>
      <w:r w:rsidR="00731964">
        <w:rPr>
          <w:rFonts w:eastAsiaTheme="minorHAnsi"/>
        </w:rPr>
        <w:t xml:space="preserve"> – výnimky potenciálne vzniknuté pri práci s vektormi a maticami,</w:t>
      </w:r>
      <w:r w:rsidR="00376F18">
        <w:rPr>
          <w:rFonts w:eastAsiaTheme="minorHAnsi"/>
        </w:rPr>
        <w:t xml:space="preserve"> </w:t>
      </w:r>
      <w:r w:rsidR="0007430D">
        <w:rPr>
          <w:rFonts w:eastAsiaTheme="minorHAnsi"/>
          <w:i/>
        </w:rPr>
        <w:t>interfaces</w:t>
      </w:r>
      <w:r w:rsidR="00376F18">
        <w:rPr>
          <w:rFonts w:eastAsiaTheme="minorHAnsi"/>
          <w:i/>
        </w:rPr>
        <w:t xml:space="preserve"> </w:t>
      </w:r>
      <w:r w:rsidR="00376F18">
        <w:rPr>
          <w:rFonts w:eastAsiaTheme="minorHAnsi"/>
        </w:rPr>
        <w:t xml:space="preserve">– rozhrania pre implementáciu </w:t>
      </w:r>
      <w:r w:rsidR="00715088">
        <w:rPr>
          <w:rFonts w:eastAsiaTheme="minorHAnsi"/>
        </w:rPr>
        <w:t>vlastných</w:t>
      </w:r>
      <w:r w:rsidR="00376F18">
        <w:rPr>
          <w:rFonts w:eastAsiaTheme="minorHAnsi"/>
        </w:rPr>
        <w:t xml:space="preserve"> metód</w:t>
      </w:r>
      <w:r w:rsidR="00AA5F5A">
        <w:rPr>
          <w:rFonts w:eastAsiaTheme="minorHAnsi"/>
        </w:rPr>
        <w:t xml:space="preserve"> </w:t>
      </w:r>
      <w:r w:rsidR="00AA5F5A">
        <w:rPr>
          <w:rFonts w:eastAsiaTheme="minorHAnsi"/>
        </w:rPr>
        <w:lastRenderedPageBreak/>
        <w:t xml:space="preserve">a napokon </w:t>
      </w:r>
      <w:r w:rsidR="00AA5F5A">
        <w:rPr>
          <w:rFonts w:eastAsiaTheme="minorHAnsi"/>
          <w:i/>
        </w:rPr>
        <w:t>methods</w:t>
      </w:r>
      <w:r w:rsidR="00AA5F5A">
        <w:rPr>
          <w:rFonts w:eastAsiaTheme="minorHAnsi"/>
        </w:rPr>
        <w:t xml:space="preserve"> spolu s </w:t>
      </w:r>
      <w:r w:rsidR="00AA5F5A">
        <w:rPr>
          <w:rFonts w:eastAsiaTheme="minorHAnsi"/>
          <w:i/>
        </w:rPr>
        <w:t>printAspects</w:t>
      </w:r>
      <w:r w:rsidR="00AA5F5A">
        <w:rPr>
          <w:rFonts w:eastAsiaTheme="minorHAnsi"/>
        </w:rPr>
        <w:t>, čo sú metódy vrátane programového vybavenia podporujúceho generovanie popisu príslušných metód do FO súborov</w:t>
      </w:r>
      <w:r w:rsidR="00262DA7">
        <w:rPr>
          <w:rFonts w:eastAsiaTheme="minorHAnsi"/>
        </w:rPr>
        <w:t xml:space="preserve">) predstavuje matematické jadro aplikácie,  </w:t>
      </w:r>
      <w:r w:rsidR="00432857">
        <w:rPr>
          <w:rFonts w:eastAsiaTheme="minorHAnsi"/>
          <w:i/>
        </w:rPr>
        <w:t>rounder</w:t>
      </w:r>
      <w:r w:rsidR="00432857">
        <w:rPr>
          <w:rFonts w:eastAsiaTheme="minorHAnsi"/>
        </w:rPr>
        <w:t xml:space="preserve"> je jednoduchým podprogramom na</w:t>
      </w:r>
      <w:r w:rsidR="00785414">
        <w:rPr>
          <w:rFonts w:eastAsiaTheme="minorHAnsi"/>
        </w:rPr>
        <w:t> </w:t>
      </w:r>
      <w:r w:rsidR="00432857">
        <w:rPr>
          <w:rFonts w:eastAsiaTheme="minorHAnsi"/>
        </w:rPr>
        <w:t>zaokrúhľovanie čísel</w:t>
      </w:r>
      <w:r w:rsidR="00C20B0C">
        <w:rPr>
          <w:rFonts w:eastAsiaTheme="minorHAnsi"/>
        </w:rPr>
        <w:t xml:space="preserve"> a</w:t>
      </w:r>
      <w:r w:rsidR="00F34902">
        <w:rPr>
          <w:rFonts w:eastAsiaTheme="minorHAnsi"/>
        </w:rPr>
        <w:t> </w:t>
      </w:r>
      <w:r w:rsidR="00C20B0C">
        <w:rPr>
          <w:rFonts w:eastAsiaTheme="minorHAnsi"/>
          <w:i/>
        </w:rPr>
        <w:t>swingUI</w:t>
      </w:r>
      <w:r w:rsidR="00F34902">
        <w:rPr>
          <w:rFonts w:eastAsiaTheme="minorHAnsi"/>
        </w:rPr>
        <w:t xml:space="preserve"> časťou starajúcou sa o zobrazenie aplikácie vo forme okien.</w:t>
      </w:r>
      <w:r w:rsidR="009D56BE" w:rsidRPr="009D56BE">
        <w:rPr>
          <w:rFonts w:eastAsiaTheme="minorHAnsi"/>
          <w:noProof/>
          <w:lang w:eastAsia="sk-SK"/>
        </w:rPr>
        <w:t xml:space="preserve"> </w:t>
      </w:r>
    </w:p>
    <w:p w:rsidR="00F960B9" w:rsidRDefault="00763121" w:rsidP="0032432C">
      <w:pPr>
        <w:pStyle w:val="NormalnytextDP"/>
        <w:ind w:firstLine="567"/>
        <w:rPr>
          <w:rFonts w:eastAsiaTheme="minorHAnsi"/>
        </w:rPr>
      </w:pPr>
      <w:r>
        <w:rPr>
          <w:rFonts w:eastAsiaTheme="minorHAnsi"/>
        </w:rPr>
        <w:t>K</w:t>
      </w:r>
      <w:r w:rsidR="005D7358">
        <w:rPr>
          <w:rFonts w:eastAsiaTheme="minorHAnsi"/>
        </w:rPr>
        <w:t>u knižničným modulom</w:t>
      </w:r>
      <w:r>
        <w:rPr>
          <w:rFonts w:eastAsiaTheme="minorHAnsi"/>
        </w:rPr>
        <w:t xml:space="preserve"> </w:t>
      </w:r>
      <w:r w:rsidR="005E7BA4">
        <w:rPr>
          <w:rFonts w:eastAsiaTheme="minorHAnsi"/>
        </w:rPr>
        <w:t>patr</w:t>
      </w:r>
      <w:r w:rsidR="006B5F2B">
        <w:rPr>
          <w:rFonts w:eastAsiaTheme="minorHAnsi"/>
        </w:rPr>
        <w:t xml:space="preserve">í </w:t>
      </w:r>
      <w:r w:rsidR="00767FE3">
        <w:rPr>
          <w:rFonts w:eastAsiaTheme="minorHAnsi"/>
          <w:i/>
        </w:rPr>
        <w:t>fop</w:t>
      </w:r>
      <w:r w:rsidR="00767FE3">
        <w:rPr>
          <w:rFonts w:eastAsiaTheme="minorHAnsi"/>
        </w:rPr>
        <w:t xml:space="preserve"> a</w:t>
      </w:r>
      <w:r w:rsidR="00AE6268">
        <w:rPr>
          <w:rFonts w:eastAsiaTheme="minorHAnsi"/>
          <w:i/>
        </w:rPr>
        <w:t> </w:t>
      </w:r>
      <w:r w:rsidR="006B5F2B">
        <w:rPr>
          <w:rFonts w:eastAsiaTheme="minorHAnsi"/>
          <w:i/>
        </w:rPr>
        <w:t>aspectjrt</w:t>
      </w:r>
      <w:r w:rsidR="00AE6268" w:rsidRPr="008D1094">
        <w:rPr>
          <w:rFonts w:eastAsiaTheme="minorHAnsi"/>
        </w:rPr>
        <w:t>.</w:t>
      </w:r>
      <w:r w:rsidR="00077F41">
        <w:rPr>
          <w:rFonts w:eastAsiaTheme="minorHAnsi"/>
        </w:rPr>
        <w:t xml:space="preserve"> Modul </w:t>
      </w:r>
      <w:r w:rsidR="00077F41">
        <w:rPr>
          <w:rFonts w:eastAsiaTheme="minorHAnsi"/>
          <w:i/>
        </w:rPr>
        <w:t>fop</w:t>
      </w:r>
      <w:r w:rsidR="00077F41">
        <w:rPr>
          <w:rFonts w:eastAsiaTheme="minorHAnsi"/>
        </w:rPr>
        <w:t xml:space="preserve"> predstavuje </w:t>
      </w:r>
      <w:r w:rsidR="00B54565">
        <w:rPr>
          <w:rFonts w:eastAsiaTheme="minorHAnsi"/>
        </w:rPr>
        <w:t xml:space="preserve">programové </w:t>
      </w:r>
      <w:r w:rsidR="00077F41">
        <w:rPr>
          <w:rFonts w:eastAsiaTheme="minorHAnsi"/>
        </w:rPr>
        <w:t xml:space="preserve">rozšírenie </w:t>
      </w:r>
      <w:r w:rsidR="00B54565">
        <w:rPr>
          <w:rFonts w:eastAsiaTheme="minorHAnsi"/>
        </w:rPr>
        <w:t xml:space="preserve">o schopnosť dynamického generovania textov do FO súborov a ich následnej konverzie na súbory formátu </w:t>
      </w:r>
      <w:r w:rsidR="007B4267">
        <w:rPr>
          <w:rFonts w:eastAsiaTheme="minorHAnsi"/>
        </w:rPr>
        <w:t>PDF</w:t>
      </w:r>
      <w:r w:rsidR="002903E5">
        <w:rPr>
          <w:rFonts w:eastAsiaTheme="minorHAnsi"/>
        </w:rPr>
        <w:t xml:space="preserve"> a</w:t>
      </w:r>
      <w:r w:rsidR="00207FB8">
        <w:rPr>
          <w:rFonts w:eastAsiaTheme="minorHAnsi"/>
        </w:rPr>
        <w:t> </w:t>
      </w:r>
      <w:r w:rsidR="002903E5">
        <w:rPr>
          <w:rFonts w:eastAsiaTheme="minorHAnsi"/>
          <w:i/>
        </w:rPr>
        <w:t>aspectjrt</w:t>
      </w:r>
      <w:r w:rsidR="00207FB8">
        <w:rPr>
          <w:rFonts w:eastAsiaTheme="minorHAnsi"/>
        </w:rPr>
        <w:t xml:space="preserve"> umožňuje využívať AOP</w:t>
      </w:r>
      <w:r w:rsidR="00201AB5">
        <w:rPr>
          <w:rFonts w:eastAsiaTheme="minorHAnsi"/>
        </w:rPr>
        <w:t xml:space="preserve"> pri</w:t>
      </w:r>
      <w:r w:rsidR="00785414">
        <w:rPr>
          <w:rFonts w:eastAsiaTheme="minorHAnsi"/>
        </w:rPr>
        <w:t> </w:t>
      </w:r>
      <w:r w:rsidR="00201AB5">
        <w:rPr>
          <w:rFonts w:eastAsiaTheme="minorHAnsi"/>
        </w:rPr>
        <w:t>implementácii</w:t>
      </w:r>
      <w:r w:rsidR="00DB7A6D">
        <w:rPr>
          <w:rFonts w:eastAsiaTheme="minorHAnsi"/>
        </w:rPr>
        <w:t>.</w:t>
      </w:r>
    </w:p>
    <w:p w:rsidR="00220DB4" w:rsidRDefault="00220DB4" w:rsidP="003F3C00">
      <w:pPr>
        <w:pStyle w:val="NormalnytextDP"/>
        <w:rPr>
          <w:rFonts w:eastAsiaTheme="minorHAnsi"/>
        </w:rPr>
      </w:pPr>
    </w:p>
    <w:p w:rsidR="00502A20" w:rsidRDefault="003F3C00" w:rsidP="00502A20">
      <w:pPr>
        <w:pStyle w:val="NormalnytextDP"/>
        <w:keepNext/>
        <w:ind w:firstLine="0"/>
        <w:jc w:val="center"/>
      </w:pPr>
      <w:r>
        <w:rPr>
          <w:rFonts w:eastAsiaTheme="minorHAnsi"/>
          <w:noProof/>
          <w:lang w:eastAsia="sk-SK"/>
        </w:rPr>
        <w:drawing>
          <wp:inline distT="0" distB="0" distL="0" distR="0">
            <wp:extent cx="5399405" cy="1285089"/>
            <wp:effectExtent l="19050" t="0" r="0" b="0"/>
            <wp:docPr id="2378" name="Obrázok 2378" descr="C:\Users\PC\Desktop\models\communicatio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8" descr="C:\Users\PC\Desktop\models\communicationDiagram.png"/>
                    <pic:cNvPicPr>
                      <a:picLocks noChangeAspect="1" noChangeArrowheads="1"/>
                    </pic:cNvPicPr>
                  </pic:nvPicPr>
                  <pic:blipFill>
                    <a:blip r:embed="rId253" cstate="print"/>
                    <a:srcRect/>
                    <a:stretch>
                      <a:fillRect/>
                    </a:stretch>
                  </pic:blipFill>
                  <pic:spPr bwMode="auto">
                    <a:xfrm>
                      <a:off x="0" y="0"/>
                      <a:ext cx="5399405" cy="1285089"/>
                    </a:xfrm>
                    <a:prstGeom prst="rect">
                      <a:avLst/>
                    </a:prstGeom>
                    <a:noFill/>
                    <a:ln w="9525">
                      <a:noFill/>
                      <a:miter lim="800000"/>
                      <a:headEnd/>
                      <a:tailEnd/>
                    </a:ln>
                  </pic:spPr>
                </pic:pic>
              </a:graphicData>
            </a:graphic>
          </wp:inline>
        </w:drawing>
      </w:r>
    </w:p>
    <w:p w:rsidR="003F3C00" w:rsidRPr="00502A20" w:rsidRDefault="00502A20" w:rsidP="00502A20">
      <w:pPr>
        <w:pStyle w:val="Popis"/>
      </w:pPr>
      <w:bookmarkStart w:id="92" w:name="_Toc325665602"/>
      <w:r>
        <w:t xml:space="preserve">Obr. </w:t>
      </w:r>
      <w:r w:rsidR="00A31E12">
        <w:fldChar w:fldCharType="begin"/>
      </w:r>
      <w:r>
        <w:instrText xml:space="preserve"> SEQ Obr. \* ARABIC </w:instrText>
      </w:r>
      <w:r w:rsidR="00A31E12">
        <w:fldChar w:fldCharType="separate"/>
      </w:r>
      <w:r w:rsidR="00344799">
        <w:rPr>
          <w:noProof/>
        </w:rPr>
        <w:t>4</w:t>
      </w:r>
      <w:r w:rsidR="00A31E12">
        <w:fldChar w:fldCharType="end"/>
      </w:r>
      <w:r w:rsidR="000A4E59">
        <w:tab/>
      </w:r>
      <w:r>
        <w:t>Diagram reprezentujúci komunikáciu medzi systémom</w:t>
      </w:r>
      <w:r w:rsidR="005D4AAF">
        <w:br/>
      </w:r>
      <w:r>
        <w:t>Linear Sy</w:t>
      </w:r>
      <w:r w:rsidR="008921C3">
        <w:t>stems Solver a FOP technológio</w:t>
      </w:r>
      <w:r>
        <w:t>u</w:t>
      </w:r>
      <w:bookmarkEnd w:id="92"/>
    </w:p>
    <w:p w:rsidR="00185FF3" w:rsidRDefault="007D7650" w:rsidP="0032432C">
      <w:pPr>
        <w:spacing w:before="0" w:line="240" w:lineRule="auto"/>
        <w:ind w:firstLine="567"/>
        <w:jc w:val="left"/>
        <w:rPr>
          <w:rFonts w:eastAsiaTheme="minorHAnsi"/>
        </w:rPr>
      </w:pPr>
      <w:r>
        <w:rPr>
          <w:rFonts w:eastAsiaTheme="minorHAnsi"/>
        </w:rPr>
        <w:br w:type="page"/>
      </w:r>
      <w:r w:rsidR="00185FF3">
        <w:rPr>
          <w:rFonts w:eastAsiaTheme="minorHAnsi"/>
        </w:rPr>
        <w:lastRenderedPageBreak/>
        <w:t xml:space="preserve"> </w:t>
      </w:r>
      <w:r w:rsidR="006F5CE4">
        <w:rPr>
          <w:rFonts w:eastAsiaTheme="minorHAnsi"/>
        </w:rPr>
        <w:t>S</w:t>
      </w:r>
      <w:r w:rsidR="00185FF3">
        <w:rPr>
          <w:rFonts w:eastAsiaTheme="minorHAnsi"/>
        </w:rPr>
        <w:t>ekvenčný diag</w:t>
      </w:r>
      <w:r w:rsidR="006F5CE4">
        <w:rPr>
          <w:rFonts w:eastAsiaTheme="minorHAnsi"/>
        </w:rPr>
        <w:t>ram (</w:t>
      </w:r>
      <w:r w:rsidR="00A31E12">
        <w:rPr>
          <w:rFonts w:eastAsiaTheme="minorHAnsi"/>
        </w:rPr>
        <w:fldChar w:fldCharType="begin"/>
      </w:r>
      <w:r w:rsidR="00262C77">
        <w:rPr>
          <w:rFonts w:eastAsiaTheme="minorHAnsi"/>
        </w:rPr>
        <w:instrText xml:space="preserve"> REF  _Ref325356461 \h </w:instrText>
      </w:r>
      <w:r w:rsidR="00A31E12">
        <w:rPr>
          <w:rFonts w:eastAsiaTheme="minorHAnsi"/>
        </w:rPr>
      </w:r>
      <w:r w:rsidR="00A31E12">
        <w:rPr>
          <w:rFonts w:eastAsiaTheme="minorHAnsi"/>
        </w:rPr>
        <w:fldChar w:fldCharType="separate"/>
      </w:r>
      <w:r w:rsidR="00344799">
        <w:t xml:space="preserve">Obr. </w:t>
      </w:r>
      <w:r w:rsidR="00344799">
        <w:rPr>
          <w:noProof/>
        </w:rPr>
        <w:t>5</w:t>
      </w:r>
      <w:r w:rsidR="00A31E12">
        <w:rPr>
          <w:rFonts w:eastAsiaTheme="minorHAnsi"/>
        </w:rPr>
        <w:fldChar w:fldCharType="end"/>
      </w:r>
      <w:r w:rsidR="006F5CE4">
        <w:rPr>
          <w:rFonts w:eastAsiaTheme="minorHAnsi"/>
        </w:rPr>
        <w:t xml:space="preserve">) zobrazuje sčasti </w:t>
      </w:r>
      <w:r w:rsidR="001707A0">
        <w:rPr>
          <w:rFonts w:eastAsiaTheme="minorHAnsi"/>
        </w:rPr>
        <w:t>p</w:t>
      </w:r>
      <w:r w:rsidR="006F5CE4">
        <w:rPr>
          <w:rFonts w:eastAsiaTheme="minorHAnsi"/>
        </w:rPr>
        <w:t>ostupnosť vykonávania akcií navrhovaného programu</w:t>
      </w:r>
      <w:r w:rsidR="00185FF3">
        <w:rPr>
          <w:rFonts w:eastAsiaTheme="minorHAnsi"/>
        </w:rPr>
        <w:t>.</w:t>
      </w:r>
    </w:p>
    <w:p w:rsidR="00185FF3" w:rsidRDefault="008A7F72" w:rsidP="00185FF3">
      <w:pPr>
        <w:pStyle w:val="NormalnytextDP"/>
        <w:keepNext/>
        <w:ind w:firstLine="0"/>
        <w:jc w:val="center"/>
      </w:pPr>
      <w:r>
        <w:rPr>
          <w:noProof/>
          <w:lang w:eastAsia="sk-SK"/>
        </w:rPr>
        <w:drawing>
          <wp:inline distT="0" distB="0" distL="0" distR="0">
            <wp:extent cx="5399405" cy="7445827"/>
            <wp:effectExtent l="19050" t="0" r="0" b="0"/>
            <wp:docPr id="3388" name="Obrázok 3388" descr="C:\Users\PC\Desktop\models\Sequence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8" descr="C:\Users\PC\Desktop\models\SequenceDiagram3.png"/>
                    <pic:cNvPicPr>
                      <a:picLocks noChangeAspect="1" noChangeArrowheads="1"/>
                    </pic:cNvPicPr>
                  </pic:nvPicPr>
                  <pic:blipFill>
                    <a:blip r:embed="rId254" cstate="print"/>
                    <a:srcRect/>
                    <a:stretch>
                      <a:fillRect/>
                    </a:stretch>
                  </pic:blipFill>
                  <pic:spPr bwMode="auto">
                    <a:xfrm rot="10800000">
                      <a:off x="0" y="0"/>
                      <a:ext cx="5399405" cy="7445827"/>
                    </a:xfrm>
                    <a:prstGeom prst="rect">
                      <a:avLst/>
                    </a:prstGeom>
                    <a:noFill/>
                    <a:ln w="9525">
                      <a:noFill/>
                      <a:miter lim="800000"/>
                      <a:headEnd/>
                      <a:tailEnd/>
                    </a:ln>
                  </pic:spPr>
                </pic:pic>
              </a:graphicData>
            </a:graphic>
          </wp:inline>
        </w:drawing>
      </w:r>
    </w:p>
    <w:p w:rsidR="00185FF3" w:rsidRPr="00984E9F" w:rsidRDefault="00185FF3" w:rsidP="00185FF3">
      <w:pPr>
        <w:pStyle w:val="Popis"/>
        <w:rPr>
          <w:rFonts w:eastAsiaTheme="minorHAnsi"/>
        </w:rPr>
      </w:pPr>
      <w:bookmarkStart w:id="93" w:name="_Ref325356461"/>
      <w:bookmarkStart w:id="94" w:name="_Ref325356456"/>
      <w:bookmarkStart w:id="95" w:name="_Toc325665603"/>
      <w:r>
        <w:t xml:space="preserve">Obr. </w:t>
      </w:r>
      <w:r w:rsidR="00A31E12">
        <w:fldChar w:fldCharType="begin"/>
      </w:r>
      <w:r>
        <w:instrText xml:space="preserve"> SEQ Obr. \* ARABIC </w:instrText>
      </w:r>
      <w:r w:rsidR="00A31E12">
        <w:fldChar w:fldCharType="separate"/>
      </w:r>
      <w:r w:rsidR="00344799">
        <w:rPr>
          <w:noProof/>
        </w:rPr>
        <w:t>5</w:t>
      </w:r>
      <w:r w:rsidR="00A31E12">
        <w:fldChar w:fldCharType="end"/>
      </w:r>
      <w:bookmarkEnd w:id="93"/>
      <w:r>
        <w:tab/>
        <w:t>Sekvenčný diagram programu Linear Systems Solver</w:t>
      </w:r>
      <w:bookmarkEnd w:id="94"/>
      <w:bookmarkEnd w:id="95"/>
    </w:p>
    <w:p w:rsidR="00191DDE" w:rsidRDefault="00C26248" w:rsidP="009B7DF3">
      <w:pPr>
        <w:pStyle w:val="NadpisKapitolyII"/>
        <w:rPr>
          <w:rFonts w:eastAsiaTheme="minorHAnsi"/>
        </w:rPr>
      </w:pPr>
      <w:bookmarkStart w:id="96" w:name="_Toc325024100"/>
      <w:bookmarkStart w:id="97" w:name="_Toc325667161"/>
      <w:r w:rsidRPr="00C26248">
        <w:rPr>
          <w:rFonts w:eastAsiaTheme="minorHAnsi"/>
        </w:rPr>
        <w:lastRenderedPageBreak/>
        <w:t>Experimentálne overenie činnosti programu</w:t>
      </w:r>
      <w:bookmarkEnd w:id="96"/>
      <w:bookmarkEnd w:id="97"/>
    </w:p>
    <w:p w:rsidR="007E1765" w:rsidRDefault="007E1765" w:rsidP="009B7DF3">
      <w:pPr>
        <w:pStyle w:val="PodNadpisKapitolyII"/>
        <w:rPr>
          <w:rFonts w:eastAsiaTheme="minorHAnsi"/>
        </w:rPr>
      </w:pPr>
      <w:bookmarkStart w:id="98" w:name="_Toc325024101"/>
      <w:bookmarkStart w:id="99" w:name="_Toc325667162"/>
      <w:r>
        <w:rPr>
          <w:rFonts w:eastAsiaTheme="minorHAnsi"/>
        </w:rPr>
        <w:t>Vstupy</w:t>
      </w:r>
      <w:bookmarkEnd w:id="98"/>
      <w:bookmarkEnd w:id="99"/>
    </w:p>
    <w:p w:rsidR="00A23D66" w:rsidRDefault="00A23D66" w:rsidP="009B7DF3">
      <w:pPr>
        <w:pStyle w:val="PodNadpis3urovenII"/>
        <w:rPr>
          <w:rFonts w:eastAsiaTheme="minorHAnsi"/>
        </w:rPr>
      </w:pPr>
      <w:bookmarkStart w:id="100" w:name="_Toc325024102"/>
      <w:bookmarkStart w:id="101" w:name="_Toc325667163"/>
      <w:r>
        <w:rPr>
          <w:rFonts w:eastAsiaTheme="minorHAnsi"/>
        </w:rPr>
        <w:t>Vstupy pre generátor matíc</w:t>
      </w:r>
      <w:bookmarkEnd w:id="100"/>
      <w:bookmarkEnd w:id="101"/>
    </w:p>
    <w:p w:rsidR="002E7662" w:rsidRDefault="00804944" w:rsidP="00946390">
      <w:pPr>
        <w:pStyle w:val="NormalnytextDP"/>
        <w:ind w:firstLine="567"/>
        <w:rPr>
          <w:rFonts w:eastAsiaTheme="minorHAnsi"/>
        </w:rPr>
      </w:pPr>
      <w:r w:rsidRPr="00804944">
        <w:rPr>
          <w:rFonts w:eastAsiaTheme="minorHAnsi"/>
        </w:rPr>
        <w:t>Vstupom pre generátor matíc sú požiadavky používateľa na požadovanú maticu, ktoré zadáva priamo do aplikačného okna.</w:t>
      </w:r>
    </w:p>
    <w:p w:rsidR="00D10762" w:rsidRDefault="00A31E12" w:rsidP="00D10762">
      <w:pPr>
        <w:pStyle w:val="NormalnytextDP"/>
        <w:keepNext/>
        <w:ind w:firstLine="0"/>
        <w:jc w:val="center"/>
      </w:pPr>
      <w:r w:rsidRPr="00A31E12">
        <w:rPr>
          <w:rFonts w:eastAsiaTheme="minorHAnsi"/>
          <w:noProof/>
          <w:lang w:eastAsia="sk-SK"/>
        </w:rPr>
        <w:pict>
          <v:shapetype id="_x0000_t202" coordsize="21600,21600" o:spt="202" path="m,l,21600r21600,l21600,xe">
            <v:stroke joinstyle="miter"/>
            <v:path gradientshapeok="t" o:connecttype="rect"/>
          </v:shapetype>
          <v:shape id="_x0000_s1159" type="#_x0000_t202" style="position:absolute;left:0;text-align:left;margin-left:194.2pt;margin-top:.2pt;width:171.65pt;height:21.15pt;z-index:251618816;mso-width-relative:margin;mso-height-relative:margin" filled="f" stroked="f" strokecolor="white [3212]">
            <v:textbox style="mso-next-textbox:#_x0000_s1159">
              <w:txbxContent>
                <w:p w:rsidR="00103347" w:rsidRPr="00B41DDA" w:rsidRDefault="00103347" w:rsidP="00223A9A">
                  <w:pPr>
                    <w:jc w:val="left"/>
                    <w:rPr>
                      <w:i/>
                      <w:sz w:val="20"/>
                      <w:szCs w:val="20"/>
                    </w:rPr>
                  </w:pPr>
                  <w:r w:rsidRPr="00B41DDA">
                    <w:rPr>
                      <w:i/>
                      <w:sz w:val="20"/>
                      <w:szCs w:val="20"/>
                    </w:rPr>
                    <w:t xml:space="preserve">Zobraziť aj neznáme </w:t>
                  </w:r>
                </w:p>
              </w:txbxContent>
            </v:textbox>
          </v:shape>
        </w:pict>
      </w:r>
      <w:r w:rsidRPr="00A31E12">
        <w:rPr>
          <w:rFonts w:eastAsiaTheme="minorHAnsi"/>
          <w:noProof/>
          <w:lang w:eastAsia="sk-SK"/>
        </w:rPr>
        <w:pict>
          <v:shape id="_x0000_s1169" type="#_x0000_t202" style="position:absolute;left:0;text-align:left;margin-left:354.5pt;margin-top:208.9pt;width:54.75pt;height:21.15pt;z-index:251629056;mso-width-relative:margin;mso-height-relative:margin" filled="f" stroked="f" strokecolor="white [3212]">
            <v:textbox style="mso-next-textbox:#_x0000_s1169">
              <w:txbxContent>
                <w:p w:rsidR="00103347" w:rsidRPr="003254C2" w:rsidRDefault="00103347" w:rsidP="008559D2">
                  <w:pPr>
                    <w:rPr>
                      <w:i/>
                      <w:sz w:val="20"/>
                      <w:szCs w:val="20"/>
                    </w:rPr>
                  </w:pPr>
                  <w:r>
                    <w:rPr>
                      <w:i/>
                      <w:sz w:val="20"/>
                      <w:szCs w:val="20"/>
                    </w:rPr>
                    <w:t>Návrat</w:t>
                  </w:r>
                  <w:r w:rsidRPr="003254C2">
                    <w:rPr>
                      <w:i/>
                      <w:sz w:val="20"/>
                      <w:szCs w:val="20"/>
                    </w:rPr>
                    <w:t xml:space="preserve"> </w:t>
                  </w:r>
                </w:p>
              </w:txbxContent>
            </v:textbox>
          </v:shape>
        </w:pict>
      </w:r>
      <w:r w:rsidRPr="00A31E12">
        <w:rPr>
          <w:rFonts w:eastAsiaTheme="minorHAnsi"/>
          <w:noProof/>
          <w:lang w:eastAsia="sk-SK"/>
        </w:rPr>
        <w:pict>
          <v:shapetype id="_x0000_t32" coordsize="21600,21600" o:spt="32" o:oned="t" path="m,l21600,21600e" filled="f">
            <v:path arrowok="t" fillok="f" o:connecttype="none"/>
            <o:lock v:ext="edit" shapetype="t"/>
          </v:shapetype>
          <v:shape id="_x0000_s1168" type="#_x0000_t32" style="position:absolute;left:0;text-align:left;margin-left:381pt;margin-top:226.55pt;width:17.4pt;height:47.4pt;flip:x y;z-index:251628032" o:connectortype="straight" strokecolor="red">
            <v:stroke endarrow="block"/>
          </v:shape>
        </w:pict>
      </w:r>
      <w:r w:rsidRPr="00A31E12">
        <w:rPr>
          <w:rFonts w:eastAsiaTheme="minorHAnsi"/>
          <w:noProof/>
          <w:lang w:eastAsia="sk-SK"/>
        </w:rPr>
        <w:pict>
          <v:shape id="_x0000_s1167" type="#_x0000_t202" style="position:absolute;left:0;text-align:left;margin-left:151.25pt;margin-top:252.4pt;width:119.55pt;height:24.45pt;z-index:251627008;mso-width-relative:margin;mso-height-relative:margin" filled="f" stroked="f" strokecolor="white [3212]">
            <v:textbox style="mso-next-textbox:#_x0000_s1167">
              <w:txbxContent>
                <w:p w:rsidR="00103347" w:rsidRPr="005346E4" w:rsidRDefault="00103347" w:rsidP="005346E4">
                  <w:pPr>
                    <w:ind w:left="1276" w:hanging="1276"/>
                    <w:rPr>
                      <w:i/>
                      <w:sz w:val="20"/>
                      <w:szCs w:val="20"/>
                    </w:rPr>
                  </w:pPr>
                  <w:r w:rsidRPr="005346E4">
                    <w:rPr>
                      <w:i/>
                      <w:sz w:val="20"/>
                      <w:szCs w:val="20"/>
                    </w:rPr>
                    <w:t>Spustiť generovanie</w:t>
                  </w:r>
                </w:p>
              </w:txbxContent>
            </v:textbox>
          </v:shape>
        </w:pict>
      </w:r>
      <w:r w:rsidRPr="00A31E12">
        <w:rPr>
          <w:rFonts w:eastAsiaTheme="minorHAnsi"/>
          <w:noProof/>
          <w:lang w:eastAsia="sk-SK"/>
        </w:rPr>
        <w:pict>
          <v:shape id="_x0000_s1166" type="#_x0000_t202" style="position:absolute;left:0;text-align:left;margin-left:215.6pt;margin-top:226.55pt;width:188.7pt;height:21.15pt;z-index:251625984;mso-width-relative:margin;mso-height-relative:margin" filled="f" stroked="f" strokecolor="white [3212]">
            <v:textbox style="mso-next-textbox:#_x0000_s1166">
              <w:txbxContent>
                <w:p w:rsidR="00103347" w:rsidRPr="00BC120A" w:rsidRDefault="00103347" w:rsidP="00BC120A">
                  <w:pPr>
                    <w:rPr>
                      <w:i/>
                      <w:sz w:val="20"/>
                      <w:szCs w:val="20"/>
                    </w:rPr>
                  </w:pPr>
                  <w:r>
                    <w:rPr>
                      <w:i/>
                      <w:sz w:val="20"/>
                      <w:szCs w:val="20"/>
                    </w:rPr>
                    <w:t>P</w:t>
                  </w:r>
                  <w:r w:rsidRPr="00BC120A">
                    <w:rPr>
                      <w:i/>
                      <w:sz w:val="20"/>
                      <w:szCs w:val="20"/>
                    </w:rPr>
                    <w:t>oužiť čísla v rozsahu od ... do ...</w:t>
                  </w:r>
                </w:p>
              </w:txbxContent>
            </v:textbox>
          </v:shape>
        </w:pict>
      </w:r>
      <w:r w:rsidRPr="00A31E12">
        <w:rPr>
          <w:rFonts w:eastAsiaTheme="minorHAnsi"/>
          <w:noProof/>
          <w:lang w:eastAsia="sk-SK"/>
        </w:rPr>
        <w:pict>
          <v:shape id="_x0000_s1145" type="#_x0000_t32" style="position:absolute;left:0;text-align:left;margin-left:63.75pt;margin-top:214.3pt;width:92.4pt;height:.05pt;z-index:251601408" o:connectortype="straight" strokecolor="red">
            <v:stroke endarrow="block"/>
          </v:shape>
        </w:pict>
      </w:r>
      <w:r w:rsidRPr="00A31E12">
        <w:rPr>
          <w:rFonts w:eastAsiaTheme="minorHAnsi"/>
          <w:noProof/>
          <w:lang w:eastAsia="sk-SK"/>
        </w:rPr>
        <w:pict>
          <v:shape id="_x0000_s1158" type="#_x0000_t32" style="position:absolute;left:0;text-align:left;margin-left:55.65pt;margin-top:267pt;width:100.5pt;height:13.55pt;flip:y;z-index:251617792" o:connectortype="straight" strokecolor="red">
            <v:stroke endarrow="block"/>
          </v:shape>
        </w:pict>
      </w:r>
      <w:r w:rsidRPr="00A31E12">
        <w:rPr>
          <w:rFonts w:eastAsiaTheme="minorHAnsi"/>
          <w:noProof/>
          <w:lang w:eastAsia="sk-SK"/>
        </w:rPr>
        <w:pict>
          <v:shape id="_x0000_s1148" type="#_x0000_t32" style="position:absolute;left:0;text-align:left;margin-left:108.55pt;margin-top:240.75pt;width:110.55pt;height:13.55pt;flip:y;z-index:251607552" o:connectortype="straight" strokecolor="red">
            <v:stroke endarrow="block"/>
          </v:shape>
        </w:pict>
      </w:r>
      <w:r w:rsidRPr="00A31E12">
        <w:rPr>
          <w:rFonts w:eastAsiaTheme="minorHAnsi"/>
          <w:noProof/>
          <w:lang w:eastAsia="sk-SK"/>
        </w:rPr>
        <w:pict>
          <v:shape id="_x0000_s1147" type="#_x0000_t32" style="position:absolute;left:0;text-align:left;margin-left:108.55pt;margin-top:237.35pt;width:110.55pt;height:0;z-index:251606528" o:connectortype="straight" strokecolor="red">
            <v:stroke endarrow="block"/>
          </v:shape>
        </w:pict>
      </w:r>
      <w:r w:rsidRPr="00A31E12">
        <w:rPr>
          <w:rFonts w:eastAsiaTheme="minorHAnsi"/>
          <w:noProof/>
          <w:lang w:eastAsia="sk-SK"/>
        </w:rPr>
        <w:pict>
          <v:shape id="_x0000_s1165" type="#_x0000_t202" style="position:absolute;left:0;text-align:left;margin-left:154.25pt;margin-top:201.45pt;width:169.25pt;height:23.1pt;z-index:251624960;mso-width-percent:400;mso-width-percent:400;mso-width-relative:margin;mso-height-relative:margin" filled="f" strokecolor="white [3212]">
            <v:textbox style="mso-next-textbox:#_x0000_s1165">
              <w:txbxContent>
                <w:p w:rsidR="00103347" w:rsidRPr="003254C2" w:rsidRDefault="00103347" w:rsidP="003254C2">
                  <w:pPr>
                    <w:rPr>
                      <w:i/>
                      <w:sz w:val="20"/>
                      <w:szCs w:val="20"/>
                    </w:rPr>
                  </w:pPr>
                  <w:r>
                    <w:rPr>
                      <w:i/>
                      <w:sz w:val="20"/>
                      <w:szCs w:val="20"/>
                    </w:rPr>
                    <w:t>C</w:t>
                  </w:r>
                  <w:r w:rsidRPr="003254C2">
                    <w:rPr>
                      <w:i/>
                      <w:sz w:val="20"/>
                      <w:szCs w:val="20"/>
                    </w:rPr>
                    <w:t>elé alebo desatinné čísla</w:t>
                  </w:r>
                </w:p>
              </w:txbxContent>
            </v:textbox>
          </v:shape>
        </w:pict>
      </w:r>
      <w:r w:rsidRPr="00A31E12">
        <w:rPr>
          <w:rFonts w:eastAsiaTheme="minorHAnsi"/>
          <w:noProof/>
          <w:lang w:eastAsia="sk-SK"/>
        </w:rPr>
        <w:pict>
          <v:shape id="_x0000_s1164" type="#_x0000_t202" style="position:absolute;left:0;text-align:left;margin-left:251.65pt;margin-top:182.75pt;width:169.25pt;height:21.15pt;z-index:251623936;mso-width-percent:400;mso-width-percent:400;mso-width-relative:margin;mso-height-relative:margin" filled="f" strokecolor="white [3212]">
            <v:textbox style="mso-next-textbox:#_x0000_s1164">
              <w:txbxContent>
                <w:p w:rsidR="00103347" w:rsidRPr="003254C2" w:rsidRDefault="00103347" w:rsidP="003254C2">
                  <w:pPr>
                    <w:rPr>
                      <w:i/>
                      <w:sz w:val="20"/>
                      <w:szCs w:val="20"/>
                    </w:rPr>
                  </w:pPr>
                  <w:r>
                    <w:rPr>
                      <w:i/>
                      <w:sz w:val="20"/>
                      <w:szCs w:val="20"/>
                    </w:rPr>
                    <w:t>P</w:t>
                  </w:r>
                  <w:r w:rsidRPr="003254C2">
                    <w:rPr>
                      <w:i/>
                      <w:sz w:val="20"/>
                      <w:szCs w:val="20"/>
                    </w:rPr>
                    <w:t xml:space="preserve">očet použitých desatinných miest </w:t>
                  </w:r>
                </w:p>
              </w:txbxContent>
            </v:textbox>
          </v:shape>
        </w:pict>
      </w:r>
      <w:r w:rsidRPr="00A31E12">
        <w:rPr>
          <w:rFonts w:eastAsiaTheme="minorHAnsi"/>
          <w:noProof/>
          <w:lang w:eastAsia="sk-SK"/>
        </w:rPr>
        <w:pict>
          <v:shape id="_x0000_s1146" type="#_x0000_t32" style="position:absolute;left:0;text-align:left;margin-left:88.95pt;margin-top:196.65pt;width:163.65pt;height:0;z-index:251605504" o:connectortype="straight" strokecolor="red">
            <v:stroke endarrow="block"/>
          </v:shape>
        </w:pict>
      </w:r>
      <w:r w:rsidRPr="00A31E12">
        <w:rPr>
          <w:rFonts w:eastAsiaTheme="minorHAnsi"/>
          <w:noProof/>
          <w:lang w:eastAsia="sk-SK"/>
        </w:rPr>
        <w:pict>
          <v:shape id="_x0000_s1163" type="#_x0000_t202" style="position:absolute;left:0;text-align:left;margin-left:179.85pt;margin-top:171.15pt;width:106.4pt;height:21.15pt;z-index:251622912;mso-width-relative:margin;mso-height-relative:margin" filled="f" stroked="f" strokecolor="white [3212]">
            <v:textbox style="mso-next-textbox:#_x0000_s1163">
              <w:txbxContent>
                <w:p w:rsidR="00103347" w:rsidRPr="003254C2" w:rsidRDefault="00103347" w:rsidP="003254C2">
                  <w:pPr>
                    <w:rPr>
                      <w:i/>
                      <w:sz w:val="20"/>
                      <w:szCs w:val="20"/>
                    </w:rPr>
                  </w:pPr>
                  <w:r w:rsidRPr="003254C2">
                    <w:rPr>
                      <w:i/>
                      <w:sz w:val="20"/>
                      <w:szCs w:val="20"/>
                    </w:rPr>
                    <w:t xml:space="preserve">Počet neznámych </w:t>
                  </w:r>
                </w:p>
              </w:txbxContent>
            </v:textbox>
          </v:shape>
        </w:pict>
      </w:r>
      <w:r w:rsidRPr="00A31E12">
        <w:rPr>
          <w:rFonts w:eastAsiaTheme="minorHAnsi"/>
          <w:noProof/>
          <w:lang w:eastAsia="sk-SK"/>
        </w:rPr>
        <w:pict>
          <v:shape id="_x0000_s1149" type="#_x0000_t32" style="position:absolute;left:0;text-align:left;margin-left:88.95pt;margin-top:182.45pt;width:94.25pt;height:0;z-index:251608576" o:connectortype="straight" strokecolor="red">
            <v:stroke endarrow="block"/>
          </v:shape>
        </w:pict>
      </w:r>
      <w:r w:rsidRPr="00A31E12">
        <w:rPr>
          <w:rFonts w:eastAsiaTheme="minorHAnsi"/>
          <w:noProof/>
          <w:lang w:eastAsia="sk-SK"/>
        </w:rPr>
        <w:pict>
          <v:shape id="_x0000_s1151" type="#_x0000_t32" style="position:absolute;left:0;text-align:left;margin-left:13pt;margin-top:83.25pt;width:4.75pt;height:44.95pt;z-index:251610624" o:connectortype="straight" strokecolor="red">
            <v:stroke endarrow="block"/>
          </v:shape>
        </w:pict>
      </w:r>
      <w:r w:rsidRPr="00A31E12">
        <w:rPr>
          <w:rFonts w:eastAsiaTheme="minorHAnsi"/>
          <w:noProof/>
          <w:lang w:eastAsia="sk-SK"/>
        </w:rPr>
        <w:pict>
          <v:shape id="_x0000_s1150" type="#_x0000_t32" style="position:absolute;left:0;text-align:left;margin-left:13pt;margin-top:69.85pt;width:27.15pt;height:46.2pt;z-index:251609600" o:connectortype="straight" strokecolor="red">
            <v:stroke endarrow="block"/>
          </v:shape>
        </w:pict>
      </w:r>
      <w:r w:rsidRPr="00A31E12">
        <w:rPr>
          <w:rFonts w:eastAsiaTheme="minorHAnsi"/>
          <w:noProof/>
          <w:lang w:eastAsia="sk-SK"/>
        </w:rPr>
        <w:pict>
          <v:shape id="_x0000_s1162" type="#_x0000_t202" style="position:absolute;left:0;text-align:left;margin-left:352.45pt;margin-top:129.15pt;width:74.5pt;height:21.15pt;z-index:251621888;mso-width-relative:margin;mso-height-relative:margin" filled="f" stroked="f" strokecolor="white [3212]">
            <v:textbox style="mso-next-textbox:#_x0000_s1162">
              <w:txbxContent>
                <w:p w:rsidR="00103347" w:rsidRPr="00031F3A" w:rsidRDefault="00103347" w:rsidP="003254C2">
                  <w:pPr>
                    <w:jc w:val="left"/>
                    <w:rPr>
                      <w:i/>
                      <w:sz w:val="20"/>
                      <w:szCs w:val="20"/>
                    </w:rPr>
                  </w:pPr>
                  <w:r>
                    <w:rPr>
                      <w:i/>
                      <w:sz w:val="20"/>
                      <w:szCs w:val="20"/>
                    </w:rPr>
                    <w:t>Z</w:t>
                  </w:r>
                  <w:r w:rsidRPr="00031F3A">
                    <w:rPr>
                      <w:i/>
                      <w:sz w:val="20"/>
                      <w:szCs w:val="20"/>
                    </w:rPr>
                    <w:t xml:space="preserve">mazať cestu </w:t>
                  </w:r>
                </w:p>
              </w:txbxContent>
            </v:textbox>
          </v:shape>
        </w:pict>
      </w:r>
      <w:r w:rsidRPr="00A31E12">
        <w:rPr>
          <w:rFonts w:eastAsiaTheme="minorHAnsi"/>
          <w:noProof/>
          <w:lang w:eastAsia="sk-SK"/>
        </w:rPr>
        <w:pict>
          <v:shape id="_x0000_s1156" type="#_x0000_t32" style="position:absolute;left:0;text-align:left;margin-left:355.25pt;margin-top:44.05pt;width:25.75pt;height:53.25pt;flip:x y;z-index:251615744" o:connectortype="straight" strokecolor="red">
            <v:stroke endarrow="block"/>
          </v:shape>
        </w:pict>
      </w:r>
      <w:r w:rsidRPr="00A31E12">
        <w:rPr>
          <w:rFonts w:eastAsiaTheme="minorHAnsi"/>
          <w:noProof/>
          <w:lang w:eastAsia="sk-SK"/>
        </w:rPr>
        <w:pict>
          <v:shape id="_x0000_s1157" type="#_x0000_t32" style="position:absolute;left:0;text-align:left;margin-left:405.8pt;margin-top:40.55pt;width:4.05pt;height:94.3pt;flip:y;z-index:251616768" o:connectortype="straight" strokecolor="red">
            <v:stroke endarrow="block"/>
          </v:shape>
        </w:pict>
      </w:r>
      <w:r w:rsidRPr="00A31E12">
        <w:rPr>
          <w:rFonts w:eastAsiaTheme="minorHAnsi"/>
          <w:noProof/>
          <w:lang w:eastAsia="sk-SK"/>
        </w:rPr>
        <w:pict>
          <v:shape id="_x0000_s1155" type="#_x0000_t32" style="position:absolute;left:0;text-align:left;margin-left:308.3pt;margin-top:39.15pt;width:12.25pt;height:41.65pt;flip:x y;z-index:251614720" o:connectortype="straight" strokecolor="red">
            <v:stroke endarrow="block"/>
          </v:shape>
        </w:pict>
      </w:r>
      <w:r w:rsidRPr="00A31E12">
        <w:rPr>
          <w:rFonts w:eastAsiaTheme="minorHAnsi"/>
          <w:noProof/>
          <w:lang w:eastAsia="sk-SK"/>
        </w:rPr>
        <w:pict>
          <v:shape id="_x0000_s1161" type="#_x0000_t202" style="position:absolute;left:0;text-align:left;margin-left:116.25pt;margin-top:74.7pt;width:282.15pt;height:44.85pt;z-index:251620864;mso-width-relative:margin;mso-height-relative:margin" filled="f" stroked="f" strokecolor="white [3212]">
            <v:textbox style="mso-next-textbox:#_x0000_s1161">
              <w:txbxContent>
                <w:p w:rsidR="00103347" w:rsidRPr="004F00CD" w:rsidRDefault="00103347" w:rsidP="004D7DE0">
                  <w:pPr>
                    <w:ind w:left="2127" w:hanging="2127"/>
                    <w:jc w:val="left"/>
                    <w:rPr>
                      <w:i/>
                      <w:sz w:val="20"/>
                      <w:szCs w:val="20"/>
                    </w:rPr>
                  </w:pPr>
                  <w:r>
                    <w:rPr>
                      <w:i/>
                      <w:sz w:val="20"/>
                      <w:szCs w:val="20"/>
                    </w:rPr>
                    <w:t>U</w:t>
                  </w:r>
                  <w:r w:rsidRPr="004F00CD">
                    <w:rPr>
                      <w:i/>
                      <w:sz w:val="20"/>
                      <w:szCs w:val="20"/>
                    </w:rPr>
                    <w:t>ložiť do súboru, ku ktorému cesta</w:t>
                  </w:r>
                  <w:r>
                    <w:rPr>
                      <w:i/>
                      <w:sz w:val="20"/>
                      <w:szCs w:val="20"/>
                    </w:rPr>
                    <w:t xml:space="preserve"> je zadaná  </w:t>
                  </w:r>
                  <w:r w:rsidRPr="004F00CD">
                    <w:rPr>
                      <w:i/>
                      <w:sz w:val="20"/>
                      <w:szCs w:val="20"/>
                    </w:rPr>
                    <w:t>priamo</w:t>
                  </w:r>
                  <w:r>
                    <w:rPr>
                      <w:i/>
                      <w:sz w:val="20"/>
                      <w:szCs w:val="20"/>
                    </w:rPr>
                    <w:t xml:space="preserve"> </w:t>
                  </w:r>
                  <w:r w:rsidRPr="004F00CD">
                    <w:rPr>
                      <w:i/>
                      <w:sz w:val="20"/>
                      <w:szCs w:val="20"/>
                    </w:rPr>
                    <w:t>alebo prostredníctvom prieskumníka súborov</w:t>
                  </w:r>
                </w:p>
              </w:txbxContent>
            </v:textbox>
          </v:shape>
        </w:pict>
      </w:r>
      <w:r w:rsidRPr="00A31E12">
        <w:rPr>
          <w:rFonts w:eastAsiaTheme="minorHAnsi"/>
          <w:noProof/>
          <w:lang w:eastAsia="sk-SK"/>
        </w:rPr>
        <w:pict>
          <v:shape id="_x0000_s1160" type="#_x0000_t202" style="position:absolute;left:0;text-align:left;margin-left:191.05pt;margin-top:49.6pt;width:129.5pt;height:21.15pt;z-index:251619840;mso-width-relative:margin;mso-height-relative:margin" filled="f" stroked="f" strokecolor="white [3212]">
            <v:textbox style="mso-next-textbox:#_x0000_s1160">
              <w:txbxContent>
                <w:p w:rsidR="00103347" w:rsidRPr="00B41DDA" w:rsidRDefault="00103347" w:rsidP="00223A9A">
                  <w:pPr>
                    <w:jc w:val="left"/>
                    <w:rPr>
                      <w:i/>
                      <w:sz w:val="20"/>
                      <w:szCs w:val="20"/>
                    </w:rPr>
                  </w:pPr>
                  <w:r w:rsidRPr="00B41DDA">
                    <w:rPr>
                      <w:i/>
                      <w:sz w:val="20"/>
                      <w:szCs w:val="20"/>
                    </w:rPr>
                    <w:t xml:space="preserve">Zobraziť v tomto okne </w:t>
                  </w:r>
                </w:p>
              </w:txbxContent>
            </v:textbox>
          </v:shape>
        </w:pict>
      </w:r>
      <w:r w:rsidRPr="00A31E12">
        <w:rPr>
          <w:rFonts w:eastAsiaTheme="minorHAnsi"/>
          <w:noProof/>
          <w:lang w:eastAsia="sk-SK"/>
        </w:rPr>
        <w:pict>
          <v:shape id="_x0000_s1154" type="#_x0000_t32" style="position:absolute;left:0;text-align:left;margin-left:68.35pt;margin-top:15.25pt;width:125.85pt;height:6.1pt;flip:y;z-index:251613696" o:connectortype="straight" strokecolor="red">
            <v:stroke endarrow="block"/>
          </v:shape>
        </w:pict>
      </w:r>
      <w:r w:rsidRPr="00A31E12">
        <w:rPr>
          <w:rFonts w:eastAsiaTheme="minorHAnsi"/>
          <w:noProof/>
          <w:lang w:eastAsia="sk-SK"/>
        </w:rPr>
        <w:pict>
          <v:shape id="_x0000_s1153" type="#_x0000_t32" style="position:absolute;left:0;text-align:left;margin-left:8.8pt;margin-top:25.1pt;width:185.4pt;height:35.35pt;z-index:251612672" o:connectortype="straight" strokecolor="red">
            <v:stroke endarrow="block"/>
          </v:shape>
        </w:pict>
      </w:r>
      <w:r w:rsidRPr="00A31E12">
        <w:rPr>
          <w:rFonts w:eastAsiaTheme="minorHAnsi"/>
          <w:noProof/>
          <w:lang w:eastAsia="sk-SK"/>
        </w:rPr>
        <w:pict>
          <v:shape id="_x0000_s1152" type="#_x0000_t32" style="position:absolute;left:0;text-align:left;margin-left:8.8pt;margin-top:39.15pt;width:178.2pt;height:41.65pt;z-index:251611648" o:connectortype="straight" strokecolor="red">
            <v:stroke endarrow="block"/>
          </v:shape>
        </w:pict>
      </w:r>
      <w:r w:rsidR="009E500F" w:rsidRPr="009E500F">
        <w:rPr>
          <w:rFonts w:eastAsiaTheme="minorHAnsi"/>
          <w:noProof/>
          <w:lang w:eastAsia="sk-SK"/>
        </w:rPr>
        <w:drawing>
          <wp:inline distT="0" distB="0" distL="0" distR="0">
            <wp:extent cx="5399405" cy="3739033"/>
            <wp:effectExtent l="19050" t="0" r="0" b="0"/>
            <wp:docPr id="116" name="Obrázo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55" cstate="print"/>
                    <a:srcRect/>
                    <a:stretch>
                      <a:fillRect/>
                    </a:stretch>
                  </pic:blipFill>
                  <pic:spPr bwMode="auto">
                    <a:xfrm>
                      <a:off x="0" y="0"/>
                      <a:ext cx="5399405" cy="3739033"/>
                    </a:xfrm>
                    <a:prstGeom prst="rect">
                      <a:avLst/>
                    </a:prstGeom>
                    <a:noFill/>
                    <a:ln w="9525">
                      <a:noFill/>
                      <a:miter lim="800000"/>
                      <a:headEnd/>
                      <a:tailEnd/>
                    </a:ln>
                  </pic:spPr>
                </pic:pic>
              </a:graphicData>
            </a:graphic>
          </wp:inline>
        </w:drawing>
      </w:r>
    </w:p>
    <w:p w:rsidR="002E7662" w:rsidRPr="00946390" w:rsidRDefault="00D10762" w:rsidP="00946390">
      <w:pPr>
        <w:pStyle w:val="Popis"/>
      </w:pPr>
      <w:bookmarkStart w:id="102" w:name="_Toc325665604"/>
      <w:r>
        <w:t xml:space="preserve">Obr. </w:t>
      </w:r>
      <w:r w:rsidR="00A31E12">
        <w:fldChar w:fldCharType="begin"/>
      </w:r>
      <w:r w:rsidR="00DD69DB">
        <w:instrText xml:space="preserve"> SEQ Obr. \* ARABIC </w:instrText>
      </w:r>
      <w:r w:rsidR="00A31E12">
        <w:fldChar w:fldCharType="separate"/>
      </w:r>
      <w:r w:rsidR="00344799">
        <w:rPr>
          <w:noProof/>
        </w:rPr>
        <w:t>6</w:t>
      </w:r>
      <w:r w:rsidR="00A31E12">
        <w:fldChar w:fldCharType="end"/>
      </w:r>
      <w:r w:rsidR="008C4225">
        <w:tab/>
      </w:r>
      <w:r w:rsidRPr="00166B2D">
        <w:t>Aplikačné okno generátora matíc</w:t>
      </w:r>
      <w:bookmarkEnd w:id="102"/>
    </w:p>
    <w:p w:rsidR="007E1765" w:rsidRPr="007E1765" w:rsidRDefault="007E1765" w:rsidP="009B7DF3">
      <w:pPr>
        <w:pStyle w:val="PodNadpis3urovenII"/>
        <w:rPr>
          <w:rFonts w:eastAsiaTheme="minorHAnsi"/>
        </w:rPr>
      </w:pPr>
      <w:bookmarkStart w:id="103" w:name="_Toc325024103"/>
      <w:bookmarkStart w:id="104" w:name="_Toc325667164"/>
      <w:r>
        <w:rPr>
          <w:rFonts w:eastAsiaTheme="minorHAnsi"/>
        </w:rPr>
        <w:t xml:space="preserve">Vstupy </w:t>
      </w:r>
      <w:r w:rsidR="004701F5">
        <w:rPr>
          <w:rFonts w:eastAsiaTheme="minorHAnsi"/>
        </w:rPr>
        <w:t>č</w:t>
      </w:r>
      <w:r w:rsidR="0090568D">
        <w:rPr>
          <w:rFonts w:eastAsiaTheme="minorHAnsi"/>
        </w:rPr>
        <w:t>ast</w:t>
      </w:r>
      <w:r w:rsidR="004701F5">
        <w:rPr>
          <w:rFonts w:eastAsiaTheme="minorHAnsi"/>
        </w:rPr>
        <w:t>i</w:t>
      </w:r>
      <w:r w:rsidR="007A2959">
        <w:rPr>
          <w:rFonts w:eastAsiaTheme="minorHAnsi"/>
        </w:rPr>
        <w:t xml:space="preserve"> programu, ktorá</w:t>
      </w:r>
      <w:r>
        <w:rPr>
          <w:rFonts w:eastAsiaTheme="minorHAnsi"/>
        </w:rPr>
        <w:t xml:space="preserve"> rieši matice</w:t>
      </w:r>
      <w:bookmarkEnd w:id="103"/>
      <w:bookmarkEnd w:id="104"/>
    </w:p>
    <w:p w:rsidR="00B33215" w:rsidRDefault="007F3D1F" w:rsidP="007F3D1F">
      <w:pPr>
        <w:pStyle w:val="NormalnytextDP"/>
        <w:ind w:firstLine="567"/>
        <w:rPr>
          <w:rFonts w:eastAsiaTheme="minorHAnsi"/>
        </w:rPr>
      </w:pPr>
      <w:r w:rsidRPr="007F3D1F">
        <w:rPr>
          <w:rFonts w:eastAsiaTheme="minorHAnsi"/>
        </w:rPr>
        <w:t>Vstupom pre modul riešiaci systémy lineárnych rovníc je systém samotný. Ten</w:t>
      </w:r>
      <w:r w:rsidR="006676C2">
        <w:rPr>
          <w:rFonts w:eastAsiaTheme="minorHAnsi"/>
        </w:rPr>
        <w:t> </w:t>
      </w:r>
      <w:r w:rsidRPr="007F3D1F">
        <w:rPr>
          <w:rFonts w:eastAsiaTheme="minorHAnsi"/>
        </w:rPr>
        <w:t>musí byť lokalizovaný v súbore, ku ktorému používateľ pristúpi pred spustením výpočtu prostredníctvom zadania cesty v</w:t>
      </w:r>
      <w:r w:rsidR="00CC29E5">
        <w:rPr>
          <w:rFonts w:eastAsiaTheme="minorHAnsi"/>
        </w:rPr>
        <w:t> </w:t>
      </w:r>
      <w:r w:rsidRPr="007F3D1F">
        <w:rPr>
          <w:rFonts w:eastAsiaTheme="minorHAnsi"/>
        </w:rPr>
        <w:t>programe</w:t>
      </w:r>
      <w:r w:rsidR="00CC29E5">
        <w:rPr>
          <w:rStyle w:val="Odkaznapoznmkupodiarou"/>
          <w:rFonts w:eastAsiaTheme="minorHAnsi"/>
        </w:rPr>
        <w:footnoteReference w:id="13"/>
      </w:r>
      <w:r w:rsidR="00CC29E5">
        <w:rPr>
          <w:rFonts w:eastAsiaTheme="minorHAnsi"/>
        </w:rPr>
        <w:t>.</w:t>
      </w:r>
    </w:p>
    <w:p w:rsidR="003F1751" w:rsidRPr="004800AE" w:rsidRDefault="00B33215" w:rsidP="004800AE">
      <w:pPr>
        <w:spacing w:before="0" w:line="240" w:lineRule="auto"/>
        <w:jc w:val="left"/>
        <w:rPr>
          <w:rFonts w:eastAsiaTheme="minorHAnsi"/>
          <w:szCs w:val="20"/>
        </w:rPr>
      </w:pPr>
      <w:r>
        <w:rPr>
          <w:rFonts w:eastAsiaTheme="minorHAnsi"/>
        </w:rPr>
        <w:br w:type="page"/>
      </w:r>
    </w:p>
    <w:p w:rsidR="00F60365" w:rsidRDefault="00F60365" w:rsidP="007F3D1F">
      <w:pPr>
        <w:pStyle w:val="NormalnytextDP"/>
        <w:ind w:firstLine="567"/>
        <w:rPr>
          <w:rFonts w:eastAsiaTheme="minorHAnsi"/>
        </w:rPr>
      </w:pPr>
      <w:r w:rsidRPr="00F60365">
        <w:rPr>
          <w:rFonts w:eastAsiaTheme="minorHAnsi"/>
        </w:rPr>
        <w:lastRenderedPageBreak/>
        <w:t>Štruktúra súboru je nasledovná:</w:t>
      </w:r>
    </w:p>
    <w:p w:rsidR="00AB46CC" w:rsidRPr="00AB46CC" w:rsidRDefault="00A35EB8" w:rsidP="009D1CD7">
      <w:pPr>
        <w:pStyle w:val="NormalnytextDP"/>
        <w:numPr>
          <w:ilvl w:val="0"/>
          <w:numId w:val="13"/>
        </w:numPr>
        <w:rPr>
          <w:rFonts w:eastAsiaTheme="minorHAnsi"/>
        </w:rPr>
      </w:pPr>
      <w:r>
        <w:rPr>
          <w:rFonts w:eastAsiaTheme="minorHAnsi"/>
        </w:rPr>
        <w:t>j</w:t>
      </w:r>
      <w:r w:rsidR="00C84E1B">
        <w:rPr>
          <w:rFonts w:eastAsiaTheme="minorHAnsi"/>
        </w:rPr>
        <w:t>ednému riadku matice (</w:t>
      </w:r>
      <w:r w:rsidR="00AB46CC" w:rsidRPr="00AB46CC">
        <w:rPr>
          <w:rFonts w:eastAsiaTheme="minorHAnsi"/>
        </w:rPr>
        <w:t>jednej rovnici systému) zodpovedá jeden riadok súboru</w:t>
      </w:r>
      <w:r w:rsidR="00CE4807">
        <w:rPr>
          <w:rFonts w:eastAsiaTheme="minorHAnsi"/>
        </w:rPr>
        <w:t>,</w:t>
      </w:r>
    </w:p>
    <w:p w:rsidR="00000E09" w:rsidRDefault="00A35EB8" w:rsidP="009D1CD7">
      <w:pPr>
        <w:pStyle w:val="NormalnytextDP"/>
        <w:numPr>
          <w:ilvl w:val="0"/>
          <w:numId w:val="13"/>
        </w:numPr>
        <w:rPr>
          <w:rFonts w:eastAsiaTheme="minorHAnsi"/>
        </w:rPr>
      </w:pPr>
      <w:r>
        <w:rPr>
          <w:rFonts w:eastAsiaTheme="minorHAnsi"/>
        </w:rPr>
        <w:t>d</w:t>
      </w:r>
      <w:r w:rsidR="00AB46CC" w:rsidRPr="00AB46CC">
        <w:rPr>
          <w:rFonts w:eastAsiaTheme="minorHAnsi"/>
        </w:rPr>
        <w:t>o riadku sa zapisujú len koeficienty príslušných premenných, ak má koeficient nulovú hodnotu, nevynechávame ho, ale zapisujeme na</w:t>
      </w:r>
      <w:r w:rsidR="00AB46CC">
        <w:rPr>
          <w:rFonts w:eastAsiaTheme="minorHAnsi"/>
        </w:rPr>
        <w:t> </w:t>
      </w:r>
      <w:r w:rsidR="00AB46CC" w:rsidRPr="00AB46CC">
        <w:rPr>
          <w:rFonts w:eastAsiaTheme="minorHAnsi"/>
        </w:rPr>
        <w:t>zodpovedajúce miesto  hodnotu 0</w:t>
      </w:r>
      <w:r w:rsidR="00CE4807">
        <w:rPr>
          <w:rFonts w:eastAsiaTheme="minorHAnsi"/>
        </w:rPr>
        <w:t>,</w:t>
      </w:r>
    </w:p>
    <w:p w:rsidR="00000E09" w:rsidRDefault="00A35EB8" w:rsidP="009D1CD7">
      <w:pPr>
        <w:pStyle w:val="NormalnytextDP"/>
        <w:numPr>
          <w:ilvl w:val="0"/>
          <w:numId w:val="13"/>
        </w:numPr>
        <w:rPr>
          <w:rFonts w:eastAsiaTheme="minorHAnsi"/>
        </w:rPr>
      </w:pPr>
      <w:r>
        <w:rPr>
          <w:rFonts w:eastAsiaTheme="minorHAnsi"/>
        </w:rPr>
        <w:t>p</w:t>
      </w:r>
      <w:r w:rsidR="00000E09" w:rsidRPr="00000E09">
        <w:rPr>
          <w:rFonts w:eastAsiaTheme="minorHAnsi"/>
        </w:rPr>
        <w:t>rvky vektora pravých strán, čiže hodnoty na pravo od znaku „=“ pri</w:t>
      </w:r>
      <w:r w:rsidR="00B077EE">
        <w:rPr>
          <w:rFonts w:eastAsiaTheme="minorHAnsi"/>
        </w:rPr>
        <w:t> </w:t>
      </w:r>
      <w:r w:rsidR="00000E09" w:rsidRPr="00000E09">
        <w:rPr>
          <w:rFonts w:eastAsiaTheme="minorHAnsi"/>
        </w:rPr>
        <w:t>sústavách rovníc, sa zapisujú bez toho, aby im tento znak predchádzal</w:t>
      </w:r>
      <w:r w:rsidR="00CE4807">
        <w:rPr>
          <w:rFonts w:eastAsiaTheme="minorHAnsi"/>
        </w:rPr>
        <w:t>,</w:t>
      </w:r>
    </w:p>
    <w:p w:rsidR="0000640B" w:rsidRDefault="00A35EB8" w:rsidP="009D1CD7">
      <w:pPr>
        <w:pStyle w:val="NormalnytextDP"/>
        <w:numPr>
          <w:ilvl w:val="0"/>
          <w:numId w:val="13"/>
        </w:numPr>
        <w:rPr>
          <w:rFonts w:eastAsiaTheme="minorHAnsi"/>
        </w:rPr>
      </w:pPr>
      <w:r>
        <w:rPr>
          <w:rFonts w:eastAsiaTheme="minorHAnsi"/>
        </w:rPr>
        <w:t>a</w:t>
      </w:r>
      <w:r w:rsidR="0000640B" w:rsidRPr="0000640B">
        <w:rPr>
          <w:rFonts w:eastAsiaTheme="minorHAnsi"/>
        </w:rPr>
        <w:t>k sú súčasťou prvého riadka napríklad 4 hodnôt, teda 4 čísla, program bude očakávať maticu rozmeru 3x4 (čiže rozšírená matica sústavy o vektor pravých strán)</w:t>
      </w:r>
      <w:r w:rsidR="00772F54">
        <w:rPr>
          <w:rFonts w:eastAsiaTheme="minorHAnsi"/>
        </w:rPr>
        <w:t>.</w:t>
      </w:r>
    </w:p>
    <w:p w:rsidR="002A3337" w:rsidRDefault="00CE4807" w:rsidP="00CE0012">
      <w:pPr>
        <w:pStyle w:val="NormalnytextDP"/>
        <w:rPr>
          <w:rFonts w:eastAsiaTheme="minorHAnsi"/>
        </w:rPr>
      </w:pPr>
      <w:r>
        <w:rPr>
          <w:rFonts w:eastAsiaTheme="minorHAnsi"/>
        </w:rPr>
        <w:t>D</w:t>
      </w:r>
      <w:r w:rsidR="00C1601D">
        <w:rPr>
          <w:rFonts w:eastAsiaTheme="minorHAnsi"/>
        </w:rPr>
        <w:t>emonštr</w:t>
      </w:r>
      <w:r>
        <w:rPr>
          <w:rFonts w:eastAsiaTheme="minorHAnsi"/>
        </w:rPr>
        <w:t>ácia</w:t>
      </w:r>
      <w:r w:rsidR="002A3337" w:rsidRPr="002A3337">
        <w:rPr>
          <w:rFonts w:eastAsiaTheme="minorHAnsi"/>
        </w:rPr>
        <w:t xml:space="preserve"> spôsob</w:t>
      </w:r>
      <w:r>
        <w:rPr>
          <w:rFonts w:eastAsiaTheme="minorHAnsi"/>
        </w:rPr>
        <w:t xml:space="preserve">u </w:t>
      </w:r>
      <w:r w:rsidR="002A3337" w:rsidRPr="002A3337">
        <w:rPr>
          <w:rFonts w:eastAsiaTheme="minorHAnsi"/>
        </w:rPr>
        <w:t>reprezentáci</w:t>
      </w:r>
      <w:r>
        <w:rPr>
          <w:rFonts w:eastAsiaTheme="minorHAnsi"/>
        </w:rPr>
        <w:t>e</w:t>
      </w:r>
      <w:r w:rsidR="00C42FF2">
        <w:rPr>
          <w:rFonts w:eastAsiaTheme="minorHAnsi"/>
        </w:rPr>
        <w:t xml:space="preserve"> sústavy </w:t>
      </w:r>
      <w:r>
        <w:rPr>
          <w:rFonts w:eastAsiaTheme="minorHAnsi"/>
        </w:rPr>
        <w:t>matematicky a v</w:t>
      </w:r>
      <w:r w:rsidR="001F4818">
        <w:rPr>
          <w:rFonts w:eastAsiaTheme="minorHAnsi"/>
        </w:rPr>
        <w:t> </w:t>
      </w:r>
      <w:r>
        <w:rPr>
          <w:rFonts w:eastAsiaTheme="minorHAnsi"/>
        </w:rPr>
        <w:t>súbore</w:t>
      </w:r>
      <w:r w:rsidR="001F4818">
        <w:rPr>
          <w:rFonts w:eastAsiaTheme="minorHAnsi"/>
        </w:rPr>
        <w:t xml:space="preserve"> </w:t>
      </w:r>
      <w:r w:rsidR="001812E3">
        <w:rPr>
          <w:rFonts w:eastAsiaTheme="minorHAnsi"/>
        </w:rPr>
        <w:t>(</w:t>
      </w:r>
      <w:r w:rsidR="00A31E12">
        <w:rPr>
          <w:rFonts w:eastAsiaTheme="minorHAnsi"/>
        </w:rPr>
        <w:fldChar w:fldCharType="begin"/>
      </w:r>
      <w:r w:rsidR="001812E3">
        <w:rPr>
          <w:rFonts w:eastAsiaTheme="minorHAnsi"/>
        </w:rPr>
        <w:instrText xml:space="preserve"> REF PR_sustava_1 \h </w:instrText>
      </w:r>
      <w:r w:rsidR="00A31E12">
        <w:rPr>
          <w:rFonts w:eastAsiaTheme="minorHAnsi"/>
        </w:rPr>
      </w:r>
      <w:r w:rsidR="00A31E12">
        <w:rPr>
          <w:rFonts w:eastAsiaTheme="minorHAnsi"/>
        </w:rPr>
        <w:fldChar w:fldCharType="separate"/>
      </w:r>
      <w:r w:rsidR="00344799">
        <w:t>1</w:t>
      </w:r>
      <w:r w:rsidR="00A31E12">
        <w:rPr>
          <w:rFonts w:eastAsiaTheme="minorHAnsi"/>
        </w:rPr>
        <w:fldChar w:fldCharType="end"/>
      </w:r>
      <w:r w:rsidR="001812E3">
        <w:rPr>
          <w:rFonts w:eastAsiaTheme="minorHAnsi"/>
        </w:rPr>
        <w:t>)</w:t>
      </w:r>
      <w:r w:rsidR="002A3337" w:rsidRPr="002A3337">
        <w:rPr>
          <w:rFonts w:eastAsiaTheme="minorHAnsi"/>
        </w:rPr>
        <w:t>:</w:t>
      </w:r>
    </w:p>
    <w:p w:rsidR="003665D7" w:rsidRDefault="00C42FF2" w:rsidP="00C42FF2">
      <w:pPr>
        <w:pStyle w:val="NormalnytextDP"/>
        <w:keepNext/>
        <w:tabs>
          <w:tab w:val="center" w:pos="4536"/>
          <w:tab w:val="right" w:pos="8505"/>
        </w:tabs>
        <w:ind w:left="993" w:firstLine="0"/>
        <w:jc w:val="left"/>
      </w:pPr>
      <w:r>
        <w:rPr>
          <w:position w:val="-54"/>
          <w:szCs w:val="24"/>
        </w:rPr>
        <w:tab/>
      </w:r>
      <w:r w:rsidR="00CE4807" w:rsidRPr="00AA5F28">
        <w:rPr>
          <w:position w:val="-54"/>
          <w:szCs w:val="24"/>
        </w:rPr>
        <w:object w:dxaOrig="4720" w:dyaOrig="1219">
          <v:shape id="_x0000_i1141" type="#_x0000_t75" style="width:236.25pt;height:60.75pt" o:ole="">
            <v:imagedata r:id="rId256" o:title=""/>
          </v:shape>
          <o:OLEObject Type="Embed" ProgID="Equation.DSMT4" ShapeID="_x0000_i1141" DrawAspect="Content" ObjectID="_1400581791" r:id="rId257"/>
        </w:object>
      </w:r>
      <w:r>
        <w:t xml:space="preserve"> </w:t>
      </w:r>
      <w:r>
        <w:tab/>
        <w:t>(</w:t>
      </w:r>
      <w:bookmarkStart w:id="105" w:name="PR_sustava_1"/>
      <w:r>
        <w:t>1</w:t>
      </w:r>
      <w:bookmarkEnd w:id="105"/>
      <w:r>
        <w:t>)</w:t>
      </w:r>
    </w:p>
    <w:p w:rsidR="00364224" w:rsidRDefault="00364224" w:rsidP="00364224">
      <w:pPr>
        <w:ind w:left="993"/>
        <w:jc w:val="center"/>
        <w:rPr>
          <w:rFonts w:eastAsiaTheme="minorHAnsi"/>
        </w:rPr>
      </w:pPr>
    </w:p>
    <w:p w:rsidR="00760474" w:rsidRDefault="00364224" w:rsidP="00760474">
      <w:pPr>
        <w:keepNext/>
        <w:ind w:left="993"/>
        <w:jc w:val="center"/>
      </w:pPr>
      <w:r w:rsidRPr="00364224">
        <w:rPr>
          <w:rFonts w:eastAsiaTheme="minorHAnsi"/>
          <w:noProof/>
          <w:lang w:eastAsia="sk-SK"/>
        </w:rPr>
        <w:drawing>
          <wp:inline distT="0" distB="0" distL="0" distR="0">
            <wp:extent cx="3143250" cy="1485900"/>
            <wp:effectExtent l="19050" t="0" r="0" b="0"/>
            <wp:docPr id="4" name="Obrázok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
                    <pic:cNvPicPr>
                      <a:picLocks noChangeAspect="1" noChangeArrowheads="1"/>
                    </pic:cNvPicPr>
                  </pic:nvPicPr>
                  <pic:blipFill>
                    <a:blip r:embed="rId258" cstate="print"/>
                    <a:srcRect/>
                    <a:stretch>
                      <a:fillRect/>
                    </a:stretch>
                  </pic:blipFill>
                  <pic:spPr bwMode="auto">
                    <a:xfrm>
                      <a:off x="0" y="0"/>
                      <a:ext cx="3143250" cy="1485900"/>
                    </a:xfrm>
                    <a:prstGeom prst="rect">
                      <a:avLst/>
                    </a:prstGeom>
                    <a:noFill/>
                    <a:ln w="9525">
                      <a:noFill/>
                      <a:miter lim="800000"/>
                      <a:headEnd/>
                      <a:tailEnd/>
                    </a:ln>
                  </pic:spPr>
                </pic:pic>
              </a:graphicData>
            </a:graphic>
          </wp:inline>
        </w:drawing>
      </w:r>
    </w:p>
    <w:p w:rsidR="006602E9" w:rsidRPr="006B7388" w:rsidRDefault="00760474" w:rsidP="006B7388">
      <w:pPr>
        <w:pStyle w:val="Popis"/>
      </w:pPr>
      <w:bookmarkStart w:id="106" w:name="_Toc325665605"/>
      <w:r>
        <w:t xml:space="preserve">Obr. </w:t>
      </w:r>
      <w:r w:rsidR="00A31E12">
        <w:fldChar w:fldCharType="begin"/>
      </w:r>
      <w:r w:rsidR="00DD69DB">
        <w:instrText xml:space="preserve"> SEQ Obr. \* ARABIC </w:instrText>
      </w:r>
      <w:r w:rsidR="00A31E12">
        <w:fldChar w:fldCharType="separate"/>
      </w:r>
      <w:r w:rsidR="00344799">
        <w:rPr>
          <w:noProof/>
        </w:rPr>
        <w:t>7</w:t>
      </w:r>
      <w:r w:rsidR="00A31E12">
        <w:fldChar w:fldCharType="end"/>
      </w:r>
      <w:r>
        <w:tab/>
      </w:r>
      <w:r w:rsidRPr="00686725">
        <w:t>Sústava (</w:t>
      </w:r>
      <w:r w:rsidR="00A31E12">
        <w:fldChar w:fldCharType="begin"/>
      </w:r>
      <w:r w:rsidR="00375032">
        <w:instrText xml:space="preserve"> REF PR_sustava_1 \h </w:instrText>
      </w:r>
      <w:r w:rsidR="00A31E12">
        <w:fldChar w:fldCharType="separate"/>
      </w:r>
      <w:r w:rsidR="00344799">
        <w:t>1</w:t>
      </w:r>
      <w:r w:rsidR="00A31E12">
        <w:fldChar w:fldCharType="end"/>
      </w:r>
      <w:r w:rsidRPr="00686725">
        <w:t>) zapísaná v súbore podľa uvedených požiadaviek (bez zarovnávania)</w:t>
      </w:r>
      <w:bookmarkEnd w:id="106"/>
    </w:p>
    <w:p w:rsidR="00FA7850" w:rsidRPr="00267F59" w:rsidRDefault="00F0054C" w:rsidP="006602E9">
      <w:pPr>
        <w:ind w:firstLine="567"/>
        <w:rPr>
          <w:rFonts w:eastAsiaTheme="minorHAnsi"/>
        </w:rPr>
      </w:pPr>
      <w:r>
        <w:rPr>
          <w:rFonts w:eastAsiaTheme="minorHAnsi"/>
        </w:rPr>
        <w:t xml:space="preserve">Kvôli estetickým dôvodom je možné zapísať </w:t>
      </w:r>
      <w:r w:rsidR="003705BB">
        <w:rPr>
          <w:rFonts w:eastAsiaTheme="minorHAnsi"/>
        </w:rPr>
        <w:t>sústavu</w:t>
      </w:r>
      <w:r w:rsidR="00776130">
        <w:rPr>
          <w:rFonts w:eastAsiaTheme="minorHAnsi"/>
        </w:rPr>
        <w:t xml:space="preserve"> </w:t>
      </w:r>
      <w:r w:rsidR="003705BB">
        <w:rPr>
          <w:rFonts w:eastAsiaTheme="minorHAnsi"/>
        </w:rPr>
        <w:t xml:space="preserve"> (</w:t>
      </w:r>
      <w:r w:rsidR="00A31E12">
        <w:rPr>
          <w:rFonts w:eastAsiaTheme="minorHAnsi"/>
        </w:rPr>
        <w:fldChar w:fldCharType="begin"/>
      </w:r>
      <w:r w:rsidR="003705BB">
        <w:rPr>
          <w:rFonts w:eastAsiaTheme="minorHAnsi"/>
        </w:rPr>
        <w:instrText xml:space="preserve"> REF PR_sustava_1 \h </w:instrText>
      </w:r>
      <w:r w:rsidR="00A31E12">
        <w:rPr>
          <w:rFonts w:eastAsiaTheme="minorHAnsi"/>
        </w:rPr>
      </w:r>
      <w:r w:rsidR="00A31E12">
        <w:rPr>
          <w:rFonts w:eastAsiaTheme="minorHAnsi"/>
        </w:rPr>
        <w:fldChar w:fldCharType="separate"/>
      </w:r>
      <w:r w:rsidR="00344799">
        <w:t>1</w:t>
      </w:r>
      <w:r w:rsidR="00A31E12">
        <w:rPr>
          <w:rFonts w:eastAsiaTheme="minorHAnsi"/>
        </w:rPr>
        <w:fldChar w:fldCharType="end"/>
      </w:r>
      <w:r w:rsidR="003705BB">
        <w:rPr>
          <w:rFonts w:eastAsiaTheme="minorHAnsi"/>
        </w:rPr>
        <w:t>)</w:t>
      </w:r>
      <w:r>
        <w:rPr>
          <w:rFonts w:eastAsiaTheme="minorHAnsi"/>
        </w:rPr>
        <w:t xml:space="preserve"> </w:t>
      </w:r>
      <w:r w:rsidR="0097550E">
        <w:rPr>
          <w:rFonts w:eastAsiaTheme="minorHAnsi"/>
        </w:rPr>
        <w:t xml:space="preserve">do súboru </w:t>
      </w:r>
      <w:r>
        <w:rPr>
          <w:rFonts w:eastAsiaTheme="minorHAnsi"/>
        </w:rPr>
        <w:t xml:space="preserve">aj s dodaním viacerých </w:t>
      </w:r>
      <w:r w:rsidR="005D7358">
        <w:rPr>
          <w:rFonts w:eastAsiaTheme="minorHAnsi"/>
        </w:rPr>
        <w:t>bielych znakov</w:t>
      </w:r>
      <w:r w:rsidR="0097550E">
        <w:rPr>
          <w:rFonts w:eastAsiaTheme="minorHAnsi"/>
        </w:rPr>
        <w:t xml:space="preserve">, sémantika dát sa </w:t>
      </w:r>
      <w:r w:rsidR="00FB3C20">
        <w:rPr>
          <w:rFonts w:eastAsiaTheme="minorHAnsi"/>
        </w:rPr>
        <w:t xml:space="preserve">pri tom </w:t>
      </w:r>
      <w:r w:rsidR="0097550E">
        <w:rPr>
          <w:rFonts w:eastAsiaTheme="minorHAnsi"/>
        </w:rPr>
        <w:t>nemení.</w:t>
      </w:r>
    </w:p>
    <w:p w:rsidR="00DD1308" w:rsidRDefault="00A13FE3" w:rsidP="00DD1308">
      <w:pPr>
        <w:keepNext/>
        <w:ind w:left="993"/>
        <w:jc w:val="center"/>
      </w:pPr>
      <w:r>
        <w:rPr>
          <w:rFonts w:eastAsiaTheme="minorHAnsi"/>
          <w:noProof/>
          <w:lang w:eastAsia="sk-SK"/>
        </w:rPr>
        <w:drawing>
          <wp:inline distT="0" distB="0" distL="0" distR="0">
            <wp:extent cx="3147060" cy="1508125"/>
            <wp:effectExtent l="19050" t="0" r="0" b="0"/>
            <wp:docPr id="348" name="Obrázok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259" cstate="print"/>
                    <a:srcRect/>
                    <a:stretch>
                      <a:fillRect/>
                    </a:stretch>
                  </pic:blipFill>
                  <pic:spPr bwMode="auto">
                    <a:xfrm>
                      <a:off x="0" y="0"/>
                      <a:ext cx="3147060" cy="1508125"/>
                    </a:xfrm>
                    <a:prstGeom prst="rect">
                      <a:avLst/>
                    </a:prstGeom>
                    <a:noFill/>
                    <a:ln w="9525">
                      <a:noFill/>
                      <a:miter lim="800000"/>
                      <a:headEnd/>
                      <a:tailEnd/>
                    </a:ln>
                  </pic:spPr>
                </pic:pic>
              </a:graphicData>
            </a:graphic>
          </wp:inline>
        </w:drawing>
      </w:r>
    </w:p>
    <w:p w:rsidR="00267F59" w:rsidRPr="006B7388" w:rsidRDefault="00DD1308" w:rsidP="006B7388">
      <w:pPr>
        <w:pStyle w:val="Popis"/>
      </w:pPr>
      <w:bookmarkStart w:id="107" w:name="_Toc325665606"/>
      <w:r>
        <w:t xml:space="preserve">Obr. </w:t>
      </w:r>
      <w:r w:rsidR="00A31E12">
        <w:fldChar w:fldCharType="begin"/>
      </w:r>
      <w:r w:rsidR="00DD69DB">
        <w:instrText xml:space="preserve"> SEQ Obr. \* ARABIC </w:instrText>
      </w:r>
      <w:r w:rsidR="00A31E12">
        <w:fldChar w:fldCharType="separate"/>
      </w:r>
      <w:r w:rsidR="00344799">
        <w:rPr>
          <w:noProof/>
        </w:rPr>
        <w:t>8</w:t>
      </w:r>
      <w:r w:rsidR="00A31E12">
        <w:fldChar w:fldCharType="end"/>
      </w:r>
      <w:r>
        <w:tab/>
      </w:r>
      <w:r w:rsidRPr="00C43DDA">
        <w:t>Sústava (</w:t>
      </w:r>
      <w:r w:rsidR="00A31E12">
        <w:fldChar w:fldCharType="begin"/>
      </w:r>
      <w:r w:rsidR="00192042">
        <w:instrText xml:space="preserve"> REF PR_sustava_1 \h </w:instrText>
      </w:r>
      <w:r w:rsidR="00A31E12">
        <w:fldChar w:fldCharType="separate"/>
      </w:r>
      <w:r w:rsidR="00344799">
        <w:t>1</w:t>
      </w:r>
      <w:r w:rsidR="00A31E12">
        <w:fldChar w:fldCharType="end"/>
      </w:r>
      <w:r w:rsidRPr="00C43DDA">
        <w:t>) zapísaná v súbore podľa uvedených požiadaviek (so zarovnaním)</w:t>
      </w:r>
      <w:bookmarkEnd w:id="107"/>
    </w:p>
    <w:p w:rsidR="00C41B8A" w:rsidRDefault="00A31E12" w:rsidP="002100D1">
      <w:pPr>
        <w:ind w:firstLine="567"/>
        <w:rPr>
          <w:rFonts w:eastAsiaTheme="minorHAnsi"/>
          <w:noProof/>
          <w:lang w:eastAsia="sk-SK"/>
        </w:rPr>
      </w:pPr>
      <w:r>
        <w:rPr>
          <w:rFonts w:eastAsiaTheme="minorHAnsi"/>
          <w:noProof/>
          <w:lang w:eastAsia="sk-SK"/>
        </w:rPr>
        <w:lastRenderedPageBreak/>
        <w:pict>
          <v:shape id="_x0000_s1194" type="#_x0000_t202" style="position:absolute;left:0;text-align:left;margin-left:194.85pt;margin-top:18.65pt;width:204.15pt;height:24.45pt;z-index:251652608;mso-width-relative:margin;mso-height-relative:margin" filled="f" stroked="f" strokecolor="white [3212]">
            <v:textbox style="mso-next-textbox:#_x0000_s1194">
              <w:txbxContent>
                <w:p w:rsidR="00103347" w:rsidRPr="00B50D3C" w:rsidRDefault="00103347" w:rsidP="00B50D3C">
                  <w:pPr>
                    <w:ind w:left="1276" w:hanging="1276"/>
                    <w:jc w:val="left"/>
                    <w:rPr>
                      <w:i/>
                      <w:sz w:val="20"/>
                      <w:szCs w:val="20"/>
                    </w:rPr>
                  </w:pPr>
                  <w:r w:rsidRPr="00B50D3C">
                    <w:rPr>
                      <w:i/>
                      <w:sz w:val="20"/>
                      <w:szCs w:val="20"/>
                    </w:rPr>
                    <w:t>Cesta k súboru uchovávajúcemu maticu</w:t>
                  </w:r>
                </w:p>
              </w:txbxContent>
            </v:textbox>
          </v:shape>
        </w:pict>
      </w:r>
      <w:r w:rsidR="002100D1">
        <w:rPr>
          <w:rFonts w:eastAsiaTheme="minorHAnsi"/>
          <w:noProof/>
          <w:lang w:eastAsia="sk-SK"/>
        </w:rPr>
        <w:t>Samotné okno vyzerá nasledovne:</w:t>
      </w:r>
    </w:p>
    <w:p w:rsidR="004A56A0" w:rsidRDefault="00A31E12" w:rsidP="004A56A0">
      <w:pPr>
        <w:keepNext/>
        <w:jc w:val="center"/>
      </w:pPr>
      <w:r w:rsidRPr="00A31E12">
        <w:rPr>
          <w:rFonts w:eastAsiaTheme="minorHAnsi"/>
          <w:noProof/>
          <w:lang w:eastAsia="sk-SK"/>
        </w:rPr>
        <w:pict>
          <v:shape id="_x0000_s1188" type="#_x0000_t202" style="position:absolute;left:0;text-align:left;margin-left:6.05pt;margin-top:144.15pt;width:168.25pt;height:24.45pt;z-index:251648512;mso-width-relative:margin;mso-height-relative:margin" filled="f" stroked="f" strokecolor="white [3212]">
            <v:textbox style="mso-next-textbox:#_x0000_s1188">
              <w:txbxContent>
                <w:p w:rsidR="00103347" w:rsidRPr="00381EAB" w:rsidRDefault="00103347" w:rsidP="00E53FA1">
                  <w:pPr>
                    <w:ind w:left="1276" w:hanging="1276"/>
                    <w:jc w:val="left"/>
                    <w:rPr>
                      <w:i/>
                      <w:sz w:val="20"/>
                      <w:szCs w:val="20"/>
                    </w:rPr>
                  </w:pPr>
                  <w:r w:rsidRPr="00381EAB">
                    <w:rPr>
                      <w:i/>
                      <w:sz w:val="20"/>
                      <w:szCs w:val="20"/>
                    </w:rPr>
                    <w:t>Použiť vlastnú maticu alebo ukážkovú</w:t>
                  </w:r>
                </w:p>
              </w:txbxContent>
            </v:textbox>
          </v:shape>
        </w:pict>
      </w:r>
      <w:r w:rsidRPr="00A31E12">
        <w:rPr>
          <w:rFonts w:eastAsiaTheme="minorHAnsi"/>
          <w:noProof/>
          <w:lang w:eastAsia="sk-SK"/>
        </w:rPr>
        <w:pict>
          <v:shape id="_x0000_s1189" type="#_x0000_t202" style="position:absolute;left:0;text-align:left;margin-left:62pt;margin-top:171.9pt;width:80.4pt;height:24.45pt;z-index:251649536;mso-width-relative:margin;mso-height-relative:margin" filled="f" stroked="f" strokecolor="white [3212]">
            <v:textbox style="mso-next-textbox:#_x0000_s1189">
              <w:txbxContent>
                <w:p w:rsidR="00103347" w:rsidRPr="00AC5EE8" w:rsidRDefault="00103347" w:rsidP="00E53FA1">
                  <w:pPr>
                    <w:ind w:left="1276" w:hanging="1276"/>
                    <w:jc w:val="left"/>
                    <w:rPr>
                      <w:i/>
                      <w:sz w:val="20"/>
                      <w:szCs w:val="20"/>
                    </w:rPr>
                  </w:pPr>
                  <w:r w:rsidRPr="00AC5EE8">
                    <w:rPr>
                      <w:i/>
                      <w:sz w:val="20"/>
                      <w:szCs w:val="20"/>
                    </w:rPr>
                    <w:t>Spustiť výpočet</w:t>
                  </w:r>
                </w:p>
              </w:txbxContent>
            </v:textbox>
          </v:shape>
        </w:pict>
      </w:r>
      <w:r w:rsidRPr="00A31E12">
        <w:rPr>
          <w:rFonts w:eastAsiaTheme="minorHAnsi"/>
          <w:noProof/>
          <w:lang w:eastAsia="sk-SK"/>
        </w:rPr>
        <w:pict>
          <v:shape id="_x0000_s1185" type="#_x0000_t202" style="position:absolute;left:0;text-align:left;margin-left:105.5pt;margin-top:98.65pt;width:163.9pt;height:40.05pt;z-index:251645440;mso-width-relative:margin;mso-height-relative:margin" filled="f" stroked="f" strokecolor="white [3212]">
            <v:textbox style="mso-next-textbox:#_x0000_s1185">
              <w:txbxContent>
                <w:p w:rsidR="00103347" w:rsidRPr="00676923" w:rsidRDefault="00103347" w:rsidP="00E53FA1">
                  <w:pPr>
                    <w:jc w:val="left"/>
                    <w:rPr>
                      <w:i/>
                      <w:sz w:val="20"/>
                      <w:szCs w:val="20"/>
                    </w:rPr>
                  </w:pPr>
                  <w:r w:rsidRPr="00676923">
                    <w:rPr>
                      <w:i/>
                      <w:sz w:val="20"/>
                      <w:szCs w:val="20"/>
                    </w:rPr>
                    <w:t xml:space="preserve">Počet požadovaných krokov </w:t>
                  </w:r>
                </w:p>
                <w:p w:rsidR="00103347" w:rsidRPr="00676923" w:rsidRDefault="00103347" w:rsidP="00E53FA1">
                  <w:pPr>
                    <w:ind w:left="2835" w:hanging="2126"/>
                    <w:jc w:val="left"/>
                    <w:rPr>
                      <w:i/>
                      <w:sz w:val="20"/>
                      <w:szCs w:val="20"/>
                    </w:rPr>
                  </w:pPr>
                  <w:r>
                    <w:rPr>
                      <w:i/>
                      <w:sz w:val="20"/>
                      <w:szCs w:val="20"/>
                    </w:rPr>
                    <w:t xml:space="preserve">  </w:t>
                  </w:r>
                  <w:r w:rsidRPr="00676923">
                    <w:rPr>
                      <w:i/>
                      <w:sz w:val="20"/>
                      <w:szCs w:val="20"/>
                    </w:rPr>
                    <w:t>alebo požadovaná presnosť</w:t>
                  </w:r>
                </w:p>
                <w:p w:rsidR="00103347" w:rsidRPr="00676923" w:rsidRDefault="00103347" w:rsidP="00E53FA1">
                  <w:pPr>
                    <w:jc w:val="left"/>
                    <w:rPr>
                      <w:sz w:val="20"/>
                      <w:szCs w:val="20"/>
                    </w:rPr>
                  </w:pPr>
                </w:p>
              </w:txbxContent>
            </v:textbox>
          </v:shape>
        </w:pict>
      </w:r>
      <w:r w:rsidRPr="00A31E12">
        <w:rPr>
          <w:rFonts w:eastAsiaTheme="minorHAnsi"/>
          <w:noProof/>
          <w:lang w:eastAsia="sk-SK"/>
        </w:rPr>
        <w:pict>
          <v:shape id="_x0000_s1187" type="#_x0000_t202" style="position:absolute;left:0;text-align:left;margin-left:15pt;margin-top:63.6pt;width:118.65pt;height:35.05pt;z-index:251647488;mso-width-relative:margin;mso-height-relative:margin" filled="f" stroked="f" strokecolor="white [3212]">
            <v:textbox style="mso-next-textbox:#_x0000_s1187">
              <w:txbxContent>
                <w:p w:rsidR="00103347" w:rsidRDefault="00103347" w:rsidP="00E53FA1">
                  <w:pPr>
                    <w:spacing w:before="20" w:line="240" w:lineRule="auto"/>
                    <w:ind w:left="1276" w:hanging="1276"/>
                    <w:jc w:val="left"/>
                    <w:rPr>
                      <w:i/>
                      <w:sz w:val="20"/>
                      <w:szCs w:val="20"/>
                    </w:rPr>
                  </w:pPr>
                  <w:r w:rsidRPr="00F31E3B">
                    <w:rPr>
                      <w:i/>
                      <w:sz w:val="20"/>
                      <w:szCs w:val="20"/>
                    </w:rPr>
                    <w:t xml:space="preserve">Počet desatinných miest </w:t>
                  </w:r>
                </w:p>
                <w:p w:rsidR="00103347" w:rsidRPr="00F31E3B" w:rsidRDefault="00103347" w:rsidP="00E53FA1">
                  <w:pPr>
                    <w:spacing w:before="20" w:line="240" w:lineRule="auto"/>
                    <w:ind w:left="1276" w:hanging="1276"/>
                    <w:jc w:val="left"/>
                    <w:rPr>
                      <w:i/>
                      <w:sz w:val="20"/>
                      <w:szCs w:val="20"/>
                    </w:rPr>
                  </w:pPr>
                  <w:r w:rsidRPr="00F31E3B">
                    <w:rPr>
                      <w:i/>
                      <w:sz w:val="20"/>
                      <w:szCs w:val="20"/>
                    </w:rPr>
                    <w:t>braných do úvahy</w:t>
                  </w:r>
                </w:p>
              </w:txbxContent>
            </v:textbox>
          </v:shape>
        </w:pict>
      </w:r>
      <w:r w:rsidRPr="00A31E12">
        <w:rPr>
          <w:rFonts w:eastAsiaTheme="minorHAnsi"/>
          <w:noProof/>
          <w:lang w:eastAsia="sk-SK"/>
        </w:rPr>
        <w:pict>
          <v:shape id="_x0000_s1172" type="#_x0000_t32" style="position:absolute;left:0;text-align:left;margin-left:215.9pt;margin-top:15.05pt;width:41.45pt;height:14.95pt;flip:x;z-index:251632128" o:connectortype="straight" strokecolor="red">
            <v:stroke endarrow="block"/>
          </v:shape>
        </w:pict>
      </w:r>
      <w:r w:rsidRPr="00A31E12">
        <w:rPr>
          <w:rFonts w:eastAsiaTheme="minorHAnsi"/>
          <w:noProof/>
          <w:lang w:eastAsia="sk-SK"/>
        </w:rPr>
        <w:pict>
          <v:shape id="_x0000_s1173" type="#_x0000_t32" style="position:absolute;left:0;text-align:left;margin-left:12.85pt;margin-top:30pt;width:0;height:120.95pt;flip:y;z-index:251633152" o:connectortype="straight" strokecolor="red">
            <v:stroke endarrow="block"/>
          </v:shape>
        </w:pict>
      </w:r>
      <w:r w:rsidRPr="00A31E12">
        <w:rPr>
          <w:rFonts w:eastAsiaTheme="minorHAnsi"/>
          <w:noProof/>
          <w:lang w:eastAsia="sk-SK"/>
        </w:rPr>
        <w:pict>
          <v:shape id="_x0000_s1174" type="#_x0000_t32" style="position:absolute;left:0;text-align:left;margin-left:9.35pt;margin-top:46.3pt;width:0;height:110.75pt;flip:y;z-index:251634176" o:connectortype="straight" strokecolor="red">
            <v:stroke endarrow="block"/>
          </v:shape>
        </w:pict>
      </w:r>
      <w:r w:rsidRPr="00A31E12">
        <w:rPr>
          <w:rFonts w:eastAsiaTheme="minorHAnsi"/>
          <w:noProof/>
          <w:lang w:eastAsia="sk-SK"/>
        </w:rPr>
        <w:pict>
          <v:shape id="_x0000_s1191" type="#_x0000_t32" style="position:absolute;left:0;text-align:left;margin-left:340pt;margin-top:217.45pt;width:52.5pt;height:28.55pt;z-index:251651584" o:connectortype="straight" strokecolor="red">
            <v:stroke endarrow="block"/>
          </v:shape>
        </w:pict>
      </w:r>
      <w:r w:rsidRPr="00A31E12">
        <w:rPr>
          <w:rFonts w:eastAsiaTheme="minorHAnsi"/>
          <w:noProof/>
          <w:lang w:eastAsia="sk-SK"/>
        </w:rPr>
        <w:pict>
          <v:shape id="_x0000_s1190" type="#_x0000_t202" style="position:absolute;left:0;text-align:left;margin-left:315.05pt;margin-top:199.85pt;width:54.75pt;height:21.15pt;z-index:251650560;mso-width-relative:margin;mso-height-relative:margin" filled="f" stroked="f" strokecolor="white [3212]">
            <v:textbox style="mso-next-textbox:#_x0000_s1190">
              <w:txbxContent>
                <w:p w:rsidR="00103347" w:rsidRPr="003254C2" w:rsidRDefault="00103347" w:rsidP="00E53FA1">
                  <w:pPr>
                    <w:jc w:val="left"/>
                    <w:rPr>
                      <w:i/>
                      <w:sz w:val="20"/>
                      <w:szCs w:val="20"/>
                    </w:rPr>
                  </w:pPr>
                  <w:r>
                    <w:rPr>
                      <w:i/>
                      <w:sz w:val="20"/>
                      <w:szCs w:val="20"/>
                    </w:rPr>
                    <w:t>Návrat</w:t>
                  </w:r>
                  <w:r w:rsidRPr="003254C2">
                    <w:rPr>
                      <w:i/>
                      <w:sz w:val="20"/>
                      <w:szCs w:val="20"/>
                    </w:rPr>
                    <w:t xml:space="preserve"> </w:t>
                  </w:r>
                </w:p>
              </w:txbxContent>
            </v:textbox>
          </v:shape>
        </w:pict>
      </w:r>
      <w:r w:rsidRPr="00A31E12">
        <w:rPr>
          <w:rFonts w:eastAsiaTheme="minorHAnsi"/>
          <w:noProof/>
          <w:lang w:eastAsia="sk-SK"/>
        </w:rPr>
        <w:pict>
          <v:shape id="_x0000_s1180" type="#_x0000_t32" style="position:absolute;left:0;text-align:left;margin-left:36.9pt;margin-top:191.65pt;width:58.1pt;height:59.1pt;flip:x;z-index:251640320" o:connectortype="straight" strokecolor="red">
            <v:stroke endarrow="block"/>
          </v:shape>
        </w:pict>
      </w:r>
      <w:r w:rsidRPr="00A31E12">
        <w:rPr>
          <w:rFonts w:eastAsiaTheme="minorHAnsi"/>
          <w:noProof/>
          <w:lang w:eastAsia="sk-SK"/>
        </w:rPr>
        <w:pict>
          <v:shape id="_x0000_s1186" type="#_x0000_t32" style="position:absolute;left:0;text-align:left;margin-left:69.2pt;margin-top:46.3pt;width:17.65pt;height:23.1pt;flip:y;z-index:251646464" o:connectortype="straight" strokecolor="red">
            <v:stroke endarrow="block"/>
          </v:shape>
        </w:pict>
      </w:r>
      <w:r w:rsidRPr="00A31E12">
        <w:rPr>
          <w:rFonts w:eastAsiaTheme="minorHAnsi"/>
          <w:noProof/>
          <w:lang w:eastAsia="sk-SK"/>
        </w:rPr>
        <w:pict>
          <v:shape id="_x0000_s1175" type="#_x0000_t32" style="position:absolute;left:0;text-align:left;margin-left:150.7pt;margin-top:42.9pt;width:52.3pt;height:61.8pt;flip:x y;z-index:251635200" o:connectortype="straight" strokecolor="red">
            <v:stroke endarrow="block"/>
          </v:shape>
        </w:pict>
      </w:r>
      <w:r w:rsidRPr="00A31E12">
        <w:rPr>
          <w:rFonts w:eastAsiaTheme="minorHAnsi"/>
          <w:noProof/>
          <w:lang w:eastAsia="sk-SK"/>
        </w:rPr>
        <w:pict>
          <v:shape id="_x0000_s1176" type="#_x0000_t32" style="position:absolute;left:0;text-align:left;margin-left:207.75pt;margin-top:46.3pt;width:56.4pt;height:78.85pt;flip:x y;z-index:251636224" o:connectortype="straight" strokecolor="red">
            <v:stroke endarrow="block"/>
          </v:shape>
        </w:pict>
      </w:r>
      <w:r w:rsidRPr="00A31E12">
        <w:rPr>
          <w:rFonts w:eastAsiaTheme="minorHAnsi"/>
          <w:noProof/>
          <w:lang w:eastAsia="sk-SK"/>
        </w:rPr>
        <w:pict>
          <v:shape id="_x0000_s1184" type="#_x0000_t202" style="position:absolute;left:0;text-align:left;margin-left:332.1pt;margin-top:121.1pt;width:102.65pt;height:24.45pt;z-index:251644416;mso-width-relative:margin;mso-height-relative:margin" filled="f" stroked="f" strokecolor="white [3212]">
            <v:textbox style="mso-next-textbox:#_x0000_s1184">
              <w:txbxContent>
                <w:p w:rsidR="00103347" w:rsidRPr="00B43CAF" w:rsidRDefault="00103347" w:rsidP="00E53FA1">
                  <w:pPr>
                    <w:ind w:left="1276" w:hanging="1276"/>
                    <w:jc w:val="left"/>
                    <w:rPr>
                      <w:i/>
                      <w:sz w:val="20"/>
                      <w:szCs w:val="20"/>
                    </w:rPr>
                  </w:pPr>
                  <w:r w:rsidRPr="00B43CAF">
                    <w:rPr>
                      <w:i/>
                      <w:sz w:val="20"/>
                      <w:szCs w:val="20"/>
                    </w:rPr>
                    <w:t xml:space="preserve">Zobraziť </w:t>
                  </w:r>
                  <w:r>
                    <w:rPr>
                      <w:i/>
                      <w:sz w:val="20"/>
                      <w:szCs w:val="20"/>
                    </w:rPr>
                    <w:t>výsledok</w:t>
                  </w:r>
                  <w:r w:rsidRPr="00B43CAF">
                    <w:rPr>
                      <w:i/>
                      <w:sz w:val="20"/>
                      <w:szCs w:val="20"/>
                    </w:rPr>
                    <w:t>?</w:t>
                  </w:r>
                </w:p>
              </w:txbxContent>
            </v:textbox>
          </v:shape>
        </w:pict>
      </w:r>
      <w:r w:rsidRPr="00A31E12">
        <w:rPr>
          <w:rFonts w:eastAsiaTheme="minorHAnsi"/>
          <w:noProof/>
          <w:lang w:eastAsia="sk-SK"/>
        </w:rPr>
        <w:pict>
          <v:shape id="_x0000_s1179" type="#_x0000_t32" style="position:absolute;left:0;text-align:left;margin-left:305.65pt;margin-top:46.3pt;width:42.05pt;height:79.45pt;flip:x y;z-index:251639296" o:connectortype="straight" strokecolor="red">
            <v:stroke endarrow="block"/>
          </v:shape>
        </w:pict>
      </w:r>
      <w:r w:rsidRPr="00A31E12">
        <w:rPr>
          <w:rFonts w:eastAsiaTheme="minorHAnsi"/>
          <w:noProof/>
          <w:lang w:eastAsia="sk-SK"/>
        </w:rPr>
        <w:pict>
          <v:shape id="_x0000_s1178" type="#_x0000_t32" style="position:absolute;left:0;text-align:left;margin-left:264.15pt;margin-top:46.3pt;width:1in;height:112.55pt;flip:x y;z-index:251638272" o:connectortype="straight" strokecolor="red">
            <v:stroke endarrow="block"/>
          </v:shape>
        </w:pict>
      </w:r>
      <w:r w:rsidRPr="00A31E12">
        <w:rPr>
          <w:rFonts w:eastAsiaTheme="minorHAnsi"/>
          <w:noProof/>
          <w:lang w:eastAsia="sk-SK"/>
        </w:rPr>
        <w:pict>
          <v:shape id="_x0000_s1183" type="#_x0000_t202" style="position:absolute;left:0;text-align:left;margin-left:309.6pt;margin-top:153.2pt;width:112.75pt;height:24.45pt;z-index:251643392;mso-width-relative:margin;mso-height-relative:margin" filled="f" stroked="f" strokecolor="white [3212]">
            <v:textbox style="mso-next-textbox:#_x0000_s1183">
              <w:txbxContent>
                <w:p w:rsidR="00103347" w:rsidRPr="00B43CAF" w:rsidRDefault="00103347" w:rsidP="00E53FA1">
                  <w:pPr>
                    <w:ind w:left="1276" w:hanging="1276"/>
                    <w:jc w:val="left"/>
                    <w:rPr>
                      <w:i/>
                      <w:sz w:val="20"/>
                      <w:szCs w:val="20"/>
                    </w:rPr>
                  </w:pPr>
                  <w:r w:rsidRPr="00B43CAF">
                    <w:rPr>
                      <w:i/>
                      <w:sz w:val="20"/>
                      <w:szCs w:val="20"/>
                    </w:rPr>
                    <w:t xml:space="preserve">Zobraziť </w:t>
                  </w:r>
                  <w:r>
                    <w:rPr>
                      <w:i/>
                      <w:sz w:val="20"/>
                      <w:szCs w:val="20"/>
                    </w:rPr>
                    <w:t>maticu</w:t>
                  </w:r>
                  <w:r w:rsidRPr="00B43CAF">
                    <w:rPr>
                      <w:i/>
                      <w:sz w:val="20"/>
                      <w:szCs w:val="20"/>
                    </w:rPr>
                    <w:t>?</w:t>
                  </w:r>
                </w:p>
              </w:txbxContent>
            </v:textbox>
          </v:shape>
        </w:pict>
      </w:r>
      <w:r w:rsidRPr="00A31E12">
        <w:rPr>
          <w:rFonts w:eastAsiaTheme="minorHAnsi"/>
          <w:noProof/>
          <w:lang w:eastAsia="sk-SK"/>
        </w:rPr>
        <w:pict>
          <v:shape id="_x0000_s1182" type="#_x0000_t202" style="position:absolute;left:0;text-align:left;margin-left:275.05pt;margin-top:175.4pt;width:94.75pt;height:24.45pt;z-index:251642368;mso-width-relative:margin;mso-height-relative:margin" filled="f" stroked="f" strokecolor="white [3212]">
            <v:textbox style="mso-next-textbox:#_x0000_s1182">
              <w:txbxContent>
                <w:p w:rsidR="00103347" w:rsidRPr="00B43CAF" w:rsidRDefault="00103347" w:rsidP="00E53FA1">
                  <w:pPr>
                    <w:ind w:left="1276" w:hanging="1276"/>
                    <w:jc w:val="left"/>
                    <w:rPr>
                      <w:i/>
                      <w:sz w:val="20"/>
                      <w:szCs w:val="20"/>
                    </w:rPr>
                  </w:pPr>
                  <w:r w:rsidRPr="00B43CAF">
                    <w:rPr>
                      <w:i/>
                      <w:sz w:val="20"/>
                      <w:szCs w:val="20"/>
                    </w:rPr>
                    <w:t>Generovať PDF?</w:t>
                  </w:r>
                </w:p>
              </w:txbxContent>
            </v:textbox>
          </v:shape>
        </w:pict>
      </w:r>
      <w:r w:rsidRPr="00A31E12">
        <w:rPr>
          <w:rFonts w:eastAsiaTheme="minorHAnsi"/>
          <w:noProof/>
          <w:lang w:eastAsia="sk-SK"/>
        </w:rPr>
        <w:pict>
          <v:shape id="_x0000_s1177" type="#_x0000_t32" style="position:absolute;left:0;text-align:left;margin-left:227.45pt;margin-top:46.3pt;width:87.65pt;height:135.15pt;flip:x y;z-index:251637248" o:connectortype="straight" strokecolor="red">
            <v:stroke endarrow="block"/>
          </v:shape>
        </w:pict>
      </w:r>
      <w:r w:rsidRPr="00A31E12">
        <w:rPr>
          <w:rFonts w:eastAsiaTheme="minorHAnsi"/>
          <w:noProof/>
          <w:lang w:eastAsia="sk-SK"/>
        </w:rPr>
        <w:pict>
          <v:shape id="_x0000_s1171" type="#_x0000_t32" style="position:absolute;left:0;text-align:left;margin-left:370.25pt;margin-top:80.95pt;width:6.8pt;height:19.7pt;flip:y;z-index:251631104" o:connectortype="straight" strokecolor="red">
            <v:stroke endarrow="block"/>
          </v:shape>
        </w:pict>
      </w:r>
      <w:r w:rsidRPr="00A31E12">
        <w:rPr>
          <w:rFonts w:eastAsiaTheme="minorHAnsi"/>
          <w:noProof/>
          <w:lang w:eastAsia="sk-SK"/>
        </w:rPr>
        <w:pict>
          <v:shape id="_x0000_s1181" type="#_x0000_t202" style="position:absolute;left:0;text-align:left;margin-left:340pt;margin-top:95.25pt;width:94.75pt;height:24.45pt;z-index:251641344;mso-width-relative:margin;mso-height-relative:margin" filled="f" stroked="f" strokecolor="white [3212]">
            <v:textbox style="mso-next-textbox:#_x0000_s1181">
              <w:txbxContent>
                <w:p w:rsidR="00103347" w:rsidRPr="00811492" w:rsidRDefault="00103347" w:rsidP="00811492">
                  <w:pPr>
                    <w:jc w:val="left"/>
                    <w:rPr>
                      <w:i/>
                      <w:sz w:val="20"/>
                      <w:szCs w:val="20"/>
                    </w:rPr>
                  </w:pPr>
                  <w:r w:rsidRPr="00811492">
                    <w:rPr>
                      <w:i/>
                      <w:sz w:val="20"/>
                      <w:szCs w:val="20"/>
                    </w:rPr>
                    <w:t>Načítané metódy</w:t>
                  </w:r>
                </w:p>
              </w:txbxContent>
            </v:textbox>
          </v:shape>
        </w:pict>
      </w:r>
      <w:r w:rsidRPr="00A31E12">
        <w:rPr>
          <w:rFonts w:eastAsiaTheme="minorHAnsi"/>
          <w:noProof/>
          <w:lang w:eastAsia="sk-SK"/>
        </w:rPr>
        <w:pict>
          <v:rect id="_x0000_s1170" style="position:absolute;left:0;text-align:left;margin-left:347.7pt;margin-top:38.15pt;width:74.65pt;height:48.2pt;z-index:251630080" filled="f" strokecolor="red" strokeweight="1pt"/>
        </w:pict>
      </w:r>
      <w:r w:rsidR="00A34058" w:rsidRPr="00A34058">
        <w:rPr>
          <w:rFonts w:eastAsiaTheme="minorHAnsi"/>
          <w:noProof/>
          <w:lang w:eastAsia="sk-SK"/>
        </w:rPr>
        <w:drawing>
          <wp:inline distT="0" distB="0" distL="0" distR="0">
            <wp:extent cx="5399405" cy="3323107"/>
            <wp:effectExtent l="19050" t="0" r="0" b="0"/>
            <wp:docPr id="1" name="Obrázok 2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4"/>
                    <pic:cNvPicPr>
                      <a:picLocks noChangeAspect="1" noChangeArrowheads="1"/>
                    </pic:cNvPicPr>
                  </pic:nvPicPr>
                  <pic:blipFill>
                    <a:blip r:embed="rId260" cstate="print"/>
                    <a:srcRect/>
                    <a:stretch>
                      <a:fillRect/>
                    </a:stretch>
                  </pic:blipFill>
                  <pic:spPr bwMode="auto">
                    <a:xfrm>
                      <a:off x="0" y="0"/>
                      <a:ext cx="5399405" cy="3323107"/>
                    </a:xfrm>
                    <a:prstGeom prst="rect">
                      <a:avLst/>
                    </a:prstGeom>
                    <a:noFill/>
                    <a:ln w="9525">
                      <a:noFill/>
                      <a:miter lim="800000"/>
                      <a:headEnd/>
                      <a:tailEnd/>
                    </a:ln>
                  </pic:spPr>
                </pic:pic>
              </a:graphicData>
            </a:graphic>
          </wp:inline>
        </w:drawing>
      </w:r>
    </w:p>
    <w:p w:rsidR="00A34058" w:rsidRDefault="004A56A0" w:rsidP="004A56A0">
      <w:pPr>
        <w:pStyle w:val="Popis"/>
        <w:rPr>
          <w:rFonts w:eastAsiaTheme="minorHAnsi"/>
        </w:rPr>
      </w:pPr>
      <w:bookmarkStart w:id="108" w:name="_Toc325665607"/>
      <w:r>
        <w:t xml:space="preserve">Obr. </w:t>
      </w:r>
      <w:r w:rsidR="00A31E12">
        <w:fldChar w:fldCharType="begin"/>
      </w:r>
      <w:r w:rsidR="00DD69DB">
        <w:instrText xml:space="preserve"> SEQ Obr. \* ARABIC </w:instrText>
      </w:r>
      <w:r w:rsidR="00A31E12">
        <w:fldChar w:fldCharType="separate"/>
      </w:r>
      <w:r w:rsidR="00344799">
        <w:rPr>
          <w:noProof/>
        </w:rPr>
        <w:t>9</w:t>
      </w:r>
      <w:r w:rsidR="00A31E12">
        <w:fldChar w:fldCharType="end"/>
      </w:r>
      <w:r>
        <w:tab/>
      </w:r>
      <w:r w:rsidRPr="002D5C37">
        <w:t>Aplikačné okno modulu pre riešenie matíc</w:t>
      </w:r>
      <w:bookmarkEnd w:id="108"/>
    </w:p>
    <w:p w:rsidR="00C1601D" w:rsidRDefault="005E3B45" w:rsidP="009B7DF3">
      <w:pPr>
        <w:pStyle w:val="PodNadpisKapitolyII"/>
        <w:rPr>
          <w:rFonts w:eastAsiaTheme="minorHAnsi"/>
        </w:rPr>
      </w:pPr>
      <w:bookmarkStart w:id="109" w:name="_Toc325024104"/>
      <w:bookmarkStart w:id="110" w:name="_Toc325667165"/>
      <w:r>
        <w:rPr>
          <w:rFonts w:eastAsiaTheme="minorHAnsi"/>
        </w:rPr>
        <w:t>Výstupy</w:t>
      </w:r>
      <w:bookmarkEnd w:id="109"/>
      <w:bookmarkEnd w:id="110"/>
    </w:p>
    <w:p w:rsidR="001D02CC" w:rsidRDefault="006C21B7" w:rsidP="009B7DF3">
      <w:pPr>
        <w:pStyle w:val="PodNadpis3urovenII"/>
        <w:rPr>
          <w:rFonts w:eastAsiaTheme="minorHAnsi"/>
        </w:rPr>
      </w:pPr>
      <w:bookmarkStart w:id="111" w:name="_Toc325024105"/>
      <w:bookmarkStart w:id="112" w:name="_Toc325667166"/>
      <w:r w:rsidRPr="006C21B7">
        <w:rPr>
          <w:rFonts w:eastAsiaTheme="minorHAnsi"/>
        </w:rPr>
        <w:t>Výstup generátora matíc</w:t>
      </w:r>
      <w:bookmarkEnd w:id="111"/>
      <w:bookmarkEnd w:id="112"/>
    </w:p>
    <w:p w:rsidR="006F666C" w:rsidRDefault="003371CC" w:rsidP="006F666C">
      <w:pPr>
        <w:pStyle w:val="NormalnytextDP"/>
        <w:ind w:firstLine="567"/>
        <w:rPr>
          <w:rFonts w:eastAsiaTheme="minorHAnsi"/>
        </w:rPr>
      </w:pPr>
      <w:r>
        <w:rPr>
          <w:rFonts w:eastAsiaTheme="minorHAnsi"/>
        </w:rPr>
        <w:t>Výstupom generátora matíc podľa očakávania</w:t>
      </w:r>
      <w:r w:rsidR="006F666C" w:rsidRPr="006F666C">
        <w:rPr>
          <w:rFonts w:eastAsiaTheme="minorHAnsi"/>
        </w:rPr>
        <w:t xml:space="preserve"> je matic</w:t>
      </w:r>
      <w:r>
        <w:rPr>
          <w:rFonts w:eastAsiaTheme="minorHAnsi"/>
        </w:rPr>
        <w:t>a</w:t>
      </w:r>
      <w:r w:rsidR="006F666C" w:rsidRPr="006F666C">
        <w:rPr>
          <w:rFonts w:eastAsiaTheme="minorHAnsi"/>
        </w:rPr>
        <w:t xml:space="preserve"> resp. systém lineárnych r</w:t>
      </w:r>
      <w:r w:rsidR="00AA4F24">
        <w:rPr>
          <w:rFonts w:eastAsiaTheme="minorHAnsi"/>
        </w:rPr>
        <w:t>ovníc vo forme textu</w:t>
      </w:r>
      <w:r w:rsidR="005C78A9">
        <w:rPr>
          <w:rFonts w:eastAsiaTheme="minorHAnsi"/>
        </w:rPr>
        <w:t>. Ten môže byť</w:t>
      </w:r>
      <w:r w:rsidR="00AA4F24">
        <w:rPr>
          <w:rFonts w:eastAsiaTheme="minorHAnsi"/>
        </w:rPr>
        <w:t xml:space="preserve"> </w:t>
      </w:r>
      <w:r w:rsidR="006F666C" w:rsidRPr="006F666C">
        <w:rPr>
          <w:rFonts w:eastAsiaTheme="minorHAnsi"/>
        </w:rPr>
        <w:t>zobrazen</w:t>
      </w:r>
      <w:r w:rsidR="005C78A9">
        <w:rPr>
          <w:rFonts w:eastAsiaTheme="minorHAnsi"/>
        </w:rPr>
        <w:t>ý</w:t>
      </w:r>
      <w:r w:rsidR="006F666C" w:rsidRPr="006F666C">
        <w:rPr>
          <w:rFonts w:eastAsiaTheme="minorHAnsi"/>
        </w:rPr>
        <w:t xml:space="preserve"> v aplikačnom okne</w:t>
      </w:r>
      <w:r w:rsidR="00671B05">
        <w:rPr>
          <w:rFonts w:eastAsiaTheme="minorHAnsi"/>
        </w:rPr>
        <w:t>.</w:t>
      </w:r>
    </w:p>
    <w:p w:rsidR="008554DE" w:rsidRDefault="00A31E12" w:rsidP="008554DE">
      <w:pPr>
        <w:pStyle w:val="NormalnytextDP"/>
        <w:keepNext/>
        <w:ind w:firstLine="0"/>
        <w:jc w:val="center"/>
      </w:pPr>
      <w:r w:rsidRPr="00A31E12">
        <w:rPr>
          <w:rFonts w:eastAsiaTheme="minorHAnsi"/>
          <w:noProof/>
          <w:lang w:eastAsia="sk-SK"/>
        </w:rPr>
        <w:pict>
          <v:rect id="_x0000_s1195" style="position:absolute;left:0;text-align:left;margin-left:126.15pt;margin-top:44.5pt;width:276.7pt;height:187.85pt;z-index:251653632" filled="f" fillcolor="white [3212]" strokecolor="red" strokeweight="1.5pt"/>
        </w:pict>
      </w:r>
      <w:r w:rsidR="001D6689" w:rsidRPr="001D6689">
        <w:rPr>
          <w:rFonts w:eastAsiaTheme="minorHAnsi"/>
          <w:noProof/>
          <w:lang w:eastAsia="sk-SK"/>
        </w:rPr>
        <w:drawing>
          <wp:inline distT="0" distB="0" distL="0" distR="0">
            <wp:extent cx="5012221" cy="3212327"/>
            <wp:effectExtent l="19050" t="0" r="0" b="0"/>
            <wp:docPr id="8" name="Obrázok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
                    <pic:cNvPicPr>
                      <a:picLocks noChangeAspect="1" noChangeArrowheads="1"/>
                    </pic:cNvPicPr>
                  </pic:nvPicPr>
                  <pic:blipFill>
                    <a:blip r:embed="rId261" cstate="print"/>
                    <a:srcRect/>
                    <a:stretch>
                      <a:fillRect/>
                    </a:stretch>
                  </pic:blipFill>
                  <pic:spPr bwMode="auto">
                    <a:xfrm>
                      <a:off x="0" y="0"/>
                      <a:ext cx="5022477" cy="3218900"/>
                    </a:xfrm>
                    <a:prstGeom prst="rect">
                      <a:avLst/>
                    </a:prstGeom>
                    <a:noFill/>
                    <a:ln w="9525">
                      <a:noFill/>
                      <a:miter lim="800000"/>
                      <a:headEnd/>
                      <a:tailEnd/>
                    </a:ln>
                  </pic:spPr>
                </pic:pic>
              </a:graphicData>
            </a:graphic>
          </wp:inline>
        </w:drawing>
      </w:r>
    </w:p>
    <w:p w:rsidR="0049298C" w:rsidRDefault="00A37D55" w:rsidP="00A37D55">
      <w:pPr>
        <w:pStyle w:val="Popis"/>
      </w:pPr>
      <w:bookmarkStart w:id="113" w:name="_Ref324801427"/>
      <w:bookmarkStart w:id="114" w:name="_Toc325665608"/>
      <w:r>
        <w:t xml:space="preserve">Obr. </w:t>
      </w:r>
      <w:r w:rsidR="00A31E12">
        <w:fldChar w:fldCharType="begin"/>
      </w:r>
      <w:r w:rsidR="00DD69DB">
        <w:instrText xml:space="preserve"> SEQ Obr. \* ARABIC </w:instrText>
      </w:r>
      <w:r w:rsidR="00A31E12">
        <w:fldChar w:fldCharType="separate"/>
      </w:r>
      <w:r w:rsidR="00344799">
        <w:rPr>
          <w:noProof/>
        </w:rPr>
        <w:t>10</w:t>
      </w:r>
      <w:r w:rsidR="00A31E12">
        <w:fldChar w:fldCharType="end"/>
      </w:r>
      <w:bookmarkEnd w:id="113"/>
      <w:r>
        <w:tab/>
        <w:t>Výstup generátora matíc pre maticu 5x6 s využitím 2 desatinných miest</w:t>
      </w:r>
      <w:bookmarkEnd w:id="114"/>
    </w:p>
    <w:p w:rsidR="008554DE" w:rsidRDefault="007A0D89" w:rsidP="00EB3CDA">
      <w:pPr>
        <w:pStyle w:val="NormalnytextDP"/>
        <w:ind w:firstLine="0"/>
        <w:rPr>
          <w:rFonts w:eastAsiaTheme="minorHAnsi"/>
        </w:rPr>
      </w:pPr>
      <w:r>
        <w:rPr>
          <w:rFonts w:eastAsiaTheme="minorHAnsi"/>
        </w:rPr>
        <w:lastRenderedPageBreak/>
        <w:t>Poprípade,</w:t>
      </w:r>
      <w:r w:rsidRPr="007A0D89">
        <w:rPr>
          <w:rFonts w:eastAsiaTheme="minorHAnsi"/>
        </w:rPr>
        <w:t xml:space="preserve"> </w:t>
      </w:r>
      <w:r w:rsidR="00D65A3B">
        <w:rPr>
          <w:rFonts w:eastAsiaTheme="minorHAnsi"/>
        </w:rPr>
        <w:t xml:space="preserve">môže byť </w:t>
      </w:r>
      <w:r w:rsidRPr="007A0D89">
        <w:rPr>
          <w:rFonts w:eastAsiaTheme="minorHAnsi"/>
        </w:rPr>
        <w:t>uložen</w:t>
      </w:r>
      <w:r w:rsidR="00D65A3B">
        <w:rPr>
          <w:rFonts w:eastAsiaTheme="minorHAnsi"/>
        </w:rPr>
        <w:t>ý</w:t>
      </w:r>
      <w:r w:rsidRPr="007A0D89">
        <w:rPr>
          <w:rFonts w:eastAsiaTheme="minorHAnsi"/>
        </w:rPr>
        <w:t xml:space="preserve"> do súboru definovaného súborovou cestou.</w:t>
      </w:r>
    </w:p>
    <w:p w:rsidR="00B65AE4" w:rsidRDefault="00B65AE4" w:rsidP="00EB3CDA">
      <w:pPr>
        <w:pStyle w:val="NormalnytextDP"/>
        <w:keepNext/>
        <w:ind w:firstLine="0"/>
        <w:jc w:val="center"/>
      </w:pPr>
      <w:r w:rsidRPr="00B65AE4">
        <w:rPr>
          <w:rFonts w:eastAsiaTheme="minorHAnsi"/>
          <w:noProof/>
          <w:lang w:eastAsia="sk-SK"/>
        </w:rPr>
        <w:drawing>
          <wp:inline distT="0" distB="0" distL="0" distR="0">
            <wp:extent cx="3857625" cy="1724025"/>
            <wp:effectExtent l="19050" t="0" r="9525" b="0"/>
            <wp:docPr id="701" name="Obrázok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pic:cNvPicPr>
                      <a:picLocks noChangeAspect="1" noChangeArrowheads="1"/>
                    </pic:cNvPicPr>
                  </pic:nvPicPr>
                  <pic:blipFill>
                    <a:blip r:embed="rId262" cstate="print"/>
                    <a:srcRect/>
                    <a:stretch>
                      <a:fillRect/>
                    </a:stretch>
                  </pic:blipFill>
                  <pic:spPr bwMode="auto">
                    <a:xfrm>
                      <a:off x="0" y="0"/>
                      <a:ext cx="3857625" cy="1724025"/>
                    </a:xfrm>
                    <a:prstGeom prst="rect">
                      <a:avLst/>
                    </a:prstGeom>
                    <a:noFill/>
                    <a:ln w="9525">
                      <a:noFill/>
                      <a:miter lim="800000"/>
                      <a:headEnd/>
                      <a:tailEnd/>
                    </a:ln>
                  </pic:spPr>
                </pic:pic>
              </a:graphicData>
            </a:graphic>
          </wp:inline>
        </w:drawing>
      </w:r>
    </w:p>
    <w:p w:rsidR="00B65AE4" w:rsidRDefault="00B65AE4" w:rsidP="00B65AE4">
      <w:pPr>
        <w:pStyle w:val="Popis"/>
      </w:pPr>
      <w:bookmarkStart w:id="115" w:name="_Toc325665609"/>
      <w:r>
        <w:t xml:space="preserve">Obr. </w:t>
      </w:r>
      <w:r w:rsidR="00A31E12">
        <w:fldChar w:fldCharType="begin"/>
      </w:r>
      <w:r w:rsidR="00DD69DB">
        <w:instrText xml:space="preserve"> SEQ Obr. \* ARABIC </w:instrText>
      </w:r>
      <w:r w:rsidR="00A31E12">
        <w:fldChar w:fldCharType="separate"/>
      </w:r>
      <w:r w:rsidR="00344799">
        <w:rPr>
          <w:noProof/>
        </w:rPr>
        <w:t>11</w:t>
      </w:r>
      <w:r w:rsidR="00A31E12">
        <w:fldChar w:fldCharType="end"/>
      </w:r>
      <w:r>
        <w:tab/>
      </w:r>
      <w:r w:rsidRPr="005C7D73">
        <w:t>Zobrazenie výstupu generátora matíc</w:t>
      </w:r>
      <w:bookmarkEnd w:id="115"/>
    </w:p>
    <w:p w:rsidR="009D7314" w:rsidRDefault="009D7314" w:rsidP="009D7314">
      <w:pPr>
        <w:pStyle w:val="NormalnytextDP"/>
        <w:rPr>
          <w:rFonts w:eastAsiaTheme="minorHAnsi"/>
        </w:rPr>
      </w:pPr>
      <w:r w:rsidRPr="009D7314">
        <w:rPr>
          <w:rFonts w:eastAsiaTheme="minorHAnsi"/>
        </w:rPr>
        <w:t>Zobrazenie ekvival</w:t>
      </w:r>
      <w:r w:rsidR="00231E2F">
        <w:rPr>
          <w:rFonts w:eastAsiaTheme="minorHAnsi"/>
        </w:rPr>
        <w:t>entné obsahu okna ako na</w:t>
      </w:r>
      <w:r w:rsidR="00D00A6F">
        <w:rPr>
          <w:rFonts w:eastAsiaTheme="minorHAnsi"/>
        </w:rPr>
        <w:t xml:space="preserve"> obrázku</w:t>
      </w:r>
      <w:r w:rsidRPr="009D7314">
        <w:rPr>
          <w:rFonts w:eastAsiaTheme="minorHAnsi"/>
        </w:rPr>
        <w:t xml:space="preserve"> </w:t>
      </w:r>
      <w:r w:rsidR="00D00A6F">
        <w:rPr>
          <w:rFonts w:eastAsiaTheme="minorHAnsi"/>
        </w:rPr>
        <w:t>(</w:t>
      </w:r>
      <w:r w:rsidR="00A31E12">
        <w:rPr>
          <w:rFonts w:eastAsiaTheme="minorHAnsi"/>
        </w:rPr>
        <w:fldChar w:fldCharType="begin"/>
      </w:r>
      <w:r>
        <w:rPr>
          <w:rFonts w:eastAsiaTheme="minorHAnsi"/>
        </w:rPr>
        <w:instrText xml:space="preserve"> REF _Ref324801427 \h </w:instrText>
      </w:r>
      <w:r w:rsidR="00A31E12">
        <w:rPr>
          <w:rFonts w:eastAsiaTheme="minorHAnsi"/>
        </w:rPr>
      </w:r>
      <w:r w:rsidR="00A31E12">
        <w:rPr>
          <w:rFonts w:eastAsiaTheme="minorHAnsi"/>
        </w:rPr>
        <w:fldChar w:fldCharType="separate"/>
      </w:r>
      <w:r w:rsidR="00344799">
        <w:t xml:space="preserve">Obr. </w:t>
      </w:r>
      <w:r w:rsidR="00344799">
        <w:rPr>
          <w:noProof/>
        </w:rPr>
        <w:t>10</w:t>
      </w:r>
      <w:r w:rsidR="00A31E12">
        <w:rPr>
          <w:rFonts w:eastAsiaTheme="minorHAnsi"/>
        </w:rPr>
        <w:fldChar w:fldCharType="end"/>
      </w:r>
      <w:r w:rsidR="00D00A6F">
        <w:rPr>
          <w:rFonts w:eastAsiaTheme="minorHAnsi"/>
        </w:rPr>
        <w:t>)</w:t>
      </w:r>
      <w:r w:rsidRPr="009D7314">
        <w:rPr>
          <w:rFonts w:eastAsiaTheme="minorHAnsi"/>
        </w:rPr>
        <w:t xml:space="preserve"> je možné získať bežným internetovým prehliadačom otvorením súboru „GeneratedMatrix.html“ v adresári LinearSystemsSolver, ktorý je automaticky vytváraný v domovskom adresári používateľa pri prvo</w:t>
      </w:r>
      <w:r w:rsidR="00D81386">
        <w:rPr>
          <w:rFonts w:eastAsiaTheme="minorHAnsi"/>
        </w:rPr>
        <w:t>m</w:t>
      </w:r>
      <w:r w:rsidRPr="009D7314">
        <w:rPr>
          <w:rFonts w:eastAsiaTheme="minorHAnsi"/>
        </w:rPr>
        <w:t xml:space="preserve"> spustení výpočtu</w:t>
      </w:r>
      <w:r w:rsidR="008C396A">
        <w:rPr>
          <w:rFonts w:eastAsiaTheme="minorHAnsi"/>
        </w:rPr>
        <w:t xml:space="preserve"> s voľbou zobrazenia v okne aplikácie</w:t>
      </w:r>
      <w:r w:rsidR="002021B4">
        <w:rPr>
          <w:rStyle w:val="Odkaznapoznmkupodiarou"/>
          <w:rFonts w:eastAsiaTheme="minorHAnsi"/>
        </w:rPr>
        <w:footnoteReference w:id="14"/>
      </w:r>
      <w:r w:rsidRPr="009D7314">
        <w:rPr>
          <w:rFonts w:eastAsiaTheme="minorHAnsi"/>
        </w:rPr>
        <w:t>.</w:t>
      </w:r>
    </w:p>
    <w:p w:rsidR="00F629DA" w:rsidRDefault="00141FD2" w:rsidP="009B7DF3">
      <w:pPr>
        <w:pStyle w:val="PodNadpis3urovenII"/>
        <w:rPr>
          <w:rFonts w:eastAsiaTheme="minorHAnsi"/>
        </w:rPr>
      </w:pPr>
      <w:bookmarkStart w:id="116" w:name="_Toc325024106"/>
      <w:bookmarkStart w:id="117" w:name="_Toc325667167"/>
      <w:r>
        <w:rPr>
          <w:rFonts w:eastAsiaTheme="minorHAnsi"/>
        </w:rPr>
        <w:t>Výstupy</w:t>
      </w:r>
      <w:r w:rsidR="00F334C3" w:rsidRPr="00F334C3">
        <w:rPr>
          <w:rFonts w:eastAsiaTheme="minorHAnsi"/>
        </w:rPr>
        <w:t xml:space="preserve"> </w:t>
      </w:r>
      <w:r w:rsidR="008B4FB0">
        <w:rPr>
          <w:rFonts w:eastAsiaTheme="minorHAnsi"/>
        </w:rPr>
        <w:t>časti programu</w:t>
      </w:r>
      <w:r w:rsidR="00F15659">
        <w:rPr>
          <w:rFonts w:eastAsiaTheme="minorHAnsi"/>
        </w:rPr>
        <w:t>, ktorá</w:t>
      </w:r>
      <w:r w:rsidR="00F334C3" w:rsidRPr="00F334C3">
        <w:rPr>
          <w:rFonts w:eastAsiaTheme="minorHAnsi"/>
        </w:rPr>
        <w:t xml:space="preserve"> rieši </w:t>
      </w:r>
      <w:r w:rsidR="008B4FB0">
        <w:rPr>
          <w:rFonts w:eastAsiaTheme="minorHAnsi"/>
        </w:rPr>
        <w:t>matice</w:t>
      </w:r>
      <w:bookmarkEnd w:id="116"/>
      <w:bookmarkEnd w:id="117"/>
    </w:p>
    <w:p w:rsidR="00091BF0" w:rsidRDefault="00684B6D" w:rsidP="001F67DA">
      <w:pPr>
        <w:pStyle w:val="NormalnytextDP"/>
        <w:ind w:firstLine="567"/>
        <w:rPr>
          <w:rFonts w:eastAsiaTheme="minorHAnsi"/>
        </w:rPr>
      </w:pPr>
      <w:r w:rsidRPr="00684B6D">
        <w:rPr>
          <w:rFonts w:eastAsiaTheme="minorHAnsi"/>
        </w:rPr>
        <w:t>Výstupom časti programu, ktorá má na svedomí spracovanie sústavy, je samotné riešenie tejto rozšírenej matice, čo nie je nič iné, než zobrazenie nájdeného vektora</w:t>
      </w:r>
      <w:r w:rsidR="00C576BB">
        <w:rPr>
          <w:rFonts w:eastAsiaTheme="minorHAnsi"/>
        </w:rPr>
        <w:t xml:space="preserve"> riešenia</w:t>
      </w:r>
      <w:r w:rsidRPr="00684B6D">
        <w:rPr>
          <w:rFonts w:eastAsiaTheme="minorHAnsi"/>
        </w:rPr>
        <w:t>. Pri realizácii výpočtu má používateľ možnosť v informačnom paneli sledovať riadiace akcie vykonávané programom.</w:t>
      </w:r>
    </w:p>
    <w:p w:rsidR="001F67DA" w:rsidRDefault="00684B6D" w:rsidP="001F67DA">
      <w:pPr>
        <w:pStyle w:val="NormalnytextDP"/>
        <w:ind w:firstLine="567"/>
        <w:rPr>
          <w:rFonts w:eastAsiaTheme="minorHAnsi"/>
        </w:rPr>
      </w:pPr>
      <w:r w:rsidRPr="00684B6D">
        <w:rPr>
          <w:rFonts w:eastAsiaTheme="minorHAnsi"/>
        </w:rPr>
        <w:t xml:space="preserve"> Napríklad:</w:t>
      </w:r>
    </w:p>
    <w:p w:rsidR="00004003" w:rsidRDefault="00A266EE" w:rsidP="009D1CD7">
      <w:pPr>
        <w:pStyle w:val="Odsekzoznamu"/>
        <w:numPr>
          <w:ilvl w:val="0"/>
          <w:numId w:val="14"/>
        </w:numPr>
        <w:spacing w:after="0" w:line="360" w:lineRule="auto"/>
        <w:ind w:left="1418"/>
        <w:rPr>
          <w:rFonts w:ascii="Times New Roman" w:hAnsi="Times New Roman" w:cs="Times New Roman"/>
          <w:sz w:val="24"/>
          <w:szCs w:val="24"/>
        </w:rPr>
      </w:pPr>
      <w:r>
        <w:rPr>
          <w:rFonts w:ascii="Times New Roman" w:hAnsi="Times New Roman" w:cs="Times New Roman"/>
          <w:sz w:val="24"/>
          <w:szCs w:val="24"/>
        </w:rPr>
        <w:t>n</w:t>
      </w:r>
      <w:r w:rsidR="00004003">
        <w:rPr>
          <w:rFonts w:ascii="Times New Roman" w:hAnsi="Times New Roman" w:cs="Times New Roman"/>
          <w:sz w:val="24"/>
          <w:szCs w:val="24"/>
        </w:rPr>
        <w:t>ačítané metódy</w:t>
      </w:r>
      <w:r>
        <w:rPr>
          <w:rFonts w:ascii="Times New Roman" w:hAnsi="Times New Roman" w:cs="Times New Roman"/>
          <w:sz w:val="24"/>
          <w:szCs w:val="24"/>
        </w:rPr>
        <w:t>,</w:t>
      </w:r>
    </w:p>
    <w:p w:rsidR="00004003" w:rsidRDefault="00A266EE" w:rsidP="009D1CD7">
      <w:pPr>
        <w:pStyle w:val="Odsekzoznamu"/>
        <w:numPr>
          <w:ilvl w:val="0"/>
          <w:numId w:val="14"/>
        </w:numPr>
        <w:spacing w:after="0" w:line="360" w:lineRule="auto"/>
        <w:ind w:left="1418"/>
        <w:rPr>
          <w:rFonts w:ascii="Times New Roman" w:hAnsi="Times New Roman" w:cs="Times New Roman"/>
          <w:sz w:val="24"/>
          <w:szCs w:val="24"/>
        </w:rPr>
      </w:pPr>
      <w:r>
        <w:rPr>
          <w:rFonts w:ascii="Times New Roman" w:hAnsi="Times New Roman" w:cs="Times New Roman"/>
          <w:sz w:val="24"/>
          <w:szCs w:val="24"/>
        </w:rPr>
        <w:t>v</w:t>
      </w:r>
      <w:r w:rsidR="00004003">
        <w:rPr>
          <w:rFonts w:ascii="Times New Roman" w:hAnsi="Times New Roman" w:cs="Times New Roman"/>
          <w:sz w:val="24"/>
          <w:szCs w:val="24"/>
        </w:rPr>
        <w:t>oľný a využitý pamäťový priestor sekundárnej pamäťovej jednotky pred a po uskutočnení výpočtu</w:t>
      </w:r>
      <w:r>
        <w:rPr>
          <w:rFonts w:ascii="Times New Roman" w:hAnsi="Times New Roman" w:cs="Times New Roman"/>
          <w:sz w:val="24"/>
          <w:szCs w:val="24"/>
        </w:rPr>
        <w:t>,</w:t>
      </w:r>
    </w:p>
    <w:p w:rsidR="00004003" w:rsidRDefault="00A266EE" w:rsidP="009D1CD7">
      <w:pPr>
        <w:pStyle w:val="Odsekzoznamu"/>
        <w:numPr>
          <w:ilvl w:val="0"/>
          <w:numId w:val="14"/>
        </w:numPr>
        <w:spacing w:after="0" w:line="360" w:lineRule="auto"/>
        <w:ind w:left="1418"/>
        <w:rPr>
          <w:rFonts w:ascii="Times New Roman" w:hAnsi="Times New Roman" w:cs="Times New Roman"/>
          <w:sz w:val="24"/>
          <w:szCs w:val="24"/>
        </w:rPr>
      </w:pPr>
      <w:r>
        <w:rPr>
          <w:rFonts w:ascii="Times New Roman" w:hAnsi="Times New Roman" w:cs="Times New Roman"/>
          <w:sz w:val="24"/>
          <w:szCs w:val="24"/>
        </w:rPr>
        <w:t>p</w:t>
      </w:r>
      <w:r w:rsidR="00004003">
        <w:rPr>
          <w:rFonts w:ascii="Times New Roman" w:hAnsi="Times New Roman" w:cs="Times New Roman"/>
          <w:sz w:val="24"/>
          <w:szCs w:val="24"/>
        </w:rPr>
        <w:t>oužité cesty k súboru s riešenou maticou</w:t>
      </w:r>
      <w:r>
        <w:rPr>
          <w:rFonts w:ascii="Times New Roman" w:hAnsi="Times New Roman" w:cs="Times New Roman"/>
          <w:sz w:val="24"/>
          <w:szCs w:val="24"/>
        </w:rPr>
        <w:t>,</w:t>
      </w:r>
    </w:p>
    <w:p w:rsidR="00004003" w:rsidRDefault="00A266EE" w:rsidP="009D1CD7">
      <w:pPr>
        <w:pStyle w:val="Odsekzoznamu"/>
        <w:numPr>
          <w:ilvl w:val="0"/>
          <w:numId w:val="14"/>
        </w:numPr>
        <w:spacing w:after="0" w:line="360" w:lineRule="auto"/>
        <w:ind w:left="1418"/>
        <w:rPr>
          <w:rFonts w:ascii="Times New Roman" w:hAnsi="Times New Roman" w:cs="Times New Roman"/>
          <w:sz w:val="24"/>
          <w:szCs w:val="24"/>
        </w:rPr>
      </w:pPr>
      <w:r>
        <w:rPr>
          <w:rFonts w:ascii="Times New Roman" w:hAnsi="Times New Roman" w:cs="Times New Roman"/>
          <w:sz w:val="24"/>
          <w:szCs w:val="24"/>
        </w:rPr>
        <w:t>m</w:t>
      </w:r>
      <w:r w:rsidR="00004003">
        <w:rPr>
          <w:rFonts w:ascii="Times New Roman" w:hAnsi="Times New Roman" w:cs="Times New Roman"/>
          <w:sz w:val="24"/>
          <w:szCs w:val="24"/>
        </w:rPr>
        <w:t>onitorovanie začiatku a konca výpočtu</w:t>
      </w:r>
      <w:r>
        <w:rPr>
          <w:rFonts w:ascii="Times New Roman" w:hAnsi="Times New Roman" w:cs="Times New Roman"/>
          <w:sz w:val="24"/>
          <w:szCs w:val="24"/>
        </w:rPr>
        <w:t>,</w:t>
      </w:r>
    </w:p>
    <w:p w:rsidR="00004003" w:rsidRDefault="00A266EE" w:rsidP="009D1CD7">
      <w:pPr>
        <w:pStyle w:val="Odsekzoznamu"/>
        <w:numPr>
          <w:ilvl w:val="0"/>
          <w:numId w:val="14"/>
        </w:numPr>
        <w:spacing w:after="0" w:line="360" w:lineRule="auto"/>
        <w:ind w:left="1418"/>
        <w:rPr>
          <w:rFonts w:ascii="Times New Roman" w:hAnsi="Times New Roman" w:cs="Times New Roman"/>
          <w:sz w:val="24"/>
          <w:szCs w:val="24"/>
        </w:rPr>
      </w:pPr>
      <w:r>
        <w:rPr>
          <w:rFonts w:ascii="Times New Roman" w:hAnsi="Times New Roman" w:cs="Times New Roman"/>
          <w:sz w:val="24"/>
          <w:szCs w:val="24"/>
        </w:rPr>
        <w:t>c</w:t>
      </w:r>
      <w:r w:rsidR="00004003">
        <w:rPr>
          <w:rFonts w:ascii="Times New Roman" w:hAnsi="Times New Roman" w:cs="Times New Roman"/>
          <w:sz w:val="24"/>
          <w:szCs w:val="24"/>
        </w:rPr>
        <w:t>elkový čas výpočtu</w:t>
      </w:r>
      <w:r>
        <w:rPr>
          <w:rFonts w:ascii="Times New Roman" w:hAnsi="Times New Roman" w:cs="Times New Roman"/>
          <w:sz w:val="24"/>
          <w:szCs w:val="24"/>
        </w:rPr>
        <w:t>,</w:t>
      </w:r>
    </w:p>
    <w:p w:rsidR="00004003" w:rsidRDefault="00A266EE" w:rsidP="009D1CD7">
      <w:pPr>
        <w:pStyle w:val="Odsekzoznamu"/>
        <w:numPr>
          <w:ilvl w:val="0"/>
          <w:numId w:val="14"/>
        </w:numPr>
        <w:spacing w:after="0" w:line="360" w:lineRule="auto"/>
        <w:ind w:left="1418"/>
        <w:rPr>
          <w:rFonts w:ascii="Times New Roman" w:hAnsi="Times New Roman" w:cs="Times New Roman"/>
          <w:sz w:val="24"/>
          <w:szCs w:val="24"/>
        </w:rPr>
      </w:pPr>
      <w:r>
        <w:rPr>
          <w:rFonts w:ascii="Times New Roman" w:hAnsi="Times New Roman" w:cs="Times New Roman"/>
          <w:sz w:val="24"/>
          <w:szCs w:val="24"/>
        </w:rPr>
        <w:t>s</w:t>
      </w:r>
      <w:r w:rsidR="00004003">
        <w:rPr>
          <w:rFonts w:ascii="Times New Roman" w:hAnsi="Times New Roman" w:cs="Times New Roman"/>
          <w:sz w:val="24"/>
          <w:szCs w:val="24"/>
        </w:rPr>
        <w:t>tav generovania a konverzie FO a PDF súboru vrátanie ich lokalizácie</w:t>
      </w:r>
      <w:r w:rsidR="009029C9">
        <w:rPr>
          <w:rFonts w:ascii="Times New Roman" w:hAnsi="Times New Roman" w:cs="Times New Roman"/>
          <w:sz w:val="24"/>
          <w:szCs w:val="24"/>
        </w:rPr>
        <w:t>.</w:t>
      </w:r>
    </w:p>
    <w:p w:rsidR="00EE4338" w:rsidRDefault="00EE4338" w:rsidP="00EE4338">
      <w:pPr>
        <w:ind w:firstLine="567"/>
      </w:pPr>
      <w:r>
        <w:t>Ak si používateľ zvolí možnosť generovania výstupu do PDF súboru, potom po</w:t>
      </w:r>
      <w:r w:rsidR="002C0EC8">
        <w:t> </w:t>
      </w:r>
      <w:r>
        <w:t>úspešnom výpočte vrátane procesu generovania, je používateľ schopný vytvorený PDF súbor obsahujúci celý popis algoritmu lokalizovať v</w:t>
      </w:r>
      <w:r w:rsidR="005B324C">
        <w:t> súborovom systéme na mieste definovanom ako</w:t>
      </w:r>
    </w:p>
    <w:p w:rsidR="005B324C" w:rsidRPr="000C4164" w:rsidRDefault="005B324C" w:rsidP="00EE4338">
      <w:pPr>
        <w:ind w:firstLine="567"/>
        <w:rPr>
          <w:lang w:val="en-US"/>
        </w:rPr>
      </w:pPr>
      <w:r w:rsidRPr="005B324C">
        <w:rPr>
          <w:rFonts w:ascii="Consolas" w:hAnsi="Consolas" w:cs="Consolas"/>
        </w:rPr>
        <w:t>domovskýAdresárPoužívateľa</w:t>
      </w:r>
      <w:r w:rsidR="008B5046">
        <w:rPr>
          <w:rFonts w:ascii="Consolas" w:hAnsi="Consolas" w:cs="Consolas"/>
        </w:rPr>
        <w:t>\</w:t>
      </w:r>
      <w:r w:rsidRPr="005B324C">
        <w:rPr>
          <w:rFonts w:ascii="Consolas" w:hAnsi="Consolas" w:cs="Consolas"/>
        </w:rPr>
        <w:t>LinearSystemsSolver\result.pdf</w:t>
      </w:r>
      <w:r w:rsidR="000C4164">
        <w:rPr>
          <w:rFonts w:ascii="Consolas" w:hAnsi="Consolas" w:cs="Consolas"/>
        </w:rPr>
        <w:t xml:space="preserve"> </w:t>
      </w:r>
      <w:r w:rsidR="000C4164">
        <w:t>.</w:t>
      </w:r>
    </w:p>
    <w:p w:rsidR="007C7FF7" w:rsidRDefault="00A31E12" w:rsidP="00664991">
      <w:pPr>
        <w:pStyle w:val="NormalnytextDP"/>
        <w:keepNext/>
        <w:ind w:firstLine="0"/>
      </w:pPr>
      <w:r w:rsidRPr="00A31E12">
        <w:rPr>
          <w:rFonts w:eastAsiaTheme="minorHAnsi"/>
          <w:noProof/>
          <w:lang w:eastAsia="sk-SK"/>
        </w:rPr>
        <w:lastRenderedPageBreak/>
        <w:pict>
          <v:shape id="_x0000_s1199" type="#_x0000_t32" style="position:absolute;left:0;text-align:left;margin-left:87.8pt;margin-top:115.05pt;width:228.05pt;height:53.5pt;flip:x;z-index:251657728" o:connectortype="straight" strokecolor="red">
            <v:stroke endarrow="block"/>
          </v:shape>
        </w:pict>
      </w:r>
      <w:r w:rsidRPr="00A31E12">
        <w:rPr>
          <w:rFonts w:eastAsiaTheme="minorHAnsi"/>
          <w:noProof/>
          <w:lang w:eastAsia="sk-SK"/>
        </w:rPr>
        <w:pict>
          <v:shape id="_x0000_s1200" type="#_x0000_t202" style="position:absolute;left:0;text-align:left;margin-left:152.15pt;margin-top:95pt;width:228.3pt;height:23.5pt;z-index:251658752;mso-width-relative:margin;mso-height-relative:margin" filled="f" stroked="f" strokecolor="white [3212]">
            <v:textbox style="mso-next-textbox:#_x0000_s1200">
              <w:txbxContent>
                <w:p w:rsidR="00103347" w:rsidRPr="00AE162D" w:rsidRDefault="00103347" w:rsidP="00AE162D">
                  <w:pPr>
                    <w:ind w:left="1276" w:hanging="1276"/>
                    <w:jc w:val="left"/>
                    <w:rPr>
                      <w:i/>
                      <w:sz w:val="20"/>
                      <w:szCs w:val="20"/>
                    </w:rPr>
                  </w:pPr>
                  <w:r>
                    <w:rPr>
                      <w:i/>
                      <w:sz w:val="20"/>
                      <w:szCs w:val="20"/>
                    </w:rPr>
                    <w:t>P</w:t>
                  </w:r>
                  <w:r w:rsidRPr="00AE162D">
                    <w:rPr>
                      <w:i/>
                      <w:sz w:val="20"/>
                      <w:szCs w:val="20"/>
                    </w:rPr>
                    <w:t>anel zobrazujúci riešenú maticu a výsledok riešenia</w:t>
                  </w:r>
                </w:p>
              </w:txbxContent>
            </v:textbox>
          </v:shape>
        </w:pict>
      </w:r>
      <w:r w:rsidRPr="00A31E12">
        <w:rPr>
          <w:rFonts w:eastAsiaTheme="minorHAnsi"/>
          <w:noProof/>
          <w:lang w:eastAsia="sk-SK"/>
        </w:rPr>
        <w:pict>
          <v:shape id="_x0000_s1198" type="#_x0000_t32" style="position:absolute;left:0;text-align:left;margin-left:115.15pt;margin-top:115.05pt;width:138.35pt;height:3.45pt;flip:x;z-index:251656704" o:connectortype="straight" strokecolor="red">
            <v:stroke endarrow="block"/>
          </v:shape>
        </w:pict>
      </w:r>
      <w:r w:rsidRPr="00A31E12">
        <w:rPr>
          <w:rFonts w:eastAsiaTheme="minorHAnsi"/>
          <w:noProof/>
          <w:lang w:eastAsia="sk-SK"/>
        </w:rPr>
        <w:pict>
          <v:rect id="_x0000_s1196" style="position:absolute;left:0;text-align:left;margin-left:4pt;margin-top:71.85pt;width:417.25pt;height:146.75pt;z-index:251654656" filled="f" fillcolor="white [3212]" strokecolor="red" strokeweight="1.5pt"/>
        </w:pict>
      </w:r>
      <w:r w:rsidRPr="00A31E12">
        <w:rPr>
          <w:rFonts w:eastAsiaTheme="minorHAnsi"/>
          <w:noProof/>
          <w:lang w:eastAsia="sk-SK"/>
        </w:rPr>
        <w:pict>
          <v:shape id="_x0000_s1201" type="#_x0000_t202" style="position:absolute;left:0;text-align:left;margin-left:276.45pt;margin-top:229.2pt;width:104pt;height:34.75pt;z-index:251659776;mso-width-relative:margin;mso-height-relative:margin" filled="f" stroked="f" strokecolor="white [3212]">
            <v:textbox style="mso-next-textbox:#_x0000_s1201">
              <w:txbxContent>
                <w:p w:rsidR="00103347" w:rsidRPr="00BF016F" w:rsidRDefault="00103347" w:rsidP="00BF016F">
                  <w:pPr>
                    <w:ind w:left="1276" w:hanging="1276"/>
                    <w:jc w:val="left"/>
                    <w:rPr>
                      <w:i/>
                      <w:sz w:val="20"/>
                      <w:szCs w:val="20"/>
                    </w:rPr>
                  </w:pPr>
                  <w:r>
                    <w:rPr>
                      <w:i/>
                      <w:sz w:val="20"/>
                      <w:szCs w:val="20"/>
                    </w:rPr>
                    <w:t>I</w:t>
                  </w:r>
                  <w:r w:rsidRPr="00BF016F">
                    <w:rPr>
                      <w:i/>
                      <w:sz w:val="20"/>
                      <w:szCs w:val="20"/>
                    </w:rPr>
                    <w:t>nformačný panel</w:t>
                  </w:r>
                </w:p>
              </w:txbxContent>
            </v:textbox>
          </v:shape>
        </w:pict>
      </w:r>
      <w:r w:rsidRPr="00A31E12">
        <w:rPr>
          <w:rFonts w:eastAsiaTheme="minorHAnsi"/>
          <w:noProof/>
          <w:lang w:eastAsia="sk-SK"/>
        </w:rPr>
        <w:pict>
          <v:rect id="_x0000_s1197" style="position:absolute;left:0;text-align:left;margin-left:4pt;margin-top:221.15pt;width:417.25pt;height:42.8pt;z-index:251655680" filled="f" fillcolor="white [3212]" strokecolor="red" strokeweight="1.5pt"/>
        </w:pict>
      </w:r>
      <w:r w:rsidR="009930EE">
        <w:rPr>
          <w:rFonts w:eastAsiaTheme="minorHAnsi"/>
          <w:noProof/>
          <w:lang w:eastAsia="sk-SK"/>
        </w:rPr>
        <w:drawing>
          <wp:inline distT="0" distB="0" distL="0" distR="0">
            <wp:extent cx="5399405" cy="3391058"/>
            <wp:effectExtent l="19050" t="0" r="0" b="0"/>
            <wp:docPr id="132" name="Obrázok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63" cstate="print"/>
                    <a:srcRect/>
                    <a:stretch>
                      <a:fillRect/>
                    </a:stretch>
                  </pic:blipFill>
                  <pic:spPr bwMode="auto">
                    <a:xfrm>
                      <a:off x="0" y="0"/>
                      <a:ext cx="5399405" cy="3391058"/>
                    </a:xfrm>
                    <a:prstGeom prst="rect">
                      <a:avLst/>
                    </a:prstGeom>
                    <a:noFill/>
                    <a:ln w="9525">
                      <a:noFill/>
                      <a:miter lim="800000"/>
                      <a:headEnd/>
                      <a:tailEnd/>
                    </a:ln>
                  </pic:spPr>
                </pic:pic>
              </a:graphicData>
            </a:graphic>
          </wp:inline>
        </w:drawing>
      </w:r>
    </w:p>
    <w:p w:rsidR="00EB506C" w:rsidRDefault="007C7FF7" w:rsidP="007C7FF7">
      <w:pPr>
        <w:pStyle w:val="Popis"/>
      </w:pPr>
      <w:bookmarkStart w:id="118" w:name="_Toc325665610"/>
      <w:r>
        <w:t xml:space="preserve">Obr. </w:t>
      </w:r>
      <w:r w:rsidR="00A31E12">
        <w:fldChar w:fldCharType="begin"/>
      </w:r>
      <w:r w:rsidR="00DD69DB">
        <w:instrText xml:space="preserve"> SEQ Obr. \* ARABIC </w:instrText>
      </w:r>
      <w:r w:rsidR="00A31E12">
        <w:fldChar w:fldCharType="separate"/>
      </w:r>
      <w:r w:rsidR="00344799">
        <w:rPr>
          <w:noProof/>
        </w:rPr>
        <w:t>12</w:t>
      </w:r>
      <w:r w:rsidR="00A31E12">
        <w:fldChar w:fldCharType="end"/>
      </w:r>
      <w:r>
        <w:tab/>
      </w:r>
      <w:r w:rsidRPr="0067157B">
        <w:t>Aplikačné okno programu po ukončení výpočtu</w:t>
      </w:r>
      <w:bookmarkEnd w:id="118"/>
    </w:p>
    <w:p w:rsidR="00664991" w:rsidRPr="00664991" w:rsidRDefault="00664991" w:rsidP="00664991">
      <w:pPr>
        <w:pStyle w:val="NormalnytextDP"/>
      </w:pPr>
    </w:p>
    <w:p w:rsidR="00506649" w:rsidRDefault="005D4D7D" w:rsidP="00506649">
      <w:pPr>
        <w:pStyle w:val="NormalnytextDP"/>
        <w:keepNext/>
        <w:ind w:firstLine="0"/>
        <w:jc w:val="center"/>
      </w:pPr>
      <w:r>
        <w:rPr>
          <w:noProof/>
          <w:lang w:eastAsia="sk-SK"/>
        </w:rPr>
        <w:drawing>
          <wp:inline distT="0" distB="0" distL="0" distR="0">
            <wp:extent cx="5399405" cy="4372758"/>
            <wp:effectExtent l="19050" t="0" r="0" b="0"/>
            <wp:docPr id="354" name="Obrázok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264" cstate="print"/>
                    <a:srcRect/>
                    <a:stretch>
                      <a:fillRect/>
                    </a:stretch>
                  </pic:blipFill>
                  <pic:spPr bwMode="auto">
                    <a:xfrm>
                      <a:off x="0" y="0"/>
                      <a:ext cx="5399405" cy="4372758"/>
                    </a:xfrm>
                    <a:prstGeom prst="rect">
                      <a:avLst/>
                    </a:prstGeom>
                    <a:noFill/>
                    <a:ln w="9525">
                      <a:noFill/>
                      <a:miter lim="800000"/>
                      <a:headEnd/>
                      <a:tailEnd/>
                    </a:ln>
                  </pic:spPr>
                </pic:pic>
              </a:graphicData>
            </a:graphic>
          </wp:inline>
        </w:drawing>
      </w:r>
    </w:p>
    <w:p w:rsidR="00506649" w:rsidRDefault="00506649" w:rsidP="00506649">
      <w:pPr>
        <w:pStyle w:val="Popis"/>
      </w:pPr>
      <w:bookmarkStart w:id="119" w:name="_Toc325665611"/>
      <w:r>
        <w:t xml:space="preserve">Obr. </w:t>
      </w:r>
      <w:r w:rsidR="00A31E12">
        <w:fldChar w:fldCharType="begin"/>
      </w:r>
      <w:r w:rsidR="00DD69DB">
        <w:instrText xml:space="preserve"> SEQ Obr. \* ARABIC </w:instrText>
      </w:r>
      <w:r w:rsidR="00A31E12">
        <w:fldChar w:fldCharType="separate"/>
      </w:r>
      <w:r w:rsidR="00344799">
        <w:rPr>
          <w:noProof/>
        </w:rPr>
        <w:t>13</w:t>
      </w:r>
      <w:r w:rsidR="00A31E12">
        <w:fldChar w:fldCharType="end"/>
      </w:r>
      <w:r>
        <w:tab/>
      </w:r>
      <w:r w:rsidRPr="0044280B">
        <w:t>Dynamicky vytváraný popis postupu výpočtu pre používateľom zadávanú maticu</w:t>
      </w:r>
      <w:bookmarkEnd w:id="119"/>
    </w:p>
    <w:p w:rsidR="00D768BE" w:rsidRDefault="00D768BE" w:rsidP="00D768BE">
      <w:pPr>
        <w:pStyle w:val="PodNadpisKapitolyII"/>
      </w:pPr>
      <w:bookmarkStart w:id="120" w:name="_Toc325667168"/>
      <w:r w:rsidRPr="00D768BE">
        <w:lastRenderedPageBreak/>
        <w:t>Porovnanie rýchlosti programu pre konkrétne metódy</w:t>
      </w:r>
      <w:bookmarkEnd w:id="120"/>
    </w:p>
    <w:p w:rsidR="00891481" w:rsidRDefault="0036297A" w:rsidP="00B47319">
      <w:pPr>
        <w:pStyle w:val="NormalnytextDP"/>
      </w:pPr>
      <w:r w:rsidRPr="0036297A">
        <w:t>V nasledujúcej tabuľke sú uvedené priemerné časy, za ktoré sa podarilo vygenerovať matice príslušnej veľkosti a požadovanej formy</w:t>
      </w:r>
      <w:r w:rsidR="000C7C83">
        <w:rPr>
          <w:rStyle w:val="Odkaznapoznmkupodiarou"/>
        </w:rPr>
        <w:footnoteReference w:id="15"/>
      </w:r>
      <w:r w:rsidRPr="0036297A">
        <w:t>. Experiment bol uskutočnený opakovane, s tým, že získané údaje sa použili na výpočet aritmetického priemeru</w:t>
      </w:r>
      <w:r w:rsidR="008A1356">
        <w:rPr>
          <w:rStyle w:val="Odkaznapoznmkupodiarou"/>
        </w:rPr>
        <w:footnoteReference w:id="16"/>
      </w:r>
      <w:r w:rsidRPr="0036297A">
        <w:t>.</w:t>
      </w:r>
    </w:p>
    <w:p w:rsidR="0044306E" w:rsidRDefault="0044306E" w:rsidP="0044306E">
      <w:pPr>
        <w:pStyle w:val="Popis"/>
        <w:keepNext/>
      </w:pPr>
      <w:bookmarkStart w:id="121" w:name="_Ref325567443"/>
      <w:bookmarkStart w:id="122" w:name="_Toc325665657"/>
      <w:r>
        <w:t xml:space="preserve">Tab. </w:t>
      </w:r>
      <w:r w:rsidR="00A31E12">
        <w:fldChar w:fldCharType="begin"/>
      </w:r>
      <w:r w:rsidR="00DD69DB">
        <w:instrText xml:space="preserve"> SEQ Tab. \* ARABIC </w:instrText>
      </w:r>
      <w:r w:rsidR="00A31E12">
        <w:fldChar w:fldCharType="separate"/>
      </w:r>
      <w:r w:rsidR="00344799">
        <w:rPr>
          <w:noProof/>
        </w:rPr>
        <w:t>1</w:t>
      </w:r>
      <w:r w:rsidR="00A31E12">
        <w:fldChar w:fldCharType="end"/>
      </w:r>
      <w:bookmarkEnd w:id="121"/>
      <w:r>
        <w:tab/>
      </w:r>
      <w:r w:rsidRPr="00365205">
        <w:t>Časy trvania generovania matíc vhodných pre príslušný druh metódy</w:t>
      </w:r>
      <w:bookmarkEnd w:id="122"/>
    </w:p>
    <w:tbl>
      <w:tblPr>
        <w:tblStyle w:val="Mriekatabuky"/>
        <w:tblW w:w="8566" w:type="dxa"/>
        <w:jc w:val="center"/>
        <w:tblInd w:w="314" w:type="dxa"/>
        <w:tblLook w:val="04A0"/>
      </w:tblPr>
      <w:tblGrid>
        <w:gridCol w:w="1119"/>
        <w:gridCol w:w="4030"/>
        <w:gridCol w:w="3417"/>
      </w:tblGrid>
      <w:tr w:rsidR="00FD08F2" w:rsidRPr="00FD08F2" w:rsidTr="00B74EBB">
        <w:trPr>
          <w:trHeight w:val="427"/>
          <w:jc w:val="center"/>
        </w:trPr>
        <w:tc>
          <w:tcPr>
            <w:tcW w:w="1062" w:type="dxa"/>
            <w:vMerge w:val="restart"/>
            <w:tcBorders>
              <w:top w:val="double" w:sz="4" w:space="0" w:color="auto"/>
              <w:left w:val="double" w:sz="4" w:space="0" w:color="auto"/>
              <w:right w:val="double" w:sz="4" w:space="0" w:color="auto"/>
            </w:tcBorders>
            <w:vAlign w:val="center"/>
          </w:tcPr>
          <w:p w:rsidR="00FD08F2" w:rsidRPr="00B74EBB" w:rsidRDefault="00332C41" w:rsidP="005B6736">
            <w:pPr>
              <w:keepNext/>
              <w:keepLines/>
              <w:spacing w:before="80" w:line="240" w:lineRule="auto"/>
              <w:ind w:left="-40"/>
              <w:jc w:val="center"/>
              <w:outlineLvl w:val="2"/>
              <w:rPr>
                <w:rFonts w:asciiTheme="majorHAnsi" w:eastAsiaTheme="majorEastAsia" w:hAnsiTheme="majorHAnsi" w:cstheme="majorBidi"/>
                <w:b/>
                <w:bCs/>
                <w:sz w:val="18"/>
                <w:szCs w:val="18"/>
              </w:rPr>
            </w:pPr>
            <w:r w:rsidRPr="00B74EBB">
              <w:rPr>
                <w:rFonts w:asciiTheme="majorHAnsi" w:eastAsiaTheme="majorEastAsia" w:hAnsiTheme="majorHAnsi" w:cstheme="majorBidi"/>
                <w:b/>
                <w:bCs/>
                <w:sz w:val="18"/>
                <w:szCs w:val="18"/>
              </w:rPr>
              <w:t xml:space="preserve">Počet </w:t>
            </w:r>
            <w:r w:rsidR="00FD08F2" w:rsidRPr="00B74EBB">
              <w:rPr>
                <w:rFonts w:asciiTheme="majorHAnsi" w:eastAsiaTheme="majorEastAsia" w:hAnsiTheme="majorHAnsi" w:cstheme="majorBidi"/>
                <w:b/>
                <w:bCs/>
                <w:sz w:val="18"/>
                <w:szCs w:val="18"/>
              </w:rPr>
              <w:t>neznámych</w:t>
            </w:r>
          </w:p>
        </w:tc>
        <w:tc>
          <w:tcPr>
            <w:tcW w:w="7504" w:type="dxa"/>
            <w:gridSpan w:val="2"/>
            <w:tcBorders>
              <w:top w:val="double" w:sz="4" w:space="0" w:color="auto"/>
              <w:left w:val="double" w:sz="4" w:space="0" w:color="auto"/>
              <w:bottom w:val="double" w:sz="4" w:space="0" w:color="auto"/>
              <w:right w:val="double" w:sz="4" w:space="0" w:color="auto"/>
            </w:tcBorders>
            <w:vAlign w:val="center"/>
          </w:tcPr>
          <w:p w:rsidR="00FD08F2" w:rsidRPr="00B74EBB" w:rsidRDefault="00FD08F2" w:rsidP="005B6736">
            <w:pPr>
              <w:keepNext/>
              <w:keepLines/>
              <w:spacing w:before="80" w:line="240" w:lineRule="auto"/>
              <w:ind w:left="6"/>
              <w:jc w:val="center"/>
              <w:outlineLvl w:val="2"/>
              <w:rPr>
                <w:rFonts w:asciiTheme="majorHAnsi" w:eastAsiaTheme="majorEastAsia" w:hAnsiTheme="majorHAnsi" w:cstheme="majorBidi"/>
                <w:b/>
                <w:bCs/>
                <w:sz w:val="18"/>
                <w:szCs w:val="18"/>
              </w:rPr>
            </w:pPr>
            <w:r w:rsidRPr="00B74EBB">
              <w:rPr>
                <w:rFonts w:asciiTheme="majorHAnsi" w:eastAsiaTheme="majorEastAsia" w:hAnsiTheme="majorHAnsi" w:cstheme="majorBidi"/>
                <w:b/>
                <w:bCs/>
                <w:sz w:val="18"/>
                <w:szCs w:val="18"/>
              </w:rPr>
              <w:t>Matica pre metódy</w:t>
            </w:r>
          </w:p>
        </w:tc>
      </w:tr>
      <w:tr w:rsidR="00FD08F2" w:rsidRPr="00FD08F2" w:rsidTr="00B74EBB">
        <w:trPr>
          <w:trHeight w:val="412"/>
          <w:jc w:val="center"/>
        </w:trPr>
        <w:tc>
          <w:tcPr>
            <w:tcW w:w="1062" w:type="dxa"/>
            <w:vMerge/>
            <w:tcBorders>
              <w:left w:val="double" w:sz="4" w:space="0" w:color="auto"/>
              <w:bottom w:val="double" w:sz="4" w:space="0" w:color="auto"/>
              <w:right w:val="double" w:sz="4" w:space="0" w:color="auto"/>
            </w:tcBorders>
            <w:vAlign w:val="center"/>
          </w:tcPr>
          <w:p w:rsidR="00FD08F2" w:rsidRPr="00B74EBB" w:rsidRDefault="00FD08F2" w:rsidP="009D1CD7">
            <w:pPr>
              <w:keepNext/>
              <w:keepLines/>
              <w:numPr>
                <w:ilvl w:val="0"/>
                <w:numId w:val="17"/>
              </w:numPr>
              <w:spacing w:before="80" w:line="240" w:lineRule="auto"/>
              <w:jc w:val="center"/>
              <w:outlineLvl w:val="2"/>
              <w:rPr>
                <w:rFonts w:asciiTheme="majorHAnsi" w:eastAsiaTheme="majorEastAsia" w:hAnsiTheme="majorHAnsi" w:cstheme="majorBidi"/>
                <w:b/>
                <w:bCs/>
                <w:sz w:val="18"/>
                <w:szCs w:val="18"/>
              </w:rPr>
            </w:pPr>
          </w:p>
        </w:tc>
        <w:tc>
          <w:tcPr>
            <w:tcW w:w="4060" w:type="dxa"/>
            <w:tcBorders>
              <w:top w:val="double" w:sz="4" w:space="0" w:color="auto"/>
              <w:left w:val="double" w:sz="4" w:space="0" w:color="auto"/>
              <w:bottom w:val="double" w:sz="4" w:space="0" w:color="auto"/>
            </w:tcBorders>
            <w:vAlign w:val="center"/>
          </w:tcPr>
          <w:p w:rsidR="00FD08F2" w:rsidRPr="00B74EBB" w:rsidRDefault="00FD08F2" w:rsidP="005B6736">
            <w:pPr>
              <w:keepNext/>
              <w:keepLines/>
              <w:spacing w:before="80" w:line="240" w:lineRule="auto"/>
              <w:ind w:left="6"/>
              <w:jc w:val="center"/>
              <w:outlineLvl w:val="2"/>
              <w:rPr>
                <w:rFonts w:asciiTheme="majorHAnsi" w:eastAsiaTheme="majorEastAsia" w:hAnsiTheme="majorHAnsi" w:cstheme="majorBidi"/>
                <w:b/>
                <w:bCs/>
                <w:sz w:val="18"/>
                <w:szCs w:val="18"/>
              </w:rPr>
            </w:pPr>
            <w:r w:rsidRPr="00B74EBB">
              <w:rPr>
                <w:rFonts w:asciiTheme="majorHAnsi" w:eastAsiaTheme="majorEastAsia" w:hAnsiTheme="majorHAnsi" w:cstheme="majorBidi"/>
                <w:b/>
                <w:bCs/>
                <w:sz w:val="18"/>
                <w:szCs w:val="18"/>
              </w:rPr>
              <w:t>Priame</w:t>
            </w:r>
          </w:p>
        </w:tc>
        <w:tc>
          <w:tcPr>
            <w:tcW w:w="3444" w:type="dxa"/>
            <w:tcBorders>
              <w:top w:val="double" w:sz="4" w:space="0" w:color="auto"/>
              <w:bottom w:val="double" w:sz="4" w:space="0" w:color="auto"/>
              <w:right w:val="double" w:sz="4" w:space="0" w:color="auto"/>
            </w:tcBorders>
            <w:vAlign w:val="center"/>
          </w:tcPr>
          <w:p w:rsidR="00FD08F2" w:rsidRPr="00B74EBB" w:rsidRDefault="00FD08F2" w:rsidP="005B6736">
            <w:pPr>
              <w:keepNext/>
              <w:keepLines/>
              <w:spacing w:before="80" w:line="240" w:lineRule="auto"/>
              <w:ind w:left="-85"/>
              <w:jc w:val="center"/>
              <w:outlineLvl w:val="2"/>
              <w:rPr>
                <w:rFonts w:asciiTheme="majorHAnsi" w:eastAsiaTheme="majorEastAsia" w:hAnsiTheme="majorHAnsi" w:cstheme="majorBidi"/>
                <w:b/>
                <w:bCs/>
                <w:sz w:val="18"/>
                <w:szCs w:val="18"/>
              </w:rPr>
            </w:pPr>
            <w:r w:rsidRPr="00B74EBB">
              <w:rPr>
                <w:rFonts w:asciiTheme="majorHAnsi" w:eastAsiaTheme="majorEastAsia" w:hAnsiTheme="majorHAnsi" w:cstheme="majorBidi"/>
                <w:b/>
                <w:bCs/>
                <w:sz w:val="18"/>
                <w:szCs w:val="18"/>
              </w:rPr>
              <w:t>Nepriame</w:t>
            </w:r>
          </w:p>
        </w:tc>
      </w:tr>
      <w:tr w:rsidR="00FD08F2" w:rsidRPr="00FD08F2" w:rsidTr="00B74EBB">
        <w:trPr>
          <w:jc w:val="center"/>
        </w:trPr>
        <w:tc>
          <w:tcPr>
            <w:tcW w:w="1062" w:type="dxa"/>
            <w:tcBorders>
              <w:top w:val="double" w:sz="4" w:space="0" w:color="auto"/>
              <w:left w:val="double" w:sz="4" w:space="0" w:color="auto"/>
              <w:right w:val="double" w:sz="4" w:space="0" w:color="auto"/>
            </w:tcBorders>
            <w:vAlign w:val="center"/>
          </w:tcPr>
          <w:p w:rsidR="00FD08F2" w:rsidRPr="00B74EBB" w:rsidRDefault="00FD08F2" w:rsidP="005B6736">
            <w:pPr>
              <w:keepNext/>
              <w:keepLines/>
              <w:spacing w:before="80" w:line="240" w:lineRule="auto"/>
              <w:jc w:val="center"/>
              <w:outlineLvl w:val="2"/>
              <w:rPr>
                <w:rFonts w:asciiTheme="majorHAnsi" w:eastAsiaTheme="majorEastAsia" w:hAnsiTheme="majorHAnsi" w:cstheme="majorBidi"/>
                <w:b/>
                <w:bCs/>
                <w:sz w:val="18"/>
                <w:szCs w:val="18"/>
              </w:rPr>
            </w:pPr>
            <w:r w:rsidRPr="00B74EBB">
              <w:rPr>
                <w:rFonts w:asciiTheme="majorHAnsi" w:eastAsiaTheme="majorEastAsia" w:hAnsiTheme="majorHAnsi" w:cstheme="majorBidi"/>
                <w:b/>
                <w:bCs/>
                <w:sz w:val="18"/>
                <w:szCs w:val="18"/>
              </w:rPr>
              <w:t>10</w:t>
            </w:r>
          </w:p>
        </w:tc>
        <w:tc>
          <w:tcPr>
            <w:tcW w:w="4060" w:type="dxa"/>
            <w:tcBorders>
              <w:top w:val="double" w:sz="4" w:space="0" w:color="auto"/>
              <w:left w:val="double" w:sz="4" w:space="0" w:color="auto"/>
            </w:tcBorders>
            <w:vAlign w:val="center"/>
          </w:tcPr>
          <w:p w:rsidR="00FD08F2" w:rsidRPr="00B74EBB" w:rsidRDefault="00FD08F2" w:rsidP="005B6736">
            <w:pPr>
              <w:keepNext/>
              <w:keepLines/>
              <w:spacing w:before="80" w:line="240" w:lineRule="auto"/>
              <w:ind w:left="6"/>
              <w:jc w:val="center"/>
              <w:outlineLvl w:val="2"/>
              <w:rPr>
                <w:rFonts w:asciiTheme="majorHAnsi" w:eastAsiaTheme="majorEastAsia" w:hAnsiTheme="majorHAnsi" w:cstheme="majorBidi"/>
                <w:b/>
                <w:bCs/>
                <w:sz w:val="18"/>
                <w:szCs w:val="18"/>
              </w:rPr>
            </w:pPr>
            <w:r w:rsidRPr="00B74EBB">
              <w:rPr>
                <w:rFonts w:asciiTheme="majorHAnsi" w:eastAsiaTheme="majorEastAsia" w:hAnsiTheme="majorHAnsi" w:cstheme="majorBidi"/>
                <w:b/>
                <w:bCs/>
                <w:sz w:val="18"/>
                <w:szCs w:val="18"/>
              </w:rPr>
              <w:t>0-1</w:t>
            </w:r>
          </w:p>
        </w:tc>
        <w:tc>
          <w:tcPr>
            <w:tcW w:w="3444" w:type="dxa"/>
            <w:tcBorders>
              <w:top w:val="double" w:sz="4" w:space="0" w:color="auto"/>
              <w:right w:val="double" w:sz="4" w:space="0" w:color="auto"/>
            </w:tcBorders>
            <w:vAlign w:val="center"/>
          </w:tcPr>
          <w:p w:rsidR="00FD08F2" w:rsidRPr="00B74EBB" w:rsidRDefault="00FD08F2" w:rsidP="005B6736">
            <w:pPr>
              <w:keepNext/>
              <w:keepLines/>
              <w:spacing w:before="80" w:line="240" w:lineRule="auto"/>
              <w:ind w:left="-85"/>
              <w:jc w:val="center"/>
              <w:outlineLvl w:val="2"/>
              <w:rPr>
                <w:rFonts w:asciiTheme="majorHAnsi" w:eastAsiaTheme="majorEastAsia" w:hAnsiTheme="majorHAnsi" w:cstheme="majorBidi"/>
                <w:b/>
                <w:bCs/>
                <w:sz w:val="18"/>
                <w:szCs w:val="18"/>
              </w:rPr>
            </w:pPr>
            <w:r w:rsidRPr="00B74EBB">
              <w:rPr>
                <w:rFonts w:asciiTheme="majorHAnsi" w:eastAsiaTheme="majorEastAsia" w:hAnsiTheme="majorHAnsi" w:cstheme="majorBidi"/>
                <w:b/>
                <w:bCs/>
                <w:sz w:val="18"/>
                <w:szCs w:val="18"/>
              </w:rPr>
              <w:t>3</w:t>
            </w:r>
          </w:p>
        </w:tc>
      </w:tr>
      <w:tr w:rsidR="00FD08F2" w:rsidRPr="00FD08F2" w:rsidTr="00B74EBB">
        <w:trPr>
          <w:jc w:val="center"/>
        </w:trPr>
        <w:tc>
          <w:tcPr>
            <w:tcW w:w="1062" w:type="dxa"/>
            <w:tcBorders>
              <w:left w:val="double" w:sz="4" w:space="0" w:color="auto"/>
              <w:right w:val="double" w:sz="4" w:space="0" w:color="auto"/>
            </w:tcBorders>
            <w:vAlign w:val="center"/>
          </w:tcPr>
          <w:p w:rsidR="00FD08F2" w:rsidRPr="00B74EBB" w:rsidRDefault="00FD08F2" w:rsidP="005B6736">
            <w:pPr>
              <w:keepNext/>
              <w:keepLines/>
              <w:spacing w:before="80" w:line="240" w:lineRule="auto"/>
              <w:jc w:val="center"/>
              <w:outlineLvl w:val="2"/>
              <w:rPr>
                <w:rFonts w:asciiTheme="majorHAnsi" w:eastAsiaTheme="majorEastAsia" w:hAnsiTheme="majorHAnsi" w:cstheme="majorBidi"/>
                <w:b/>
                <w:bCs/>
                <w:sz w:val="18"/>
                <w:szCs w:val="18"/>
              </w:rPr>
            </w:pPr>
            <w:r w:rsidRPr="00B74EBB">
              <w:rPr>
                <w:rFonts w:asciiTheme="majorHAnsi" w:eastAsiaTheme="majorEastAsia" w:hAnsiTheme="majorHAnsi" w:cstheme="majorBidi"/>
                <w:b/>
                <w:bCs/>
                <w:sz w:val="18"/>
                <w:szCs w:val="18"/>
              </w:rPr>
              <w:t>100</w:t>
            </w:r>
          </w:p>
        </w:tc>
        <w:tc>
          <w:tcPr>
            <w:tcW w:w="4060" w:type="dxa"/>
            <w:tcBorders>
              <w:left w:val="double" w:sz="4" w:space="0" w:color="auto"/>
            </w:tcBorders>
            <w:vAlign w:val="center"/>
          </w:tcPr>
          <w:p w:rsidR="00FD08F2" w:rsidRPr="00B74EBB" w:rsidRDefault="00FD08F2" w:rsidP="005B6736">
            <w:pPr>
              <w:keepNext/>
              <w:keepLines/>
              <w:spacing w:before="80" w:line="240" w:lineRule="auto"/>
              <w:ind w:left="6"/>
              <w:jc w:val="center"/>
              <w:outlineLvl w:val="2"/>
              <w:rPr>
                <w:rFonts w:asciiTheme="majorHAnsi" w:eastAsiaTheme="majorEastAsia" w:hAnsiTheme="majorHAnsi" w:cstheme="majorBidi"/>
                <w:b/>
                <w:bCs/>
                <w:sz w:val="18"/>
                <w:szCs w:val="18"/>
              </w:rPr>
            </w:pPr>
            <w:r w:rsidRPr="00B74EBB">
              <w:rPr>
                <w:rFonts w:asciiTheme="majorHAnsi" w:eastAsiaTheme="majorEastAsia" w:hAnsiTheme="majorHAnsi" w:cstheme="majorBidi"/>
                <w:b/>
                <w:bCs/>
                <w:sz w:val="18"/>
                <w:szCs w:val="18"/>
              </w:rPr>
              <w:t>47</w:t>
            </w:r>
          </w:p>
        </w:tc>
        <w:tc>
          <w:tcPr>
            <w:tcW w:w="3444" w:type="dxa"/>
            <w:tcBorders>
              <w:right w:val="double" w:sz="4" w:space="0" w:color="auto"/>
            </w:tcBorders>
            <w:vAlign w:val="center"/>
          </w:tcPr>
          <w:p w:rsidR="00FD08F2" w:rsidRPr="00B74EBB" w:rsidRDefault="00FD08F2" w:rsidP="005B6736">
            <w:pPr>
              <w:keepNext/>
              <w:keepLines/>
              <w:spacing w:before="80" w:line="240" w:lineRule="auto"/>
              <w:ind w:left="-85"/>
              <w:jc w:val="center"/>
              <w:outlineLvl w:val="2"/>
              <w:rPr>
                <w:rFonts w:asciiTheme="majorHAnsi" w:eastAsiaTheme="majorEastAsia" w:hAnsiTheme="majorHAnsi" w:cstheme="majorBidi"/>
                <w:b/>
                <w:bCs/>
                <w:sz w:val="18"/>
                <w:szCs w:val="18"/>
              </w:rPr>
            </w:pPr>
            <w:r w:rsidRPr="00B74EBB">
              <w:rPr>
                <w:rFonts w:asciiTheme="majorHAnsi" w:eastAsiaTheme="majorEastAsia" w:hAnsiTheme="majorHAnsi" w:cstheme="majorBidi"/>
                <w:b/>
                <w:bCs/>
                <w:sz w:val="18"/>
                <w:szCs w:val="18"/>
              </w:rPr>
              <w:t>21</w:t>
            </w:r>
          </w:p>
        </w:tc>
      </w:tr>
      <w:tr w:rsidR="00FD08F2" w:rsidRPr="00FD08F2" w:rsidTr="00B74EBB">
        <w:trPr>
          <w:jc w:val="center"/>
        </w:trPr>
        <w:tc>
          <w:tcPr>
            <w:tcW w:w="1062" w:type="dxa"/>
            <w:tcBorders>
              <w:left w:val="double" w:sz="4" w:space="0" w:color="auto"/>
              <w:right w:val="double" w:sz="4" w:space="0" w:color="auto"/>
            </w:tcBorders>
            <w:vAlign w:val="center"/>
          </w:tcPr>
          <w:p w:rsidR="00FD08F2" w:rsidRPr="00B74EBB" w:rsidRDefault="00FD08F2" w:rsidP="005B6736">
            <w:pPr>
              <w:keepNext/>
              <w:keepLines/>
              <w:spacing w:before="80" w:line="240" w:lineRule="auto"/>
              <w:jc w:val="center"/>
              <w:outlineLvl w:val="2"/>
              <w:rPr>
                <w:rFonts w:asciiTheme="majorHAnsi" w:eastAsiaTheme="majorEastAsia" w:hAnsiTheme="majorHAnsi" w:cstheme="majorBidi"/>
                <w:b/>
                <w:bCs/>
                <w:sz w:val="18"/>
                <w:szCs w:val="18"/>
              </w:rPr>
            </w:pPr>
            <w:r w:rsidRPr="00B74EBB">
              <w:rPr>
                <w:rFonts w:asciiTheme="majorHAnsi" w:eastAsiaTheme="majorEastAsia" w:hAnsiTheme="majorHAnsi" w:cstheme="majorBidi"/>
                <w:b/>
                <w:bCs/>
                <w:sz w:val="18"/>
                <w:szCs w:val="18"/>
              </w:rPr>
              <w:t>1 000</w:t>
            </w:r>
          </w:p>
        </w:tc>
        <w:tc>
          <w:tcPr>
            <w:tcW w:w="4060" w:type="dxa"/>
            <w:tcBorders>
              <w:left w:val="double" w:sz="4" w:space="0" w:color="auto"/>
            </w:tcBorders>
            <w:vAlign w:val="center"/>
          </w:tcPr>
          <w:p w:rsidR="00FD08F2" w:rsidRPr="00B74EBB" w:rsidRDefault="00FD08F2" w:rsidP="005B6736">
            <w:pPr>
              <w:keepNext/>
              <w:keepLines/>
              <w:spacing w:before="80" w:line="240" w:lineRule="auto"/>
              <w:ind w:left="6"/>
              <w:jc w:val="center"/>
              <w:outlineLvl w:val="2"/>
              <w:rPr>
                <w:rFonts w:asciiTheme="majorHAnsi" w:eastAsiaTheme="majorEastAsia" w:hAnsiTheme="majorHAnsi" w:cstheme="majorBidi"/>
                <w:b/>
                <w:bCs/>
                <w:sz w:val="18"/>
                <w:szCs w:val="18"/>
              </w:rPr>
            </w:pPr>
            <w:r w:rsidRPr="00B74EBB">
              <w:rPr>
                <w:rFonts w:asciiTheme="majorHAnsi" w:eastAsiaTheme="majorEastAsia" w:hAnsiTheme="majorHAnsi" w:cstheme="majorBidi"/>
                <w:b/>
                <w:bCs/>
                <w:sz w:val="18"/>
                <w:szCs w:val="18"/>
              </w:rPr>
              <w:t>2945</w:t>
            </w:r>
          </w:p>
        </w:tc>
        <w:tc>
          <w:tcPr>
            <w:tcW w:w="3444" w:type="dxa"/>
            <w:tcBorders>
              <w:right w:val="double" w:sz="4" w:space="0" w:color="auto"/>
            </w:tcBorders>
            <w:vAlign w:val="center"/>
          </w:tcPr>
          <w:p w:rsidR="00FD08F2" w:rsidRPr="00B74EBB" w:rsidRDefault="00FD08F2" w:rsidP="005B6736">
            <w:pPr>
              <w:keepNext/>
              <w:keepLines/>
              <w:spacing w:before="80" w:line="240" w:lineRule="auto"/>
              <w:ind w:left="-85"/>
              <w:jc w:val="center"/>
              <w:outlineLvl w:val="2"/>
              <w:rPr>
                <w:rFonts w:asciiTheme="majorHAnsi" w:eastAsiaTheme="majorEastAsia" w:hAnsiTheme="majorHAnsi" w:cstheme="majorBidi"/>
                <w:b/>
                <w:bCs/>
                <w:sz w:val="18"/>
                <w:szCs w:val="18"/>
              </w:rPr>
            </w:pPr>
            <w:r w:rsidRPr="00B74EBB">
              <w:rPr>
                <w:rFonts w:asciiTheme="majorHAnsi" w:eastAsiaTheme="majorEastAsia" w:hAnsiTheme="majorHAnsi" w:cstheme="majorBidi"/>
                <w:b/>
                <w:bCs/>
                <w:sz w:val="18"/>
                <w:szCs w:val="18"/>
              </w:rPr>
              <w:t>1346</w:t>
            </w:r>
          </w:p>
        </w:tc>
      </w:tr>
      <w:tr w:rsidR="00FD08F2" w:rsidRPr="00FD08F2" w:rsidTr="00B74EBB">
        <w:trPr>
          <w:jc w:val="center"/>
        </w:trPr>
        <w:tc>
          <w:tcPr>
            <w:tcW w:w="1062" w:type="dxa"/>
            <w:tcBorders>
              <w:left w:val="double" w:sz="4" w:space="0" w:color="auto"/>
              <w:bottom w:val="double" w:sz="4" w:space="0" w:color="auto"/>
              <w:right w:val="double" w:sz="4" w:space="0" w:color="auto"/>
            </w:tcBorders>
            <w:vAlign w:val="center"/>
          </w:tcPr>
          <w:p w:rsidR="00FD08F2" w:rsidRPr="00B74EBB" w:rsidRDefault="00FD08F2" w:rsidP="005B6736">
            <w:pPr>
              <w:keepNext/>
              <w:keepLines/>
              <w:spacing w:before="80" w:line="240" w:lineRule="auto"/>
              <w:jc w:val="center"/>
              <w:outlineLvl w:val="2"/>
              <w:rPr>
                <w:rFonts w:asciiTheme="majorHAnsi" w:eastAsiaTheme="majorEastAsia" w:hAnsiTheme="majorHAnsi" w:cstheme="majorBidi"/>
                <w:b/>
                <w:bCs/>
                <w:sz w:val="18"/>
                <w:szCs w:val="18"/>
              </w:rPr>
            </w:pPr>
            <w:r w:rsidRPr="00B74EBB">
              <w:rPr>
                <w:rFonts w:asciiTheme="majorHAnsi" w:eastAsiaTheme="majorEastAsia" w:hAnsiTheme="majorHAnsi" w:cstheme="majorBidi"/>
                <w:b/>
                <w:bCs/>
                <w:sz w:val="18"/>
                <w:szCs w:val="18"/>
              </w:rPr>
              <w:t>5 000</w:t>
            </w:r>
          </w:p>
        </w:tc>
        <w:tc>
          <w:tcPr>
            <w:tcW w:w="4060" w:type="dxa"/>
            <w:tcBorders>
              <w:left w:val="double" w:sz="4" w:space="0" w:color="auto"/>
              <w:bottom w:val="double" w:sz="4" w:space="0" w:color="auto"/>
            </w:tcBorders>
            <w:vAlign w:val="center"/>
          </w:tcPr>
          <w:p w:rsidR="00FD08F2" w:rsidRPr="00B74EBB" w:rsidRDefault="00FD08F2" w:rsidP="005B6736">
            <w:pPr>
              <w:keepNext/>
              <w:keepLines/>
              <w:spacing w:before="80" w:line="240" w:lineRule="auto"/>
              <w:ind w:left="6"/>
              <w:jc w:val="center"/>
              <w:outlineLvl w:val="2"/>
              <w:rPr>
                <w:rFonts w:asciiTheme="majorHAnsi" w:eastAsiaTheme="majorEastAsia" w:hAnsiTheme="majorHAnsi" w:cstheme="majorBidi"/>
                <w:b/>
                <w:bCs/>
                <w:sz w:val="18"/>
                <w:szCs w:val="18"/>
              </w:rPr>
            </w:pPr>
            <w:r w:rsidRPr="00B74EBB">
              <w:rPr>
                <w:rFonts w:asciiTheme="majorHAnsi" w:eastAsiaTheme="majorEastAsia" w:hAnsiTheme="majorHAnsi" w:cstheme="majorBidi"/>
                <w:b/>
                <w:bCs/>
                <w:sz w:val="18"/>
                <w:szCs w:val="18"/>
              </w:rPr>
              <w:t>162 491 (02:42</w:t>
            </w:r>
            <w:r w:rsidR="001678FD" w:rsidRPr="00B74EBB">
              <w:rPr>
                <w:rFonts w:asciiTheme="majorHAnsi" w:eastAsiaTheme="majorEastAsia" w:hAnsiTheme="majorHAnsi" w:cstheme="majorBidi"/>
                <w:b/>
                <w:bCs/>
                <w:sz w:val="18"/>
                <w:szCs w:val="18"/>
              </w:rPr>
              <w:t>,</w:t>
            </w:r>
            <w:r w:rsidRPr="00B74EBB">
              <w:rPr>
                <w:rFonts w:asciiTheme="majorHAnsi" w:eastAsiaTheme="majorEastAsia" w:hAnsiTheme="majorHAnsi" w:cstheme="majorBidi"/>
                <w:b/>
                <w:bCs/>
                <w:sz w:val="18"/>
                <w:szCs w:val="18"/>
              </w:rPr>
              <w:t>491)</w:t>
            </w:r>
          </w:p>
        </w:tc>
        <w:tc>
          <w:tcPr>
            <w:tcW w:w="3444" w:type="dxa"/>
            <w:tcBorders>
              <w:bottom w:val="double" w:sz="4" w:space="0" w:color="auto"/>
              <w:right w:val="double" w:sz="4" w:space="0" w:color="auto"/>
            </w:tcBorders>
            <w:vAlign w:val="center"/>
          </w:tcPr>
          <w:p w:rsidR="00FD08F2" w:rsidRPr="00B74EBB" w:rsidRDefault="00FD08F2" w:rsidP="005B6736">
            <w:pPr>
              <w:keepNext/>
              <w:keepLines/>
              <w:spacing w:before="80" w:line="240" w:lineRule="auto"/>
              <w:ind w:left="-85"/>
              <w:jc w:val="center"/>
              <w:outlineLvl w:val="2"/>
              <w:rPr>
                <w:rFonts w:asciiTheme="majorHAnsi" w:eastAsiaTheme="majorEastAsia" w:hAnsiTheme="majorHAnsi" w:cstheme="majorBidi"/>
                <w:b/>
                <w:bCs/>
                <w:sz w:val="18"/>
                <w:szCs w:val="18"/>
              </w:rPr>
            </w:pPr>
            <w:r w:rsidRPr="00B74EBB">
              <w:rPr>
                <w:rFonts w:asciiTheme="majorHAnsi" w:eastAsiaTheme="majorEastAsia" w:hAnsiTheme="majorHAnsi" w:cstheme="majorBidi"/>
                <w:b/>
                <w:bCs/>
                <w:sz w:val="18"/>
                <w:szCs w:val="18"/>
              </w:rPr>
              <w:t>5246</w:t>
            </w:r>
          </w:p>
        </w:tc>
      </w:tr>
      <w:tr w:rsidR="00FD08F2" w:rsidRPr="00FD08F2" w:rsidTr="00B74EBB">
        <w:trPr>
          <w:jc w:val="center"/>
        </w:trPr>
        <w:tc>
          <w:tcPr>
            <w:tcW w:w="1062" w:type="dxa"/>
            <w:tcBorders>
              <w:top w:val="double" w:sz="4" w:space="0" w:color="auto"/>
              <w:left w:val="nil"/>
              <w:bottom w:val="nil"/>
              <w:right w:val="double" w:sz="4" w:space="0" w:color="auto"/>
            </w:tcBorders>
            <w:vAlign w:val="center"/>
          </w:tcPr>
          <w:p w:rsidR="00FD08F2" w:rsidRPr="00B74EBB" w:rsidRDefault="00FD08F2" w:rsidP="005B6736">
            <w:pPr>
              <w:keepNext/>
              <w:keepLines/>
              <w:spacing w:before="80" w:line="240" w:lineRule="auto"/>
              <w:ind w:left="720"/>
              <w:jc w:val="center"/>
              <w:outlineLvl w:val="2"/>
              <w:rPr>
                <w:rFonts w:asciiTheme="majorHAnsi" w:eastAsiaTheme="majorEastAsia" w:hAnsiTheme="majorHAnsi" w:cstheme="majorBidi"/>
                <w:b/>
                <w:bCs/>
                <w:sz w:val="18"/>
                <w:szCs w:val="18"/>
              </w:rPr>
            </w:pPr>
          </w:p>
        </w:tc>
        <w:tc>
          <w:tcPr>
            <w:tcW w:w="7504" w:type="dxa"/>
            <w:gridSpan w:val="2"/>
            <w:tcBorders>
              <w:top w:val="double" w:sz="4" w:space="0" w:color="auto"/>
              <w:left w:val="double" w:sz="4" w:space="0" w:color="auto"/>
              <w:bottom w:val="double" w:sz="4" w:space="0" w:color="auto"/>
              <w:right w:val="double" w:sz="4" w:space="0" w:color="auto"/>
            </w:tcBorders>
            <w:vAlign w:val="center"/>
          </w:tcPr>
          <w:p w:rsidR="00FD08F2" w:rsidRPr="00B74EBB" w:rsidRDefault="00FD08F2" w:rsidP="005B6736">
            <w:pPr>
              <w:keepNext/>
              <w:keepLines/>
              <w:spacing w:before="80" w:line="240" w:lineRule="auto"/>
              <w:ind w:left="6"/>
              <w:jc w:val="center"/>
              <w:outlineLvl w:val="2"/>
              <w:rPr>
                <w:rFonts w:asciiTheme="majorHAnsi" w:eastAsiaTheme="majorEastAsia" w:hAnsiTheme="majorHAnsi" w:cstheme="majorBidi"/>
                <w:b/>
                <w:bCs/>
                <w:sz w:val="18"/>
                <w:szCs w:val="18"/>
              </w:rPr>
            </w:pPr>
            <w:r w:rsidRPr="00B74EBB">
              <w:rPr>
                <w:rFonts w:asciiTheme="majorHAnsi" w:eastAsiaTheme="majorEastAsia" w:hAnsiTheme="majorHAnsi" w:cstheme="majorBidi"/>
                <w:b/>
                <w:bCs/>
                <w:sz w:val="18"/>
                <w:szCs w:val="18"/>
              </w:rPr>
              <w:t>Čas [ms]</w:t>
            </w:r>
          </w:p>
        </w:tc>
      </w:tr>
    </w:tbl>
    <w:p w:rsidR="00921C19" w:rsidRDefault="00921C19" w:rsidP="00A05334">
      <w:pPr>
        <w:pStyle w:val="NormalnytextDP"/>
      </w:pPr>
      <w:bookmarkStart w:id="123" w:name="_Toc102191192"/>
      <w:bookmarkStart w:id="124" w:name="_Toc224306322"/>
      <w:bookmarkStart w:id="125" w:name="_Toc325024107"/>
    </w:p>
    <w:p w:rsidR="00921C19" w:rsidRDefault="00A31E12" w:rsidP="00A05334">
      <w:pPr>
        <w:pStyle w:val="NormalnytextDP"/>
      </w:pPr>
      <w:r>
        <w:fldChar w:fldCharType="begin"/>
      </w:r>
      <w:r w:rsidR="00AD6611">
        <w:instrText xml:space="preserve"> REF _Ref325567388 \h </w:instrText>
      </w:r>
      <w:r>
        <w:fldChar w:fldCharType="separate"/>
      </w:r>
      <w:r w:rsidR="00344799">
        <w:t xml:space="preserve">Tab. </w:t>
      </w:r>
      <w:r w:rsidR="00344799">
        <w:rPr>
          <w:noProof/>
        </w:rPr>
        <w:t>2</w:t>
      </w:r>
      <w:r>
        <w:fldChar w:fldCharType="end"/>
      </w:r>
      <w:r w:rsidR="00AD6611">
        <w:t xml:space="preserve"> zobrazuje</w:t>
      </w:r>
      <w:r w:rsidR="0080117F" w:rsidRPr="0080117F">
        <w:t xml:space="preserve"> čas</w:t>
      </w:r>
      <w:r w:rsidR="008257CB">
        <w:t>y</w:t>
      </w:r>
      <w:r w:rsidR="0080117F" w:rsidRPr="0080117F">
        <w:t xml:space="preserve"> trvania riešenia matíc uvedených rozmerov. Ako</w:t>
      </w:r>
      <w:r w:rsidR="00664991">
        <w:t> </w:t>
      </w:r>
      <w:r w:rsidR="0080117F" w:rsidRPr="0080117F">
        <w:t>aj</w:t>
      </w:r>
      <w:r w:rsidR="00664991">
        <w:t> </w:t>
      </w:r>
      <w:r w:rsidR="0080117F" w:rsidRPr="0080117F">
        <w:t>v</w:t>
      </w:r>
      <w:r w:rsidR="00664991">
        <w:t> </w:t>
      </w:r>
      <w:r w:rsidR="0080117F" w:rsidRPr="0080117F">
        <w:t>predchádzajúcom prípade, meranie bolo opakované viackrát, s následným výpočtom aritmetického priemeru</w:t>
      </w:r>
      <w:r w:rsidR="009F30D1">
        <w:rPr>
          <w:rStyle w:val="Odkaznapoznmkupodiarou"/>
        </w:rPr>
        <w:footnoteReference w:id="17"/>
      </w:r>
      <w:r w:rsidR="0080117F" w:rsidRPr="0080117F">
        <w:t>.</w:t>
      </w:r>
    </w:p>
    <w:p w:rsidR="00A17C8A" w:rsidRDefault="00A17C8A" w:rsidP="00A17C8A">
      <w:pPr>
        <w:pStyle w:val="Popis"/>
        <w:keepNext/>
      </w:pPr>
      <w:bookmarkStart w:id="126" w:name="_Ref325567388"/>
      <w:bookmarkStart w:id="127" w:name="_Toc325665658"/>
      <w:r>
        <w:t xml:space="preserve">Tab. </w:t>
      </w:r>
      <w:r w:rsidR="00A31E12">
        <w:fldChar w:fldCharType="begin"/>
      </w:r>
      <w:r w:rsidR="00DD69DB">
        <w:instrText xml:space="preserve"> SEQ Tab. \* ARABIC </w:instrText>
      </w:r>
      <w:r w:rsidR="00A31E12">
        <w:fldChar w:fldCharType="separate"/>
      </w:r>
      <w:r w:rsidR="00344799">
        <w:rPr>
          <w:noProof/>
        </w:rPr>
        <w:t>2</w:t>
      </w:r>
      <w:r w:rsidR="00A31E12">
        <w:fldChar w:fldCharType="end"/>
      </w:r>
      <w:bookmarkEnd w:id="126"/>
      <w:r>
        <w:tab/>
      </w:r>
      <w:r w:rsidRPr="00B215FC">
        <w:t>Časy trvania výpočtu riešenia rôznych metód pre matice rôzneho typu a rôznych rozmerov</w:t>
      </w:r>
      <w:bookmarkEnd w:id="127"/>
    </w:p>
    <w:tbl>
      <w:tblPr>
        <w:tblStyle w:val="Mriekatabuky"/>
        <w:tblW w:w="0" w:type="auto"/>
        <w:jc w:val="center"/>
        <w:tblInd w:w="250" w:type="dxa"/>
        <w:tblLook w:val="04A0"/>
      </w:tblPr>
      <w:tblGrid>
        <w:gridCol w:w="1223"/>
        <w:gridCol w:w="1177"/>
        <w:gridCol w:w="1189"/>
        <w:gridCol w:w="1256"/>
        <w:gridCol w:w="807"/>
        <w:gridCol w:w="982"/>
        <w:gridCol w:w="1056"/>
        <w:gridCol w:w="779"/>
      </w:tblGrid>
      <w:tr w:rsidR="00424B4E" w:rsidRPr="00A92D38" w:rsidTr="00E33B2E">
        <w:trPr>
          <w:trHeight w:val="413"/>
          <w:jc w:val="center"/>
        </w:trPr>
        <w:tc>
          <w:tcPr>
            <w:tcW w:w="1223" w:type="dxa"/>
            <w:vMerge w:val="restart"/>
            <w:tcBorders>
              <w:top w:val="double" w:sz="4" w:space="0" w:color="auto"/>
              <w:left w:val="double" w:sz="4" w:space="0" w:color="auto"/>
              <w:right w:val="double" w:sz="4" w:space="0" w:color="auto"/>
            </w:tcBorders>
            <w:vAlign w:val="center"/>
          </w:tcPr>
          <w:p w:rsidR="00424B4E" w:rsidRPr="00B74EBB" w:rsidRDefault="00424B4E" w:rsidP="005B6736">
            <w:pPr>
              <w:keepNext/>
              <w:keepLines/>
              <w:spacing w:before="80" w:line="240" w:lineRule="auto"/>
              <w:ind w:left="17"/>
              <w:jc w:val="center"/>
              <w:outlineLvl w:val="2"/>
              <w:rPr>
                <w:rFonts w:asciiTheme="majorHAnsi" w:eastAsiaTheme="majorEastAsia" w:hAnsiTheme="majorHAnsi" w:cstheme="majorBidi"/>
                <w:b/>
                <w:bCs/>
                <w:sz w:val="18"/>
                <w:szCs w:val="18"/>
              </w:rPr>
            </w:pPr>
            <w:r w:rsidRPr="00B74EBB">
              <w:rPr>
                <w:rFonts w:asciiTheme="majorHAnsi" w:eastAsiaTheme="majorEastAsia" w:hAnsiTheme="majorHAnsi" w:cstheme="majorBidi"/>
                <w:b/>
                <w:bCs/>
                <w:sz w:val="18"/>
                <w:szCs w:val="18"/>
              </w:rPr>
              <w:t>Počet neznámych</w:t>
            </w:r>
          </w:p>
        </w:tc>
        <w:tc>
          <w:tcPr>
            <w:tcW w:w="7246" w:type="dxa"/>
            <w:gridSpan w:val="7"/>
            <w:tcBorders>
              <w:top w:val="double" w:sz="4" w:space="0" w:color="auto"/>
              <w:left w:val="double" w:sz="4" w:space="0" w:color="auto"/>
              <w:right w:val="double" w:sz="4" w:space="0" w:color="auto"/>
            </w:tcBorders>
          </w:tcPr>
          <w:p w:rsidR="00424B4E" w:rsidRPr="00B74EBB" w:rsidRDefault="00424B4E" w:rsidP="005B6736">
            <w:pPr>
              <w:keepNext/>
              <w:keepLines/>
              <w:spacing w:before="80" w:line="240" w:lineRule="auto"/>
              <w:ind w:left="17"/>
              <w:jc w:val="center"/>
              <w:outlineLvl w:val="2"/>
              <w:rPr>
                <w:rFonts w:asciiTheme="majorHAnsi" w:eastAsiaTheme="majorEastAsia" w:hAnsiTheme="majorHAnsi" w:cstheme="majorBidi"/>
                <w:b/>
                <w:bCs/>
                <w:sz w:val="18"/>
                <w:szCs w:val="18"/>
              </w:rPr>
            </w:pPr>
            <w:r w:rsidRPr="00B74EBB">
              <w:rPr>
                <w:rFonts w:asciiTheme="majorHAnsi" w:eastAsiaTheme="majorEastAsia" w:hAnsiTheme="majorHAnsi" w:cstheme="majorBidi"/>
                <w:b/>
                <w:bCs/>
                <w:sz w:val="18"/>
                <w:szCs w:val="18"/>
              </w:rPr>
              <w:t>Typ matice</w:t>
            </w:r>
          </w:p>
        </w:tc>
      </w:tr>
      <w:tr w:rsidR="00424B4E" w:rsidRPr="00A92D38" w:rsidTr="00E33B2E">
        <w:trPr>
          <w:trHeight w:val="412"/>
          <w:jc w:val="center"/>
        </w:trPr>
        <w:tc>
          <w:tcPr>
            <w:tcW w:w="1223" w:type="dxa"/>
            <w:vMerge/>
            <w:tcBorders>
              <w:left w:val="double" w:sz="4" w:space="0" w:color="auto"/>
              <w:bottom w:val="double" w:sz="4" w:space="0" w:color="auto"/>
              <w:right w:val="double" w:sz="4" w:space="0" w:color="auto"/>
            </w:tcBorders>
            <w:vAlign w:val="center"/>
          </w:tcPr>
          <w:p w:rsidR="00424B4E" w:rsidRPr="00B74EBB" w:rsidRDefault="00424B4E" w:rsidP="009D1CD7">
            <w:pPr>
              <w:keepNext/>
              <w:keepLines/>
              <w:numPr>
                <w:ilvl w:val="0"/>
                <w:numId w:val="17"/>
              </w:numPr>
              <w:spacing w:before="80" w:line="240" w:lineRule="auto"/>
              <w:jc w:val="center"/>
              <w:outlineLvl w:val="2"/>
              <w:rPr>
                <w:rFonts w:asciiTheme="majorHAnsi" w:eastAsiaTheme="majorEastAsia" w:hAnsiTheme="majorHAnsi" w:cstheme="majorBidi"/>
                <w:b/>
                <w:bCs/>
                <w:sz w:val="18"/>
                <w:szCs w:val="18"/>
              </w:rPr>
            </w:pPr>
          </w:p>
        </w:tc>
        <w:tc>
          <w:tcPr>
            <w:tcW w:w="4429" w:type="dxa"/>
            <w:gridSpan w:val="4"/>
            <w:tcBorders>
              <w:top w:val="double" w:sz="4" w:space="0" w:color="auto"/>
              <w:left w:val="double" w:sz="4" w:space="0" w:color="auto"/>
              <w:bottom w:val="double" w:sz="4" w:space="0" w:color="auto"/>
              <w:right w:val="double" w:sz="4" w:space="0" w:color="auto"/>
            </w:tcBorders>
            <w:vAlign w:val="center"/>
          </w:tcPr>
          <w:p w:rsidR="00424B4E" w:rsidRPr="00B74EBB" w:rsidRDefault="00424B4E" w:rsidP="005B6736">
            <w:pPr>
              <w:keepNext/>
              <w:keepLines/>
              <w:spacing w:before="80" w:line="240" w:lineRule="auto"/>
              <w:ind w:left="-168"/>
              <w:jc w:val="center"/>
              <w:outlineLvl w:val="2"/>
              <w:rPr>
                <w:rFonts w:asciiTheme="majorHAnsi" w:eastAsiaTheme="majorEastAsia" w:hAnsiTheme="majorHAnsi" w:cstheme="majorBidi"/>
                <w:b/>
                <w:bCs/>
                <w:sz w:val="18"/>
                <w:szCs w:val="18"/>
              </w:rPr>
            </w:pPr>
            <w:r w:rsidRPr="00B74EBB">
              <w:rPr>
                <w:rFonts w:asciiTheme="majorHAnsi" w:eastAsiaTheme="majorEastAsia" w:hAnsiTheme="majorHAnsi" w:cstheme="majorBidi"/>
                <w:b/>
                <w:bCs/>
                <w:sz w:val="18"/>
                <w:szCs w:val="18"/>
              </w:rPr>
              <w:t>Matica pre priame metódy</w:t>
            </w:r>
          </w:p>
        </w:tc>
        <w:tc>
          <w:tcPr>
            <w:tcW w:w="2817" w:type="dxa"/>
            <w:gridSpan w:val="3"/>
            <w:tcBorders>
              <w:top w:val="double" w:sz="4" w:space="0" w:color="auto"/>
              <w:left w:val="double" w:sz="4" w:space="0" w:color="auto"/>
              <w:bottom w:val="double" w:sz="4" w:space="0" w:color="auto"/>
              <w:right w:val="double" w:sz="4" w:space="0" w:color="auto"/>
            </w:tcBorders>
            <w:vAlign w:val="center"/>
          </w:tcPr>
          <w:p w:rsidR="00424B4E" w:rsidRPr="00B74EBB" w:rsidRDefault="00424B4E" w:rsidP="00FC5B20">
            <w:pPr>
              <w:keepNext/>
              <w:keepLines/>
              <w:spacing w:before="80" w:line="240" w:lineRule="auto"/>
              <w:ind w:left="-168"/>
              <w:jc w:val="center"/>
              <w:outlineLvl w:val="2"/>
              <w:rPr>
                <w:rFonts w:asciiTheme="majorHAnsi" w:eastAsiaTheme="majorEastAsia" w:hAnsiTheme="majorHAnsi" w:cstheme="majorBidi"/>
                <w:b/>
                <w:bCs/>
                <w:sz w:val="18"/>
                <w:szCs w:val="18"/>
              </w:rPr>
            </w:pPr>
            <w:r w:rsidRPr="00B74EBB">
              <w:rPr>
                <w:rFonts w:asciiTheme="majorHAnsi" w:eastAsiaTheme="majorEastAsia" w:hAnsiTheme="majorHAnsi" w:cstheme="majorBidi"/>
                <w:b/>
                <w:bCs/>
                <w:sz w:val="18"/>
                <w:szCs w:val="18"/>
              </w:rPr>
              <w:t>Matica pre nepriame metódy</w:t>
            </w:r>
          </w:p>
        </w:tc>
      </w:tr>
      <w:tr w:rsidR="00424B4E" w:rsidRPr="00A92D38" w:rsidTr="00E33B2E">
        <w:trPr>
          <w:trHeight w:val="412"/>
          <w:jc w:val="center"/>
        </w:trPr>
        <w:tc>
          <w:tcPr>
            <w:tcW w:w="1223" w:type="dxa"/>
            <w:vMerge/>
            <w:tcBorders>
              <w:left w:val="double" w:sz="4" w:space="0" w:color="auto"/>
              <w:bottom w:val="double" w:sz="4" w:space="0" w:color="auto"/>
              <w:right w:val="double" w:sz="4" w:space="0" w:color="auto"/>
            </w:tcBorders>
            <w:vAlign w:val="center"/>
          </w:tcPr>
          <w:p w:rsidR="00424B4E" w:rsidRPr="00B74EBB" w:rsidRDefault="00424B4E" w:rsidP="009D1CD7">
            <w:pPr>
              <w:keepNext/>
              <w:keepLines/>
              <w:numPr>
                <w:ilvl w:val="0"/>
                <w:numId w:val="17"/>
              </w:numPr>
              <w:spacing w:before="80" w:line="240" w:lineRule="auto"/>
              <w:jc w:val="center"/>
              <w:outlineLvl w:val="2"/>
              <w:rPr>
                <w:rFonts w:asciiTheme="majorHAnsi" w:eastAsiaTheme="majorEastAsia" w:hAnsiTheme="majorHAnsi" w:cstheme="majorBidi"/>
                <w:b/>
                <w:bCs/>
                <w:sz w:val="18"/>
                <w:szCs w:val="18"/>
              </w:rPr>
            </w:pPr>
          </w:p>
        </w:tc>
        <w:tc>
          <w:tcPr>
            <w:tcW w:w="1177" w:type="dxa"/>
            <w:tcBorders>
              <w:top w:val="double" w:sz="4" w:space="0" w:color="auto"/>
              <w:left w:val="double" w:sz="4" w:space="0" w:color="auto"/>
              <w:bottom w:val="double" w:sz="4" w:space="0" w:color="auto"/>
            </w:tcBorders>
            <w:vAlign w:val="center"/>
          </w:tcPr>
          <w:p w:rsidR="00424B4E" w:rsidRPr="00B74EBB" w:rsidRDefault="00424B4E" w:rsidP="005B6736">
            <w:pPr>
              <w:keepNext/>
              <w:keepLines/>
              <w:spacing w:before="80" w:line="240" w:lineRule="auto"/>
              <w:ind w:left="-14"/>
              <w:jc w:val="center"/>
              <w:outlineLvl w:val="2"/>
              <w:rPr>
                <w:rFonts w:asciiTheme="majorHAnsi" w:eastAsiaTheme="majorEastAsia" w:hAnsiTheme="majorHAnsi" w:cstheme="majorBidi"/>
                <w:b/>
                <w:bCs/>
                <w:sz w:val="18"/>
                <w:szCs w:val="18"/>
              </w:rPr>
            </w:pPr>
            <w:r w:rsidRPr="00B74EBB">
              <w:rPr>
                <w:rFonts w:asciiTheme="majorHAnsi" w:eastAsiaTheme="majorEastAsia" w:hAnsiTheme="majorHAnsi" w:cstheme="majorBidi"/>
                <w:b/>
                <w:bCs/>
                <w:sz w:val="18"/>
                <w:szCs w:val="18"/>
              </w:rPr>
              <w:t>Gaussova eliminačná</w:t>
            </w:r>
          </w:p>
        </w:tc>
        <w:tc>
          <w:tcPr>
            <w:tcW w:w="1189" w:type="dxa"/>
            <w:tcBorders>
              <w:top w:val="double" w:sz="4" w:space="0" w:color="auto"/>
              <w:bottom w:val="double" w:sz="4" w:space="0" w:color="auto"/>
            </w:tcBorders>
            <w:vAlign w:val="center"/>
          </w:tcPr>
          <w:p w:rsidR="00424B4E" w:rsidRPr="00B74EBB" w:rsidRDefault="00424B4E" w:rsidP="005B6736">
            <w:pPr>
              <w:keepNext/>
              <w:keepLines/>
              <w:spacing w:before="80" w:line="240" w:lineRule="auto"/>
              <w:jc w:val="center"/>
              <w:outlineLvl w:val="2"/>
              <w:rPr>
                <w:rFonts w:asciiTheme="majorHAnsi" w:eastAsiaTheme="majorEastAsia" w:hAnsiTheme="majorHAnsi" w:cstheme="majorBidi"/>
                <w:b/>
                <w:bCs/>
                <w:sz w:val="18"/>
                <w:szCs w:val="18"/>
              </w:rPr>
            </w:pPr>
            <w:r w:rsidRPr="00B74EBB">
              <w:rPr>
                <w:rFonts w:asciiTheme="majorHAnsi" w:eastAsiaTheme="majorEastAsia" w:hAnsiTheme="majorHAnsi" w:cstheme="majorBidi"/>
                <w:b/>
                <w:bCs/>
                <w:sz w:val="18"/>
                <w:szCs w:val="18"/>
              </w:rPr>
              <w:t>Gaussova eliminačná</w:t>
            </w:r>
            <w:r w:rsidRPr="00B74EBB">
              <w:rPr>
                <w:rFonts w:asciiTheme="majorHAnsi" w:eastAsiaTheme="majorEastAsia" w:hAnsiTheme="majorHAnsi" w:cstheme="majorBidi"/>
                <w:b/>
                <w:bCs/>
                <w:sz w:val="18"/>
                <w:szCs w:val="18"/>
              </w:rPr>
              <w:br/>
              <w:t>s výberom hlavného prvku</w:t>
            </w:r>
          </w:p>
        </w:tc>
        <w:tc>
          <w:tcPr>
            <w:tcW w:w="1256" w:type="dxa"/>
            <w:tcBorders>
              <w:top w:val="double" w:sz="4" w:space="0" w:color="auto"/>
              <w:bottom w:val="double" w:sz="4" w:space="0" w:color="auto"/>
            </w:tcBorders>
            <w:vAlign w:val="center"/>
          </w:tcPr>
          <w:p w:rsidR="00424B4E" w:rsidRPr="00B74EBB" w:rsidRDefault="00424B4E" w:rsidP="005B6736">
            <w:pPr>
              <w:keepNext/>
              <w:keepLines/>
              <w:spacing w:before="80" w:line="240" w:lineRule="auto"/>
              <w:ind w:left="33"/>
              <w:jc w:val="center"/>
              <w:outlineLvl w:val="2"/>
              <w:rPr>
                <w:rFonts w:asciiTheme="majorHAnsi" w:eastAsiaTheme="majorEastAsia" w:hAnsiTheme="majorHAnsi" w:cstheme="majorBidi"/>
                <w:b/>
                <w:bCs/>
                <w:sz w:val="18"/>
                <w:szCs w:val="18"/>
              </w:rPr>
            </w:pPr>
            <w:r w:rsidRPr="00B74EBB">
              <w:rPr>
                <w:rFonts w:asciiTheme="majorHAnsi" w:eastAsiaTheme="majorEastAsia" w:hAnsiTheme="majorHAnsi" w:cstheme="majorBidi"/>
                <w:b/>
                <w:bCs/>
                <w:sz w:val="18"/>
                <w:szCs w:val="18"/>
              </w:rPr>
              <w:t>Metóda Choleského</w:t>
            </w:r>
          </w:p>
        </w:tc>
        <w:tc>
          <w:tcPr>
            <w:tcW w:w="807" w:type="dxa"/>
            <w:tcBorders>
              <w:top w:val="double" w:sz="4" w:space="0" w:color="auto"/>
              <w:bottom w:val="double" w:sz="4" w:space="0" w:color="auto"/>
              <w:right w:val="double" w:sz="4" w:space="0" w:color="auto"/>
            </w:tcBorders>
            <w:vAlign w:val="center"/>
          </w:tcPr>
          <w:p w:rsidR="00424B4E" w:rsidRPr="00B74EBB" w:rsidRDefault="00424B4E" w:rsidP="009266EA">
            <w:pPr>
              <w:keepNext/>
              <w:keepLines/>
              <w:spacing w:before="80" w:line="240" w:lineRule="auto"/>
              <w:jc w:val="center"/>
              <w:outlineLvl w:val="2"/>
              <w:rPr>
                <w:rFonts w:asciiTheme="majorHAnsi" w:eastAsiaTheme="majorEastAsia" w:hAnsiTheme="majorHAnsi" w:cstheme="majorBidi"/>
                <w:b/>
                <w:bCs/>
                <w:sz w:val="18"/>
                <w:szCs w:val="18"/>
              </w:rPr>
            </w:pPr>
            <w:r w:rsidRPr="00B74EBB">
              <w:rPr>
                <w:rFonts w:asciiTheme="majorHAnsi" w:eastAsiaTheme="majorEastAsia" w:hAnsiTheme="majorHAnsi" w:cstheme="majorBidi"/>
                <w:b/>
                <w:bCs/>
                <w:sz w:val="18"/>
                <w:szCs w:val="18"/>
              </w:rPr>
              <w:t>Octave</w:t>
            </w:r>
          </w:p>
        </w:tc>
        <w:tc>
          <w:tcPr>
            <w:tcW w:w="982" w:type="dxa"/>
            <w:tcBorders>
              <w:top w:val="double" w:sz="4" w:space="0" w:color="auto"/>
              <w:left w:val="double" w:sz="4" w:space="0" w:color="auto"/>
              <w:bottom w:val="double" w:sz="4" w:space="0" w:color="auto"/>
            </w:tcBorders>
            <w:vAlign w:val="center"/>
          </w:tcPr>
          <w:p w:rsidR="00424B4E" w:rsidRPr="00B74EBB" w:rsidRDefault="00424B4E" w:rsidP="005B6736">
            <w:pPr>
              <w:keepNext/>
              <w:keepLines/>
              <w:spacing w:before="80" w:line="240" w:lineRule="auto"/>
              <w:jc w:val="center"/>
              <w:outlineLvl w:val="2"/>
              <w:rPr>
                <w:rFonts w:asciiTheme="majorHAnsi" w:eastAsiaTheme="majorEastAsia" w:hAnsiTheme="majorHAnsi" w:cstheme="majorBidi"/>
                <w:b/>
                <w:bCs/>
                <w:sz w:val="18"/>
                <w:szCs w:val="18"/>
              </w:rPr>
            </w:pPr>
            <w:r w:rsidRPr="00B74EBB">
              <w:rPr>
                <w:rFonts w:asciiTheme="majorHAnsi" w:eastAsiaTheme="majorEastAsia" w:hAnsiTheme="majorHAnsi" w:cstheme="majorBidi"/>
                <w:b/>
                <w:bCs/>
                <w:sz w:val="18"/>
                <w:szCs w:val="18"/>
              </w:rPr>
              <w:t>Jacobiho metóda</w:t>
            </w:r>
          </w:p>
        </w:tc>
        <w:tc>
          <w:tcPr>
            <w:tcW w:w="1056" w:type="dxa"/>
            <w:tcBorders>
              <w:top w:val="double" w:sz="4" w:space="0" w:color="auto"/>
              <w:bottom w:val="double" w:sz="4" w:space="0" w:color="auto"/>
              <w:right w:val="single" w:sz="4" w:space="0" w:color="auto"/>
            </w:tcBorders>
            <w:vAlign w:val="center"/>
          </w:tcPr>
          <w:p w:rsidR="00424B4E" w:rsidRPr="00B74EBB" w:rsidRDefault="00424B4E" w:rsidP="005B6736">
            <w:pPr>
              <w:keepNext/>
              <w:keepLines/>
              <w:spacing w:before="80" w:line="240" w:lineRule="auto"/>
              <w:jc w:val="center"/>
              <w:outlineLvl w:val="2"/>
              <w:rPr>
                <w:rFonts w:asciiTheme="majorHAnsi" w:eastAsiaTheme="majorEastAsia" w:hAnsiTheme="majorHAnsi" w:cstheme="majorBidi"/>
                <w:b/>
                <w:bCs/>
                <w:sz w:val="18"/>
                <w:szCs w:val="18"/>
              </w:rPr>
            </w:pPr>
            <w:r w:rsidRPr="00B74EBB">
              <w:rPr>
                <w:rFonts w:asciiTheme="majorHAnsi" w:eastAsiaTheme="majorEastAsia" w:hAnsiTheme="majorHAnsi" w:cstheme="majorBidi"/>
                <w:b/>
                <w:bCs/>
                <w:sz w:val="18"/>
                <w:szCs w:val="18"/>
              </w:rPr>
              <w:t>Gauss-Seidelova metóda</w:t>
            </w:r>
          </w:p>
        </w:tc>
        <w:tc>
          <w:tcPr>
            <w:tcW w:w="779" w:type="dxa"/>
            <w:tcBorders>
              <w:top w:val="double" w:sz="4" w:space="0" w:color="auto"/>
              <w:left w:val="single" w:sz="4" w:space="0" w:color="auto"/>
              <w:bottom w:val="double" w:sz="4" w:space="0" w:color="auto"/>
              <w:right w:val="double" w:sz="4" w:space="0" w:color="auto"/>
            </w:tcBorders>
            <w:vAlign w:val="center"/>
          </w:tcPr>
          <w:p w:rsidR="00424B4E" w:rsidRPr="00B74EBB" w:rsidRDefault="00424B4E" w:rsidP="00424B4E">
            <w:pPr>
              <w:keepNext/>
              <w:keepLines/>
              <w:spacing w:before="80" w:line="240" w:lineRule="auto"/>
              <w:jc w:val="center"/>
              <w:outlineLvl w:val="2"/>
              <w:rPr>
                <w:rFonts w:asciiTheme="majorHAnsi" w:eastAsiaTheme="majorEastAsia" w:hAnsiTheme="majorHAnsi" w:cstheme="majorBidi"/>
                <w:b/>
                <w:bCs/>
                <w:sz w:val="18"/>
                <w:szCs w:val="18"/>
              </w:rPr>
            </w:pPr>
            <w:r w:rsidRPr="00B74EBB">
              <w:rPr>
                <w:rFonts w:asciiTheme="majorHAnsi" w:eastAsiaTheme="majorEastAsia" w:hAnsiTheme="majorHAnsi" w:cstheme="majorBidi"/>
                <w:b/>
                <w:bCs/>
                <w:sz w:val="18"/>
                <w:szCs w:val="18"/>
              </w:rPr>
              <w:t>Octave</w:t>
            </w:r>
          </w:p>
        </w:tc>
      </w:tr>
      <w:tr w:rsidR="00424B4E" w:rsidRPr="00A92D38" w:rsidTr="00E33B2E">
        <w:trPr>
          <w:jc w:val="center"/>
        </w:trPr>
        <w:tc>
          <w:tcPr>
            <w:tcW w:w="1223" w:type="dxa"/>
            <w:tcBorders>
              <w:top w:val="double" w:sz="4" w:space="0" w:color="auto"/>
              <w:left w:val="double" w:sz="4" w:space="0" w:color="auto"/>
              <w:right w:val="double" w:sz="4" w:space="0" w:color="auto"/>
            </w:tcBorders>
            <w:vAlign w:val="center"/>
          </w:tcPr>
          <w:p w:rsidR="00424B4E" w:rsidRPr="00B74EBB" w:rsidRDefault="00424B4E" w:rsidP="005B6736">
            <w:pPr>
              <w:keepNext/>
              <w:keepLines/>
              <w:spacing w:before="80" w:line="240" w:lineRule="auto"/>
              <w:ind w:left="17"/>
              <w:jc w:val="center"/>
              <w:outlineLvl w:val="2"/>
              <w:rPr>
                <w:rFonts w:asciiTheme="majorHAnsi" w:eastAsiaTheme="majorEastAsia" w:hAnsiTheme="majorHAnsi" w:cstheme="majorBidi"/>
                <w:b/>
                <w:bCs/>
                <w:sz w:val="18"/>
                <w:szCs w:val="18"/>
              </w:rPr>
            </w:pPr>
            <w:r w:rsidRPr="00B74EBB">
              <w:rPr>
                <w:rFonts w:asciiTheme="majorHAnsi" w:eastAsiaTheme="majorEastAsia" w:hAnsiTheme="majorHAnsi" w:cstheme="majorBidi"/>
                <w:b/>
                <w:bCs/>
                <w:sz w:val="18"/>
                <w:szCs w:val="18"/>
              </w:rPr>
              <w:t>10</w:t>
            </w:r>
          </w:p>
        </w:tc>
        <w:tc>
          <w:tcPr>
            <w:tcW w:w="1177" w:type="dxa"/>
            <w:tcBorders>
              <w:top w:val="double" w:sz="4" w:space="0" w:color="auto"/>
              <w:left w:val="double" w:sz="4" w:space="0" w:color="auto"/>
            </w:tcBorders>
            <w:vAlign w:val="center"/>
          </w:tcPr>
          <w:p w:rsidR="00424B4E" w:rsidRPr="00B74EBB" w:rsidRDefault="00424B4E" w:rsidP="005B6736">
            <w:pPr>
              <w:keepNext/>
              <w:keepLines/>
              <w:spacing w:before="80" w:line="240" w:lineRule="auto"/>
              <w:ind w:left="-14"/>
              <w:jc w:val="center"/>
              <w:outlineLvl w:val="2"/>
              <w:rPr>
                <w:rFonts w:asciiTheme="majorHAnsi" w:eastAsiaTheme="majorEastAsia" w:hAnsiTheme="majorHAnsi" w:cstheme="majorBidi"/>
                <w:b/>
                <w:bCs/>
                <w:sz w:val="18"/>
                <w:szCs w:val="18"/>
              </w:rPr>
            </w:pPr>
            <w:r w:rsidRPr="00B74EBB">
              <w:rPr>
                <w:rFonts w:asciiTheme="majorHAnsi" w:eastAsiaTheme="majorEastAsia" w:hAnsiTheme="majorHAnsi" w:cstheme="majorBidi"/>
                <w:b/>
                <w:bCs/>
                <w:sz w:val="18"/>
                <w:szCs w:val="18"/>
              </w:rPr>
              <w:t>1</w:t>
            </w:r>
          </w:p>
        </w:tc>
        <w:tc>
          <w:tcPr>
            <w:tcW w:w="1189" w:type="dxa"/>
            <w:tcBorders>
              <w:top w:val="double" w:sz="4" w:space="0" w:color="auto"/>
            </w:tcBorders>
            <w:vAlign w:val="center"/>
          </w:tcPr>
          <w:p w:rsidR="00424B4E" w:rsidRPr="00B74EBB" w:rsidRDefault="00424B4E" w:rsidP="005B6736">
            <w:pPr>
              <w:keepNext/>
              <w:keepLines/>
              <w:spacing w:before="80" w:line="240" w:lineRule="auto"/>
              <w:jc w:val="center"/>
              <w:outlineLvl w:val="2"/>
              <w:rPr>
                <w:rFonts w:asciiTheme="majorHAnsi" w:eastAsiaTheme="majorEastAsia" w:hAnsiTheme="majorHAnsi" w:cstheme="majorBidi"/>
                <w:b/>
                <w:bCs/>
                <w:sz w:val="18"/>
                <w:szCs w:val="18"/>
              </w:rPr>
            </w:pPr>
            <w:r w:rsidRPr="00B74EBB">
              <w:rPr>
                <w:rFonts w:asciiTheme="majorHAnsi" w:eastAsiaTheme="majorEastAsia" w:hAnsiTheme="majorHAnsi" w:cstheme="majorBidi"/>
                <w:b/>
                <w:bCs/>
                <w:sz w:val="18"/>
                <w:szCs w:val="18"/>
              </w:rPr>
              <w:t>1</w:t>
            </w:r>
          </w:p>
        </w:tc>
        <w:tc>
          <w:tcPr>
            <w:tcW w:w="1256" w:type="dxa"/>
            <w:tcBorders>
              <w:top w:val="double" w:sz="4" w:space="0" w:color="auto"/>
            </w:tcBorders>
            <w:vAlign w:val="center"/>
          </w:tcPr>
          <w:p w:rsidR="00424B4E" w:rsidRPr="00B74EBB" w:rsidRDefault="00424B4E" w:rsidP="005B6736">
            <w:pPr>
              <w:keepNext/>
              <w:keepLines/>
              <w:spacing w:before="80" w:line="240" w:lineRule="auto"/>
              <w:ind w:left="33"/>
              <w:jc w:val="center"/>
              <w:outlineLvl w:val="2"/>
              <w:rPr>
                <w:rFonts w:asciiTheme="majorHAnsi" w:eastAsiaTheme="majorEastAsia" w:hAnsiTheme="majorHAnsi" w:cstheme="majorBidi"/>
                <w:b/>
                <w:bCs/>
                <w:sz w:val="18"/>
                <w:szCs w:val="18"/>
              </w:rPr>
            </w:pPr>
            <w:r w:rsidRPr="00B74EBB">
              <w:rPr>
                <w:rFonts w:asciiTheme="majorHAnsi" w:eastAsiaTheme="majorEastAsia" w:hAnsiTheme="majorHAnsi" w:cstheme="majorBidi"/>
                <w:b/>
                <w:bCs/>
                <w:sz w:val="18"/>
                <w:szCs w:val="18"/>
              </w:rPr>
              <w:t>1</w:t>
            </w:r>
          </w:p>
        </w:tc>
        <w:tc>
          <w:tcPr>
            <w:tcW w:w="807" w:type="dxa"/>
            <w:tcBorders>
              <w:top w:val="double" w:sz="4" w:space="0" w:color="auto"/>
              <w:right w:val="double" w:sz="4" w:space="0" w:color="auto"/>
            </w:tcBorders>
          </w:tcPr>
          <w:p w:rsidR="00424B4E" w:rsidRPr="00B74EBB" w:rsidRDefault="00424B4E" w:rsidP="005B6736">
            <w:pPr>
              <w:keepNext/>
              <w:keepLines/>
              <w:spacing w:before="80" w:line="240" w:lineRule="auto"/>
              <w:jc w:val="center"/>
              <w:outlineLvl w:val="2"/>
              <w:rPr>
                <w:rFonts w:asciiTheme="majorHAnsi" w:eastAsiaTheme="majorEastAsia" w:hAnsiTheme="majorHAnsi" w:cstheme="majorBidi"/>
                <w:b/>
                <w:bCs/>
                <w:sz w:val="18"/>
                <w:szCs w:val="18"/>
              </w:rPr>
            </w:pPr>
            <w:r w:rsidRPr="00B74EBB">
              <w:rPr>
                <w:rFonts w:asciiTheme="majorHAnsi" w:eastAsiaTheme="majorEastAsia" w:hAnsiTheme="majorHAnsi" w:cstheme="majorBidi"/>
                <w:b/>
                <w:bCs/>
                <w:sz w:val="18"/>
                <w:szCs w:val="18"/>
              </w:rPr>
              <w:t>1</w:t>
            </w:r>
          </w:p>
        </w:tc>
        <w:tc>
          <w:tcPr>
            <w:tcW w:w="982" w:type="dxa"/>
            <w:tcBorders>
              <w:top w:val="double" w:sz="4" w:space="0" w:color="auto"/>
              <w:left w:val="double" w:sz="4" w:space="0" w:color="auto"/>
            </w:tcBorders>
            <w:vAlign w:val="center"/>
          </w:tcPr>
          <w:p w:rsidR="00424B4E" w:rsidRPr="00B74EBB" w:rsidRDefault="00424B4E" w:rsidP="005B6736">
            <w:pPr>
              <w:keepNext/>
              <w:keepLines/>
              <w:spacing w:before="80" w:line="240" w:lineRule="auto"/>
              <w:jc w:val="center"/>
              <w:outlineLvl w:val="2"/>
              <w:rPr>
                <w:rFonts w:asciiTheme="majorHAnsi" w:eastAsiaTheme="majorEastAsia" w:hAnsiTheme="majorHAnsi" w:cstheme="majorBidi"/>
                <w:b/>
                <w:bCs/>
                <w:sz w:val="18"/>
                <w:szCs w:val="18"/>
              </w:rPr>
            </w:pPr>
            <w:r w:rsidRPr="00B74EBB">
              <w:rPr>
                <w:rFonts w:asciiTheme="majorHAnsi" w:eastAsiaTheme="majorEastAsia" w:hAnsiTheme="majorHAnsi" w:cstheme="majorBidi"/>
                <w:b/>
                <w:bCs/>
                <w:sz w:val="18"/>
                <w:szCs w:val="18"/>
              </w:rPr>
              <w:t>1</w:t>
            </w:r>
          </w:p>
        </w:tc>
        <w:tc>
          <w:tcPr>
            <w:tcW w:w="1056" w:type="dxa"/>
            <w:tcBorders>
              <w:top w:val="double" w:sz="4" w:space="0" w:color="auto"/>
              <w:right w:val="single" w:sz="4" w:space="0" w:color="auto"/>
            </w:tcBorders>
            <w:vAlign w:val="center"/>
          </w:tcPr>
          <w:p w:rsidR="00424B4E" w:rsidRPr="00B74EBB" w:rsidRDefault="00424B4E" w:rsidP="005B6736">
            <w:pPr>
              <w:keepNext/>
              <w:keepLines/>
              <w:spacing w:before="80" w:line="240" w:lineRule="auto"/>
              <w:jc w:val="center"/>
              <w:outlineLvl w:val="2"/>
              <w:rPr>
                <w:rFonts w:asciiTheme="majorHAnsi" w:eastAsiaTheme="majorEastAsia" w:hAnsiTheme="majorHAnsi" w:cstheme="majorBidi"/>
                <w:b/>
                <w:bCs/>
                <w:sz w:val="18"/>
                <w:szCs w:val="18"/>
              </w:rPr>
            </w:pPr>
            <w:r w:rsidRPr="00B74EBB">
              <w:rPr>
                <w:rFonts w:asciiTheme="majorHAnsi" w:eastAsiaTheme="majorEastAsia" w:hAnsiTheme="majorHAnsi" w:cstheme="majorBidi"/>
                <w:b/>
                <w:bCs/>
                <w:sz w:val="18"/>
                <w:szCs w:val="18"/>
              </w:rPr>
              <w:t>1</w:t>
            </w:r>
          </w:p>
        </w:tc>
        <w:tc>
          <w:tcPr>
            <w:tcW w:w="779" w:type="dxa"/>
            <w:tcBorders>
              <w:top w:val="double" w:sz="4" w:space="0" w:color="auto"/>
              <w:left w:val="single" w:sz="4" w:space="0" w:color="auto"/>
              <w:right w:val="double" w:sz="4" w:space="0" w:color="auto"/>
            </w:tcBorders>
            <w:vAlign w:val="center"/>
          </w:tcPr>
          <w:p w:rsidR="00424B4E" w:rsidRPr="00B74EBB" w:rsidRDefault="00146BD5" w:rsidP="00424B4E">
            <w:pPr>
              <w:keepNext/>
              <w:keepLines/>
              <w:spacing w:before="80" w:line="240" w:lineRule="auto"/>
              <w:jc w:val="center"/>
              <w:outlineLvl w:val="2"/>
              <w:rPr>
                <w:rFonts w:asciiTheme="majorHAnsi" w:eastAsiaTheme="majorEastAsia" w:hAnsiTheme="majorHAnsi" w:cstheme="majorBidi"/>
                <w:b/>
                <w:bCs/>
                <w:sz w:val="18"/>
                <w:szCs w:val="18"/>
              </w:rPr>
            </w:pPr>
            <w:r w:rsidRPr="00B74EBB">
              <w:rPr>
                <w:rFonts w:asciiTheme="majorHAnsi" w:eastAsiaTheme="majorEastAsia" w:hAnsiTheme="majorHAnsi" w:cstheme="majorBidi"/>
                <w:b/>
                <w:bCs/>
                <w:sz w:val="18"/>
                <w:szCs w:val="18"/>
              </w:rPr>
              <w:t>0-1</w:t>
            </w:r>
          </w:p>
        </w:tc>
      </w:tr>
      <w:tr w:rsidR="00424B4E" w:rsidRPr="00A92D38" w:rsidTr="00E33B2E">
        <w:trPr>
          <w:jc w:val="center"/>
        </w:trPr>
        <w:tc>
          <w:tcPr>
            <w:tcW w:w="1223" w:type="dxa"/>
            <w:tcBorders>
              <w:left w:val="double" w:sz="4" w:space="0" w:color="auto"/>
              <w:right w:val="double" w:sz="4" w:space="0" w:color="auto"/>
            </w:tcBorders>
            <w:vAlign w:val="center"/>
          </w:tcPr>
          <w:p w:rsidR="00424B4E" w:rsidRPr="00B74EBB" w:rsidRDefault="00424B4E" w:rsidP="005B6736">
            <w:pPr>
              <w:keepNext/>
              <w:keepLines/>
              <w:spacing w:before="80" w:line="240" w:lineRule="auto"/>
              <w:ind w:left="17"/>
              <w:jc w:val="center"/>
              <w:outlineLvl w:val="2"/>
              <w:rPr>
                <w:rFonts w:asciiTheme="majorHAnsi" w:eastAsiaTheme="majorEastAsia" w:hAnsiTheme="majorHAnsi" w:cstheme="majorBidi"/>
                <w:b/>
                <w:bCs/>
                <w:sz w:val="18"/>
                <w:szCs w:val="18"/>
              </w:rPr>
            </w:pPr>
            <w:r w:rsidRPr="00B74EBB">
              <w:rPr>
                <w:rFonts w:asciiTheme="majorHAnsi" w:eastAsiaTheme="majorEastAsia" w:hAnsiTheme="majorHAnsi" w:cstheme="majorBidi"/>
                <w:b/>
                <w:bCs/>
                <w:sz w:val="18"/>
                <w:szCs w:val="18"/>
              </w:rPr>
              <w:t>100</w:t>
            </w:r>
          </w:p>
        </w:tc>
        <w:tc>
          <w:tcPr>
            <w:tcW w:w="1177" w:type="dxa"/>
            <w:tcBorders>
              <w:left w:val="double" w:sz="4" w:space="0" w:color="auto"/>
            </w:tcBorders>
            <w:vAlign w:val="center"/>
          </w:tcPr>
          <w:p w:rsidR="00424B4E" w:rsidRPr="00B74EBB" w:rsidRDefault="00424B4E" w:rsidP="005B6736">
            <w:pPr>
              <w:keepNext/>
              <w:keepLines/>
              <w:spacing w:before="80" w:line="240" w:lineRule="auto"/>
              <w:ind w:left="-14"/>
              <w:jc w:val="center"/>
              <w:outlineLvl w:val="2"/>
              <w:rPr>
                <w:rFonts w:asciiTheme="majorHAnsi" w:eastAsiaTheme="majorEastAsia" w:hAnsiTheme="majorHAnsi" w:cstheme="majorBidi"/>
                <w:b/>
                <w:bCs/>
                <w:sz w:val="18"/>
                <w:szCs w:val="18"/>
              </w:rPr>
            </w:pPr>
            <w:r w:rsidRPr="00B74EBB">
              <w:rPr>
                <w:rFonts w:asciiTheme="majorHAnsi" w:eastAsiaTheme="majorEastAsia" w:hAnsiTheme="majorHAnsi" w:cstheme="majorBidi"/>
                <w:b/>
                <w:bCs/>
                <w:sz w:val="18"/>
                <w:szCs w:val="18"/>
              </w:rPr>
              <w:t>9</w:t>
            </w:r>
          </w:p>
        </w:tc>
        <w:tc>
          <w:tcPr>
            <w:tcW w:w="1189" w:type="dxa"/>
            <w:vAlign w:val="center"/>
          </w:tcPr>
          <w:p w:rsidR="00424B4E" w:rsidRPr="00B74EBB" w:rsidRDefault="00424B4E" w:rsidP="005B6736">
            <w:pPr>
              <w:keepNext/>
              <w:keepLines/>
              <w:spacing w:before="80" w:line="240" w:lineRule="auto"/>
              <w:jc w:val="center"/>
              <w:outlineLvl w:val="2"/>
              <w:rPr>
                <w:rFonts w:asciiTheme="majorHAnsi" w:eastAsiaTheme="majorEastAsia" w:hAnsiTheme="majorHAnsi" w:cstheme="majorBidi"/>
                <w:b/>
                <w:bCs/>
                <w:sz w:val="18"/>
                <w:szCs w:val="18"/>
              </w:rPr>
            </w:pPr>
            <w:r w:rsidRPr="00B74EBB">
              <w:rPr>
                <w:rFonts w:asciiTheme="majorHAnsi" w:eastAsiaTheme="majorEastAsia" w:hAnsiTheme="majorHAnsi" w:cstheme="majorBidi"/>
                <w:b/>
                <w:bCs/>
                <w:sz w:val="18"/>
                <w:szCs w:val="18"/>
              </w:rPr>
              <w:t>8</w:t>
            </w:r>
          </w:p>
        </w:tc>
        <w:tc>
          <w:tcPr>
            <w:tcW w:w="1256" w:type="dxa"/>
            <w:vAlign w:val="center"/>
          </w:tcPr>
          <w:p w:rsidR="00424B4E" w:rsidRPr="00B74EBB" w:rsidRDefault="00424B4E" w:rsidP="005B6736">
            <w:pPr>
              <w:keepNext/>
              <w:keepLines/>
              <w:spacing w:before="80" w:line="240" w:lineRule="auto"/>
              <w:ind w:left="33"/>
              <w:jc w:val="center"/>
              <w:outlineLvl w:val="2"/>
              <w:rPr>
                <w:rFonts w:asciiTheme="majorHAnsi" w:eastAsiaTheme="majorEastAsia" w:hAnsiTheme="majorHAnsi" w:cstheme="majorBidi"/>
                <w:b/>
                <w:bCs/>
                <w:sz w:val="18"/>
                <w:szCs w:val="18"/>
              </w:rPr>
            </w:pPr>
            <w:r w:rsidRPr="00B74EBB">
              <w:rPr>
                <w:rFonts w:asciiTheme="majorHAnsi" w:eastAsiaTheme="majorEastAsia" w:hAnsiTheme="majorHAnsi" w:cstheme="majorBidi"/>
                <w:b/>
                <w:bCs/>
                <w:sz w:val="18"/>
                <w:szCs w:val="18"/>
              </w:rPr>
              <w:t>5</w:t>
            </w:r>
          </w:p>
        </w:tc>
        <w:tc>
          <w:tcPr>
            <w:tcW w:w="807" w:type="dxa"/>
            <w:tcBorders>
              <w:right w:val="double" w:sz="4" w:space="0" w:color="auto"/>
            </w:tcBorders>
          </w:tcPr>
          <w:p w:rsidR="00424B4E" w:rsidRPr="00B74EBB" w:rsidRDefault="00424B4E" w:rsidP="005B6736">
            <w:pPr>
              <w:keepNext/>
              <w:keepLines/>
              <w:spacing w:before="80" w:line="240" w:lineRule="auto"/>
              <w:jc w:val="center"/>
              <w:outlineLvl w:val="2"/>
              <w:rPr>
                <w:rFonts w:asciiTheme="majorHAnsi" w:eastAsiaTheme="majorEastAsia" w:hAnsiTheme="majorHAnsi" w:cstheme="majorBidi"/>
                <w:b/>
                <w:bCs/>
                <w:sz w:val="18"/>
                <w:szCs w:val="18"/>
              </w:rPr>
            </w:pPr>
            <w:r w:rsidRPr="00B74EBB">
              <w:rPr>
                <w:rFonts w:asciiTheme="majorHAnsi" w:eastAsiaTheme="majorEastAsia" w:hAnsiTheme="majorHAnsi" w:cstheme="majorBidi"/>
                <w:b/>
                <w:bCs/>
                <w:sz w:val="18"/>
                <w:szCs w:val="18"/>
              </w:rPr>
              <w:t>2</w:t>
            </w:r>
          </w:p>
        </w:tc>
        <w:tc>
          <w:tcPr>
            <w:tcW w:w="982" w:type="dxa"/>
            <w:tcBorders>
              <w:left w:val="double" w:sz="4" w:space="0" w:color="auto"/>
            </w:tcBorders>
            <w:vAlign w:val="center"/>
          </w:tcPr>
          <w:p w:rsidR="00424B4E" w:rsidRPr="00B74EBB" w:rsidRDefault="00424B4E" w:rsidP="005B6736">
            <w:pPr>
              <w:keepNext/>
              <w:keepLines/>
              <w:spacing w:before="80" w:line="240" w:lineRule="auto"/>
              <w:jc w:val="center"/>
              <w:outlineLvl w:val="2"/>
              <w:rPr>
                <w:rFonts w:asciiTheme="majorHAnsi" w:eastAsiaTheme="majorEastAsia" w:hAnsiTheme="majorHAnsi" w:cstheme="majorBidi"/>
                <w:b/>
                <w:bCs/>
                <w:sz w:val="18"/>
                <w:szCs w:val="18"/>
              </w:rPr>
            </w:pPr>
            <w:r w:rsidRPr="00B74EBB">
              <w:rPr>
                <w:rFonts w:asciiTheme="majorHAnsi" w:eastAsiaTheme="majorEastAsia" w:hAnsiTheme="majorHAnsi" w:cstheme="majorBidi"/>
                <w:b/>
                <w:bCs/>
                <w:sz w:val="18"/>
                <w:szCs w:val="18"/>
              </w:rPr>
              <w:t>2-3</w:t>
            </w:r>
          </w:p>
        </w:tc>
        <w:tc>
          <w:tcPr>
            <w:tcW w:w="1056" w:type="dxa"/>
            <w:tcBorders>
              <w:right w:val="single" w:sz="4" w:space="0" w:color="auto"/>
            </w:tcBorders>
            <w:vAlign w:val="center"/>
          </w:tcPr>
          <w:p w:rsidR="00424B4E" w:rsidRPr="00B74EBB" w:rsidRDefault="00424B4E" w:rsidP="005B6736">
            <w:pPr>
              <w:keepNext/>
              <w:keepLines/>
              <w:spacing w:before="80" w:line="240" w:lineRule="auto"/>
              <w:jc w:val="center"/>
              <w:outlineLvl w:val="2"/>
              <w:rPr>
                <w:rFonts w:asciiTheme="majorHAnsi" w:eastAsiaTheme="majorEastAsia" w:hAnsiTheme="majorHAnsi" w:cstheme="majorBidi"/>
                <w:b/>
                <w:bCs/>
                <w:sz w:val="18"/>
                <w:szCs w:val="18"/>
              </w:rPr>
            </w:pPr>
            <w:r w:rsidRPr="00B74EBB">
              <w:rPr>
                <w:rFonts w:asciiTheme="majorHAnsi" w:eastAsiaTheme="majorEastAsia" w:hAnsiTheme="majorHAnsi" w:cstheme="majorBidi"/>
                <w:b/>
                <w:bCs/>
                <w:sz w:val="18"/>
                <w:szCs w:val="18"/>
              </w:rPr>
              <w:t>1-2</w:t>
            </w:r>
          </w:p>
        </w:tc>
        <w:tc>
          <w:tcPr>
            <w:tcW w:w="779" w:type="dxa"/>
            <w:tcBorders>
              <w:left w:val="single" w:sz="4" w:space="0" w:color="auto"/>
              <w:right w:val="double" w:sz="4" w:space="0" w:color="auto"/>
            </w:tcBorders>
            <w:vAlign w:val="center"/>
          </w:tcPr>
          <w:p w:rsidR="00424B4E" w:rsidRPr="00B74EBB" w:rsidRDefault="00146BD5" w:rsidP="00424B4E">
            <w:pPr>
              <w:keepNext/>
              <w:keepLines/>
              <w:spacing w:before="80" w:line="240" w:lineRule="auto"/>
              <w:jc w:val="center"/>
              <w:outlineLvl w:val="2"/>
              <w:rPr>
                <w:rFonts w:asciiTheme="majorHAnsi" w:eastAsiaTheme="majorEastAsia" w:hAnsiTheme="majorHAnsi" w:cstheme="majorBidi"/>
                <w:b/>
                <w:bCs/>
                <w:sz w:val="18"/>
                <w:szCs w:val="18"/>
              </w:rPr>
            </w:pPr>
            <w:r w:rsidRPr="00B74EBB">
              <w:rPr>
                <w:rFonts w:asciiTheme="majorHAnsi" w:eastAsiaTheme="majorEastAsia" w:hAnsiTheme="majorHAnsi" w:cstheme="majorBidi"/>
                <w:b/>
                <w:bCs/>
                <w:sz w:val="18"/>
                <w:szCs w:val="18"/>
              </w:rPr>
              <w:t>2</w:t>
            </w:r>
          </w:p>
        </w:tc>
      </w:tr>
      <w:tr w:rsidR="00424B4E" w:rsidRPr="00A92D38" w:rsidTr="00E33B2E">
        <w:trPr>
          <w:jc w:val="center"/>
        </w:trPr>
        <w:tc>
          <w:tcPr>
            <w:tcW w:w="1223" w:type="dxa"/>
            <w:tcBorders>
              <w:left w:val="double" w:sz="4" w:space="0" w:color="auto"/>
              <w:right w:val="double" w:sz="4" w:space="0" w:color="auto"/>
            </w:tcBorders>
            <w:vAlign w:val="center"/>
          </w:tcPr>
          <w:p w:rsidR="00424B4E" w:rsidRPr="00B74EBB" w:rsidRDefault="00424B4E" w:rsidP="005B6736">
            <w:pPr>
              <w:keepNext/>
              <w:keepLines/>
              <w:spacing w:before="80" w:line="240" w:lineRule="auto"/>
              <w:ind w:left="17"/>
              <w:jc w:val="center"/>
              <w:outlineLvl w:val="2"/>
              <w:rPr>
                <w:rFonts w:asciiTheme="majorHAnsi" w:eastAsiaTheme="majorEastAsia" w:hAnsiTheme="majorHAnsi" w:cstheme="majorBidi"/>
                <w:b/>
                <w:bCs/>
                <w:sz w:val="18"/>
                <w:szCs w:val="18"/>
              </w:rPr>
            </w:pPr>
            <w:r w:rsidRPr="00B74EBB">
              <w:rPr>
                <w:rFonts w:asciiTheme="majorHAnsi" w:eastAsiaTheme="majorEastAsia" w:hAnsiTheme="majorHAnsi" w:cstheme="majorBidi"/>
                <w:b/>
                <w:bCs/>
                <w:sz w:val="18"/>
                <w:szCs w:val="18"/>
              </w:rPr>
              <w:t>1 000</w:t>
            </w:r>
          </w:p>
        </w:tc>
        <w:tc>
          <w:tcPr>
            <w:tcW w:w="1177" w:type="dxa"/>
            <w:tcBorders>
              <w:left w:val="double" w:sz="4" w:space="0" w:color="auto"/>
              <w:bottom w:val="double" w:sz="4" w:space="0" w:color="auto"/>
            </w:tcBorders>
            <w:vAlign w:val="center"/>
          </w:tcPr>
          <w:p w:rsidR="00424B4E" w:rsidRPr="00B74EBB" w:rsidRDefault="00424B4E" w:rsidP="005B6736">
            <w:pPr>
              <w:keepNext/>
              <w:keepLines/>
              <w:spacing w:before="80" w:line="240" w:lineRule="auto"/>
              <w:ind w:left="-14"/>
              <w:jc w:val="center"/>
              <w:outlineLvl w:val="2"/>
              <w:rPr>
                <w:rFonts w:asciiTheme="majorHAnsi" w:eastAsiaTheme="majorEastAsia" w:hAnsiTheme="majorHAnsi" w:cstheme="majorBidi"/>
                <w:b/>
                <w:bCs/>
                <w:sz w:val="18"/>
                <w:szCs w:val="18"/>
              </w:rPr>
            </w:pPr>
            <w:r w:rsidRPr="00B74EBB">
              <w:rPr>
                <w:rFonts w:asciiTheme="majorHAnsi" w:eastAsiaTheme="majorEastAsia" w:hAnsiTheme="majorHAnsi" w:cstheme="majorBidi"/>
                <w:b/>
                <w:bCs/>
                <w:sz w:val="18"/>
                <w:szCs w:val="18"/>
              </w:rPr>
              <w:t>6519</w:t>
            </w:r>
          </w:p>
        </w:tc>
        <w:tc>
          <w:tcPr>
            <w:tcW w:w="1189" w:type="dxa"/>
            <w:tcBorders>
              <w:bottom w:val="double" w:sz="4" w:space="0" w:color="auto"/>
            </w:tcBorders>
            <w:vAlign w:val="center"/>
          </w:tcPr>
          <w:p w:rsidR="00424B4E" w:rsidRPr="00B74EBB" w:rsidRDefault="00424B4E" w:rsidP="005B6736">
            <w:pPr>
              <w:keepNext/>
              <w:keepLines/>
              <w:spacing w:before="80" w:line="240" w:lineRule="auto"/>
              <w:jc w:val="center"/>
              <w:outlineLvl w:val="2"/>
              <w:rPr>
                <w:rFonts w:asciiTheme="majorHAnsi" w:eastAsiaTheme="majorEastAsia" w:hAnsiTheme="majorHAnsi" w:cstheme="majorBidi"/>
                <w:b/>
                <w:bCs/>
                <w:sz w:val="18"/>
                <w:szCs w:val="18"/>
              </w:rPr>
            </w:pPr>
            <w:r w:rsidRPr="00B74EBB">
              <w:rPr>
                <w:rFonts w:asciiTheme="majorHAnsi" w:eastAsiaTheme="majorEastAsia" w:hAnsiTheme="majorHAnsi" w:cstheme="majorBidi"/>
                <w:b/>
                <w:bCs/>
                <w:sz w:val="18"/>
                <w:szCs w:val="18"/>
              </w:rPr>
              <w:t>6305</w:t>
            </w:r>
          </w:p>
        </w:tc>
        <w:tc>
          <w:tcPr>
            <w:tcW w:w="1256" w:type="dxa"/>
            <w:tcBorders>
              <w:bottom w:val="double" w:sz="4" w:space="0" w:color="auto"/>
            </w:tcBorders>
            <w:vAlign w:val="center"/>
          </w:tcPr>
          <w:p w:rsidR="00424B4E" w:rsidRPr="00B74EBB" w:rsidRDefault="00424B4E" w:rsidP="005B6736">
            <w:pPr>
              <w:keepNext/>
              <w:keepLines/>
              <w:spacing w:before="80" w:line="240" w:lineRule="auto"/>
              <w:ind w:left="33"/>
              <w:jc w:val="center"/>
              <w:outlineLvl w:val="2"/>
              <w:rPr>
                <w:rFonts w:asciiTheme="majorHAnsi" w:eastAsiaTheme="majorEastAsia" w:hAnsiTheme="majorHAnsi" w:cstheme="majorBidi"/>
                <w:b/>
                <w:bCs/>
                <w:sz w:val="18"/>
                <w:szCs w:val="18"/>
              </w:rPr>
            </w:pPr>
            <w:r w:rsidRPr="00B74EBB">
              <w:rPr>
                <w:rFonts w:asciiTheme="majorHAnsi" w:eastAsiaTheme="majorEastAsia" w:hAnsiTheme="majorHAnsi" w:cstheme="majorBidi"/>
                <w:b/>
                <w:bCs/>
                <w:sz w:val="18"/>
                <w:szCs w:val="18"/>
              </w:rPr>
              <w:t>5186</w:t>
            </w:r>
          </w:p>
        </w:tc>
        <w:tc>
          <w:tcPr>
            <w:tcW w:w="807" w:type="dxa"/>
            <w:tcBorders>
              <w:bottom w:val="double" w:sz="4" w:space="0" w:color="auto"/>
              <w:right w:val="double" w:sz="4" w:space="0" w:color="auto"/>
            </w:tcBorders>
          </w:tcPr>
          <w:p w:rsidR="00424B4E" w:rsidRPr="00B74EBB" w:rsidRDefault="00424B4E" w:rsidP="005B6736">
            <w:pPr>
              <w:keepNext/>
              <w:keepLines/>
              <w:spacing w:before="80" w:line="240" w:lineRule="auto"/>
              <w:jc w:val="center"/>
              <w:outlineLvl w:val="2"/>
              <w:rPr>
                <w:rFonts w:asciiTheme="majorHAnsi" w:eastAsiaTheme="majorEastAsia" w:hAnsiTheme="majorHAnsi" w:cstheme="majorBidi"/>
                <w:b/>
                <w:bCs/>
                <w:sz w:val="18"/>
                <w:szCs w:val="18"/>
              </w:rPr>
            </w:pPr>
            <w:r w:rsidRPr="00B74EBB">
              <w:rPr>
                <w:rFonts w:asciiTheme="majorHAnsi" w:eastAsiaTheme="majorEastAsia" w:hAnsiTheme="majorHAnsi" w:cstheme="majorBidi"/>
                <w:b/>
                <w:bCs/>
                <w:sz w:val="18"/>
                <w:szCs w:val="18"/>
              </w:rPr>
              <w:t>335</w:t>
            </w:r>
          </w:p>
        </w:tc>
        <w:tc>
          <w:tcPr>
            <w:tcW w:w="982" w:type="dxa"/>
            <w:tcBorders>
              <w:left w:val="double" w:sz="4" w:space="0" w:color="auto"/>
              <w:bottom w:val="double" w:sz="4" w:space="0" w:color="auto"/>
            </w:tcBorders>
            <w:vAlign w:val="center"/>
          </w:tcPr>
          <w:p w:rsidR="00424B4E" w:rsidRPr="00B74EBB" w:rsidRDefault="00424B4E" w:rsidP="005B6736">
            <w:pPr>
              <w:keepNext/>
              <w:keepLines/>
              <w:spacing w:before="80" w:line="240" w:lineRule="auto"/>
              <w:jc w:val="center"/>
              <w:outlineLvl w:val="2"/>
              <w:rPr>
                <w:rFonts w:asciiTheme="majorHAnsi" w:eastAsiaTheme="majorEastAsia" w:hAnsiTheme="majorHAnsi" w:cstheme="majorBidi"/>
                <w:b/>
                <w:bCs/>
                <w:sz w:val="18"/>
                <w:szCs w:val="18"/>
              </w:rPr>
            </w:pPr>
            <w:r w:rsidRPr="00B74EBB">
              <w:rPr>
                <w:rFonts w:asciiTheme="majorHAnsi" w:eastAsiaTheme="majorEastAsia" w:hAnsiTheme="majorHAnsi" w:cstheme="majorBidi"/>
                <w:b/>
                <w:bCs/>
                <w:sz w:val="18"/>
                <w:szCs w:val="18"/>
              </w:rPr>
              <w:t>72</w:t>
            </w:r>
          </w:p>
        </w:tc>
        <w:tc>
          <w:tcPr>
            <w:tcW w:w="1056" w:type="dxa"/>
            <w:tcBorders>
              <w:bottom w:val="double" w:sz="4" w:space="0" w:color="auto"/>
              <w:right w:val="single" w:sz="4" w:space="0" w:color="auto"/>
            </w:tcBorders>
            <w:vAlign w:val="center"/>
          </w:tcPr>
          <w:p w:rsidR="00424B4E" w:rsidRPr="00B74EBB" w:rsidRDefault="00424B4E" w:rsidP="005B6736">
            <w:pPr>
              <w:keepNext/>
              <w:keepLines/>
              <w:spacing w:before="80" w:line="240" w:lineRule="auto"/>
              <w:jc w:val="center"/>
              <w:outlineLvl w:val="2"/>
              <w:rPr>
                <w:rFonts w:asciiTheme="majorHAnsi" w:eastAsiaTheme="majorEastAsia" w:hAnsiTheme="majorHAnsi" w:cstheme="majorBidi"/>
                <w:b/>
                <w:bCs/>
                <w:sz w:val="18"/>
                <w:szCs w:val="18"/>
              </w:rPr>
            </w:pPr>
            <w:r w:rsidRPr="00B74EBB">
              <w:rPr>
                <w:rFonts w:asciiTheme="majorHAnsi" w:eastAsiaTheme="majorEastAsia" w:hAnsiTheme="majorHAnsi" w:cstheme="majorBidi"/>
                <w:b/>
                <w:bCs/>
                <w:sz w:val="18"/>
                <w:szCs w:val="18"/>
              </w:rPr>
              <w:t>45</w:t>
            </w:r>
          </w:p>
        </w:tc>
        <w:tc>
          <w:tcPr>
            <w:tcW w:w="779" w:type="dxa"/>
            <w:tcBorders>
              <w:left w:val="single" w:sz="4" w:space="0" w:color="auto"/>
              <w:bottom w:val="double" w:sz="4" w:space="0" w:color="auto"/>
              <w:right w:val="double" w:sz="4" w:space="0" w:color="auto"/>
            </w:tcBorders>
            <w:vAlign w:val="center"/>
          </w:tcPr>
          <w:p w:rsidR="00424B4E" w:rsidRPr="00B74EBB" w:rsidRDefault="00146BD5" w:rsidP="00424B4E">
            <w:pPr>
              <w:keepNext/>
              <w:keepLines/>
              <w:spacing w:before="80" w:line="240" w:lineRule="auto"/>
              <w:jc w:val="center"/>
              <w:outlineLvl w:val="2"/>
              <w:rPr>
                <w:rFonts w:asciiTheme="majorHAnsi" w:eastAsiaTheme="majorEastAsia" w:hAnsiTheme="majorHAnsi" w:cstheme="majorBidi"/>
                <w:b/>
                <w:bCs/>
                <w:sz w:val="18"/>
                <w:szCs w:val="18"/>
              </w:rPr>
            </w:pPr>
            <w:r w:rsidRPr="00B74EBB">
              <w:rPr>
                <w:rFonts w:asciiTheme="majorHAnsi" w:eastAsiaTheme="majorEastAsia" w:hAnsiTheme="majorHAnsi" w:cstheme="majorBidi"/>
                <w:b/>
                <w:bCs/>
                <w:sz w:val="18"/>
                <w:szCs w:val="18"/>
              </w:rPr>
              <w:t>343</w:t>
            </w:r>
          </w:p>
        </w:tc>
      </w:tr>
      <w:tr w:rsidR="00E33B2E" w:rsidRPr="00A92D38" w:rsidTr="00E33B2E">
        <w:trPr>
          <w:jc w:val="center"/>
        </w:trPr>
        <w:tc>
          <w:tcPr>
            <w:tcW w:w="1223" w:type="dxa"/>
            <w:tcBorders>
              <w:top w:val="double" w:sz="4" w:space="0" w:color="auto"/>
              <w:left w:val="nil"/>
              <w:bottom w:val="nil"/>
              <w:right w:val="double" w:sz="4" w:space="0" w:color="auto"/>
            </w:tcBorders>
            <w:vAlign w:val="center"/>
          </w:tcPr>
          <w:p w:rsidR="00E33B2E" w:rsidRPr="00B74EBB" w:rsidRDefault="00E33B2E" w:rsidP="005B6736">
            <w:pPr>
              <w:keepNext/>
              <w:keepLines/>
              <w:spacing w:before="80" w:line="240" w:lineRule="auto"/>
              <w:ind w:left="720"/>
              <w:jc w:val="center"/>
              <w:outlineLvl w:val="2"/>
              <w:rPr>
                <w:rFonts w:asciiTheme="majorHAnsi" w:eastAsiaTheme="majorEastAsia" w:hAnsiTheme="majorHAnsi" w:cstheme="majorBidi"/>
                <w:b/>
                <w:bCs/>
                <w:sz w:val="18"/>
                <w:szCs w:val="18"/>
              </w:rPr>
            </w:pPr>
          </w:p>
        </w:tc>
        <w:tc>
          <w:tcPr>
            <w:tcW w:w="7246" w:type="dxa"/>
            <w:gridSpan w:val="7"/>
            <w:tcBorders>
              <w:top w:val="double" w:sz="4" w:space="0" w:color="auto"/>
              <w:left w:val="double" w:sz="4" w:space="0" w:color="auto"/>
              <w:bottom w:val="double" w:sz="4" w:space="0" w:color="auto"/>
              <w:right w:val="double" w:sz="4" w:space="0" w:color="auto"/>
            </w:tcBorders>
          </w:tcPr>
          <w:p w:rsidR="00E33B2E" w:rsidRPr="00B74EBB" w:rsidRDefault="00E33B2E" w:rsidP="005B6736">
            <w:pPr>
              <w:keepNext/>
              <w:keepLines/>
              <w:spacing w:before="80" w:line="240" w:lineRule="auto"/>
              <w:ind w:left="720"/>
              <w:jc w:val="center"/>
              <w:outlineLvl w:val="2"/>
              <w:rPr>
                <w:rFonts w:asciiTheme="majorHAnsi" w:eastAsiaTheme="majorEastAsia" w:hAnsiTheme="majorHAnsi" w:cstheme="majorBidi"/>
                <w:b/>
                <w:bCs/>
                <w:sz w:val="18"/>
                <w:szCs w:val="18"/>
              </w:rPr>
            </w:pPr>
            <w:r w:rsidRPr="00B74EBB">
              <w:rPr>
                <w:rFonts w:asciiTheme="majorHAnsi" w:eastAsiaTheme="majorEastAsia" w:hAnsiTheme="majorHAnsi" w:cstheme="majorBidi"/>
                <w:b/>
                <w:bCs/>
                <w:sz w:val="18"/>
                <w:szCs w:val="18"/>
              </w:rPr>
              <w:t>Čas [ms]</w:t>
            </w:r>
          </w:p>
        </w:tc>
      </w:tr>
    </w:tbl>
    <w:p w:rsidR="0082701A" w:rsidRDefault="0082701A">
      <w:pPr>
        <w:spacing w:before="0" w:line="240" w:lineRule="auto"/>
        <w:jc w:val="left"/>
        <w:rPr>
          <w:b/>
          <w:bCs/>
          <w:sz w:val="20"/>
          <w:szCs w:val="20"/>
        </w:rPr>
      </w:pPr>
      <w:r>
        <w:rPr>
          <w:b/>
          <w:bCs/>
          <w:sz w:val="20"/>
        </w:rPr>
        <w:br w:type="page"/>
      </w:r>
    </w:p>
    <w:p w:rsidR="00F4180D" w:rsidRDefault="00F4180D" w:rsidP="00F4180D">
      <w:pPr>
        <w:pStyle w:val="PodNadpisKapitolyII"/>
      </w:pPr>
      <w:bookmarkStart w:id="128" w:name="_Toc325667169"/>
      <w:r w:rsidRPr="00F4180D">
        <w:lastRenderedPageBreak/>
        <w:t>Ukážkov</w:t>
      </w:r>
      <w:r w:rsidR="0008119C">
        <w:t>é</w:t>
      </w:r>
      <w:r w:rsidRPr="00F4180D">
        <w:t xml:space="preserve"> príklad</w:t>
      </w:r>
      <w:r w:rsidR="0008119C">
        <w:t>y</w:t>
      </w:r>
      <w:bookmarkEnd w:id="128"/>
    </w:p>
    <w:p w:rsidR="00EE03F8" w:rsidRDefault="00EE03F8" w:rsidP="00E67E12">
      <w:pPr>
        <w:pStyle w:val="NormalnytextDP"/>
        <w:ind w:firstLine="567"/>
      </w:pPr>
      <w:bookmarkStart w:id="129" w:name="PRIKLAD_MATICA_1"/>
      <w:r>
        <w:rPr>
          <w:b/>
        </w:rPr>
        <w:t>Príklad</w:t>
      </w:r>
      <w:r w:rsidR="00D0619D">
        <w:rPr>
          <w:b/>
        </w:rPr>
        <w:t xml:space="preserve"> 1</w:t>
      </w:r>
      <w:bookmarkEnd w:id="129"/>
      <w:r w:rsidR="00AC0C84">
        <w:rPr>
          <w:b/>
        </w:rPr>
        <w:t>:</w:t>
      </w:r>
      <w:r w:rsidRPr="00EE03F8">
        <w:t xml:space="preserve"> Ak vedenie stavby odošle 1 pracovníka zo staveniska M na stavenisko N, potom bude na oboch staveniskách rovnaký počet pracovníkov.</w:t>
      </w:r>
      <w:r>
        <w:t xml:space="preserve"> </w:t>
      </w:r>
      <w:r w:rsidRPr="00EE03F8">
        <w:t>Ak odošle 1</w:t>
      </w:r>
      <w:r w:rsidR="00FD61EE">
        <w:t> </w:t>
      </w:r>
      <w:r w:rsidRPr="00EE03F8">
        <w:t>pracovníka zo stanoviska N na stavenisko M, potom bude na stavenisku M dvojnásobný počet pracovníkov oproti stavenisku N. Koľko pracovníkov bolo pôvodne na staveniskách M a N?</w:t>
      </w:r>
    </w:p>
    <w:p w:rsidR="00FD61EE" w:rsidRDefault="00770886" w:rsidP="00FD61EE">
      <w:pPr>
        <w:pStyle w:val="NormalnytextDP"/>
        <w:ind w:firstLine="567"/>
      </w:pPr>
      <w:r w:rsidRPr="00770886">
        <w:rPr>
          <w:b/>
        </w:rPr>
        <w:t>Riešenie</w:t>
      </w:r>
      <w:r w:rsidR="00AC0C84">
        <w:rPr>
          <w:b/>
        </w:rPr>
        <w:t>:</w:t>
      </w:r>
      <w:r>
        <w:t xml:space="preserve"> </w:t>
      </w:r>
      <w:r w:rsidR="002044B3">
        <w:t xml:space="preserve"> Prvá veta zadania vraví, že rovnaký počet pracovníkov bude na stavbe, ak zo staveniska M jeden pracovník odíde, a to na stavenisko N. Na stavenisku N bude teda o jedného pracovníka viac, ako bolo pôvodne. Tento vzťah zapíšeme vo forme rovnice</w:t>
      </w:r>
    </w:p>
    <w:p w:rsidR="00FD61EE" w:rsidRDefault="00FD61EE" w:rsidP="00FD61EE">
      <w:pPr>
        <w:pStyle w:val="NormalnytextDP"/>
        <w:ind w:firstLine="567"/>
        <w:jc w:val="center"/>
      </w:pPr>
      <w:r w:rsidRPr="00FD61EE">
        <w:rPr>
          <w:position w:val="-10"/>
        </w:rPr>
        <w:object w:dxaOrig="1200" w:dyaOrig="320">
          <v:shape id="_x0000_i1142" type="#_x0000_t75" style="width:60pt;height:15.75pt" o:ole="">
            <v:imagedata r:id="rId265" o:title=""/>
          </v:shape>
          <o:OLEObject Type="Embed" ProgID="Equation.DSMT4" ShapeID="_x0000_i1142" DrawAspect="Content" ObjectID="_1400581792" r:id="rId266"/>
        </w:object>
      </w:r>
    </w:p>
    <w:p w:rsidR="002044B3" w:rsidRPr="002044B3" w:rsidRDefault="002044B3" w:rsidP="000165E8">
      <w:pPr>
        <w:pStyle w:val="NormalnytextDP"/>
        <w:ind w:firstLine="0"/>
      </w:pPr>
      <w:r>
        <w:t xml:space="preserve"> kde </w:t>
      </w:r>
      <w:r w:rsidRPr="002044B3">
        <w:rPr>
          <w:i/>
        </w:rPr>
        <w:t>x</w:t>
      </w:r>
      <w:r>
        <w:t xml:space="preserve"> je pôvodný počet pracovníkov na stavbe M a </w:t>
      </w:r>
      <w:r w:rsidRPr="002044B3">
        <w:rPr>
          <w:i/>
        </w:rPr>
        <w:t>y</w:t>
      </w:r>
      <w:r>
        <w:t xml:space="preserve"> počet pracovníkov na stavbe N.</w:t>
      </w:r>
    </w:p>
    <w:p w:rsidR="002044B3" w:rsidRDefault="006E45E4" w:rsidP="00DB5643">
      <w:pPr>
        <w:pStyle w:val="NormalnytextDP"/>
        <w:ind w:firstLine="567"/>
      </w:pPr>
      <w:r>
        <w:t>Taktiež vieme, že na stavenisku M bude dvojnásobný počet pracovníkov, ak</w:t>
      </w:r>
      <w:r w:rsidR="00DF48E1">
        <w:t> </w:t>
      </w:r>
      <w:r w:rsidRPr="00EE03F8">
        <w:t>1</w:t>
      </w:r>
      <w:r w:rsidR="00DF48E1">
        <w:t> </w:t>
      </w:r>
      <w:r w:rsidRPr="00EE03F8">
        <w:t>pracovník zo sta</w:t>
      </w:r>
      <w:r>
        <w:t>ven</w:t>
      </w:r>
      <w:r w:rsidRPr="00EE03F8">
        <w:t xml:space="preserve">iska N </w:t>
      </w:r>
      <w:r w:rsidR="00ED69A9">
        <w:t xml:space="preserve">prejde </w:t>
      </w:r>
      <w:r w:rsidRPr="00EE03F8">
        <w:t>na stavenisko M,</w:t>
      </w:r>
      <w:r w:rsidR="00FE3B0C">
        <w:t xml:space="preserve"> a teda platí</w:t>
      </w:r>
    </w:p>
    <w:p w:rsidR="00FE3B0C" w:rsidRDefault="00FD61EE" w:rsidP="00755EE1">
      <w:pPr>
        <w:pStyle w:val="NormalnytextDP"/>
        <w:ind w:firstLine="0"/>
        <w:jc w:val="center"/>
      </w:pPr>
      <w:r w:rsidRPr="00FD61EE">
        <w:rPr>
          <w:position w:val="-10"/>
        </w:rPr>
        <w:object w:dxaOrig="1560" w:dyaOrig="320">
          <v:shape id="_x0000_i1143" type="#_x0000_t75" style="width:78.75pt;height:15.75pt" o:ole="">
            <v:imagedata r:id="rId267" o:title=""/>
          </v:shape>
          <o:OLEObject Type="Embed" ProgID="Equation.DSMT4" ShapeID="_x0000_i1143" DrawAspect="Content" ObjectID="_1400581793" r:id="rId268"/>
        </w:object>
      </w:r>
    </w:p>
    <w:p w:rsidR="00454F3E" w:rsidRDefault="00C037FB" w:rsidP="00B22059">
      <w:pPr>
        <w:pStyle w:val="NormalnytextDP"/>
        <w:ind w:firstLine="567"/>
      </w:pPr>
      <w:r>
        <w:t>Dostávame tak sústavu 2 lineárnych rovníc o 2 neznámych</w:t>
      </w:r>
      <w:r w:rsidR="000C2C2D">
        <w:t xml:space="preserve"> </w:t>
      </w:r>
    </w:p>
    <w:p w:rsidR="00454F3E" w:rsidRDefault="000C2C2D" w:rsidP="001B3DBA">
      <w:pPr>
        <w:pStyle w:val="NormalnytextDP"/>
        <w:ind w:firstLine="0"/>
        <w:jc w:val="center"/>
      </w:pPr>
      <w:r w:rsidRPr="00C037FB">
        <w:object w:dxaOrig="1180" w:dyaOrig="680">
          <v:shape id="_x0000_i1144" type="#_x0000_t75" style="width:59.25pt;height:33.75pt" o:ole="">
            <v:imagedata r:id="rId269" o:title=""/>
          </v:shape>
          <o:OLEObject Type="Embed" ProgID="Equation.DSMT4" ShapeID="_x0000_i1144" DrawAspect="Content" ObjectID="_1400581794" r:id="rId270"/>
        </w:object>
      </w:r>
    </w:p>
    <w:p w:rsidR="00454F3E" w:rsidRDefault="000C2C2D" w:rsidP="001B3DBA">
      <w:pPr>
        <w:pStyle w:val="NormalnytextDP"/>
        <w:ind w:firstLine="0"/>
      </w:pPr>
      <w:r>
        <w:t>zapísanú pomocou rozšírenej matice</w:t>
      </w:r>
      <w:r>
        <w:tab/>
      </w:r>
      <w:r w:rsidR="00E36955">
        <w:t>a riešenú pomocou Linear Systems Solver t</w:t>
      </w:r>
      <w:r w:rsidR="00244E33">
        <w:t>ak</w:t>
      </w:r>
      <w:r w:rsidR="00E36955">
        <w:t>t</w:t>
      </w:r>
      <w:r w:rsidR="00244E33">
        <w:t>o</w:t>
      </w:r>
      <w:r w:rsidR="005651D9">
        <w:t>:</w:t>
      </w:r>
    </w:p>
    <w:p w:rsidR="00F112EB" w:rsidRDefault="000C2C2D" w:rsidP="0062081F">
      <w:pPr>
        <w:pStyle w:val="NormalnytextDP"/>
        <w:spacing w:before="0"/>
        <w:ind w:firstLine="0"/>
        <w:jc w:val="center"/>
      </w:pPr>
      <w:r w:rsidRPr="00C037FB">
        <w:object w:dxaOrig="1460" w:dyaOrig="720">
          <v:shape id="_x0000_i1145" type="#_x0000_t75" style="width:72.75pt;height:36pt" o:ole="">
            <v:imagedata r:id="rId271" o:title=""/>
          </v:shape>
          <o:OLEObject Type="Embed" ProgID="Equation.DSMT4" ShapeID="_x0000_i1145" DrawAspect="Content" ObjectID="_1400581795" r:id="rId272"/>
        </w:object>
      </w:r>
    </w:p>
    <w:p w:rsidR="00C967F1" w:rsidRDefault="000C2C2D" w:rsidP="006B21F5">
      <w:pPr>
        <w:pStyle w:val="NormalnytextDP"/>
        <w:ind w:firstLine="0"/>
        <w:jc w:val="center"/>
      </w:pPr>
      <w:r>
        <w:rPr>
          <w:noProof/>
          <w:lang w:eastAsia="sk-SK"/>
        </w:rPr>
        <w:drawing>
          <wp:inline distT="0" distB="0" distL="0" distR="0">
            <wp:extent cx="3801051" cy="2509284"/>
            <wp:effectExtent l="19050" t="0" r="8949" b="0"/>
            <wp:docPr id="399" name="Obrázok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273" cstate="print"/>
                    <a:srcRect/>
                    <a:stretch>
                      <a:fillRect/>
                    </a:stretch>
                  </pic:blipFill>
                  <pic:spPr bwMode="auto">
                    <a:xfrm>
                      <a:off x="0" y="0"/>
                      <a:ext cx="3801051" cy="2509284"/>
                    </a:xfrm>
                    <a:prstGeom prst="rect">
                      <a:avLst/>
                    </a:prstGeom>
                    <a:noFill/>
                    <a:ln w="9525">
                      <a:noFill/>
                      <a:miter lim="800000"/>
                      <a:headEnd/>
                      <a:tailEnd/>
                    </a:ln>
                  </pic:spPr>
                </pic:pic>
              </a:graphicData>
            </a:graphic>
          </wp:inline>
        </w:drawing>
      </w:r>
    </w:p>
    <w:p w:rsidR="00C037FB" w:rsidRDefault="00C967F1" w:rsidP="00C967F1">
      <w:pPr>
        <w:pStyle w:val="Popis"/>
      </w:pPr>
      <w:bookmarkStart w:id="130" w:name="_Toc325665612"/>
      <w:r>
        <w:t xml:space="preserve">Obr. </w:t>
      </w:r>
      <w:r w:rsidR="00A31E12">
        <w:fldChar w:fldCharType="begin"/>
      </w:r>
      <w:r>
        <w:instrText xml:space="preserve"> SEQ Obr. \* ARABIC </w:instrText>
      </w:r>
      <w:r w:rsidR="00A31E12">
        <w:fldChar w:fldCharType="separate"/>
      </w:r>
      <w:r w:rsidR="00344799">
        <w:rPr>
          <w:noProof/>
        </w:rPr>
        <w:t>14</w:t>
      </w:r>
      <w:r w:rsidR="00A31E12">
        <w:fldChar w:fldCharType="end"/>
      </w:r>
      <w:r w:rsidR="00286FCE">
        <w:tab/>
      </w:r>
      <w:r>
        <w:t xml:space="preserve">Demonštrácia </w:t>
      </w:r>
      <w:r w:rsidRPr="00187A78">
        <w:t>riešenia</w:t>
      </w:r>
      <w:r w:rsidR="001F19D5" w:rsidRPr="00187A78">
        <w:t xml:space="preserve"> </w:t>
      </w:r>
      <w:hyperlink w:anchor="PRIKLAD_MATICA_1" w:history="1">
        <w:r w:rsidR="00121312" w:rsidRPr="00187A78">
          <w:rPr>
            <w:rStyle w:val="Hypertextovprepojenie"/>
            <w:color w:val="auto"/>
            <w:u w:val="none"/>
          </w:rPr>
          <w:t>príkladu 1</w:t>
        </w:r>
      </w:hyperlink>
      <w:r w:rsidR="00BD6F1E" w:rsidRPr="00187A78">
        <w:t xml:space="preserve"> </w:t>
      </w:r>
      <w:r w:rsidRPr="00187A78">
        <w:t>pomocou</w:t>
      </w:r>
      <w:r>
        <w:t xml:space="preserve"> Linear System Solver</w:t>
      </w:r>
      <w:bookmarkEnd w:id="130"/>
    </w:p>
    <w:p w:rsidR="007A2D3C" w:rsidRDefault="007A2D3C" w:rsidP="007A2D3C">
      <w:pPr>
        <w:pStyle w:val="NormalnytextDP"/>
      </w:pPr>
      <w:r>
        <w:rPr>
          <w:b/>
        </w:rPr>
        <w:lastRenderedPageBreak/>
        <w:t>Odpoveď:</w:t>
      </w:r>
      <w:r>
        <w:t xml:space="preserve"> </w:t>
      </w:r>
      <w:r w:rsidR="00E80653">
        <w:t>Na stavenisku M bolo pôvodne 7 pracovníkov a na stavenisku</w:t>
      </w:r>
      <w:r w:rsidR="0003068A">
        <w:t xml:space="preserve"> </w:t>
      </w:r>
      <w:r w:rsidR="00E80653">
        <w:t>N</w:t>
      </w:r>
      <w:r w:rsidR="006B21F5">
        <w:t> </w:t>
      </w:r>
      <w:r w:rsidR="00E80653">
        <w:t>5</w:t>
      </w:r>
      <w:r w:rsidR="006B21F5">
        <w:t> </w:t>
      </w:r>
      <w:r w:rsidR="00E80653">
        <w:t>pracovníkov.</w:t>
      </w:r>
    </w:p>
    <w:p w:rsidR="00BE0655" w:rsidRPr="007A2D3C" w:rsidRDefault="00BE0655" w:rsidP="007A2D3C">
      <w:pPr>
        <w:pStyle w:val="NormalnytextDP"/>
      </w:pPr>
    </w:p>
    <w:p w:rsidR="00336A0A" w:rsidRDefault="00407682" w:rsidP="001D3631">
      <w:pPr>
        <w:pStyle w:val="NormalnytextDP"/>
        <w:ind w:firstLine="567"/>
        <w:rPr>
          <w:lang w:val="en-US"/>
        </w:rPr>
      </w:pPr>
      <w:bookmarkStart w:id="131" w:name="PRIKLAD_MATICA_2"/>
      <w:r w:rsidRPr="00130AB6">
        <w:rPr>
          <w:b/>
        </w:rPr>
        <w:t>Príklad</w:t>
      </w:r>
      <w:r w:rsidR="005F4B6F">
        <w:rPr>
          <w:b/>
        </w:rPr>
        <w:t xml:space="preserve"> 2</w:t>
      </w:r>
      <w:bookmarkEnd w:id="131"/>
      <w:r w:rsidR="00AC0C84" w:rsidRPr="00AC0C84">
        <w:rPr>
          <w:b/>
        </w:rPr>
        <w:t>:</w:t>
      </w:r>
      <w:r w:rsidR="001A49FB" w:rsidRPr="00E37B60">
        <w:t xml:space="preserve"> Kvapalné hnojivo </w:t>
      </w:r>
      <w:r w:rsidR="001A49FB" w:rsidRPr="00E37B60">
        <w:rPr>
          <w:i/>
        </w:rPr>
        <w:t>A</w:t>
      </w:r>
      <w:r w:rsidR="001A49FB" w:rsidRPr="00E37B60">
        <w:t xml:space="preserve"> obsahuje 25 % dusíka, 15 % fosforu a 10 % draslíka, kvapalné hnojivo </w:t>
      </w:r>
      <w:r w:rsidR="001A49FB" w:rsidRPr="00E37B60">
        <w:rPr>
          <w:i/>
        </w:rPr>
        <w:t>B</w:t>
      </w:r>
      <w:r w:rsidR="001A49FB" w:rsidRPr="00E37B60">
        <w:t xml:space="preserve"> obsahuje 15 % dusíka, 15 % fosforu a 5 %</w:t>
      </w:r>
      <w:r w:rsidR="00045499" w:rsidRPr="00E37B60">
        <w:t xml:space="preserve"> draslíka, kvapalné hnojivo </w:t>
      </w:r>
      <w:r w:rsidR="00045499" w:rsidRPr="00E37B60">
        <w:rPr>
          <w:i/>
        </w:rPr>
        <w:t>C</w:t>
      </w:r>
      <w:r w:rsidR="00045499" w:rsidRPr="00E37B60">
        <w:t xml:space="preserve"> obsahuje  20 % dusíka, 10 % fosforu a 10 % </w:t>
      </w:r>
      <w:r w:rsidR="00E37B60" w:rsidRPr="00E37B60">
        <w:t>draslíka</w:t>
      </w:r>
      <w:r w:rsidR="00E37B60">
        <w:t>.</w:t>
      </w:r>
      <w:r w:rsidR="007A3B8B">
        <w:t xml:space="preserve"> Koľko litrov každého hnojiva je treba na výrobu 100</w:t>
      </w:r>
      <w:r w:rsidR="004210D1" w:rsidRPr="004210D1">
        <w:rPr>
          <w:i/>
          <w:position w:val="-4"/>
        </w:rPr>
        <w:object w:dxaOrig="180" w:dyaOrig="260">
          <v:shape id="_x0000_i1146" type="#_x0000_t75" style="width:9pt;height:12.75pt" o:ole="">
            <v:imagedata r:id="rId274" o:title=""/>
          </v:shape>
          <o:OLEObject Type="Embed" ProgID="Equation.DSMT4" ShapeID="_x0000_i1146" DrawAspect="Content" ObjectID="_1400581796" r:id="rId275"/>
        </w:object>
      </w:r>
      <w:r w:rsidR="007A3B8B">
        <w:t xml:space="preserve"> hnojiva </w:t>
      </w:r>
      <w:r w:rsidR="007A3B8B">
        <w:rPr>
          <w:i/>
        </w:rPr>
        <w:t>D</w:t>
      </w:r>
      <w:r w:rsidR="007A3B8B">
        <w:t xml:space="preserve">, ktoré má obsahovať </w:t>
      </w:r>
      <w:r w:rsidR="007A3B8B">
        <w:rPr>
          <w:lang w:val="en-US"/>
        </w:rPr>
        <w:t xml:space="preserve">20 % </w:t>
      </w:r>
      <w:r w:rsidR="007A3B8B">
        <w:t xml:space="preserve">dusíka, 13 </w:t>
      </w:r>
      <w:r w:rsidR="007A3B8B">
        <w:rPr>
          <w:lang w:val="en-US"/>
        </w:rPr>
        <w:t>%</w:t>
      </w:r>
      <w:r w:rsidR="007A3B8B">
        <w:t xml:space="preserve"> fosforu a 8,5 </w:t>
      </w:r>
      <w:r w:rsidR="007A3B8B">
        <w:rPr>
          <w:lang w:val="en-US"/>
        </w:rPr>
        <w:t>%</w:t>
      </w:r>
      <w:r w:rsidR="007A3B8B">
        <w:t xml:space="preserve"> draslíka?</w:t>
      </w:r>
      <w:r w:rsidR="007A3B8B">
        <w:rPr>
          <w:lang w:val="en-US"/>
        </w:rPr>
        <w:t xml:space="preserve"> </w:t>
      </w:r>
    </w:p>
    <w:p w:rsidR="007A3B8B" w:rsidRDefault="005217CB" w:rsidP="001D3631">
      <w:pPr>
        <w:pStyle w:val="NormalnytextDP"/>
        <w:ind w:firstLine="567"/>
      </w:pPr>
      <w:r w:rsidRPr="00770886">
        <w:rPr>
          <w:b/>
        </w:rPr>
        <w:t>Riešenie</w:t>
      </w:r>
      <w:r w:rsidR="00AC0C84">
        <w:rPr>
          <w:b/>
        </w:rPr>
        <w:t>:</w:t>
      </w:r>
      <w:r w:rsidR="007A3B8B">
        <w:t xml:space="preserve"> Nech vektor </w:t>
      </w:r>
      <w:r w:rsidR="007A3B8B" w:rsidRPr="007A3B8B">
        <w:rPr>
          <w:position w:val="-12"/>
        </w:rPr>
        <w:object w:dxaOrig="1500" w:dyaOrig="400">
          <v:shape id="_x0000_i1147" type="#_x0000_t75" style="width:75pt;height:20.25pt" o:ole="">
            <v:imagedata r:id="rId276" o:title=""/>
          </v:shape>
          <o:OLEObject Type="Embed" ProgID="Equation.DSMT4" ShapeID="_x0000_i1147" DrawAspect="Content" ObjectID="_1400581797" r:id="rId277"/>
        </w:object>
      </w:r>
      <w:r w:rsidR="007A3B8B">
        <w:t xml:space="preserve"> vyjadruje percentuálny obsah dusíka, fosforu a draslíka v jednotlivých hnojivách.</w:t>
      </w:r>
      <w:r w:rsidR="00C8502A">
        <w:t xml:space="preserve"> Musí byť splnená vektorová rovnica</w:t>
      </w:r>
    </w:p>
    <w:p w:rsidR="00C8502A" w:rsidRDefault="00230A8A" w:rsidP="001D3631">
      <w:pPr>
        <w:pStyle w:val="NormalnytextDP"/>
        <w:jc w:val="center"/>
      </w:pPr>
      <w:r w:rsidRPr="00966386">
        <w:rPr>
          <w:position w:val="-12"/>
        </w:rPr>
        <w:object w:dxaOrig="6259" w:dyaOrig="360">
          <v:shape id="_x0000_i1148" type="#_x0000_t75" style="width:312pt;height:18.75pt" o:ole="">
            <v:imagedata r:id="rId278" o:title=""/>
          </v:shape>
          <o:OLEObject Type="Embed" ProgID="Equation.DSMT4" ShapeID="_x0000_i1148" DrawAspect="Content" ObjectID="_1400581798" r:id="rId279"/>
        </w:object>
      </w:r>
      <w:r>
        <w:t>,</w:t>
      </w:r>
    </w:p>
    <w:p w:rsidR="004210D1" w:rsidRDefault="004210D1" w:rsidP="001D3631">
      <w:pPr>
        <w:pStyle w:val="NormalnytextDP"/>
        <w:ind w:firstLine="0"/>
      </w:pPr>
      <w:r>
        <w:t xml:space="preserve">kde </w:t>
      </w:r>
      <w:r w:rsidRPr="004210D1">
        <w:rPr>
          <w:position w:val="-12"/>
        </w:rPr>
        <w:object w:dxaOrig="840" w:dyaOrig="360">
          <v:shape id="_x0000_i1149" type="#_x0000_t75" style="width:42pt;height:18.75pt" o:ole="">
            <v:imagedata r:id="rId280" o:title=""/>
          </v:shape>
          <o:OLEObject Type="Embed" ProgID="Equation.DSMT4" ShapeID="_x0000_i1149" DrawAspect="Content" ObjectID="_1400581799" r:id="rId281"/>
        </w:object>
      </w:r>
      <w:r w:rsidR="00C74583">
        <w:t xml:space="preserve"> sú hľadané množstvá hnojív </w:t>
      </w:r>
      <w:r w:rsidR="00C74583">
        <w:rPr>
          <w:i/>
        </w:rPr>
        <w:t>A</w:t>
      </w:r>
      <w:r w:rsidR="00C74583">
        <w:t>,</w:t>
      </w:r>
      <w:r w:rsidR="00C74583" w:rsidRPr="00C74583">
        <w:rPr>
          <w:i/>
        </w:rPr>
        <w:t>B</w:t>
      </w:r>
      <w:r w:rsidR="00C74583" w:rsidRPr="00C74583">
        <w:t>,</w:t>
      </w:r>
      <w:r w:rsidR="00C74583" w:rsidRPr="00C74583">
        <w:rPr>
          <w:i/>
        </w:rPr>
        <w:t>C</w:t>
      </w:r>
      <w:r w:rsidR="00F73B3D">
        <w:t xml:space="preserve"> v litroch.</w:t>
      </w:r>
      <w:r w:rsidR="00033ED9">
        <w:t xml:space="preserve"> Rozpíšeme rovnicu po zložkách a dostávame sústavu troch lineárnych rovníc o 3 neznámych </w:t>
      </w:r>
      <w:r w:rsidR="00033ED9" w:rsidRPr="004210D1">
        <w:rPr>
          <w:position w:val="-12"/>
        </w:rPr>
        <w:object w:dxaOrig="840" w:dyaOrig="360">
          <v:shape id="_x0000_i1150" type="#_x0000_t75" style="width:42pt;height:18.75pt" o:ole="">
            <v:imagedata r:id="rId280" o:title=""/>
          </v:shape>
          <o:OLEObject Type="Embed" ProgID="Equation.DSMT4" ShapeID="_x0000_i1150" DrawAspect="Content" ObjectID="_1400581800" r:id="rId282"/>
        </w:object>
      </w:r>
      <w:r w:rsidR="003F5887">
        <w:t>:</w:t>
      </w:r>
    </w:p>
    <w:p w:rsidR="003F5887" w:rsidRDefault="003F5887" w:rsidP="00A138EA">
      <w:pPr>
        <w:pStyle w:val="NormalnytextDP"/>
        <w:ind w:firstLine="0"/>
        <w:jc w:val="center"/>
      </w:pPr>
      <w:r w:rsidRPr="003F5887">
        <w:object w:dxaOrig="2600" w:dyaOrig="1080">
          <v:shape id="_x0000_i1151" type="#_x0000_t75" style="width:129.75pt;height:54.75pt" o:ole="">
            <v:imagedata r:id="rId283" o:title=""/>
          </v:shape>
          <o:OLEObject Type="Embed" ProgID="Equation.DSMT4" ShapeID="_x0000_i1151" DrawAspect="Content" ObjectID="_1400581801" r:id="rId284"/>
        </w:object>
      </w:r>
    </w:p>
    <w:p w:rsidR="003F5887" w:rsidRDefault="003F5887" w:rsidP="001D3631">
      <w:pPr>
        <w:pStyle w:val="NormalnytextDP"/>
        <w:ind w:firstLine="0"/>
      </w:pPr>
      <w:r>
        <w:t>čo môžeme zapísať v tvare rozšírenej matice sústavy</w:t>
      </w:r>
      <w:r w:rsidR="00B946D2">
        <w:t>.</w:t>
      </w:r>
    </w:p>
    <w:p w:rsidR="00E654D2" w:rsidRDefault="00B946D2" w:rsidP="00C37B7C">
      <w:pPr>
        <w:pStyle w:val="NormalnytextDP"/>
        <w:tabs>
          <w:tab w:val="center" w:pos="4253"/>
          <w:tab w:val="right" w:pos="8505"/>
        </w:tabs>
        <w:ind w:firstLine="0"/>
      </w:pPr>
      <w:r>
        <w:tab/>
      </w:r>
      <w:r w:rsidR="00127B43" w:rsidRPr="00E31E75">
        <w:object w:dxaOrig="2900" w:dyaOrig="1120">
          <v:shape id="_x0000_i1152" type="#_x0000_t75" style="width:144.75pt;height:56.25pt" o:ole="">
            <v:imagedata r:id="rId285" o:title=""/>
          </v:shape>
          <o:OLEObject Type="Embed" ProgID="Equation.DSMT4" ShapeID="_x0000_i1152" DrawAspect="Content" ObjectID="_1400581802" r:id="rId286"/>
        </w:object>
      </w:r>
      <w:r>
        <w:tab/>
      </w:r>
    </w:p>
    <w:p w:rsidR="00E654D2" w:rsidRDefault="00D34F3C" w:rsidP="005B0CF0">
      <w:pPr>
        <w:pStyle w:val="NormalnytextDP"/>
        <w:ind w:firstLine="0"/>
      </w:pPr>
      <w:r>
        <w:t xml:space="preserve">Teraz už len ostáva nájsť riešenie </w:t>
      </w:r>
      <w:r w:rsidR="006F54AF">
        <w:t>matice</w:t>
      </w:r>
      <w:r w:rsidR="00E0518C">
        <w:t xml:space="preserve"> </w:t>
      </w:r>
      <w:r>
        <w:t>pomocou programu Linear Systems Solver.</w:t>
      </w:r>
    </w:p>
    <w:p w:rsidR="00E31E75" w:rsidRDefault="005651D9" w:rsidP="005E2E2C">
      <w:pPr>
        <w:pStyle w:val="NormalnytextDP"/>
        <w:ind w:firstLine="567"/>
      </w:pPr>
      <w:r>
        <w:t>Zapíšeme maticu do súboru:</w:t>
      </w:r>
    </w:p>
    <w:p w:rsidR="00D34F3C" w:rsidRDefault="00D34F3C" w:rsidP="000B508E">
      <w:pPr>
        <w:pStyle w:val="NormalnytextDP"/>
        <w:ind w:firstLine="0"/>
        <w:jc w:val="center"/>
      </w:pPr>
      <w:r w:rsidRPr="00D34F3C">
        <w:rPr>
          <w:noProof/>
          <w:lang w:eastAsia="sk-SK"/>
        </w:rPr>
        <w:drawing>
          <wp:inline distT="0" distB="0" distL="0" distR="0">
            <wp:extent cx="2819400" cy="1685925"/>
            <wp:effectExtent l="19050" t="0" r="0" b="0"/>
            <wp:docPr id="2" name="Obrázok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287" cstate="print"/>
                    <a:srcRect/>
                    <a:stretch>
                      <a:fillRect/>
                    </a:stretch>
                  </pic:blipFill>
                  <pic:spPr bwMode="auto">
                    <a:xfrm>
                      <a:off x="0" y="0"/>
                      <a:ext cx="2819400" cy="1685925"/>
                    </a:xfrm>
                    <a:prstGeom prst="rect">
                      <a:avLst/>
                    </a:prstGeom>
                    <a:noFill/>
                    <a:ln w="9525">
                      <a:noFill/>
                      <a:miter lim="800000"/>
                      <a:headEnd/>
                      <a:tailEnd/>
                    </a:ln>
                  </pic:spPr>
                </pic:pic>
              </a:graphicData>
            </a:graphic>
          </wp:inline>
        </w:drawing>
      </w:r>
    </w:p>
    <w:p w:rsidR="00D34F3C" w:rsidRDefault="00D34F3C" w:rsidP="00D34F3C">
      <w:pPr>
        <w:pStyle w:val="Popis"/>
      </w:pPr>
      <w:bookmarkStart w:id="132" w:name="_Toc325665613"/>
      <w:r>
        <w:t xml:space="preserve">Obr. </w:t>
      </w:r>
      <w:r w:rsidR="00A31E12">
        <w:fldChar w:fldCharType="begin"/>
      </w:r>
      <w:r w:rsidR="00DD69DB">
        <w:instrText xml:space="preserve"> SEQ Obr. \* ARABIC </w:instrText>
      </w:r>
      <w:r w:rsidR="00A31E12">
        <w:fldChar w:fldCharType="separate"/>
      </w:r>
      <w:r w:rsidR="00344799">
        <w:rPr>
          <w:noProof/>
        </w:rPr>
        <w:t>15</w:t>
      </w:r>
      <w:r w:rsidR="00A31E12">
        <w:fldChar w:fldCharType="end"/>
      </w:r>
      <w:r w:rsidR="00D12807">
        <w:tab/>
      </w:r>
      <w:r>
        <w:t xml:space="preserve">Zápis matice z </w:t>
      </w:r>
      <w:hyperlink w:anchor="PRIKLAD_MATICA_2" w:history="1">
        <w:r w:rsidR="008663F7" w:rsidRPr="008663F7">
          <w:rPr>
            <w:rStyle w:val="Hypertextovprepojenie"/>
            <w:color w:val="auto"/>
            <w:u w:val="none"/>
          </w:rPr>
          <w:t>príkladu 2</w:t>
        </w:r>
      </w:hyperlink>
      <w:r w:rsidR="008663F7">
        <w:t xml:space="preserve"> </w:t>
      </w:r>
      <w:r>
        <w:t>do súboru</w:t>
      </w:r>
      <w:bookmarkEnd w:id="132"/>
    </w:p>
    <w:p w:rsidR="00033E81" w:rsidRDefault="0050392F" w:rsidP="008403CF">
      <w:pPr>
        <w:pStyle w:val="NormalnytextDP"/>
        <w:ind w:firstLine="567"/>
      </w:pPr>
      <w:r>
        <w:t>Spustíme program, lokalizujeme súbor</w:t>
      </w:r>
      <w:r w:rsidR="00432153">
        <w:t xml:space="preserve">, </w:t>
      </w:r>
      <w:r w:rsidR="003D75F9">
        <w:t>inicializujeme</w:t>
      </w:r>
      <w:r w:rsidR="00432153">
        <w:t xml:space="preserve"> výpočet</w:t>
      </w:r>
      <w:r w:rsidR="005651D9">
        <w:t xml:space="preserve"> a získ</w:t>
      </w:r>
      <w:r w:rsidR="008403CF">
        <w:t>ame riešenie.</w:t>
      </w:r>
    </w:p>
    <w:p w:rsidR="0066487F" w:rsidRDefault="00432153" w:rsidP="00C37B7C">
      <w:pPr>
        <w:pStyle w:val="NormalnytextDP"/>
        <w:keepNext/>
        <w:ind w:firstLine="0"/>
        <w:jc w:val="center"/>
      </w:pPr>
      <w:r>
        <w:rPr>
          <w:noProof/>
          <w:lang w:eastAsia="sk-SK"/>
        </w:rPr>
        <w:lastRenderedPageBreak/>
        <w:drawing>
          <wp:inline distT="0" distB="0" distL="0" distR="0">
            <wp:extent cx="5399405" cy="1917255"/>
            <wp:effectExtent l="19050" t="0" r="0" b="0"/>
            <wp:docPr id="169" name="Obrázok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88" cstate="print"/>
                    <a:srcRect/>
                    <a:stretch>
                      <a:fillRect/>
                    </a:stretch>
                  </pic:blipFill>
                  <pic:spPr bwMode="auto">
                    <a:xfrm>
                      <a:off x="0" y="0"/>
                      <a:ext cx="5399405" cy="1917255"/>
                    </a:xfrm>
                    <a:prstGeom prst="rect">
                      <a:avLst/>
                    </a:prstGeom>
                    <a:noFill/>
                    <a:ln w="9525">
                      <a:noFill/>
                      <a:miter lim="800000"/>
                      <a:headEnd/>
                      <a:tailEnd/>
                    </a:ln>
                  </pic:spPr>
                </pic:pic>
              </a:graphicData>
            </a:graphic>
          </wp:inline>
        </w:drawing>
      </w:r>
    </w:p>
    <w:p w:rsidR="00432153" w:rsidRPr="00033E81" w:rsidRDefault="0066487F" w:rsidP="00C37B7C">
      <w:pPr>
        <w:pStyle w:val="Popis"/>
      </w:pPr>
      <w:bookmarkStart w:id="133" w:name="_Toc325665614"/>
      <w:r>
        <w:t xml:space="preserve">Obr. </w:t>
      </w:r>
      <w:r w:rsidR="00A31E12">
        <w:fldChar w:fldCharType="begin"/>
      </w:r>
      <w:r w:rsidR="00DD69DB">
        <w:instrText xml:space="preserve"> SEQ Obr. \* ARABIC </w:instrText>
      </w:r>
      <w:r w:rsidR="00A31E12">
        <w:fldChar w:fldCharType="separate"/>
      </w:r>
      <w:r w:rsidR="00344799">
        <w:rPr>
          <w:noProof/>
        </w:rPr>
        <w:t>16</w:t>
      </w:r>
      <w:r w:rsidR="00A31E12">
        <w:fldChar w:fldCharType="end"/>
      </w:r>
      <w:r w:rsidR="007533FF">
        <w:tab/>
        <w:t>Nájdenie riešenia k príkladu</w:t>
      </w:r>
      <w:r>
        <w:t xml:space="preserve"> pomocou programu Linear Systems Solver</w:t>
      </w:r>
      <w:bookmarkEnd w:id="133"/>
    </w:p>
    <w:p w:rsidR="00D7143A" w:rsidRDefault="00D7143A" w:rsidP="00CC6783">
      <w:pPr>
        <w:pStyle w:val="NormalnytextDP"/>
        <w:ind w:firstLine="567"/>
      </w:pPr>
      <w:r>
        <w:rPr>
          <w:b/>
        </w:rPr>
        <w:t>Odpoveď</w:t>
      </w:r>
      <w:r w:rsidRPr="00AC0C84">
        <w:rPr>
          <w:b/>
        </w:rPr>
        <w:t>:</w:t>
      </w:r>
      <w:r w:rsidR="00901042">
        <w:t xml:space="preserve"> Na výrobu 100</w:t>
      </w:r>
      <w:r w:rsidR="00AA633A" w:rsidRPr="00AA633A">
        <w:rPr>
          <w:position w:val="-4"/>
        </w:rPr>
        <w:object w:dxaOrig="180" w:dyaOrig="260">
          <v:shape id="_x0000_i1153" type="#_x0000_t75" style="width:9pt;height:12.75pt" o:ole="">
            <v:imagedata r:id="rId289" o:title=""/>
          </v:shape>
          <o:OLEObject Type="Embed" ProgID="Equation.DSMT4" ShapeID="_x0000_i1153" DrawAspect="Content" ObjectID="_1400581803" r:id="rId290"/>
        </w:object>
      </w:r>
      <w:r w:rsidR="00901042">
        <w:t xml:space="preserve"> hnojiva D </w:t>
      </w:r>
      <w:r w:rsidR="00835EB7">
        <w:t>potrebujeme 30</w:t>
      </w:r>
      <w:r w:rsidR="00AA633A" w:rsidRPr="00AA633A">
        <w:rPr>
          <w:position w:val="-4"/>
        </w:rPr>
        <w:object w:dxaOrig="180" w:dyaOrig="260">
          <v:shape id="_x0000_i1154" type="#_x0000_t75" style="width:9pt;height:12.75pt" o:ole="">
            <v:imagedata r:id="rId291" o:title=""/>
          </v:shape>
          <o:OLEObject Type="Embed" ProgID="Equation.DSMT4" ShapeID="_x0000_i1154" DrawAspect="Content" ObjectID="_1400581804" r:id="rId292"/>
        </w:object>
      </w:r>
      <w:r w:rsidR="00835EB7">
        <w:t xml:space="preserve"> hnojiva </w:t>
      </w:r>
      <w:r w:rsidR="00835EB7" w:rsidRPr="00835EB7">
        <w:t>A</w:t>
      </w:r>
      <w:r w:rsidR="00835EB7">
        <w:t>, 30</w:t>
      </w:r>
      <w:r w:rsidR="00AA633A" w:rsidRPr="00AA633A">
        <w:rPr>
          <w:position w:val="-4"/>
        </w:rPr>
        <w:object w:dxaOrig="180" w:dyaOrig="260">
          <v:shape id="_x0000_i1155" type="#_x0000_t75" style="width:9pt;height:12.75pt" o:ole="">
            <v:imagedata r:id="rId293" o:title=""/>
          </v:shape>
          <o:OLEObject Type="Embed" ProgID="Equation.DSMT4" ShapeID="_x0000_i1155" DrawAspect="Content" ObjectID="_1400581805" r:id="rId294"/>
        </w:object>
      </w:r>
      <w:r w:rsidR="00835EB7" w:rsidRPr="00835EB7">
        <w:t xml:space="preserve"> hnojiva</w:t>
      </w:r>
      <w:r w:rsidR="00835EB7">
        <w:t xml:space="preserve"> </w:t>
      </w:r>
      <w:r w:rsidR="00835EB7" w:rsidRPr="00835EB7">
        <w:t>B</w:t>
      </w:r>
      <w:r w:rsidR="00835EB7">
        <w:t xml:space="preserve"> a 40</w:t>
      </w:r>
      <w:r w:rsidR="00AA633A" w:rsidRPr="00AA633A">
        <w:rPr>
          <w:position w:val="-4"/>
        </w:rPr>
        <w:object w:dxaOrig="180" w:dyaOrig="260">
          <v:shape id="_x0000_i1156" type="#_x0000_t75" style="width:9pt;height:12.75pt" o:ole="">
            <v:imagedata r:id="rId295" o:title=""/>
          </v:shape>
          <o:OLEObject Type="Embed" ProgID="Equation.DSMT4" ShapeID="_x0000_i1156" DrawAspect="Content" ObjectID="_1400581806" r:id="rId296"/>
        </w:object>
      </w:r>
      <w:r w:rsidR="00835EB7">
        <w:t xml:space="preserve"> hnojiva </w:t>
      </w:r>
      <w:r w:rsidR="00835EB7" w:rsidRPr="00835EB7">
        <w:t>C</w:t>
      </w:r>
      <w:r w:rsidR="00070EEF">
        <w:t>.</w:t>
      </w:r>
    </w:p>
    <w:p w:rsidR="006F54AF" w:rsidRDefault="006F54AF" w:rsidP="00CC6783">
      <w:pPr>
        <w:pStyle w:val="NormalnytextDP"/>
        <w:ind w:firstLine="567"/>
      </w:pPr>
    </w:p>
    <w:p w:rsidR="005419FB" w:rsidRDefault="005419FB" w:rsidP="00CD4618">
      <w:pPr>
        <w:pStyle w:val="NormalnytextDP"/>
        <w:ind w:firstLine="567"/>
        <w:rPr>
          <w:lang w:val="en-US"/>
        </w:rPr>
      </w:pPr>
      <w:r w:rsidRPr="00130AB6">
        <w:rPr>
          <w:b/>
        </w:rPr>
        <w:t>Príklad</w:t>
      </w:r>
      <w:r>
        <w:rPr>
          <w:b/>
        </w:rPr>
        <w:t xml:space="preserve"> 3</w:t>
      </w:r>
      <w:r w:rsidR="00AC0C84" w:rsidRPr="00AC0C84">
        <w:rPr>
          <w:b/>
        </w:rPr>
        <w:t>:</w:t>
      </w:r>
      <w:r w:rsidRPr="00E37B60">
        <w:t xml:space="preserve"> </w:t>
      </w:r>
      <w:r>
        <w:t>Pán Novák investoval peniaze do dvoch bankových účtov. Prvá banka mu poskytla úrok 4</w:t>
      </w:r>
      <w:r w:rsidR="00750D35">
        <w:t>,</w:t>
      </w:r>
      <w:r>
        <w:t xml:space="preserve">5 </w:t>
      </w:r>
      <w:r w:rsidRPr="00750D35">
        <w:t xml:space="preserve">%, druhá banka 7 %. </w:t>
      </w:r>
      <w:r w:rsidR="00750D35" w:rsidRPr="00750D35">
        <w:t xml:space="preserve"> Na účet so 7</w:t>
      </w:r>
      <w:r w:rsidR="00AA633A">
        <w:t xml:space="preserve"> </w:t>
      </w:r>
      <w:r w:rsidR="00750D35" w:rsidRPr="00750D35">
        <w:t>%-ným úrokom pán Novák vložil 2-krát taký objem peňazí ako na účet so 4,5</w:t>
      </w:r>
      <w:r w:rsidR="007D5A40">
        <w:t xml:space="preserve"> </w:t>
      </w:r>
      <w:r w:rsidR="00750D35" w:rsidRPr="00750D35">
        <w:t>%</w:t>
      </w:r>
      <w:r w:rsidR="007D5A40">
        <w:t>-ným</w:t>
      </w:r>
      <w:r w:rsidR="00750D35" w:rsidRPr="00750D35">
        <w:t xml:space="preserve"> úrokom. </w:t>
      </w:r>
      <w:r w:rsidR="00436D59">
        <w:t>Koľko peňazí vložil pán Novák na jednotlivé účty, keď na konci roka</w:t>
      </w:r>
      <w:r w:rsidR="00AA0414">
        <w:t xml:space="preserve"> bol</w:t>
      </w:r>
      <w:r w:rsidR="00436D59">
        <w:t xml:space="preserve"> </w:t>
      </w:r>
      <w:r w:rsidR="00150E68">
        <w:t>zisk z oboch účtov</w:t>
      </w:r>
      <w:r w:rsidR="00AA0414">
        <w:t xml:space="preserve"> dokopy</w:t>
      </w:r>
      <w:r w:rsidR="003C21EA">
        <w:t> </w:t>
      </w:r>
      <w:r w:rsidR="00150E68">
        <w:t xml:space="preserve">vyčíslený </w:t>
      </w:r>
      <w:r w:rsidR="00587914">
        <w:t xml:space="preserve">na sumu </w:t>
      </w:r>
      <w:r w:rsidR="00436D59">
        <w:t>1017,5 €</w:t>
      </w:r>
      <w:r>
        <w:t>?</w:t>
      </w:r>
      <w:r>
        <w:rPr>
          <w:lang w:val="en-US"/>
        </w:rPr>
        <w:t xml:space="preserve"> </w:t>
      </w:r>
    </w:p>
    <w:p w:rsidR="005419FB" w:rsidRPr="002C15D9" w:rsidRDefault="005419FB" w:rsidP="009E21C8">
      <w:pPr>
        <w:pStyle w:val="NormalnytextDP"/>
        <w:ind w:firstLine="567"/>
      </w:pPr>
      <w:r w:rsidRPr="002C15D9">
        <w:rPr>
          <w:b/>
        </w:rPr>
        <w:t>Riešenie</w:t>
      </w:r>
      <w:r w:rsidR="001C5FE6" w:rsidRPr="00AC0C84">
        <w:rPr>
          <w:b/>
        </w:rPr>
        <w:t>:</w:t>
      </w:r>
      <w:r w:rsidRPr="002C15D9">
        <w:t xml:space="preserve"> </w:t>
      </w:r>
      <w:r w:rsidR="0095366A" w:rsidRPr="002C15D9">
        <w:t xml:space="preserve">Nech </w:t>
      </w:r>
      <w:r w:rsidR="0095366A" w:rsidRPr="002C15D9">
        <w:rPr>
          <w:i/>
        </w:rPr>
        <w:t>x</w:t>
      </w:r>
      <w:r w:rsidR="0095366A" w:rsidRPr="002C15D9">
        <w:t xml:space="preserve"> reprezentuje množstvo peňa</w:t>
      </w:r>
      <w:r w:rsidR="00A675ED">
        <w:t xml:space="preserve">zí investovaných na účet </w:t>
      </w:r>
      <w:r w:rsidR="00DF2AE6">
        <w:br/>
      </w:r>
      <w:r w:rsidR="00A675ED">
        <w:t>so 4,5</w:t>
      </w:r>
      <w:r w:rsidR="00FA793C">
        <w:t xml:space="preserve"> %-ným </w:t>
      </w:r>
      <w:r w:rsidR="0095366A" w:rsidRPr="002C15D9">
        <w:t xml:space="preserve">úrokom. Nech </w:t>
      </w:r>
      <w:r w:rsidR="0095366A" w:rsidRPr="002C15D9">
        <w:rPr>
          <w:i/>
        </w:rPr>
        <w:t>y</w:t>
      </w:r>
      <w:r w:rsidR="0095366A" w:rsidRPr="002C15D9">
        <w:t xml:space="preserve"> reprezentuje množstvo peňazí investovaných na účet so</w:t>
      </w:r>
      <w:r w:rsidR="000F0D8B">
        <w:t> </w:t>
      </w:r>
      <w:r w:rsidR="0095366A" w:rsidRPr="002C15D9">
        <w:t>7</w:t>
      </w:r>
      <w:r w:rsidR="000F0D8B">
        <w:t xml:space="preserve"> </w:t>
      </w:r>
      <w:r w:rsidR="0095366A" w:rsidRPr="002C15D9">
        <w:t>%</w:t>
      </w:r>
      <w:r w:rsidR="002F2D64">
        <w:t>-</w:t>
      </w:r>
      <w:r w:rsidR="000F0D8B">
        <w:t>ným</w:t>
      </w:r>
      <w:r w:rsidR="0095366A" w:rsidRPr="002C15D9">
        <w:t xml:space="preserve"> úrokom.</w:t>
      </w:r>
      <w:r w:rsidR="004832E9" w:rsidRPr="002C15D9">
        <w:t xml:space="preserve"> Ak k tomu pridáme poznatok o stave oboch účtov na konci obdobia zúčtovania, dostávame tabuľku</w:t>
      </w:r>
    </w:p>
    <w:p w:rsidR="00C03497" w:rsidRDefault="00C03497" w:rsidP="00C03497">
      <w:pPr>
        <w:pStyle w:val="Popis"/>
        <w:keepNext/>
      </w:pPr>
      <w:bookmarkStart w:id="134" w:name="_Toc325665659"/>
      <w:r>
        <w:t xml:space="preserve">Tab. </w:t>
      </w:r>
      <w:fldSimple w:instr=" SEQ Tab. \* ARABIC ">
        <w:r w:rsidR="00344799">
          <w:rPr>
            <w:noProof/>
          </w:rPr>
          <w:t>3</w:t>
        </w:r>
      </w:fldSimple>
      <w:r>
        <w:tab/>
        <w:t>Tabuľka zná</w:t>
      </w:r>
      <w:r w:rsidR="008E3D90">
        <w:t>mych informácií vyplývajúcich zo slovnej úlohy</w:t>
      </w:r>
      <w:bookmarkEnd w:id="134"/>
    </w:p>
    <w:tbl>
      <w:tblPr>
        <w:tblStyle w:val="Mriekatabuky"/>
        <w:tblW w:w="0" w:type="auto"/>
        <w:jc w:val="center"/>
        <w:tblInd w:w="250" w:type="dxa"/>
        <w:tblLook w:val="04A0"/>
      </w:tblPr>
      <w:tblGrid>
        <w:gridCol w:w="1223"/>
        <w:gridCol w:w="982"/>
        <w:gridCol w:w="1056"/>
        <w:gridCol w:w="1315"/>
      </w:tblGrid>
      <w:tr w:rsidR="004832E9" w:rsidRPr="00A92D38" w:rsidTr="007E4FD6">
        <w:trPr>
          <w:jc w:val="center"/>
        </w:trPr>
        <w:tc>
          <w:tcPr>
            <w:tcW w:w="1223" w:type="dxa"/>
            <w:tcBorders>
              <w:top w:val="double" w:sz="4" w:space="0" w:color="auto"/>
              <w:left w:val="double" w:sz="4" w:space="0" w:color="auto"/>
              <w:right w:val="double" w:sz="4" w:space="0" w:color="auto"/>
            </w:tcBorders>
            <w:vAlign w:val="center"/>
          </w:tcPr>
          <w:p w:rsidR="004832E9" w:rsidRPr="007D4372" w:rsidRDefault="004832E9" w:rsidP="00262C77">
            <w:pPr>
              <w:keepNext/>
              <w:keepLines/>
              <w:spacing w:before="80" w:line="240" w:lineRule="auto"/>
              <w:ind w:left="17"/>
              <w:jc w:val="center"/>
              <w:outlineLvl w:val="2"/>
              <w:rPr>
                <w:rFonts w:asciiTheme="majorHAnsi" w:eastAsiaTheme="majorEastAsia" w:hAnsiTheme="majorHAnsi" w:cstheme="majorBidi"/>
                <w:b/>
                <w:bCs/>
                <w:sz w:val="18"/>
                <w:szCs w:val="18"/>
              </w:rPr>
            </w:pPr>
          </w:p>
        </w:tc>
        <w:tc>
          <w:tcPr>
            <w:tcW w:w="982" w:type="dxa"/>
            <w:tcBorders>
              <w:top w:val="double" w:sz="4" w:space="0" w:color="auto"/>
              <w:left w:val="double" w:sz="4" w:space="0" w:color="auto"/>
            </w:tcBorders>
            <w:vAlign w:val="center"/>
          </w:tcPr>
          <w:p w:rsidR="004832E9" w:rsidRPr="007D4372" w:rsidRDefault="004832E9" w:rsidP="00262C77">
            <w:pPr>
              <w:keepNext/>
              <w:keepLines/>
              <w:spacing w:before="80" w:line="240" w:lineRule="auto"/>
              <w:jc w:val="center"/>
              <w:outlineLvl w:val="2"/>
              <w:rPr>
                <w:rFonts w:asciiTheme="majorHAnsi" w:eastAsiaTheme="majorEastAsia" w:hAnsiTheme="majorHAnsi" w:cstheme="majorBidi"/>
                <w:b/>
                <w:bCs/>
                <w:sz w:val="18"/>
                <w:szCs w:val="18"/>
              </w:rPr>
            </w:pPr>
            <w:r w:rsidRPr="007D4372">
              <w:rPr>
                <w:rFonts w:asciiTheme="majorHAnsi" w:eastAsiaTheme="majorEastAsia" w:hAnsiTheme="majorHAnsi" w:cstheme="majorBidi"/>
                <w:b/>
                <w:bCs/>
                <w:sz w:val="18"/>
                <w:szCs w:val="18"/>
              </w:rPr>
              <w:t xml:space="preserve">4,5 </w:t>
            </w:r>
            <w:r w:rsidRPr="007D4372">
              <w:rPr>
                <w:rFonts w:asciiTheme="majorHAnsi" w:eastAsiaTheme="majorEastAsia" w:hAnsiTheme="majorHAnsi" w:cstheme="majorBidi"/>
                <w:b/>
                <w:bCs/>
                <w:sz w:val="18"/>
                <w:szCs w:val="18"/>
                <w:lang w:val="en-US"/>
              </w:rPr>
              <w:t>%</w:t>
            </w:r>
            <w:r w:rsidR="004748BC">
              <w:rPr>
                <w:rFonts w:asciiTheme="majorHAnsi" w:eastAsiaTheme="majorEastAsia" w:hAnsiTheme="majorHAnsi" w:cstheme="majorBidi"/>
                <w:b/>
                <w:bCs/>
                <w:sz w:val="18"/>
                <w:szCs w:val="18"/>
                <w:lang w:val="en-US"/>
              </w:rPr>
              <w:t>-ný</w:t>
            </w:r>
            <w:r w:rsidRPr="007D4372">
              <w:rPr>
                <w:rFonts w:asciiTheme="majorHAnsi" w:eastAsiaTheme="majorEastAsia" w:hAnsiTheme="majorHAnsi" w:cstheme="majorBidi"/>
                <w:b/>
                <w:bCs/>
                <w:sz w:val="18"/>
                <w:szCs w:val="18"/>
              </w:rPr>
              <w:t xml:space="preserve"> účet</w:t>
            </w:r>
          </w:p>
        </w:tc>
        <w:tc>
          <w:tcPr>
            <w:tcW w:w="1056" w:type="dxa"/>
            <w:tcBorders>
              <w:top w:val="double" w:sz="4" w:space="0" w:color="auto"/>
              <w:right w:val="single" w:sz="4" w:space="0" w:color="auto"/>
            </w:tcBorders>
            <w:vAlign w:val="center"/>
          </w:tcPr>
          <w:p w:rsidR="004832E9" w:rsidRPr="007D4372" w:rsidRDefault="004832E9" w:rsidP="00262C77">
            <w:pPr>
              <w:keepNext/>
              <w:keepLines/>
              <w:spacing w:before="80" w:line="240" w:lineRule="auto"/>
              <w:jc w:val="center"/>
              <w:outlineLvl w:val="2"/>
              <w:rPr>
                <w:rFonts w:asciiTheme="majorHAnsi" w:eastAsiaTheme="majorEastAsia" w:hAnsiTheme="majorHAnsi" w:cstheme="majorBidi"/>
                <w:b/>
                <w:bCs/>
                <w:sz w:val="18"/>
                <w:szCs w:val="18"/>
              </w:rPr>
            </w:pPr>
            <w:r w:rsidRPr="007D4372">
              <w:rPr>
                <w:rFonts w:asciiTheme="majorHAnsi" w:eastAsiaTheme="majorEastAsia" w:hAnsiTheme="majorHAnsi" w:cstheme="majorBidi"/>
                <w:b/>
                <w:bCs/>
                <w:sz w:val="18"/>
                <w:szCs w:val="18"/>
              </w:rPr>
              <w:t>7</w:t>
            </w:r>
            <w:r w:rsidRPr="007D4372">
              <w:rPr>
                <w:rFonts w:asciiTheme="majorHAnsi" w:eastAsiaTheme="majorEastAsia" w:hAnsiTheme="majorHAnsi" w:cstheme="majorBidi"/>
                <w:b/>
                <w:bCs/>
                <w:sz w:val="18"/>
                <w:szCs w:val="18"/>
                <w:lang w:val="en-US"/>
              </w:rPr>
              <w:t xml:space="preserve"> %</w:t>
            </w:r>
            <w:r w:rsidR="004748BC">
              <w:rPr>
                <w:rFonts w:asciiTheme="majorHAnsi" w:eastAsiaTheme="majorEastAsia" w:hAnsiTheme="majorHAnsi" w:cstheme="majorBidi"/>
                <w:b/>
                <w:bCs/>
                <w:sz w:val="18"/>
                <w:szCs w:val="18"/>
                <w:lang w:val="en-US"/>
              </w:rPr>
              <w:t>-ný</w:t>
            </w:r>
            <w:r w:rsidRPr="007D4372">
              <w:rPr>
                <w:rFonts w:asciiTheme="majorHAnsi" w:eastAsiaTheme="majorEastAsia" w:hAnsiTheme="majorHAnsi" w:cstheme="majorBidi"/>
                <w:b/>
                <w:bCs/>
                <w:sz w:val="18"/>
                <w:szCs w:val="18"/>
                <w:lang w:val="en-US"/>
              </w:rPr>
              <w:t xml:space="preserve"> účet</w:t>
            </w:r>
          </w:p>
        </w:tc>
        <w:tc>
          <w:tcPr>
            <w:tcW w:w="1315" w:type="dxa"/>
            <w:tcBorders>
              <w:top w:val="double" w:sz="4" w:space="0" w:color="auto"/>
              <w:left w:val="single" w:sz="4" w:space="0" w:color="auto"/>
              <w:right w:val="double" w:sz="4" w:space="0" w:color="auto"/>
            </w:tcBorders>
            <w:vAlign w:val="center"/>
          </w:tcPr>
          <w:p w:rsidR="004832E9" w:rsidRPr="007D4372" w:rsidRDefault="003513B9" w:rsidP="007445A9">
            <w:pPr>
              <w:keepNext/>
              <w:keepLines/>
              <w:spacing w:before="80" w:line="240" w:lineRule="auto"/>
              <w:jc w:val="center"/>
              <w:outlineLvl w:val="2"/>
              <w:rPr>
                <w:rFonts w:asciiTheme="majorHAnsi" w:eastAsiaTheme="majorEastAsia" w:hAnsiTheme="majorHAnsi" w:cstheme="majorBidi"/>
                <w:b/>
                <w:bCs/>
                <w:sz w:val="18"/>
                <w:szCs w:val="18"/>
              </w:rPr>
            </w:pPr>
            <w:r w:rsidRPr="007D4372">
              <w:rPr>
                <w:rFonts w:asciiTheme="majorHAnsi" w:eastAsiaTheme="majorEastAsia" w:hAnsiTheme="majorHAnsi" w:cstheme="majorBidi"/>
                <w:b/>
                <w:bCs/>
                <w:sz w:val="18"/>
                <w:szCs w:val="18"/>
              </w:rPr>
              <w:t>Zisk d</w:t>
            </w:r>
            <w:r w:rsidR="004832E9" w:rsidRPr="007D4372">
              <w:rPr>
                <w:rFonts w:asciiTheme="majorHAnsi" w:eastAsiaTheme="majorEastAsia" w:hAnsiTheme="majorHAnsi" w:cstheme="majorBidi"/>
                <w:b/>
                <w:bCs/>
                <w:sz w:val="18"/>
                <w:szCs w:val="18"/>
              </w:rPr>
              <w:t>okopy</w:t>
            </w:r>
            <w:r w:rsidR="007445A9" w:rsidRPr="007D4372">
              <w:rPr>
                <w:rFonts w:asciiTheme="majorHAnsi" w:eastAsiaTheme="majorEastAsia" w:hAnsiTheme="majorHAnsi" w:cstheme="majorBidi"/>
                <w:b/>
                <w:bCs/>
                <w:sz w:val="18"/>
                <w:szCs w:val="18"/>
              </w:rPr>
              <w:t xml:space="preserve"> </w:t>
            </w:r>
            <w:r w:rsidR="007445A9" w:rsidRPr="007D4372">
              <w:rPr>
                <w:rFonts w:asciiTheme="majorHAnsi" w:eastAsiaTheme="majorEastAsia" w:hAnsiTheme="majorHAnsi" w:cstheme="majorBidi"/>
                <w:b/>
                <w:bCs/>
                <w:sz w:val="18"/>
                <w:szCs w:val="18"/>
                <w:lang w:val="en-US"/>
              </w:rPr>
              <w:t>[</w:t>
            </w:r>
            <w:r w:rsidR="007445A9" w:rsidRPr="007D4372">
              <w:rPr>
                <w:rFonts w:asciiTheme="majorHAnsi" w:eastAsiaTheme="majorEastAsia" w:hAnsiTheme="majorHAnsi" w:cstheme="majorBidi"/>
                <w:b/>
                <w:bCs/>
                <w:sz w:val="18"/>
                <w:szCs w:val="18"/>
              </w:rPr>
              <w:t>€]</w:t>
            </w:r>
          </w:p>
        </w:tc>
      </w:tr>
      <w:tr w:rsidR="004832E9" w:rsidRPr="00A92D38" w:rsidTr="007E4FD6">
        <w:trPr>
          <w:jc w:val="center"/>
        </w:trPr>
        <w:tc>
          <w:tcPr>
            <w:tcW w:w="1223" w:type="dxa"/>
            <w:tcBorders>
              <w:left w:val="double" w:sz="4" w:space="0" w:color="auto"/>
              <w:right w:val="double" w:sz="4" w:space="0" w:color="auto"/>
            </w:tcBorders>
            <w:vAlign w:val="center"/>
          </w:tcPr>
          <w:p w:rsidR="004832E9" w:rsidRPr="007D4372" w:rsidRDefault="004832E9" w:rsidP="00262C77">
            <w:pPr>
              <w:keepNext/>
              <w:keepLines/>
              <w:spacing w:before="80" w:line="240" w:lineRule="auto"/>
              <w:ind w:left="17"/>
              <w:jc w:val="center"/>
              <w:outlineLvl w:val="2"/>
              <w:rPr>
                <w:rFonts w:asciiTheme="majorHAnsi" w:eastAsiaTheme="majorEastAsia" w:hAnsiTheme="majorHAnsi" w:cstheme="majorBidi"/>
                <w:b/>
                <w:bCs/>
                <w:sz w:val="18"/>
                <w:szCs w:val="18"/>
              </w:rPr>
            </w:pPr>
            <w:r w:rsidRPr="007D4372">
              <w:rPr>
                <w:rFonts w:asciiTheme="majorHAnsi" w:eastAsiaTheme="majorEastAsia" w:hAnsiTheme="majorHAnsi" w:cstheme="majorBidi"/>
                <w:b/>
                <w:bCs/>
                <w:sz w:val="18"/>
                <w:szCs w:val="18"/>
              </w:rPr>
              <w:t>Základ</w:t>
            </w:r>
          </w:p>
        </w:tc>
        <w:tc>
          <w:tcPr>
            <w:tcW w:w="982" w:type="dxa"/>
            <w:tcBorders>
              <w:left w:val="double" w:sz="4" w:space="0" w:color="auto"/>
            </w:tcBorders>
            <w:vAlign w:val="center"/>
          </w:tcPr>
          <w:p w:rsidR="004832E9" w:rsidRPr="007D4372" w:rsidRDefault="00734542" w:rsidP="00262C77">
            <w:pPr>
              <w:keepNext/>
              <w:keepLines/>
              <w:spacing w:before="80" w:line="240" w:lineRule="auto"/>
              <w:jc w:val="center"/>
              <w:outlineLvl w:val="2"/>
              <w:rPr>
                <w:rFonts w:asciiTheme="majorHAnsi" w:eastAsiaTheme="majorEastAsia" w:hAnsiTheme="majorHAnsi" w:cstheme="majorBidi"/>
                <w:b/>
                <w:bCs/>
                <w:i/>
                <w:sz w:val="18"/>
                <w:szCs w:val="18"/>
              </w:rPr>
            </w:pPr>
            <w:r w:rsidRPr="007D4372">
              <w:rPr>
                <w:rFonts w:asciiTheme="majorHAnsi" w:eastAsiaTheme="majorEastAsia" w:hAnsiTheme="majorHAnsi" w:cstheme="majorBidi"/>
                <w:b/>
                <w:bCs/>
                <w:i/>
                <w:sz w:val="18"/>
                <w:szCs w:val="18"/>
              </w:rPr>
              <w:t>x</w:t>
            </w:r>
          </w:p>
        </w:tc>
        <w:tc>
          <w:tcPr>
            <w:tcW w:w="1056" w:type="dxa"/>
            <w:tcBorders>
              <w:right w:val="single" w:sz="4" w:space="0" w:color="auto"/>
            </w:tcBorders>
            <w:vAlign w:val="center"/>
          </w:tcPr>
          <w:p w:rsidR="004832E9" w:rsidRPr="007D4372" w:rsidRDefault="00734542" w:rsidP="00262C77">
            <w:pPr>
              <w:keepNext/>
              <w:keepLines/>
              <w:spacing w:before="80" w:line="240" w:lineRule="auto"/>
              <w:jc w:val="center"/>
              <w:outlineLvl w:val="2"/>
              <w:rPr>
                <w:rFonts w:asciiTheme="majorHAnsi" w:eastAsiaTheme="majorEastAsia" w:hAnsiTheme="majorHAnsi" w:cstheme="majorBidi"/>
                <w:b/>
                <w:bCs/>
                <w:i/>
                <w:sz w:val="18"/>
                <w:szCs w:val="18"/>
              </w:rPr>
            </w:pPr>
            <w:r w:rsidRPr="007D4372">
              <w:rPr>
                <w:rFonts w:asciiTheme="majorHAnsi" w:eastAsiaTheme="majorEastAsia" w:hAnsiTheme="majorHAnsi" w:cstheme="majorBidi"/>
                <w:b/>
                <w:bCs/>
                <w:i/>
                <w:sz w:val="18"/>
                <w:szCs w:val="18"/>
              </w:rPr>
              <w:t>y</w:t>
            </w:r>
          </w:p>
        </w:tc>
        <w:tc>
          <w:tcPr>
            <w:tcW w:w="1315" w:type="dxa"/>
            <w:tcBorders>
              <w:left w:val="single" w:sz="4" w:space="0" w:color="auto"/>
              <w:right w:val="double" w:sz="4" w:space="0" w:color="auto"/>
            </w:tcBorders>
            <w:vAlign w:val="center"/>
          </w:tcPr>
          <w:p w:rsidR="004832E9" w:rsidRPr="007D4372" w:rsidRDefault="004832E9" w:rsidP="00262C77">
            <w:pPr>
              <w:keepNext/>
              <w:keepLines/>
              <w:spacing w:before="80" w:line="240" w:lineRule="auto"/>
              <w:jc w:val="center"/>
              <w:outlineLvl w:val="2"/>
              <w:rPr>
                <w:rFonts w:asciiTheme="majorHAnsi" w:eastAsiaTheme="majorEastAsia" w:hAnsiTheme="majorHAnsi" w:cstheme="majorBidi"/>
                <w:b/>
                <w:bCs/>
                <w:sz w:val="18"/>
                <w:szCs w:val="18"/>
              </w:rPr>
            </w:pPr>
          </w:p>
        </w:tc>
      </w:tr>
      <w:tr w:rsidR="004832E9" w:rsidRPr="00A92D38" w:rsidTr="007E4FD6">
        <w:trPr>
          <w:jc w:val="center"/>
        </w:trPr>
        <w:tc>
          <w:tcPr>
            <w:tcW w:w="1223" w:type="dxa"/>
            <w:tcBorders>
              <w:left w:val="double" w:sz="4" w:space="0" w:color="auto"/>
              <w:bottom w:val="double" w:sz="4" w:space="0" w:color="auto"/>
              <w:right w:val="double" w:sz="4" w:space="0" w:color="auto"/>
            </w:tcBorders>
            <w:vAlign w:val="center"/>
          </w:tcPr>
          <w:p w:rsidR="004832E9" w:rsidRPr="007D4372" w:rsidRDefault="004832E9" w:rsidP="00262C77">
            <w:pPr>
              <w:keepNext/>
              <w:keepLines/>
              <w:spacing w:before="80" w:line="240" w:lineRule="auto"/>
              <w:ind w:left="17"/>
              <w:jc w:val="center"/>
              <w:outlineLvl w:val="2"/>
              <w:rPr>
                <w:rFonts w:asciiTheme="majorHAnsi" w:eastAsiaTheme="majorEastAsia" w:hAnsiTheme="majorHAnsi" w:cstheme="majorBidi"/>
                <w:b/>
                <w:bCs/>
                <w:sz w:val="18"/>
                <w:szCs w:val="18"/>
              </w:rPr>
            </w:pPr>
            <w:r w:rsidRPr="007D4372">
              <w:rPr>
                <w:rFonts w:asciiTheme="majorHAnsi" w:eastAsiaTheme="majorEastAsia" w:hAnsiTheme="majorHAnsi" w:cstheme="majorBidi"/>
                <w:b/>
                <w:bCs/>
                <w:sz w:val="18"/>
                <w:szCs w:val="18"/>
              </w:rPr>
              <w:t>Úrok</w:t>
            </w:r>
            <w:r w:rsidR="00BD039F" w:rsidRPr="007D4372">
              <w:rPr>
                <w:rFonts w:asciiTheme="majorHAnsi" w:eastAsiaTheme="majorEastAsia" w:hAnsiTheme="majorHAnsi" w:cstheme="majorBidi"/>
                <w:b/>
                <w:bCs/>
                <w:sz w:val="18"/>
                <w:szCs w:val="18"/>
              </w:rPr>
              <w:t>ová sadzba</w:t>
            </w:r>
          </w:p>
        </w:tc>
        <w:tc>
          <w:tcPr>
            <w:tcW w:w="982" w:type="dxa"/>
            <w:tcBorders>
              <w:left w:val="double" w:sz="4" w:space="0" w:color="auto"/>
              <w:bottom w:val="double" w:sz="4" w:space="0" w:color="auto"/>
            </w:tcBorders>
            <w:vAlign w:val="center"/>
          </w:tcPr>
          <w:p w:rsidR="004832E9" w:rsidRPr="007D4372" w:rsidRDefault="001342F3" w:rsidP="00480D36">
            <w:pPr>
              <w:keepNext/>
              <w:keepLines/>
              <w:spacing w:before="80" w:line="240" w:lineRule="auto"/>
              <w:jc w:val="center"/>
              <w:outlineLvl w:val="2"/>
              <w:rPr>
                <w:rFonts w:asciiTheme="majorHAnsi" w:eastAsiaTheme="majorEastAsia" w:hAnsiTheme="majorHAnsi" w:cstheme="majorBidi"/>
                <w:b/>
                <w:bCs/>
                <w:i/>
                <w:sz w:val="18"/>
                <w:szCs w:val="18"/>
              </w:rPr>
            </w:pPr>
            <w:r w:rsidRPr="007D4372">
              <w:rPr>
                <w:rFonts w:asciiTheme="majorHAnsi" w:eastAsiaTheme="majorEastAsia" w:hAnsiTheme="majorHAnsi" w:cstheme="majorBidi"/>
                <w:b/>
                <w:bCs/>
                <w:sz w:val="18"/>
                <w:szCs w:val="18"/>
              </w:rPr>
              <w:t>0</w:t>
            </w:r>
            <w:r w:rsidR="00480D36" w:rsidRPr="007D4372">
              <w:rPr>
                <w:rFonts w:asciiTheme="majorHAnsi" w:eastAsiaTheme="majorEastAsia" w:hAnsiTheme="majorHAnsi" w:cstheme="majorBidi"/>
                <w:b/>
                <w:bCs/>
                <w:sz w:val="18"/>
                <w:szCs w:val="18"/>
              </w:rPr>
              <w:t>,</w:t>
            </w:r>
            <w:r w:rsidRPr="007D4372">
              <w:rPr>
                <w:rFonts w:asciiTheme="majorHAnsi" w:eastAsiaTheme="majorEastAsia" w:hAnsiTheme="majorHAnsi" w:cstheme="majorBidi"/>
                <w:b/>
                <w:bCs/>
                <w:sz w:val="18"/>
                <w:szCs w:val="18"/>
              </w:rPr>
              <w:t>045</w:t>
            </w:r>
            <w:r w:rsidRPr="007D4372">
              <w:rPr>
                <w:rFonts w:asciiTheme="majorHAnsi" w:eastAsiaTheme="majorEastAsia" w:hAnsiTheme="majorHAnsi" w:cstheme="majorBidi"/>
                <w:b/>
                <w:bCs/>
                <w:i/>
                <w:sz w:val="18"/>
                <w:szCs w:val="18"/>
              </w:rPr>
              <w:t>x</w:t>
            </w:r>
          </w:p>
        </w:tc>
        <w:tc>
          <w:tcPr>
            <w:tcW w:w="1056" w:type="dxa"/>
            <w:tcBorders>
              <w:bottom w:val="double" w:sz="4" w:space="0" w:color="auto"/>
              <w:right w:val="single" w:sz="4" w:space="0" w:color="auto"/>
            </w:tcBorders>
            <w:vAlign w:val="center"/>
          </w:tcPr>
          <w:p w:rsidR="004832E9" w:rsidRPr="007D4372" w:rsidRDefault="001342F3" w:rsidP="00480D36">
            <w:pPr>
              <w:keepNext/>
              <w:keepLines/>
              <w:spacing w:before="80" w:line="240" w:lineRule="auto"/>
              <w:jc w:val="center"/>
              <w:outlineLvl w:val="2"/>
              <w:rPr>
                <w:rFonts w:asciiTheme="majorHAnsi" w:eastAsiaTheme="majorEastAsia" w:hAnsiTheme="majorHAnsi" w:cstheme="majorBidi"/>
                <w:b/>
                <w:bCs/>
                <w:i/>
                <w:sz w:val="18"/>
                <w:szCs w:val="18"/>
              </w:rPr>
            </w:pPr>
            <w:r w:rsidRPr="007D4372">
              <w:rPr>
                <w:rFonts w:asciiTheme="majorHAnsi" w:eastAsiaTheme="majorEastAsia" w:hAnsiTheme="majorHAnsi" w:cstheme="majorBidi"/>
                <w:b/>
                <w:bCs/>
                <w:sz w:val="18"/>
                <w:szCs w:val="18"/>
              </w:rPr>
              <w:t>0</w:t>
            </w:r>
            <w:r w:rsidR="00480D36" w:rsidRPr="007D4372">
              <w:rPr>
                <w:rFonts w:asciiTheme="majorHAnsi" w:eastAsiaTheme="majorEastAsia" w:hAnsiTheme="majorHAnsi" w:cstheme="majorBidi"/>
                <w:b/>
                <w:bCs/>
                <w:sz w:val="18"/>
                <w:szCs w:val="18"/>
              </w:rPr>
              <w:t>,</w:t>
            </w:r>
            <w:r w:rsidRPr="007D4372">
              <w:rPr>
                <w:rFonts w:asciiTheme="majorHAnsi" w:eastAsiaTheme="majorEastAsia" w:hAnsiTheme="majorHAnsi" w:cstheme="majorBidi"/>
                <w:b/>
                <w:bCs/>
                <w:sz w:val="18"/>
                <w:szCs w:val="18"/>
              </w:rPr>
              <w:t>07</w:t>
            </w:r>
            <w:r w:rsidRPr="007D4372">
              <w:rPr>
                <w:rFonts w:asciiTheme="majorHAnsi" w:eastAsiaTheme="majorEastAsia" w:hAnsiTheme="majorHAnsi" w:cstheme="majorBidi"/>
                <w:b/>
                <w:bCs/>
                <w:i/>
                <w:sz w:val="18"/>
                <w:szCs w:val="18"/>
              </w:rPr>
              <w:t>y</w:t>
            </w:r>
          </w:p>
        </w:tc>
        <w:tc>
          <w:tcPr>
            <w:tcW w:w="1315" w:type="dxa"/>
            <w:tcBorders>
              <w:left w:val="single" w:sz="4" w:space="0" w:color="auto"/>
              <w:bottom w:val="double" w:sz="4" w:space="0" w:color="auto"/>
              <w:right w:val="double" w:sz="4" w:space="0" w:color="auto"/>
            </w:tcBorders>
            <w:vAlign w:val="center"/>
          </w:tcPr>
          <w:p w:rsidR="004832E9" w:rsidRPr="007D4372" w:rsidRDefault="00480D36" w:rsidP="00262C77">
            <w:pPr>
              <w:keepNext/>
              <w:keepLines/>
              <w:spacing w:before="80" w:line="240" w:lineRule="auto"/>
              <w:jc w:val="center"/>
              <w:outlineLvl w:val="2"/>
              <w:rPr>
                <w:rFonts w:asciiTheme="majorHAnsi" w:eastAsiaTheme="majorEastAsia" w:hAnsiTheme="majorHAnsi" w:cstheme="majorBidi"/>
                <w:b/>
                <w:bCs/>
                <w:sz w:val="18"/>
                <w:szCs w:val="18"/>
              </w:rPr>
            </w:pPr>
            <w:r w:rsidRPr="007D4372">
              <w:rPr>
                <w:rFonts w:asciiTheme="majorHAnsi" w:eastAsiaTheme="majorEastAsia" w:hAnsiTheme="majorHAnsi" w:cstheme="majorBidi"/>
                <w:b/>
                <w:bCs/>
                <w:sz w:val="18"/>
                <w:szCs w:val="18"/>
              </w:rPr>
              <w:t>1017,5</w:t>
            </w:r>
          </w:p>
        </w:tc>
      </w:tr>
    </w:tbl>
    <w:p w:rsidR="00C37B7C" w:rsidRDefault="00C37B7C" w:rsidP="00454614">
      <w:pPr>
        <w:pStyle w:val="NormalnytextDP"/>
        <w:ind w:firstLine="567"/>
      </w:pPr>
    </w:p>
    <w:p w:rsidR="005C0C22" w:rsidRDefault="005C0C22" w:rsidP="00454614">
      <w:pPr>
        <w:pStyle w:val="NormalnytextDP"/>
        <w:ind w:firstLine="567"/>
      </w:pPr>
      <w:r>
        <w:t>Prepísaním</w:t>
      </w:r>
      <w:r w:rsidR="00CE4DB0">
        <w:t xml:space="preserve"> druh</w:t>
      </w:r>
      <w:r>
        <w:t>ého</w:t>
      </w:r>
      <w:r w:rsidR="00CE4DB0">
        <w:t xml:space="preserve"> riad</w:t>
      </w:r>
      <w:r>
        <w:t>ku</w:t>
      </w:r>
      <w:r w:rsidR="00CE4DB0">
        <w:t xml:space="preserve"> tabuľky do formy </w:t>
      </w:r>
    </w:p>
    <w:p w:rsidR="005C0C22" w:rsidRDefault="00074B70" w:rsidP="00832BC4">
      <w:pPr>
        <w:pStyle w:val="NormalnytextDP"/>
        <w:ind w:firstLine="0"/>
        <w:jc w:val="center"/>
      </w:pPr>
      <w:r w:rsidRPr="00074B70">
        <w:rPr>
          <w:position w:val="-50"/>
        </w:rPr>
        <w:object w:dxaOrig="1980" w:dyaOrig="1120">
          <v:shape id="_x0000_i1157" type="#_x0000_t75" style="width:99.75pt;height:56.25pt" o:ole="">
            <v:imagedata r:id="rId297" o:title=""/>
          </v:shape>
          <o:OLEObject Type="Embed" ProgID="Equation.DSMT4" ShapeID="_x0000_i1157" DrawAspect="Content" ObjectID="_1400581807" r:id="rId298"/>
        </w:object>
      </w:r>
      <w:r w:rsidR="00EE6F0F">
        <w:t>+</w:t>
      </w:r>
      <w:r w:rsidRPr="00074B70">
        <w:rPr>
          <w:position w:val="-50"/>
        </w:rPr>
        <w:object w:dxaOrig="1700" w:dyaOrig="1120">
          <v:shape id="_x0000_i1158" type="#_x0000_t75" style="width:84.75pt;height:56.25pt" o:ole="">
            <v:imagedata r:id="rId299" o:title=""/>
          </v:shape>
          <o:OLEObject Type="Embed" ProgID="Equation.DSMT4" ShapeID="_x0000_i1158" DrawAspect="Content" ObjectID="_1400581808" r:id="rId300"/>
        </w:object>
      </w:r>
      <w:r w:rsidR="00C03497">
        <w:t>=</w:t>
      </w:r>
      <w:r w:rsidRPr="00074B70">
        <w:rPr>
          <w:position w:val="-50"/>
        </w:rPr>
        <w:object w:dxaOrig="1740" w:dyaOrig="1120">
          <v:shape id="_x0000_i1159" type="#_x0000_t75" style="width:81pt;height:52.5pt" o:ole="">
            <v:imagedata r:id="rId301" o:title=""/>
          </v:shape>
          <o:OLEObject Type="Embed" ProgID="Equation.DSMT4" ShapeID="_x0000_i1159" DrawAspect="Content" ObjectID="_1400581809" r:id="rId302"/>
        </w:object>
      </w:r>
    </w:p>
    <w:p w:rsidR="005C0C22" w:rsidRDefault="005C0C22" w:rsidP="00454614">
      <w:pPr>
        <w:pStyle w:val="NormalnytextDP"/>
        <w:ind w:firstLine="0"/>
      </w:pPr>
      <w:r>
        <w:t xml:space="preserve"> dostávame</w:t>
      </w:r>
      <w:r w:rsidRPr="005C0C22">
        <w:t xml:space="preserve"> </w:t>
      </w:r>
      <w:r>
        <w:t>matematické vyjadrenie</w:t>
      </w:r>
    </w:p>
    <w:p w:rsidR="005C0C22" w:rsidRDefault="00C37B7C" w:rsidP="00454614">
      <w:pPr>
        <w:pStyle w:val="NormalnytextDP"/>
        <w:ind w:firstLine="0"/>
        <w:jc w:val="center"/>
      </w:pPr>
      <w:r w:rsidRPr="00C37B7C">
        <w:rPr>
          <w:position w:val="-10"/>
        </w:rPr>
        <w:object w:dxaOrig="2500" w:dyaOrig="320">
          <v:shape id="_x0000_i1160" type="#_x0000_t75" style="width:125.25pt;height:15.75pt" o:ole="">
            <v:imagedata r:id="rId303" o:title=""/>
          </v:shape>
          <o:OLEObject Type="Embed" ProgID="Equation.DSMT4" ShapeID="_x0000_i1160" DrawAspect="Content" ObjectID="_1400581810" r:id="rId304"/>
        </w:object>
      </w:r>
    </w:p>
    <w:p w:rsidR="005C0C22" w:rsidRDefault="005C0C22" w:rsidP="00B12600">
      <w:pPr>
        <w:pStyle w:val="NormalnytextDP"/>
        <w:jc w:val="center"/>
      </w:pPr>
    </w:p>
    <w:p w:rsidR="005419FB" w:rsidRDefault="00D439DE" w:rsidP="00454614">
      <w:pPr>
        <w:pStyle w:val="NormalnytextDP"/>
        <w:ind w:firstLine="567"/>
      </w:pPr>
      <w:r>
        <w:t>Taktiež vieme, že 7</w:t>
      </w:r>
      <w:r w:rsidR="00074B70">
        <w:t xml:space="preserve"> </w:t>
      </w:r>
      <w:r w:rsidR="00CA6A1F">
        <w:rPr>
          <w:lang w:val="en-US"/>
        </w:rPr>
        <w:t>%</w:t>
      </w:r>
      <w:r w:rsidR="00074B70">
        <w:rPr>
          <w:lang w:val="en-US"/>
        </w:rPr>
        <w:t>-ný</w:t>
      </w:r>
      <w:r w:rsidR="00CA6A1F">
        <w:rPr>
          <w:lang w:val="en-US"/>
        </w:rPr>
        <w:t xml:space="preserve"> </w:t>
      </w:r>
      <w:r w:rsidR="00CA6A1F">
        <w:t xml:space="preserve">účet disponoval 2-násobným objemom peňazí oproti účtu 4,5 </w:t>
      </w:r>
      <w:r w:rsidR="00CA6A1F">
        <w:rPr>
          <w:lang w:val="en-US"/>
        </w:rPr>
        <w:t>%</w:t>
      </w:r>
      <w:r w:rsidR="00CA6A1F">
        <w:t xml:space="preserve">-nému, </w:t>
      </w:r>
      <w:r w:rsidR="00C533E6">
        <w:t xml:space="preserve">a teda </w:t>
      </w:r>
      <w:r w:rsidR="00CA6A1F">
        <w:t>platí</w:t>
      </w:r>
    </w:p>
    <w:p w:rsidR="00A71620" w:rsidRDefault="00590170" w:rsidP="00454614">
      <w:pPr>
        <w:pStyle w:val="NormalnytextDP"/>
        <w:ind w:firstLine="0"/>
        <w:jc w:val="center"/>
      </w:pPr>
      <w:r w:rsidRPr="00590170">
        <w:rPr>
          <w:position w:val="-50"/>
        </w:rPr>
        <w:object w:dxaOrig="1440" w:dyaOrig="1120">
          <v:shape id="_x0000_i1161" type="#_x0000_t75" style="width:1in;height:56.25pt" o:ole="">
            <v:imagedata r:id="rId305" o:title=""/>
          </v:shape>
          <o:OLEObject Type="Embed" ProgID="Equation.DSMT4" ShapeID="_x0000_i1161" DrawAspect="Content" ObjectID="_1400581811" r:id="rId306"/>
        </w:object>
      </w:r>
      <w:r w:rsidR="00CA6A1F">
        <w:t>=</w:t>
      </w:r>
      <w:r w:rsidRPr="00590170">
        <w:rPr>
          <w:position w:val="-50"/>
        </w:rPr>
        <w:object w:dxaOrig="1780" w:dyaOrig="1120">
          <v:shape id="_x0000_i1162" type="#_x0000_t75" style="width:89.25pt;height:56.25pt" o:ole="">
            <v:imagedata r:id="rId307" o:title=""/>
          </v:shape>
          <o:OLEObject Type="Embed" ProgID="Equation.DSMT4" ShapeID="_x0000_i1162" DrawAspect="Content" ObjectID="_1400581812" r:id="rId308"/>
        </w:object>
      </w:r>
      <w:r w:rsidR="00CA6A1F">
        <w:t>,</w:t>
      </w:r>
    </w:p>
    <w:p w:rsidR="00A71620" w:rsidRDefault="00CA6A1F" w:rsidP="00454614">
      <w:pPr>
        <w:pStyle w:val="NormalnytextDP"/>
        <w:ind w:firstLine="0"/>
      </w:pPr>
      <w:r>
        <w:t xml:space="preserve">z toho vyplýva </w:t>
      </w:r>
    </w:p>
    <w:p w:rsidR="00CA6A1F" w:rsidRDefault="00855A4C" w:rsidP="00454614">
      <w:pPr>
        <w:pStyle w:val="NormalnytextDP"/>
        <w:ind w:firstLine="0"/>
        <w:jc w:val="center"/>
      </w:pPr>
      <w:r w:rsidRPr="00855A4C">
        <w:rPr>
          <w:position w:val="-10"/>
        </w:rPr>
        <w:object w:dxaOrig="740" w:dyaOrig="320">
          <v:shape id="_x0000_i1163" type="#_x0000_t75" style="width:37.5pt;height:15.75pt" o:ole="">
            <v:imagedata r:id="rId309" o:title=""/>
          </v:shape>
          <o:OLEObject Type="Embed" ProgID="Equation.DSMT4" ShapeID="_x0000_i1163" DrawAspect="Content" ObjectID="_1400581813" r:id="rId310"/>
        </w:object>
      </w:r>
    </w:p>
    <w:p w:rsidR="0094606A" w:rsidRDefault="0094606A" w:rsidP="00F12050">
      <w:pPr>
        <w:pStyle w:val="NormalnytextDP"/>
        <w:ind w:firstLine="567"/>
      </w:pPr>
      <w:r>
        <w:t>Zapísaním týchto vzťahov do sústavy rovníc vzniká systém</w:t>
      </w:r>
    </w:p>
    <w:p w:rsidR="000226BB" w:rsidRDefault="000226BB" w:rsidP="00F12050">
      <w:pPr>
        <w:pStyle w:val="NormalnytextDP"/>
        <w:ind w:firstLine="0"/>
        <w:jc w:val="center"/>
      </w:pPr>
      <w:r w:rsidRPr="00C037FB">
        <w:object w:dxaOrig="2439" w:dyaOrig="680">
          <v:shape id="_x0000_i1164" type="#_x0000_t75" style="width:122.25pt;height:33.75pt" o:ole="">
            <v:imagedata r:id="rId311" o:title=""/>
          </v:shape>
          <o:OLEObject Type="Embed" ProgID="Equation.DSMT4" ShapeID="_x0000_i1164" DrawAspect="Content" ObjectID="_1400581814" r:id="rId312"/>
        </w:object>
      </w:r>
    </w:p>
    <w:p w:rsidR="000226BB" w:rsidRDefault="00C42BD4" w:rsidP="00F12050">
      <w:pPr>
        <w:pStyle w:val="NormalnytextDP"/>
        <w:ind w:firstLine="0"/>
      </w:pPr>
      <w:r>
        <w:t xml:space="preserve">zapísaný </w:t>
      </w:r>
      <w:r w:rsidR="00156FDA">
        <w:t>vo forme matice</w:t>
      </w:r>
    </w:p>
    <w:p w:rsidR="00156FDA" w:rsidRDefault="00156FDA" w:rsidP="008C3F4C">
      <w:pPr>
        <w:pStyle w:val="NormalnytextDP"/>
        <w:ind w:firstLine="0"/>
        <w:jc w:val="center"/>
      </w:pPr>
      <w:r w:rsidRPr="00156FDA">
        <w:object w:dxaOrig="2720" w:dyaOrig="720">
          <v:shape id="_x0000_i1165" type="#_x0000_t75" style="width:135.75pt;height:36pt" o:ole="">
            <v:imagedata r:id="rId313" o:title=""/>
          </v:shape>
          <o:OLEObject Type="Embed" ProgID="Equation.DSMT4" ShapeID="_x0000_i1165" DrawAspect="Content" ObjectID="_1400581815" r:id="rId314"/>
        </w:object>
      </w:r>
    </w:p>
    <w:p w:rsidR="003C3B2C" w:rsidRDefault="003C3B2C" w:rsidP="00F12050">
      <w:pPr>
        <w:pStyle w:val="NormalnytextDP"/>
        <w:ind w:firstLine="0"/>
      </w:pPr>
      <w:r>
        <w:t>a</w:t>
      </w:r>
      <w:r w:rsidR="00377875">
        <w:t> </w:t>
      </w:r>
      <w:r>
        <w:t>vypočítaný program</w:t>
      </w:r>
      <w:r w:rsidR="00377875">
        <w:t>om</w:t>
      </w:r>
      <w:r w:rsidR="00842A03">
        <w:t xml:space="preserve"> tak, ako popisuje obrázok nižšie.</w:t>
      </w:r>
    </w:p>
    <w:p w:rsidR="009A4155" w:rsidRDefault="009A4155" w:rsidP="003774BA">
      <w:pPr>
        <w:pStyle w:val="NormalnytextDP"/>
        <w:ind w:firstLine="0"/>
        <w:jc w:val="center"/>
      </w:pPr>
      <w:r>
        <w:rPr>
          <w:noProof/>
          <w:lang w:eastAsia="sk-SK"/>
        </w:rPr>
        <w:drawing>
          <wp:inline distT="0" distB="0" distL="0" distR="0">
            <wp:extent cx="5058847" cy="4200525"/>
            <wp:effectExtent l="19050" t="0" r="8453" b="0"/>
            <wp:docPr id="318" name="Obrázok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315" cstate="print"/>
                    <a:srcRect/>
                    <a:stretch>
                      <a:fillRect/>
                    </a:stretch>
                  </pic:blipFill>
                  <pic:spPr bwMode="auto">
                    <a:xfrm>
                      <a:off x="0" y="0"/>
                      <a:ext cx="5092965" cy="4228854"/>
                    </a:xfrm>
                    <a:prstGeom prst="rect">
                      <a:avLst/>
                    </a:prstGeom>
                    <a:noFill/>
                    <a:ln w="9525">
                      <a:noFill/>
                      <a:miter lim="800000"/>
                      <a:headEnd/>
                      <a:tailEnd/>
                    </a:ln>
                  </pic:spPr>
                </pic:pic>
              </a:graphicData>
            </a:graphic>
          </wp:inline>
        </w:drawing>
      </w:r>
    </w:p>
    <w:p w:rsidR="003C3B2C" w:rsidRDefault="009A4155" w:rsidP="009A4155">
      <w:pPr>
        <w:pStyle w:val="Popis"/>
      </w:pPr>
      <w:bookmarkStart w:id="135" w:name="_Toc325665615"/>
      <w:r>
        <w:t xml:space="preserve">Obr. </w:t>
      </w:r>
      <w:fldSimple w:instr=" SEQ Obr. \* ARABIC ">
        <w:r w:rsidR="00344799">
          <w:rPr>
            <w:noProof/>
          </w:rPr>
          <w:t>17</w:t>
        </w:r>
      </w:fldSimple>
      <w:r w:rsidR="00216338">
        <w:tab/>
      </w:r>
      <w:r>
        <w:t>Riešenie príkladu získané programom Linear Systems Solver</w:t>
      </w:r>
      <w:bookmarkEnd w:id="135"/>
    </w:p>
    <w:p w:rsidR="00466945" w:rsidRDefault="00466945" w:rsidP="00466945">
      <w:pPr>
        <w:pStyle w:val="NormalnytextDP"/>
      </w:pPr>
      <w:r w:rsidRPr="00466945">
        <w:rPr>
          <w:b/>
        </w:rPr>
        <w:lastRenderedPageBreak/>
        <w:t>Odpoveď:</w:t>
      </w:r>
      <w:r w:rsidR="00615194">
        <w:t xml:space="preserve"> </w:t>
      </w:r>
      <w:r w:rsidR="00615194" w:rsidRPr="00F66A01">
        <w:t>Na úč</w:t>
      </w:r>
      <w:r w:rsidR="007634B6">
        <w:t>et</w:t>
      </w:r>
      <w:r w:rsidR="00D43625">
        <w:t xml:space="preserve"> so 4,5</w:t>
      </w:r>
      <w:r w:rsidR="004F02E8">
        <w:t xml:space="preserve"> </w:t>
      </w:r>
      <w:r w:rsidR="00615194" w:rsidRPr="00F66A01">
        <w:t>%</w:t>
      </w:r>
      <w:r w:rsidR="004F02E8">
        <w:t>-ným</w:t>
      </w:r>
      <w:r w:rsidR="00615194" w:rsidRPr="00F66A01">
        <w:t xml:space="preserve"> úrokom</w:t>
      </w:r>
      <w:r w:rsidR="00B529F5" w:rsidRPr="00B529F5">
        <w:t xml:space="preserve"> </w:t>
      </w:r>
      <w:r w:rsidR="00B529F5" w:rsidRPr="00F66A01">
        <w:t>pán Novák vložil</w:t>
      </w:r>
      <w:r w:rsidR="00615194" w:rsidRPr="00F66A01">
        <w:t xml:space="preserve"> 5500 € a na účet so</w:t>
      </w:r>
      <w:r w:rsidR="00C3214F">
        <w:t> </w:t>
      </w:r>
      <w:r w:rsidR="00615194" w:rsidRPr="00F66A01">
        <w:t>7</w:t>
      </w:r>
      <w:r w:rsidR="00D9428A">
        <w:t> </w:t>
      </w:r>
      <w:r w:rsidR="00615194" w:rsidRPr="00F66A01">
        <w:t>%</w:t>
      </w:r>
      <w:r w:rsidR="00D9428A">
        <w:t>-ným</w:t>
      </w:r>
      <w:r w:rsidR="00615194" w:rsidRPr="00F66A01">
        <w:t xml:space="preserve"> úrokom</w:t>
      </w:r>
      <w:r w:rsidR="008D2A3D">
        <w:t xml:space="preserve"> </w:t>
      </w:r>
      <w:r w:rsidR="00615194" w:rsidRPr="00F66A01">
        <w:t>11000 €.</w:t>
      </w:r>
    </w:p>
    <w:p w:rsidR="001E1CCB" w:rsidRPr="001E1CCB" w:rsidRDefault="001E1CCB" w:rsidP="00466945">
      <w:pPr>
        <w:pStyle w:val="NormalnytextDP"/>
      </w:pPr>
      <w:r>
        <w:t xml:space="preserve">Tieto príklady sú, samozrejme, iba zjednodušené, čo sa týka pochopenia a rozmeru počítaných systémov. V praxi sa stretávame s ďaleko rozsiahlejšími systémami, čo však nemení nič na správnosti riešenia sústav </w:t>
      </w:r>
      <w:r w:rsidR="006B2C87">
        <w:t xml:space="preserve">tohto typu </w:t>
      </w:r>
      <w:r>
        <w:t>vytvoreným programom.</w:t>
      </w:r>
    </w:p>
    <w:p w:rsidR="00FE327F" w:rsidRPr="0073680C" w:rsidRDefault="000C5ABE" w:rsidP="009B7DF3">
      <w:pPr>
        <w:pStyle w:val="NadpisKapitolyII"/>
      </w:pPr>
      <w:bookmarkStart w:id="136" w:name="_Toc325667170"/>
      <w:r w:rsidRPr="0073680C">
        <w:lastRenderedPageBreak/>
        <w:t>Záver</w:t>
      </w:r>
      <w:bookmarkEnd w:id="123"/>
      <w:bookmarkEnd w:id="124"/>
      <w:bookmarkEnd w:id="125"/>
      <w:bookmarkEnd w:id="136"/>
    </w:p>
    <w:p w:rsidR="00FE327F" w:rsidRPr="00A327AA" w:rsidRDefault="00486585" w:rsidP="00B65451">
      <w:pPr>
        <w:pStyle w:val="NormalnytextDP"/>
      </w:pPr>
      <w:r w:rsidRPr="00A327AA">
        <w:t>Cieľom predkladanej bakalárskej práce bolo naštudovať metódy aplikované pri</w:t>
      </w:r>
      <w:r w:rsidR="00310C1B">
        <w:t> </w:t>
      </w:r>
      <w:r w:rsidRPr="00A327AA">
        <w:t>riešení sústav lineárnych rovníc a možnosti ich preta</w:t>
      </w:r>
      <w:r w:rsidR="00EF39D6" w:rsidRPr="00A327AA">
        <w:t>venia do softvérovej realizácie, potenciálne, s</w:t>
      </w:r>
      <w:r w:rsidR="00D83D9D" w:rsidRPr="00A327AA">
        <w:t> </w:t>
      </w:r>
      <w:r w:rsidR="00EF39D6" w:rsidRPr="00A327AA">
        <w:t>podporou</w:t>
      </w:r>
      <w:r w:rsidR="00D83D9D" w:rsidRPr="00A327AA">
        <w:t xml:space="preserve"> popisu </w:t>
      </w:r>
      <w:r w:rsidR="00486227" w:rsidRPr="00A327AA">
        <w:t xml:space="preserve">priebehu </w:t>
      </w:r>
      <w:r w:rsidR="00D83D9D" w:rsidRPr="00A327AA">
        <w:t>jednotlivých metód</w:t>
      </w:r>
      <w:r w:rsidR="00EF39D6" w:rsidRPr="00A327AA">
        <w:t xml:space="preserve"> </w:t>
      </w:r>
      <w:r w:rsidR="00D05B91" w:rsidRPr="00A327AA">
        <w:t xml:space="preserve">využiteľného </w:t>
      </w:r>
      <w:r w:rsidR="00EF39D6" w:rsidRPr="00A327AA">
        <w:t>v oblasti výučby</w:t>
      </w:r>
      <w:r w:rsidR="00F206CF" w:rsidRPr="00A327AA">
        <w:t xml:space="preserve"> na bakalárskom stupni štúdia</w:t>
      </w:r>
      <w:r w:rsidR="00EF39D6" w:rsidRPr="00A327AA">
        <w:t>.</w:t>
      </w:r>
    </w:p>
    <w:p w:rsidR="001E5650" w:rsidRPr="00A327AA" w:rsidRDefault="00B65451" w:rsidP="00B65451">
      <w:pPr>
        <w:pStyle w:val="NormalnytextDP"/>
      </w:pPr>
      <w:r w:rsidRPr="00A327AA">
        <w:t>Sme presvedčení, že tento cieľ sa podarilo naplniť.</w:t>
      </w:r>
      <w:r w:rsidR="00C73B53" w:rsidRPr="00A327AA">
        <w:t xml:space="preserve"> Program nielen dokáže riešiť matice nemalých rozmerov</w:t>
      </w:r>
      <w:r w:rsidR="00F177E5" w:rsidRPr="00A327AA">
        <w:t>, ale</w:t>
      </w:r>
      <w:r w:rsidR="00C73B53" w:rsidRPr="00A327AA">
        <w:t xml:space="preserve"> dáva používateľovi </w:t>
      </w:r>
      <w:r w:rsidR="00F177E5" w:rsidRPr="00A327AA">
        <w:t xml:space="preserve">aj </w:t>
      </w:r>
      <w:r w:rsidR="00C73B53" w:rsidRPr="00A327AA">
        <w:t xml:space="preserve">možnosť pre vlastný systém lineárnych rovníc sledovať postup výpočtu </w:t>
      </w:r>
      <w:r w:rsidR="004E0F91" w:rsidRPr="00A327AA">
        <w:t>spolu s</w:t>
      </w:r>
      <w:r w:rsidR="00C73B53" w:rsidRPr="00A327AA">
        <w:t> príslušnými komentármi.</w:t>
      </w:r>
      <w:r w:rsidR="00BB064C" w:rsidRPr="00A327AA">
        <w:t xml:space="preserve"> </w:t>
      </w:r>
      <w:r w:rsidR="00E407B0" w:rsidRPr="00A327AA">
        <w:t xml:space="preserve">To ho robí odlišným od väčšiny dostupných programov. </w:t>
      </w:r>
      <w:r w:rsidR="00872830" w:rsidRPr="00A327AA">
        <w:t>V porovnaní s programom Octave</w:t>
      </w:r>
      <w:r w:rsidR="00310C1B">
        <w:t> </w:t>
      </w:r>
      <w:r w:rsidR="00872830" w:rsidRPr="00A327AA">
        <w:t>sa</w:t>
      </w:r>
      <w:r w:rsidR="00310C1B">
        <w:t> </w:t>
      </w:r>
      <w:r w:rsidR="00872830" w:rsidRPr="00A327AA">
        <w:t>v prípade matíc vhodných pre riešenie priamymi metódami</w:t>
      </w:r>
      <w:r w:rsidR="0017191B" w:rsidRPr="00A327AA">
        <w:t xml:space="preserve"> dosiahli väčšie časy trvania výpočtov, čo však na druhej strane kompenzujú merania riešení systémov v prípade iteračných metód, kde náš program získaval výsledky </w:t>
      </w:r>
      <w:r w:rsidR="00EA4C02" w:rsidRPr="00A327AA">
        <w:t xml:space="preserve">riešení </w:t>
      </w:r>
      <w:r w:rsidR="0017191B" w:rsidRPr="00A327AA">
        <w:t>rýchlejšie.</w:t>
      </w:r>
      <w:r w:rsidR="00550472" w:rsidRPr="00A327AA">
        <w:t xml:space="preserve"> Podporuje formátovaný výstup systému rovníc a jeho riešenia priamo do okna</w:t>
      </w:r>
      <w:r w:rsidR="00CE2260" w:rsidRPr="00A327AA">
        <w:t xml:space="preserve"> aplikácie použitím HTML technológie</w:t>
      </w:r>
      <w:r w:rsidR="00550472" w:rsidRPr="00A327AA">
        <w:t>,</w:t>
      </w:r>
      <w:r w:rsidR="00956393" w:rsidRPr="00A327AA">
        <w:t xml:space="preserve"> ktorý sa dá zobraziť aj v čase, ke</w:t>
      </w:r>
      <w:r w:rsidR="00D46EA6" w:rsidRPr="00A327AA">
        <w:t>ď aplikácia nie je aktívna.</w:t>
      </w:r>
      <w:r w:rsidR="00956393" w:rsidRPr="00A327AA">
        <w:t xml:space="preserve"> </w:t>
      </w:r>
      <w:r w:rsidR="00550472" w:rsidRPr="00A327AA">
        <w:t xml:space="preserve"> </w:t>
      </w:r>
      <w:r w:rsidR="00D46EA6" w:rsidRPr="00A327AA">
        <w:t>N</w:t>
      </w:r>
      <w:r w:rsidR="00550472" w:rsidRPr="00A327AA">
        <w:t>ačítavanie a</w:t>
      </w:r>
      <w:r w:rsidR="00D46EA6" w:rsidRPr="00A327AA">
        <w:t xml:space="preserve"> samotný </w:t>
      </w:r>
      <w:r w:rsidR="00550472" w:rsidRPr="00A327AA">
        <w:t>výstup matíc do súborov zadefinovaných používateľom</w:t>
      </w:r>
      <w:r w:rsidR="00D46EA6" w:rsidRPr="00A327AA">
        <w:t xml:space="preserve"> ponúka akési rozhranie pre dosiahnutie kompatibility s programom Octave. </w:t>
      </w:r>
    </w:p>
    <w:p w:rsidR="00AF2336" w:rsidRPr="00A327AA" w:rsidRDefault="00AF2336" w:rsidP="00B65451">
      <w:pPr>
        <w:pStyle w:val="NormalnytextDP"/>
      </w:pPr>
      <w:r w:rsidRPr="00A327AA">
        <w:t>Existujú však rôzne obmedzenia programu, ktoré by mohli byť predmetom ďalšieho zdokonaľovania.</w:t>
      </w:r>
      <w:r w:rsidR="00E34697" w:rsidRPr="00A327AA">
        <w:t xml:space="preserve"> Spomeňme napríklad reprezentáciu čísel s pohyblivou rádovou čiarkou v číslicových počítačoch a s tým </w:t>
      </w:r>
      <w:r w:rsidR="00677ED8" w:rsidRPr="00A327AA">
        <w:t xml:space="preserve">spojené chyby výpočtu, neschopnosť programu generovať popis do PDF súboru pre matice od určitých rozmerov kvôli obmedzenému priestoru </w:t>
      </w:r>
      <w:r w:rsidR="00537585" w:rsidRPr="00A327AA">
        <w:t xml:space="preserve">formátu A4, </w:t>
      </w:r>
      <w:r w:rsidR="006A0C01" w:rsidRPr="00A327AA">
        <w:t>potenciálne rozšíriteľného na ďalšie formáty (treba sa však zamyslieť nad otázkou, či väčšie formáty majú reálne použitie)</w:t>
      </w:r>
      <w:r w:rsidR="0090260F" w:rsidRPr="00A327AA">
        <w:t>, zaujímavou problematikou môže byť príprava samotných matíc pred začatím výpočtu z pohľadu zefektívnenia algoritmov, alebo otázka transformácie úplných matíc na riedke</w:t>
      </w:r>
      <w:r w:rsidR="003E3495" w:rsidRPr="00A327AA">
        <w:t>, či prepojenie vytvoreného programu pomocou open</w:t>
      </w:r>
      <w:r w:rsidR="00644C93">
        <w:t xml:space="preserve"> </w:t>
      </w:r>
      <w:r w:rsidR="003E3495" w:rsidRPr="00A327AA">
        <w:t xml:space="preserve">source aplikácií s cieľom rozšíriť jeho </w:t>
      </w:r>
      <w:r w:rsidR="007224F4" w:rsidRPr="00A327AA">
        <w:t>možnosti</w:t>
      </w:r>
      <w:r w:rsidR="0090260F" w:rsidRPr="00A327AA">
        <w:t xml:space="preserve"> a pod.</w:t>
      </w:r>
    </w:p>
    <w:p w:rsidR="00AB747B" w:rsidRPr="00A327AA" w:rsidRDefault="00AB747B" w:rsidP="00B65451">
      <w:pPr>
        <w:pStyle w:val="NormalnytextDP"/>
      </w:pPr>
      <w:r w:rsidRPr="00A327AA">
        <w:t xml:space="preserve">Akokoľvek, dúfame, že výsledok našej práce nájde svoje uplatnenie v oblastiach, pre ktoré bol vytváraný, a že </w:t>
      </w:r>
      <w:r w:rsidR="00021D18" w:rsidRPr="00A327AA">
        <w:t>sa stane</w:t>
      </w:r>
      <w:r w:rsidRPr="00A327AA">
        <w:t xml:space="preserve"> používanou pomôckou </w:t>
      </w:r>
      <w:r w:rsidR="0056539D" w:rsidRPr="00A327AA">
        <w:t xml:space="preserve">vyučujúcich </w:t>
      </w:r>
      <w:r w:rsidRPr="00A327AA">
        <w:t>pri výučbe</w:t>
      </w:r>
      <w:r w:rsidR="0056539D" w:rsidRPr="00A327AA">
        <w:t xml:space="preserve"> (vytváranie príkladov pomocou generátora matíc)</w:t>
      </w:r>
      <w:r w:rsidRPr="00A327AA">
        <w:t xml:space="preserve"> ako aj </w:t>
      </w:r>
      <w:r w:rsidR="00B72821" w:rsidRPr="00A327AA">
        <w:t>pri prípravách</w:t>
      </w:r>
      <w:r w:rsidR="0056539D" w:rsidRPr="00A327AA">
        <w:t xml:space="preserve"> študentov</w:t>
      </w:r>
      <w:r w:rsidR="00B72821" w:rsidRPr="00A327AA">
        <w:t xml:space="preserve"> </w:t>
      </w:r>
      <w:r w:rsidR="00C57351" w:rsidRPr="00A327AA">
        <w:t>n</w:t>
      </w:r>
      <w:r w:rsidR="003B7E18" w:rsidRPr="00A327AA">
        <w:t xml:space="preserve">a </w:t>
      </w:r>
      <w:r w:rsidR="0056539D" w:rsidRPr="00A327AA">
        <w:t>zápočty či skúšky (kontrola vypočítaných príkladov, overenie postupu konfrontáciou s vytvoreným PDF súborom)</w:t>
      </w:r>
      <w:r w:rsidRPr="00A327AA">
        <w:t>.</w:t>
      </w:r>
    </w:p>
    <w:p w:rsidR="00FE327F" w:rsidRPr="0073680C" w:rsidRDefault="00FE327F">
      <w:pPr>
        <w:pStyle w:val="NormalnytextDP"/>
      </w:pPr>
    </w:p>
    <w:p w:rsidR="005E3017" w:rsidRDefault="000C5ABE" w:rsidP="009B7DF3">
      <w:pPr>
        <w:pStyle w:val="NadpisKapitolyII"/>
        <w:numPr>
          <w:ilvl w:val="0"/>
          <w:numId w:val="0"/>
        </w:numPr>
      </w:pPr>
      <w:bookmarkStart w:id="137" w:name="_Toc102191193"/>
      <w:bookmarkStart w:id="138" w:name="_Toc224306323"/>
      <w:bookmarkStart w:id="139" w:name="_Toc325024108"/>
      <w:bookmarkStart w:id="140" w:name="_Toc325667171"/>
      <w:r w:rsidRPr="0073680C">
        <w:lastRenderedPageBreak/>
        <w:t>Zoznam použitej literatúry</w:t>
      </w:r>
      <w:bookmarkEnd w:id="137"/>
      <w:bookmarkEnd w:id="138"/>
      <w:bookmarkEnd w:id="139"/>
      <w:bookmarkEnd w:id="140"/>
    </w:p>
    <w:p w:rsidR="00A54B56" w:rsidRDefault="00891330" w:rsidP="009D1CD7">
      <w:pPr>
        <w:pStyle w:val="ZoznamLiteratury"/>
        <w:numPr>
          <w:ilvl w:val="0"/>
          <w:numId w:val="6"/>
        </w:numPr>
      </w:pPr>
      <w:bookmarkStart w:id="141" w:name="_Ref324606565"/>
      <w:r w:rsidRPr="00891330">
        <w:t>O</w:t>
      </w:r>
      <w:r>
        <w:t>RSZÁGHOVÁ, Dana</w:t>
      </w:r>
      <w:r w:rsidR="008052F4">
        <w:t xml:space="preserve"> – </w:t>
      </w:r>
      <w:r>
        <w:t>PECHOČIAK</w:t>
      </w:r>
      <w:r w:rsidR="008052F4">
        <w:t xml:space="preserve">, Tomáš – </w:t>
      </w:r>
      <w:r>
        <w:t>TRENČIANSKA</w:t>
      </w:r>
      <w:r w:rsidR="008052F4">
        <w:t xml:space="preserve">, Anna – </w:t>
      </w:r>
      <w:r>
        <w:t>KMEŤ</w:t>
      </w:r>
      <w:r w:rsidR="008052F4">
        <w:t xml:space="preserve">, František: </w:t>
      </w:r>
      <w:r w:rsidR="00A54B56">
        <w:t>Matematika I.</w:t>
      </w:r>
      <w:r w:rsidR="008052F4">
        <w:t xml:space="preserve"> 1.vyd.</w:t>
      </w:r>
      <w:r w:rsidR="00A54B56">
        <w:t xml:space="preserve"> Nitra</w:t>
      </w:r>
      <w:r w:rsidR="00CB1C4B">
        <w:t xml:space="preserve"> : SPU,</w:t>
      </w:r>
      <w:r w:rsidR="00A54B56">
        <w:t xml:space="preserve"> 2002</w:t>
      </w:r>
      <w:bookmarkEnd w:id="141"/>
      <w:r w:rsidR="008E3C1B">
        <w:t>.</w:t>
      </w:r>
      <w:r w:rsidR="002C1057">
        <w:t xml:space="preserve"> 337 s.</w:t>
      </w:r>
      <w:r w:rsidR="00B26050">
        <w:t xml:space="preserve"> ISBN 80-7137-985-9</w:t>
      </w:r>
    </w:p>
    <w:p w:rsidR="00B165BC" w:rsidRDefault="00B165BC" w:rsidP="009D1CD7">
      <w:pPr>
        <w:pStyle w:val="ZoznamLiteratury"/>
        <w:numPr>
          <w:ilvl w:val="0"/>
          <w:numId w:val="6"/>
        </w:numPr>
      </w:pPr>
      <w:bookmarkStart w:id="142" w:name="_Ref325515032"/>
      <w:r>
        <w:t>KVASNIČKA, Vladimír – POSPÍCHAL, Jiří</w:t>
      </w:r>
      <w:r w:rsidRPr="00B165BC">
        <w:t>: Algebra a diskrétna matematika.</w:t>
      </w:r>
      <w:r w:rsidR="008D18CB">
        <w:br/>
      </w:r>
      <w:r w:rsidRPr="00B165BC">
        <w:t xml:space="preserve"> </w:t>
      </w:r>
      <w:r w:rsidR="008D18CB">
        <w:t xml:space="preserve">1. vyd. </w:t>
      </w:r>
      <w:r>
        <w:t xml:space="preserve">Bratislava: </w:t>
      </w:r>
      <w:r w:rsidRPr="00B165BC">
        <w:t>STU Press</w:t>
      </w:r>
      <w:r>
        <w:t>, 2008. 494 s.</w:t>
      </w:r>
      <w:r w:rsidRPr="00B165BC">
        <w:rPr>
          <w:rFonts w:ascii="Tahoma" w:hAnsi="Tahoma" w:cs="Tahoma"/>
          <w:color w:val="000000"/>
          <w:sz w:val="20"/>
          <w:shd w:val="clear" w:color="auto" w:fill="FFFFFF"/>
        </w:rPr>
        <w:t xml:space="preserve"> </w:t>
      </w:r>
      <w:r w:rsidRPr="00B165BC">
        <w:t>ISBN 978-80-227-2934-5</w:t>
      </w:r>
      <w:bookmarkEnd w:id="142"/>
    </w:p>
    <w:p w:rsidR="00EA326E" w:rsidRPr="001E3E67" w:rsidRDefault="00EA326E" w:rsidP="009D1CD7">
      <w:pPr>
        <w:pStyle w:val="ZoznamLiteratury"/>
        <w:numPr>
          <w:ilvl w:val="0"/>
          <w:numId w:val="6"/>
        </w:numPr>
        <w:tabs>
          <w:tab w:val="clear" w:pos="567"/>
        </w:tabs>
      </w:pPr>
      <w:bookmarkStart w:id="143" w:name="_Ref324612100"/>
      <w:r>
        <w:t>DĚMIDOVIČ, B</w:t>
      </w:r>
      <w:r w:rsidR="0000161C">
        <w:t>oris Pavlov</w:t>
      </w:r>
      <w:r w:rsidR="008E35DF">
        <w:t>ič</w:t>
      </w:r>
      <w:r w:rsidRPr="0073680C">
        <w:t xml:space="preserve"> –</w:t>
      </w:r>
      <w:r>
        <w:t xml:space="preserve"> MARON, I</w:t>
      </w:r>
      <w:r w:rsidR="008E35DF">
        <w:t xml:space="preserve">saak </w:t>
      </w:r>
      <w:r>
        <w:t>A</w:t>
      </w:r>
      <w:r w:rsidR="008E35DF">
        <w:t>bramovič</w:t>
      </w:r>
      <w:r>
        <w:t>: Základy numerickej matematiky.</w:t>
      </w:r>
      <w:r w:rsidR="00D362E6">
        <w:t xml:space="preserve"> 1. vyd. Praha :</w:t>
      </w:r>
      <w:r w:rsidR="00D362E6" w:rsidRPr="00D362E6">
        <w:rPr>
          <w:szCs w:val="24"/>
        </w:rPr>
        <w:t xml:space="preserve"> </w:t>
      </w:r>
      <w:r w:rsidR="00D362E6">
        <w:rPr>
          <w:color w:val="000000"/>
          <w:szCs w:val="24"/>
          <w:shd w:val="clear" w:color="auto" w:fill="FFFFFF"/>
        </w:rPr>
        <w:t xml:space="preserve">SNTL, 1966. </w:t>
      </w:r>
      <w:r w:rsidR="00503C51" w:rsidRPr="00503C51">
        <w:rPr>
          <w:color w:val="000000"/>
          <w:szCs w:val="24"/>
          <w:shd w:val="clear" w:color="auto" w:fill="FFFFFF"/>
        </w:rPr>
        <w:t>721 s.</w:t>
      </w:r>
      <w:bookmarkEnd w:id="143"/>
    </w:p>
    <w:p w:rsidR="001E3E67" w:rsidRPr="00BE78D8" w:rsidRDefault="001E3E67" w:rsidP="009D1CD7">
      <w:pPr>
        <w:pStyle w:val="ZoznamLiteratury"/>
        <w:numPr>
          <w:ilvl w:val="0"/>
          <w:numId w:val="6"/>
        </w:numPr>
        <w:tabs>
          <w:tab w:val="clear" w:pos="567"/>
          <w:tab w:val="num" w:pos="-5670"/>
        </w:tabs>
      </w:pPr>
      <w:bookmarkStart w:id="144" w:name="_Ref324635978"/>
      <w:r>
        <w:t>MOLNÁROVÁ, Monika – MYŠKOVÁ, Helena: Úvod do lineárnej algebry</w:t>
      </w:r>
      <w:r w:rsidR="009F7665">
        <w:t xml:space="preserve"> </w:t>
      </w:r>
      <w:r w:rsidR="009F7665" w:rsidRPr="009F7665">
        <w:t>[online]</w:t>
      </w:r>
      <w:r>
        <w:t>.</w:t>
      </w:r>
      <w:r w:rsidR="0084792E">
        <w:t xml:space="preserve"> 2005</w:t>
      </w:r>
      <w:r w:rsidR="0094546B">
        <w:t xml:space="preserve"> </w:t>
      </w:r>
      <w:r w:rsidR="00312871">
        <w:t>[cit. 2012</w:t>
      </w:r>
      <w:r w:rsidR="00FD27DC" w:rsidRPr="00FD27DC">
        <w:t>-</w:t>
      </w:r>
      <w:r w:rsidR="00312871">
        <w:t>5</w:t>
      </w:r>
      <w:r w:rsidR="00FD27DC" w:rsidRPr="00FD27DC">
        <w:t>-</w:t>
      </w:r>
      <w:r w:rsidR="00312871">
        <w:t>13</w:t>
      </w:r>
      <w:r w:rsidR="00FD27DC" w:rsidRPr="00FD27DC">
        <w:t>]</w:t>
      </w:r>
      <w:r w:rsidR="0084792E">
        <w:t>,</w:t>
      </w:r>
      <w:r>
        <w:t xml:space="preserve"> </w:t>
      </w:r>
      <w:r w:rsidR="0084792E">
        <w:t>s. 33</w:t>
      </w:r>
      <w:r>
        <w:t>.</w:t>
      </w:r>
      <w:r w:rsidR="00084A4A">
        <w:t xml:space="preserve"> </w:t>
      </w:r>
      <w:r w:rsidR="001B4C66">
        <w:t xml:space="preserve">Dostupné na internete </w:t>
      </w:r>
      <w:r w:rsidR="001B4C66">
        <w:rPr>
          <w:lang w:val="en-US"/>
        </w:rPr>
        <w:t>&lt;</w:t>
      </w:r>
      <w:hyperlink r:id="rId316" w:history="1">
        <w:r w:rsidRPr="008964BD">
          <w:rPr>
            <w:rStyle w:val="Hypertextovprepojenie"/>
            <w:lang w:val="en-US"/>
          </w:rPr>
          <w:t>http://web.tuke.sk/fei-km/old/MAT1/ULAzbierka.pdf</w:t>
        </w:r>
      </w:hyperlink>
      <w:r w:rsidR="001B4C66">
        <w:rPr>
          <w:lang w:val="en-US"/>
        </w:rPr>
        <w:t>&gt;</w:t>
      </w:r>
      <w:r w:rsidR="00F22117">
        <w:rPr>
          <w:lang w:val="en-US"/>
        </w:rPr>
        <w:t>.</w:t>
      </w:r>
      <w:bookmarkEnd w:id="144"/>
      <w:r w:rsidR="00084A4A">
        <w:rPr>
          <w:lang w:val="en-US"/>
        </w:rPr>
        <w:t xml:space="preserve"> </w:t>
      </w:r>
      <w:r w:rsidR="00B26050">
        <w:t>ISBN 80-8073-361-9</w:t>
      </w:r>
    </w:p>
    <w:p w:rsidR="001E3E67" w:rsidRDefault="009B7C7B" w:rsidP="009D1CD7">
      <w:pPr>
        <w:pStyle w:val="ZoznamLiteratury"/>
        <w:numPr>
          <w:ilvl w:val="0"/>
          <w:numId w:val="6"/>
        </w:numPr>
      </w:pPr>
      <w:bookmarkStart w:id="145" w:name="_Ref324639187"/>
      <w:r>
        <w:t xml:space="preserve">Matematika </w:t>
      </w:r>
      <w:r w:rsidRPr="009B7C7B">
        <w:rPr>
          <w:smallCaps/>
        </w:rPr>
        <w:t>on-line</w:t>
      </w:r>
      <w:r w:rsidR="00577CED">
        <w:rPr>
          <w:smallCaps/>
        </w:rPr>
        <w:t xml:space="preserve"> [</w:t>
      </w:r>
      <w:r w:rsidR="00577CED">
        <w:t>online</w:t>
      </w:r>
      <w:r w:rsidR="00577CED">
        <w:rPr>
          <w:smallCaps/>
        </w:rPr>
        <w:t>]</w:t>
      </w:r>
      <w:r>
        <w:rPr>
          <w:smallCaps/>
        </w:rPr>
        <w:t>.</w:t>
      </w:r>
      <w:r w:rsidR="00BC1410">
        <w:t xml:space="preserve"> </w:t>
      </w:r>
      <w:r w:rsidR="009217BB">
        <w:t>[</w:t>
      </w:r>
      <w:r w:rsidR="0005604D">
        <w:t xml:space="preserve">cit. </w:t>
      </w:r>
      <w:r w:rsidR="009217BB">
        <w:t>2012</w:t>
      </w:r>
      <w:r w:rsidR="003D436C">
        <w:t>-5-9</w:t>
      </w:r>
      <w:r w:rsidR="009217BB">
        <w:t>].</w:t>
      </w:r>
      <w:r>
        <w:t xml:space="preserve"> Dostupn</w:t>
      </w:r>
      <w:r w:rsidR="008931C3">
        <w:t>é</w:t>
      </w:r>
      <w:r>
        <w:t xml:space="preserve"> na internete </w:t>
      </w:r>
      <w:r w:rsidR="00C94D65">
        <w:t>&lt;</w:t>
      </w:r>
      <w:hyperlink r:id="rId317" w:history="1">
        <w:r w:rsidR="00C3101D">
          <w:rPr>
            <w:rStyle w:val="Hypertextovprepojenie"/>
          </w:rPr>
          <w:t>http://www.mathematica.sk/Algebra/Theory/07Theory.xml</w:t>
        </w:r>
      </w:hyperlink>
      <w:r w:rsidR="00C94D65">
        <w:t>&gt;</w:t>
      </w:r>
      <w:bookmarkEnd w:id="145"/>
      <w:r w:rsidR="00B26050">
        <w:t>.</w:t>
      </w:r>
    </w:p>
    <w:p w:rsidR="00716B76" w:rsidRPr="006B254E" w:rsidRDefault="00716B76" w:rsidP="009D1CD7">
      <w:pPr>
        <w:pStyle w:val="ZoznamLiteratury"/>
        <w:numPr>
          <w:ilvl w:val="0"/>
          <w:numId w:val="6"/>
        </w:numPr>
      </w:pPr>
      <w:bookmarkStart w:id="146" w:name="_Ref324684615"/>
      <w:r>
        <w:t xml:space="preserve">Riešené úlohy z </w:t>
      </w:r>
      <w:r w:rsidRPr="00716B76">
        <w:t>matematiky I [online].</w:t>
      </w:r>
      <w:r w:rsidR="00112080">
        <w:t xml:space="preserve"> 2009.</w:t>
      </w:r>
      <w:r w:rsidR="00112080" w:rsidRPr="00112080">
        <w:t xml:space="preserve"> Aktualizované </w:t>
      </w:r>
      <w:r w:rsidR="00112080">
        <w:t>2011</w:t>
      </w:r>
      <w:r w:rsidR="00112080" w:rsidRPr="00112080">
        <w:t>-</w:t>
      </w:r>
      <w:r w:rsidR="00112080">
        <w:t>4</w:t>
      </w:r>
      <w:r w:rsidR="00112080" w:rsidRPr="00112080">
        <w:t>-</w:t>
      </w:r>
      <w:r w:rsidR="00112080">
        <w:t>13</w:t>
      </w:r>
      <w:r w:rsidRPr="00716B76">
        <w:t xml:space="preserve"> </w:t>
      </w:r>
      <w:r w:rsidR="00CF2731" w:rsidRPr="00C456DE">
        <w:rPr>
          <w:lang w:val="en-US"/>
        </w:rPr>
        <w:t>[cit. 2012-5-13]</w:t>
      </w:r>
      <w:r w:rsidR="00CF2731">
        <w:t>.</w:t>
      </w:r>
      <w:r w:rsidR="00112080">
        <w:t xml:space="preserve"> </w:t>
      </w:r>
      <w:r w:rsidRPr="00716B76">
        <w:t xml:space="preserve">Dostupné na </w:t>
      </w:r>
      <w:r w:rsidR="009A3160">
        <w:t xml:space="preserve">internete </w:t>
      </w:r>
      <w:r w:rsidR="009A3160" w:rsidRPr="00C456DE">
        <w:rPr>
          <w:lang w:val="en-US"/>
        </w:rPr>
        <w:t>&lt;</w:t>
      </w:r>
      <w:hyperlink r:id="rId318" w:history="1">
        <w:r w:rsidR="00B71088" w:rsidRPr="001D6B28">
          <w:rPr>
            <w:rStyle w:val="Hypertextovprepojenie"/>
            <w:lang w:val="en-US"/>
          </w:rPr>
          <w:t>http:/</w:t>
        </w:r>
        <w:r w:rsidR="001D6B28" w:rsidRPr="001D6B28">
          <w:rPr>
            <w:rStyle w:val="Hypertextovprepojenie"/>
            <w:lang w:val="en-US"/>
          </w:rPr>
          <w:t>/www.math.sk/skripta</w:t>
        </w:r>
      </w:hyperlink>
      <w:r w:rsidR="009A3160" w:rsidRPr="00C456DE">
        <w:rPr>
          <w:lang w:val="en-US"/>
        </w:rPr>
        <w:t>&gt;</w:t>
      </w:r>
      <w:bookmarkEnd w:id="146"/>
      <w:r w:rsidR="00B26050">
        <w:rPr>
          <w:lang w:val="en-US"/>
        </w:rPr>
        <w:t>.</w:t>
      </w:r>
    </w:p>
    <w:p w:rsidR="006B254E" w:rsidRPr="00D62DF1" w:rsidRDefault="00552B47" w:rsidP="009D1CD7">
      <w:pPr>
        <w:pStyle w:val="ZoznamLiteratury"/>
        <w:numPr>
          <w:ilvl w:val="0"/>
          <w:numId w:val="6"/>
        </w:numPr>
      </w:pPr>
      <w:bookmarkStart w:id="147" w:name="_Ref324691622"/>
      <w:r>
        <w:t>Študijné materiály</w:t>
      </w:r>
      <w:r w:rsidR="00C2385B">
        <w:t xml:space="preserve"> pre absolventov gymnázia</w:t>
      </w:r>
      <w:r w:rsidR="005B2D63">
        <w:t xml:space="preserve"> </w:t>
      </w:r>
      <w:r w:rsidR="005B2D63">
        <w:rPr>
          <w:lang w:val="en-US"/>
        </w:rPr>
        <w:t>[online]</w:t>
      </w:r>
      <w:r w:rsidR="00454EBD">
        <w:t>.</w:t>
      </w:r>
      <w:r>
        <w:t xml:space="preserve"> Gymnázium </w:t>
      </w:r>
      <w:r w:rsidRPr="00552B47">
        <w:t>Brno-</w:t>
      </w:r>
      <w:r w:rsidRPr="00D62DF1">
        <w:t>Řečkovice</w:t>
      </w:r>
      <w:r w:rsidR="0022744C" w:rsidRPr="00D62DF1">
        <w:t>.</w:t>
      </w:r>
      <w:r w:rsidR="00582257" w:rsidRPr="00D62DF1">
        <w:t xml:space="preserve"> [cit. 2012-5-11].</w:t>
      </w:r>
      <w:r w:rsidRPr="00D62DF1">
        <w:t xml:space="preserve"> </w:t>
      </w:r>
      <w:r w:rsidR="006B254E" w:rsidRPr="00D62DF1">
        <w:t>Dostupné na internete &lt;</w:t>
      </w:r>
      <w:hyperlink r:id="rId319" w:history="1">
        <w:r w:rsidR="006B254E" w:rsidRPr="00D62DF1">
          <w:rPr>
            <w:rStyle w:val="Hypertextovprepojenie"/>
          </w:rPr>
          <w:t>http://inforec.wz.cz/Stud_mat/oktava_files/soustavy.pdf</w:t>
        </w:r>
      </w:hyperlink>
      <w:r w:rsidR="006B254E" w:rsidRPr="00D62DF1">
        <w:t>&gt;</w:t>
      </w:r>
      <w:bookmarkEnd w:id="147"/>
      <w:r w:rsidR="00B26050">
        <w:t>.</w:t>
      </w:r>
    </w:p>
    <w:p w:rsidR="00D62DF1" w:rsidRPr="00671B28" w:rsidRDefault="006A45A2" w:rsidP="009D1CD7">
      <w:pPr>
        <w:pStyle w:val="ZoznamLiteratury"/>
        <w:numPr>
          <w:ilvl w:val="0"/>
          <w:numId w:val="6"/>
        </w:numPr>
      </w:pPr>
      <w:bookmarkStart w:id="148" w:name="_Ref324715233"/>
      <w:r>
        <w:t xml:space="preserve">KRISTEK, Jozef: </w:t>
      </w:r>
      <w:r w:rsidR="00D62DF1" w:rsidRPr="00D62DF1">
        <w:t xml:space="preserve">Numerické metódy matematiky I – </w:t>
      </w:r>
      <w:r w:rsidR="00F26ABD" w:rsidRPr="00F26ABD">
        <w:t>Riešenie sústav lineárnych rovníc</w:t>
      </w:r>
      <w:r w:rsidR="00D62DF1" w:rsidRPr="00D62DF1">
        <w:t xml:space="preserve"> [online]. [cit. 2012-5-13]. Dostupné na internete</w:t>
      </w:r>
      <w:r w:rsidR="00D62DF1">
        <w:t xml:space="preserve"> </w:t>
      </w:r>
      <w:r w:rsidR="00D62DF1">
        <w:rPr>
          <w:lang w:val="en-US"/>
        </w:rPr>
        <w:t>&lt;</w:t>
      </w:r>
      <w:hyperlink r:id="rId320" w:history="1">
        <w:r w:rsidR="00D62DF1">
          <w:rPr>
            <w:rStyle w:val="Hypertextovprepojenie"/>
          </w:rPr>
          <w:t>http://www.earthphysics.sk/mainpage/stud_mat/menm/prednaska4.pdf</w:t>
        </w:r>
      </w:hyperlink>
      <w:r w:rsidR="00D62DF1">
        <w:rPr>
          <w:lang w:val="en-US"/>
        </w:rPr>
        <w:t>&gt;</w:t>
      </w:r>
      <w:bookmarkEnd w:id="148"/>
      <w:r w:rsidR="00B26050">
        <w:rPr>
          <w:lang w:val="en-US"/>
        </w:rPr>
        <w:t>.</w:t>
      </w:r>
    </w:p>
    <w:p w:rsidR="00671B28" w:rsidRDefault="00533E84" w:rsidP="009D1CD7">
      <w:pPr>
        <w:pStyle w:val="ZoznamLiteratury"/>
        <w:numPr>
          <w:ilvl w:val="0"/>
          <w:numId w:val="6"/>
        </w:numPr>
      </w:pPr>
      <w:bookmarkStart w:id="149" w:name="_Ref324720424"/>
      <w:r>
        <w:t xml:space="preserve">Numerické </w:t>
      </w:r>
      <w:r w:rsidR="00083E08">
        <w:t>metó</w:t>
      </w:r>
      <w:r w:rsidRPr="00533E84">
        <w:t xml:space="preserve">dy </w:t>
      </w:r>
      <w:r>
        <w:t>–</w:t>
      </w:r>
      <w:r w:rsidRPr="00533E84">
        <w:t xml:space="preserve"> </w:t>
      </w:r>
      <w:r>
        <w:t xml:space="preserve">Riešenie sústav lineárnych rovníc </w:t>
      </w:r>
      <w:r>
        <w:rPr>
          <w:lang w:val="en-US"/>
        </w:rPr>
        <w:t xml:space="preserve">[online]. </w:t>
      </w:r>
      <w:r w:rsidR="00A96905" w:rsidRPr="00112080">
        <w:t>Aktualizované</w:t>
      </w:r>
      <w:r w:rsidR="00596CB5">
        <w:t xml:space="preserve"> 2008-3-12 </w:t>
      </w:r>
      <w:r w:rsidR="003879CD">
        <w:rPr>
          <w:lang w:val="en-US"/>
        </w:rPr>
        <w:t>[cit. 2012-5-14].</w:t>
      </w:r>
      <w:r w:rsidR="00097255">
        <w:rPr>
          <w:lang w:val="en-US"/>
        </w:rPr>
        <w:t xml:space="preserve"> </w:t>
      </w:r>
      <w:r w:rsidRPr="005B2D45">
        <w:t xml:space="preserve">Dostupné </w:t>
      </w:r>
      <w:r>
        <w:t>na internete</w:t>
      </w:r>
      <w:r w:rsidR="00C3161B">
        <w:t xml:space="preserve"> </w:t>
      </w:r>
      <w:r>
        <w:rPr>
          <w:lang w:val="en-US"/>
        </w:rPr>
        <w:t>&lt;</w:t>
      </w:r>
      <w:hyperlink r:id="rId321" w:history="1">
        <w:r>
          <w:rPr>
            <w:rStyle w:val="Hypertextovprepojenie"/>
          </w:rPr>
          <w:t>http://xuv.kfe.fjfi.cvut.cz/mediawiki/index.php?title=Cvi%C4%8Den%C3%AD_Numerick%C3%A9_metody_-_%C5%98e%C5%A1en%C3%AD_soustav_line%C3%A1rn%C3%ADch_rovnic&amp;printable=yes</w:t>
        </w:r>
      </w:hyperlink>
      <w:r>
        <w:t>&gt;</w:t>
      </w:r>
      <w:bookmarkEnd w:id="149"/>
      <w:r w:rsidR="00B26050">
        <w:t>.</w:t>
      </w:r>
    </w:p>
    <w:p w:rsidR="00C41412" w:rsidRPr="00D62DF1" w:rsidRDefault="00C41412" w:rsidP="009D1CD7">
      <w:pPr>
        <w:pStyle w:val="ZoznamLiteratury"/>
        <w:numPr>
          <w:ilvl w:val="0"/>
          <w:numId w:val="6"/>
        </w:numPr>
      </w:pPr>
      <w:r>
        <w:t xml:space="preserve">MIGLIORE, Ed: </w:t>
      </w:r>
      <w:r w:rsidR="00DD30F2">
        <w:t>Systems of Linear Equations</w:t>
      </w:r>
      <w:r w:rsidR="004869E7">
        <w:t xml:space="preserve"> </w:t>
      </w:r>
      <w:r w:rsidR="004869E7">
        <w:rPr>
          <w:lang w:val="en-US"/>
        </w:rPr>
        <w:t>[online]</w:t>
      </w:r>
      <w:r w:rsidR="00DD30F2">
        <w:t>.</w:t>
      </w:r>
      <w:r w:rsidR="00B745CA">
        <w:br/>
      </w:r>
      <w:r w:rsidR="006417A8">
        <w:t xml:space="preserve"> Aktualizované 2009-10-14</w:t>
      </w:r>
      <w:r w:rsidR="004869E7">
        <w:t xml:space="preserve"> [cit. 2012-5-22]</w:t>
      </w:r>
      <w:r w:rsidR="002E3128">
        <w:t>.</w:t>
      </w:r>
      <w:r w:rsidR="004869E7">
        <w:t xml:space="preserve"> </w:t>
      </w:r>
      <w:r w:rsidR="00EA2FB3">
        <w:t>Dostupn</w:t>
      </w:r>
      <w:r w:rsidR="00AF0D02">
        <w:t>é</w:t>
      </w:r>
      <w:r w:rsidR="00EA2FB3">
        <w:t xml:space="preserve"> na internete: </w:t>
      </w:r>
      <w:r w:rsidR="00EA2FB3">
        <w:rPr>
          <w:lang w:val="en-US"/>
        </w:rPr>
        <w:t>&lt;</w:t>
      </w:r>
      <w:hyperlink r:id="rId322" w:history="1">
        <w:r w:rsidR="00EA2FB3">
          <w:rPr>
            <w:rStyle w:val="Hypertextovprepojenie"/>
          </w:rPr>
          <w:t>http://people.ucsc.edu/~miglior/chapter%20pdf/Ch03_SE.pdf</w:t>
        </w:r>
      </w:hyperlink>
      <w:r w:rsidR="00FC3C37">
        <w:t>&gt;</w:t>
      </w:r>
      <w:r w:rsidR="00B26050">
        <w:t>.</w:t>
      </w:r>
    </w:p>
    <w:p w:rsidR="00FE327F" w:rsidRPr="0073680C" w:rsidRDefault="000C5ABE" w:rsidP="009B7DF3">
      <w:pPr>
        <w:pStyle w:val="NadpisKapitolyII"/>
        <w:numPr>
          <w:ilvl w:val="0"/>
          <w:numId w:val="0"/>
        </w:numPr>
      </w:pPr>
      <w:bookmarkStart w:id="150" w:name="_Toc102191194"/>
      <w:bookmarkStart w:id="151" w:name="_Toc224306324"/>
      <w:bookmarkStart w:id="152" w:name="_Toc325024109"/>
      <w:bookmarkStart w:id="153" w:name="_Toc325667172"/>
      <w:r w:rsidRPr="0073680C">
        <w:lastRenderedPageBreak/>
        <w:t>Prílohy</w:t>
      </w:r>
      <w:bookmarkEnd w:id="150"/>
      <w:bookmarkEnd w:id="151"/>
      <w:bookmarkEnd w:id="152"/>
      <w:bookmarkEnd w:id="153"/>
    </w:p>
    <w:p w:rsidR="00BC7E95" w:rsidRPr="003D4FDB" w:rsidRDefault="00BC7E95" w:rsidP="009D1CD7">
      <w:pPr>
        <w:pStyle w:val="NormalnytextDP"/>
        <w:numPr>
          <w:ilvl w:val="0"/>
          <w:numId w:val="2"/>
        </w:numPr>
        <w:tabs>
          <w:tab w:val="clear" w:pos="1080"/>
          <w:tab w:val="num" w:pos="1440"/>
        </w:tabs>
        <w:ind w:left="1440" w:hanging="1440"/>
      </w:pPr>
      <w:r w:rsidRPr="003D4FDB">
        <w:t>Používateľská príručka</w:t>
      </w:r>
    </w:p>
    <w:p w:rsidR="00BC7E95" w:rsidRPr="003D4FDB" w:rsidRDefault="00BC7E95" w:rsidP="009D1CD7">
      <w:pPr>
        <w:pStyle w:val="NormalnytextDP"/>
        <w:numPr>
          <w:ilvl w:val="0"/>
          <w:numId w:val="2"/>
        </w:numPr>
        <w:tabs>
          <w:tab w:val="clear" w:pos="1080"/>
          <w:tab w:val="num" w:pos="1440"/>
        </w:tabs>
        <w:ind w:left="1440" w:hanging="1440"/>
      </w:pPr>
      <w:r w:rsidRPr="003D4FDB">
        <w:t>Systémová príručka</w:t>
      </w:r>
    </w:p>
    <w:p w:rsidR="008F4E15" w:rsidRPr="003D4FDB" w:rsidRDefault="000C5ABE" w:rsidP="0051209D">
      <w:pPr>
        <w:pStyle w:val="NormalnytextDP"/>
        <w:numPr>
          <w:ilvl w:val="0"/>
          <w:numId w:val="2"/>
        </w:numPr>
        <w:tabs>
          <w:tab w:val="clear" w:pos="1080"/>
          <w:tab w:val="num" w:pos="1440"/>
        </w:tabs>
        <w:ind w:left="1440" w:hanging="1440"/>
      </w:pPr>
      <w:r w:rsidRPr="003D4FDB">
        <w:t xml:space="preserve">CD médium – </w:t>
      </w:r>
      <w:r w:rsidR="000738D9" w:rsidRPr="003D4FDB">
        <w:t xml:space="preserve">bakalárska práca v elektronickej podobe vrátane programu s príslušnými </w:t>
      </w:r>
      <w:r w:rsidR="00455881" w:rsidRPr="003D4FDB">
        <w:t>súbormi</w:t>
      </w:r>
      <w:r w:rsidR="002637BF" w:rsidRPr="003D4FDB">
        <w:t xml:space="preserve"> </w:t>
      </w:r>
    </w:p>
    <w:p w:rsidR="00F36B7E" w:rsidRDefault="00F36B7E" w:rsidP="00F36B7E">
      <w:pPr>
        <w:pStyle w:val="NormalnytextDP"/>
        <w:ind w:firstLine="0"/>
        <w:rPr>
          <w:highlight w:val="yellow"/>
        </w:rPr>
      </w:pPr>
    </w:p>
    <w:p w:rsidR="00F36B7E" w:rsidRDefault="00F36B7E" w:rsidP="00F36B7E">
      <w:pPr>
        <w:pStyle w:val="NormalnytextDP"/>
        <w:rPr>
          <w:highlight w:val="yellow"/>
        </w:rPr>
        <w:sectPr w:rsidR="00F36B7E" w:rsidSect="00FE327F">
          <w:headerReference w:type="default" r:id="rId323"/>
          <w:footerReference w:type="default" r:id="rId324"/>
          <w:pgSz w:w="11906" w:h="16838" w:code="9"/>
          <w:pgMar w:top="1418" w:right="1418" w:bottom="1418" w:left="1985" w:header="851" w:footer="680" w:gutter="0"/>
          <w:cols w:space="708"/>
          <w:docGrid w:linePitch="360"/>
        </w:sectPr>
      </w:pPr>
    </w:p>
    <w:p w:rsidR="000B67F5" w:rsidRPr="008B2E20" w:rsidRDefault="00CA5DDE" w:rsidP="000B67F5">
      <w:pPr>
        <w:pStyle w:val="NadpisKapitoly-priloha"/>
        <w:jc w:val="center"/>
      </w:pPr>
      <w:bookmarkStart w:id="154" w:name="_Toc325667173"/>
      <w:r w:rsidRPr="008B2E20">
        <w:lastRenderedPageBreak/>
        <w:t>Používateľská príručka</w:t>
      </w:r>
      <w:bookmarkEnd w:id="154"/>
    </w:p>
    <w:p w:rsidR="000B67F5" w:rsidRPr="008B2E20" w:rsidRDefault="000B67F5" w:rsidP="000B67F5">
      <w:pPr>
        <w:pStyle w:val="NormalnytextDP"/>
        <w:rPr>
          <w:highlight w:val="yellow"/>
        </w:rPr>
      </w:pPr>
    </w:p>
    <w:p w:rsidR="000B67F5" w:rsidRPr="000B67F5" w:rsidRDefault="000B67F5" w:rsidP="000B67F5">
      <w:pPr>
        <w:pStyle w:val="NormalnytextDP"/>
        <w:rPr>
          <w:highlight w:val="yellow"/>
        </w:rPr>
        <w:sectPr w:rsidR="000B67F5" w:rsidRPr="000B67F5" w:rsidSect="00620821">
          <w:type w:val="continuous"/>
          <w:pgSz w:w="11906" w:h="16838" w:code="9"/>
          <w:pgMar w:top="1418" w:right="1418" w:bottom="1418" w:left="1985" w:header="851" w:footer="680" w:gutter="0"/>
          <w:cols w:space="708"/>
          <w:vAlign w:val="center"/>
          <w:titlePg/>
          <w:docGrid w:linePitch="360"/>
        </w:sectPr>
      </w:pPr>
    </w:p>
    <w:p w:rsidR="00DF1B52" w:rsidRDefault="00DF1B52" w:rsidP="00D236BA">
      <w:pPr>
        <w:pStyle w:val="PodNadpisKapitoly"/>
      </w:pPr>
      <w:bookmarkStart w:id="155" w:name="_Toc325570740"/>
      <w:bookmarkStart w:id="156" w:name="_Toc325667174"/>
      <w:r w:rsidRPr="003F7F8F">
        <w:lastRenderedPageBreak/>
        <w:t>Začíname</w:t>
      </w:r>
      <w:bookmarkEnd w:id="155"/>
      <w:bookmarkEnd w:id="156"/>
    </w:p>
    <w:p w:rsidR="00DF1B52" w:rsidRDefault="00DF1B52" w:rsidP="00DF1B52">
      <w:pPr>
        <w:pStyle w:val="NormalnytextDP"/>
      </w:pPr>
      <w:r>
        <w:t>Program môžete nájsť v priečinku LinearSystemsSolver na príslušnom pamäťovom médiu. Základnú štruktúru dodávaného adresára popisuje nasledujúci obrázok.</w:t>
      </w:r>
    </w:p>
    <w:p w:rsidR="00DF1B52" w:rsidRDefault="00DF1B52" w:rsidP="009711FB">
      <w:pPr>
        <w:pStyle w:val="NormalnytextDP"/>
        <w:keepNext/>
        <w:ind w:firstLine="0"/>
        <w:jc w:val="center"/>
      </w:pPr>
      <w:r>
        <w:rPr>
          <w:noProof/>
          <w:lang w:eastAsia="sk-SK"/>
        </w:rPr>
        <w:drawing>
          <wp:inline distT="0" distB="0" distL="0" distR="0">
            <wp:extent cx="4678045" cy="3061970"/>
            <wp:effectExtent l="19050" t="0" r="8255" b="0"/>
            <wp:docPr id="384" name="Obrázok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325" cstate="print"/>
                    <a:srcRect/>
                    <a:stretch>
                      <a:fillRect/>
                    </a:stretch>
                  </pic:blipFill>
                  <pic:spPr bwMode="auto">
                    <a:xfrm>
                      <a:off x="0" y="0"/>
                      <a:ext cx="4678045" cy="3061970"/>
                    </a:xfrm>
                    <a:prstGeom prst="rect">
                      <a:avLst/>
                    </a:prstGeom>
                    <a:noFill/>
                    <a:ln w="9525">
                      <a:noFill/>
                      <a:miter lim="800000"/>
                      <a:headEnd/>
                      <a:tailEnd/>
                    </a:ln>
                  </pic:spPr>
                </pic:pic>
              </a:graphicData>
            </a:graphic>
          </wp:inline>
        </w:drawing>
      </w:r>
    </w:p>
    <w:p w:rsidR="00DF1B52" w:rsidRDefault="00DF1B52" w:rsidP="00DF1B52">
      <w:pPr>
        <w:pStyle w:val="Popis"/>
      </w:pPr>
      <w:bookmarkStart w:id="157" w:name="_Toc325474311"/>
      <w:bookmarkStart w:id="158" w:name="_Toc325665616"/>
      <w:r>
        <w:t xml:space="preserve">Obr. </w:t>
      </w:r>
      <w:fldSimple w:instr=" SEQ Obr. \* ARABIC \r10 ">
        <w:r w:rsidR="00344799">
          <w:rPr>
            <w:noProof/>
          </w:rPr>
          <w:t>10</w:t>
        </w:r>
      </w:fldSimple>
      <w:r>
        <w:tab/>
        <w:t>Obsah adresára LinearSystemsSolver</w:t>
      </w:r>
      <w:bookmarkEnd w:id="157"/>
      <w:bookmarkEnd w:id="158"/>
    </w:p>
    <w:p w:rsidR="00DF1B52" w:rsidRDefault="00DF1B52" w:rsidP="00DF1B52">
      <w:pPr>
        <w:pStyle w:val="NormalnytextDP"/>
        <w:ind w:firstLine="567"/>
      </w:pPr>
      <w:r>
        <w:t>Krátky popis jednotlivých súborov:</w:t>
      </w:r>
    </w:p>
    <w:p w:rsidR="00DF1B52" w:rsidRDefault="00DF1B52" w:rsidP="00041AEA">
      <w:pPr>
        <w:pStyle w:val="NormalnytextDP"/>
        <w:numPr>
          <w:ilvl w:val="0"/>
          <w:numId w:val="18"/>
        </w:numPr>
        <w:ind w:left="1208" w:hanging="357"/>
      </w:pPr>
      <w:r w:rsidRPr="00A12EDC">
        <w:rPr>
          <w:b/>
        </w:rPr>
        <w:t>classes</w:t>
      </w:r>
      <w:r>
        <w:t xml:space="preserve"> – obsahuje súbory so strojovo vykonateľným kódom, ako aj súbory s maticami pre ukážkové demonštrácie a obrázky používané v aplikácii vo forme ikon</w:t>
      </w:r>
      <w:r w:rsidR="009711FB">
        <w:t>.</w:t>
      </w:r>
    </w:p>
    <w:p w:rsidR="00DF1B52" w:rsidRDefault="00DF1B52" w:rsidP="00041AEA">
      <w:pPr>
        <w:pStyle w:val="NormalnytextDP"/>
        <w:numPr>
          <w:ilvl w:val="0"/>
          <w:numId w:val="18"/>
        </w:numPr>
        <w:ind w:left="1208" w:hanging="357"/>
      </w:pPr>
      <w:r>
        <w:rPr>
          <w:b/>
        </w:rPr>
        <w:t>lib</w:t>
      </w:r>
      <w:r>
        <w:t xml:space="preserve"> – jeho obsahom sú knižnice potrebné pre generovanie výstupu do PDF súborov a knižnice umožňujúce použiť aspektovo-orientovaný prístup</w:t>
      </w:r>
      <w:r w:rsidR="009711FB">
        <w:t>.</w:t>
      </w:r>
    </w:p>
    <w:p w:rsidR="00DF1B52" w:rsidRDefault="00DF1B52" w:rsidP="00041AEA">
      <w:pPr>
        <w:pStyle w:val="NormalnytextDP"/>
        <w:numPr>
          <w:ilvl w:val="0"/>
          <w:numId w:val="18"/>
        </w:numPr>
        <w:ind w:left="1208" w:hanging="357"/>
      </w:pPr>
      <w:r>
        <w:rPr>
          <w:b/>
        </w:rPr>
        <w:t>run</w:t>
      </w:r>
      <w:r w:rsidRPr="00EC69ED">
        <w:rPr>
          <w:b/>
        </w:rPr>
        <w:t>.</w:t>
      </w:r>
      <w:r>
        <w:rPr>
          <w:b/>
        </w:rPr>
        <w:t>bat</w:t>
      </w:r>
      <w:r>
        <w:t xml:space="preserve"> – spustiteľný súbor v prostredí operačného systému MS Windows</w:t>
      </w:r>
      <w:r w:rsidR="009711FB">
        <w:t>.</w:t>
      </w:r>
    </w:p>
    <w:p w:rsidR="00DF1B52" w:rsidRPr="001A60CD" w:rsidRDefault="009711FB" w:rsidP="001A60CD">
      <w:pPr>
        <w:spacing w:before="0" w:line="240" w:lineRule="auto"/>
        <w:jc w:val="left"/>
        <w:rPr>
          <w:szCs w:val="20"/>
        </w:rPr>
      </w:pPr>
      <w:r>
        <w:br w:type="page"/>
      </w:r>
    </w:p>
    <w:p w:rsidR="00DF1B52" w:rsidRDefault="00DF1B52" w:rsidP="00D236BA">
      <w:pPr>
        <w:pStyle w:val="PodNadpis3uroven"/>
      </w:pPr>
      <w:bookmarkStart w:id="159" w:name="_Toc325570741"/>
      <w:bookmarkStart w:id="160" w:name="_Toc325667175"/>
      <w:r w:rsidRPr="002978EA">
        <w:lastRenderedPageBreak/>
        <w:t>Spustenie aplikácie</w:t>
      </w:r>
      <w:bookmarkEnd w:id="159"/>
      <w:bookmarkEnd w:id="160"/>
    </w:p>
    <w:p w:rsidR="00DF1B52" w:rsidRDefault="00DF1B52" w:rsidP="00B46AF6">
      <w:pPr>
        <w:pStyle w:val="NormalnytextDP"/>
        <w:ind w:firstLine="567"/>
      </w:pPr>
      <w:r>
        <w:t>Aplikáciu je možné spustiť viacerými spôsobmi. Niektoré sú závislé od základného programového prostredia, v ktorom používateľ pracuje, iné sú univerzálne.</w:t>
      </w:r>
    </w:p>
    <w:p w:rsidR="00DF1B52" w:rsidRPr="00F91B99" w:rsidRDefault="00DF1B52" w:rsidP="00041AEA">
      <w:pPr>
        <w:pStyle w:val="NormalnytextDP"/>
        <w:numPr>
          <w:ilvl w:val="0"/>
          <w:numId w:val="20"/>
        </w:numPr>
        <w:ind w:left="426"/>
        <w:jc w:val="left"/>
      </w:pPr>
      <w:r w:rsidRPr="00F91B99">
        <w:t>Súbor „run.bat“ je spustiteľným súborom aplikácie pod OS Windows, a to buď</w:t>
      </w:r>
    </w:p>
    <w:p w:rsidR="00DF1B52" w:rsidRPr="00F91B99" w:rsidRDefault="00DF1B52" w:rsidP="00041AEA">
      <w:pPr>
        <w:pStyle w:val="NormalnytextDP"/>
        <w:numPr>
          <w:ilvl w:val="0"/>
          <w:numId w:val="19"/>
        </w:numPr>
        <w:ind w:left="1843"/>
        <w:jc w:val="left"/>
      </w:pPr>
      <w:r w:rsidRPr="00F91B99">
        <w:t xml:space="preserve">dvojklikom ľavého tlačidla myši  </w:t>
      </w:r>
    </w:p>
    <w:p w:rsidR="00DF1B52" w:rsidRDefault="00DF1B52" w:rsidP="00041AEA">
      <w:pPr>
        <w:pStyle w:val="NormalnytextDP"/>
        <w:numPr>
          <w:ilvl w:val="0"/>
          <w:numId w:val="19"/>
        </w:numPr>
        <w:ind w:left="1843"/>
        <w:jc w:val="left"/>
      </w:pPr>
      <w:r w:rsidRPr="00F91B99">
        <w:t xml:space="preserve"> pomocou príkazového riadku zadaním:  </w:t>
      </w:r>
      <w:r>
        <w:br/>
      </w:r>
      <w:r w:rsidRPr="004A2164">
        <w:rPr>
          <w:rFonts w:ascii="Consolas" w:hAnsi="Consolas" w:cs="Consolas"/>
        </w:rPr>
        <w:t>CestaKPriecinkuLinearSystemsSolver&gt;run.bat</w:t>
      </w:r>
      <w:r w:rsidR="009A3C50" w:rsidRPr="009A3C50">
        <w:t>.</w:t>
      </w:r>
    </w:p>
    <w:p w:rsidR="00DF1B52" w:rsidRDefault="00DF1B52" w:rsidP="00041AEA">
      <w:pPr>
        <w:pStyle w:val="NormalnytextDP"/>
        <w:numPr>
          <w:ilvl w:val="0"/>
          <w:numId w:val="20"/>
        </w:numPr>
        <w:ind w:left="426"/>
        <w:jc w:val="left"/>
      </w:pPr>
      <w:r w:rsidRPr="00752245">
        <w:t>Aplikáciu je možné spustiť taktiež pomocou príkazového riadku v prostredí OS Windows, ako aj OS Unix zadaním</w:t>
      </w:r>
    </w:p>
    <w:p w:rsidR="00DF1B52" w:rsidRDefault="00DF1B52" w:rsidP="00DF1B52">
      <w:pPr>
        <w:pStyle w:val="NormalnytextDP"/>
        <w:ind w:left="1843" w:firstLine="0"/>
        <w:jc w:val="left"/>
      </w:pPr>
      <w:r w:rsidRPr="00752245">
        <w:t>„java -classpath classes/.;lib/aspectjrt.jar;lib/fop.jar core.App“</w:t>
      </w:r>
    </w:p>
    <w:p w:rsidR="00DF1B52" w:rsidRDefault="00DF1B52" w:rsidP="00DF1B52">
      <w:pPr>
        <w:pStyle w:val="NormalnytextDP"/>
        <w:ind w:left="426" w:firstLine="0"/>
        <w:jc w:val="left"/>
      </w:pPr>
      <w:r>
        <w:t>v jednom riadku z priečinka LinearSystemsSolver, t.j.</w:t>
      </w:r>
    </w:p>
    <w:p w:rsidR="00DF1B52" w:rsidRDefault="00DF1B52" w:rsidP="00DF1B52">
      <w:pPr>
        <w:pStyle w:val="NormalnytextDP"/>
        <w:ind w:left="426" w:firstLine="0"/>
        <w:jc w:val="left"/>
        <w:rPr>
          <w:rFonts w:ascii="Consolas" w:hAnsi="Consolas" w:cs="Consolas"/>
          <w:sz w:val="20"/>
        </w:rPr>
      </w:pPr>
      <w:r w:rsidRPr="00542AED">
        <w:rPr>
          <w:rFonts w:ascii="Consolas" w:hAnsi="Consolas" w:cs="Consolas"/>
          <w:sz w:val="20"/>
        </w:rPr>
        <w:t>CestaKPriecinku</w:t>
      </w:r>
      <w:r>
        <w:rPr>
          <w:rFonts w:ascii="Consolas" w:hAnsi="Consolas" w:cs="Consolas"/>
          <w:sz w:val="20"/>
        </w:rPr>
        <w:t>LinearSystemsSolver</w:t>
      </w:r>
      <w:r w:rsidRPr="00542AED">
        <w:rPr>
          <w:rFonts w:ascii="Consolas" w:hAnsi="Consolas" w:cs="Consolas"/>
          <w:sz w:val="20"/>
        </w:rPr>
        <w:t>&gt;java -classpath classes/.;lib/aspectjrt.jar;lib/fop.jar core.App</w:t>
      </w:r>
      <w:r>
        <w:rPr>
          <w:rStyle w:val="Odkaznapoznmkupodiarou"/>
          <w:rFonts w:ascii="Consolas" w:hAnsi="Consolas" w:cs="Consolas"/>
          <w:sz w:val="20"/>
        </w:rPr>
        <w:footnoteReference w:id="18"/>
      </w:r>
      <w:r w:rsidR="009A3C50" w:rsidRPr="003B370D">
        <w:rPr>
          <w:sz w:val="20"/>
        </w:rPr>
        <w:t>.</w:t>
      </w:r>
    </w:p>
    <w:p w:rsidR="001A60CD" w:rsidRPr="00542AED" w:rsidRDefault="001A60CD" w:rsidP="00DF1B52">
      <w:pPr>
        <w:pStyle w:val="NormalnytextDP"/>
        <w:ind w:left="426" w:firstLine="0"/>
        <w:jc w:val="left"/>
        <w:rPr>
          <w:sz w:val="20"/>
        </w:rPr>
      </w:pPr>
    </w:p>
    <w:p w:rsidR="00DF1B52" w:rsidRDefault="00DF1B52" w:rsidP="00D236BA">
      <w:pPr>
        <w:pStyle w:val="PodNadpis3uroven"/>
      </w:pPr>
      <w:bookmarkStart w:id="161" w:name="_Toc325570742"/>
      <w:bookmarkStart w:id="162" w:name="_Toc325667176"/>
      <w:r>
        <w:t>Hlavné menu</w:t>
      </w:r>
      <w:bookmarkEnd w:id="161"/>
      <w:bookmarkEnd w:id="162"/>
    </w:p>
    <w:p w:rsidR="00DF1B52" w:rsidRDefault="00DF1B52" w:rsidP="00B46AF6">
      <w:pPr>
        <w:pStyle w:val="NormalnytextDP"/>
        <w:ind w:firstLine="567"/>
      </w:pPr>
      <w:r>
        <w:t>Ak ste boli v predchádzajúcom kroku úspešní, malo by sa vám objaviť nasledovné okno:</w:t>
      </w:r>
    </w:p>
    <w:p w:rsidR="00DF1B52" w:rsidRDefault="00DF1B52" w:rsidP="00DF1B52">
      <w:pPr>
        <w:pStyle w:val="NormalnytextDP"/>
        <w:keepNext/>
        <w:ind w:firstLine="0"/>
        <w:jc w:val="center"/>
      </w:pPr>
      <w:r>
        <w:rPr>
          <w:noProof/>
          <w:lang w:eastAsia="sk-SK"/>
        </w:rPr>
        <w:drawing>
          <wp:inline distT="0" distB="0" distL="0" distR="0">
            <wp:extent cx="2419350" cy="2818430"/>
            <wp:effectExtent l="19050" t="0" r="0" b="0"/>
            <wp:docPr id="798" name="Obrázok 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8"/>
                    <pic:cNvPicPr>
                      <a:picLocks noChangeAspect="1" noChangeArrowheads="1"/>
                    </pic:cNvPicPr>
                  </pic:nvPicPr>
                  <pic:blipFill>
                    <a:blip r:embed="rId326" cstate="print"/>
                    <a:srcRect/>
                    <a:stretch>
                      <a:fillRect/>
                    </a:stretch>
                  </pic:blipFill>
                  <pic:spPr bwMode="auto">
                    <a:xfrm>
                      <a:off x="0" y="0"/>
                      <a:ext cx="2419350" cy="2818430"/>
                    </a:xfrm>
                    <a:prstGeom prst="rect">
                      <a:avLst/>
                    </a:prstGeom>
                    <a:noFill/>
                    <a:ln w="9525">
                      <a:noFill/>
                      <a:miter lim="800000"/>
                      <a:headEnd/>
                      <a:tailEnd/>
                    </a:ln>
                  </pic:spPr>
                </pic:pic>
              </a:graphicData>
            </a:graphic>
          </wp:inline>
        </w:drawing>
      </w:r>
    </w:p>
    <w:p w:rsidR="00DF1B52" w:rsidRDefault="00DF1B52" w:rsidP="00DF1B52">
      <w:pPr>
        <w:pStyle w:val="Popis"/>
      </w:pPr>
      <w:bookmarkStart w:id="163" w:name="_Toc325474312"/>
      <w:bookmarkStart w:id="164" w:name="_Toc325665617"/>
      <w:r>
        <w:t xml:space="preserve">Obr. </w:t>
      </w:r>
      <w:fldSimple w:instr=" SEQ Obr. \* ARABIC ">
        <w:r w:rsidR="00344799">
          <w:rPr>
            <w:noProof/>
          </w:rPr>
          <w:t>11</w:t>
        </w:r>
      </w:fldSimple>
      <w:r>
        <w:tab/>
        <w:t>Hlavné menu programu Linear Systems Solver</w:t>
      </w:r>
      <w:bookmarkEnd w:id="163"/>
      <w:bookmarkEnd w:id="164"/>
    </w:p>
    <w:p w:rsidR="00DF1B52" w:rsidRDefault="00DF1B52" w:rsidP="00362A1B">
      <w:pPr>
        <w:spacing w:before="0" w:line="240" w:lineRule="auto"/>
        <w:ind w:firstLine="567"/>
        <w:jc w:val="left"/>
      </w:pPr>
      <w:r>
        <w:lastRenderedPageBreak/>
        <w:t>Použitie jednotlivých tlačidiel je intuitívne jasné:</w:t>
      </w:r>
    </w:p>
    <w:p w:rsidR="00DF1B52" w:rsidRPr="00830AE4" w:rsidRDefault="00DF1B52" w:rsidP="00041AEA">
      <w:pPr>
        <w:pStyle w:val="NormalnytextDP"/>
        <w:numPr>
          <w:ilvl w:val="0"/>
          <w:numId w:val="20"/>
        </w:numPr>
        <w:rPr>
          <w:b/>
        </w:rPr>
      </w:pPr>
      <w:r>
        <w:rPr>
          <w:b/>
        </w:rPr>
        <w:t>Run solver</w:t>
      </w:r>
      <w:r>
        <w:rPr>
          <w:b/>
        </w:rPr>
        <w:tab/>
      </w:r>
      <w:r w:rsidR="00910087">
        <w:rPr>
          <w:b/>
        </w:rPr>
        <w:t xml:space="preserve">- </w:t>
      </w:r>
      <w:r w:rsidRPr="002D2017">
        <w:t>kliknutím spustí program na riešenie matíc</w:t>
      </w:r>
      <w:r w:rsidR="00910087">
        <w:t>,</w:t>
      </w:r>
    </w:p>
    <w:p w:rsidR="00DF1B52" w:rsidRPr="00830AE4" w:rsidRDefault="00DF1B52" w:rsidP="00041AEA">
      <w:pPr>
        <w:pStyle w:val="NormalnytextDP"/>
        <w:numPr>
          <w:ilvl w:val="0"/>
          <w:numId w:val="20"/>
        </w:numPr>
        <w:rPr>
          <w:b/>
        </w:rPr>
      </w:pPr>
      <w:r w:rsidRPr="00830AE4">
        <w:rPr>
          <w:b/>
        </w:rPr>
        <w:t>Run generator</w:t>
      </w:r>
      <w:r>
        <w:rPr>
          <w:b/>
        </w:rPr>
        <w:tab/>
      </w:r>
      <w:r w:rsidR="00910087">
        <w:rPr>
          <w:b/>
        </w:rPr>
        <w:t xml:space="preserve">- </w:t>
      </w:r>
      <w:r w:rsidRPr="002D2017">
        <w:t>kliknutím spustí generátor matíc</w:t>
      </w:r>
      <w:r w:rsidR="00910087">
        <w:t>,</w:t>
      </w:r>
    </w:p>
    <w:p w:rsidR="00DF1B52" w:rsidRPr="001F732F" w:rsidRDefault="00DF1B52" w:rsidP="00041AEA">
      <w:pPr>
        <w:pStyle w:val="NormalnytextDP"/>
        <w:numPr>
          <w:ilvl w:val="0"/>
          <w:numId w:val="20"/>
        </w:numPr>
        <w:rPr>
          <w:b/>
        </w:rPr>
      </w:pPr>
      <w:r w:rsidRPr="00830AE4">
        <w:rPr>
          <w:b/>
        </w:rPr>
        <w:t>About ...</w:t>
      </w:r>
      <w:r>
        <w:rPr>
          <w:b/>
        </w:rPr>
        <w:tab/>
      </w:r>
      <w:r>
        <w:rPr>
          <w:b/>
        </w:rPr>
        <w:tab/>
      </w:r>
      <w:r w:rsidR="00910087">
        <w:rPr>
          <w:b/>
        </w:rPr>
        <w:t xml:space="preserve">- </w:t>
      </w:r>
      <w:r w:rsidRPr="002D2017">
        <w:t>kliknutím otvorí okno s informáciami o</w:t>
      </w:r>
      <w:r w:rsidR="00910087">
        <w:t> </w:t>
      </w:r>
      <w:r w:rsidRPr="002D2017">
        <w:t>programe</w:t>
      </w:r>
      <w:r w:rsidR="00910087">
        <w:t>,</w:t>
      </w:r>
    </w:p>
    <w:p w:rsidR="00DF1B52" w:rsidRPr="007F5745" w:rsidRDefault="00DF1B52" w:rsidP="00041AEA">
      <w:pPr>
        <w:pStyle w:val="NormalnytextDP"/>
        <w:numPr>
          <w:ilvl w:val="0"/>
          <w:numId w:val="20"/>
        </w:numPr>
        <w:rPr>
          <w:b/>
        </w:rPr>
      </w:pPr>
      <w:r>
        <w:rPr>
          <w:b/>
        </w:rPr>
        <w:t>Exit</w:t>
      </w:r>
      <w:r>
        <w:rPr>
          <w:b/>
        </w:rPr>
        <w:tab/>
      </w:r>
      <w:r>
        <w:rPr>
          <w:b/>
        </w:rPr>
        <w:tab/>
      </w:r>
      <w:r w:rsidR="00910087">
        <w:rPr>
          <w:b/>
        </w:rPr>
        <w:t xml:space="preserve">- </w:t>
      </w:r>
      <w:r>
        <w:t>korektne ukončí bežiaci program</w:t>
      </w:r>
      <w:r w:rsidR="00910087">
        <w:t>.</w:t>
      </w:r>
    </w:p>
    <w:p w:rsidR="007F5745" w:rsidRPr="00830AE4" w:rsidRDefault="007F5745" w:rsidP="007F5745">
      <w:pPr>
        <w:pStyle w:val="NormalnytextDP"/>
        <w:ind w:firstLine="0"/>
        <w:rPr>
          <w:b/>
        </w:rPr>
      </w:pPr>
    </w:p>
    <w:p w:rsidR="00DF1B52" w:rsidRDefault="00DF1B52" w:rsidP="00D236BA">
      <w:pPr>
        <w:pStyle w:val="PodNadpis3uroven"/>
      </w:pPr>
      <w:bookmarkStart w:id="165" w:name="_Toc325570743"/>
      <w:bookmarkStart w:id="166" w:name="_Toc325667177"/>
      <w:r>
        <w:t>Pár informácií nezaškodí</w:t>
      </w:r>
      <w:bookmarkEnd w:id="165"/>
      <w:bookmarkEnd w:id="166"/>
    </w:p>
    <w:p w:rsidR="00DF1B52" w:rsidRDefault="00DF1B52" w:rsidP="00B46AF6">
      <w:pPr>
        <w:pStyle w:val="NormalnytextDP"/>
        <w:ind w:firstLine="567"/>
      </w:pPr>
      <w:r>
        <w:t>Kliknutím na tlačidlo „About ...“ otvoríte okno s krátkymi informáciami o projekte, názve bakalárskej práce, vedúcom práce a autorovi.</w:t>
      </w:r>
    </w:p>
    <w:p w:rsidR="00DF1B52" w:rsidRDefault="00DF1B52" w:rsidP="00DF1B52">
      <w:pPr>
        <w:pStyle w:val="NormalnytextDP"/>
        <w:keepNext/>
        <w:ind w:firstLine="0"/>
        <w:jc w:val="center"/>
      </w:pPr>
      <w:r>
        <w:rPr>
          <w:noProof/>
          <w:lang w:eastAsia="sk-SK"/>
        </w:rPr>
        <w:drawing>
          <wp:inline distT="0" distB="0" distL="0" distR="0">
            <wp:extent cx="3099435" cy="3253740"/>
            <wp:effectExtent l="19050" t="0" r="5715" b="0"/>
            <wp:docPr id="1005" name="Obrázok 1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5"/>
                    <pic:cNvPicPr>
                      <a:picLocks noChangeAspect="1" noChangeArrowheads="1"/>
                    </pic:cNvPicPr>
                  </pic:nvPicPr>
                  <pic:blipFill>
                    <a:blip r:embed="rId327" cstate="print"/>
                    <a:srcRect/>
                    <a:stretch>
                      <a:fillRect/>
                    </a:stretch>
                  </pic:blipFill>
                  <pic:spPr bwMode="auto">
                    <a:xfrm>
                      <a:off x="0" y="0"/>
                      <a:ext cx="3099435" cy="3253740"/>
                    </a:xfrm>
                    <a:prstGeom prst="rect">
                      <a:avLst/>
                    </a:prstGeom>
                    <a:noFill/>
                    <a:ln w="9525">
                      <a:noFill/>
                      <a:miter lim="800000"/>
                      <a:headEnd/>
                      <a:tailEnd/>
                    </a:ln>
                  </pic:spPr>
                </pic:pic>
              </a:graphicData>
            </a:graphic>
          </wp:inline>
        </w:drawing>
      </w:r>
    </w:p>
    <w:p w:rsidR="00DF1B52" w:rsidRDefault="00DF1B52" w:rsidP="00DF1B52">
      <w:pPr>
        <w:pStyle w:val="Popis"/>
      </w:pPr>
      <w:bookmarkStart w:id="167" w:name="_Toc325474313"/>
      <w:bookmarkStart w:id="168" w:name="_Toc325665618"/>
      <w:r>
        <w:t xml:space="preserve">Obr. </w:t>
      </w:r>
      <w:fldSimple w:instr=" SEQ Obr. \* ARABIC ">
        <w:r w:rsidR="00344799">
          <w:rPr>
            <w:noProof/>
          </w:rPr>
          <w:t>12</w:t>
        </w:r>
      </w:fldSimple>
      <w:r>
        <w:tab/>
        <w:t>Okno so stručnými informáciami o projekte Linear Systems Solver</w:t>
      </w:r>
      <w:bookmarkEnd w:id="167"/>
      <w:bookmarkEnd w:id="168"/>
    </w:p>
    <w:p w:rsidR="00DF1B52" w:rsidRDefault="00DF1B52">
      <w:pPr>
        <w:spacing w:before="0" w:line="240" w:lineRule="auto"/>
        <w:jc w:val="left"/>
        <w:rPr>
          <w:rFonts w:ascii="Arial" w:hAnsi="Arial"/>
          <w:sz w:val="28"/>
          <w:szCs w:val="20"/>
        </w:rPr>
      </w:pPr>
      <w:r>
        <w:br w:type="page"/>
      </w:r>
    </w:p>
    <w:p w:rsidR="00DF1B52" w:rsidRDefault="00DF1B52" w:rsidP="00D236BA">
      <w:pPr>
        <w:pStyle w:val="PodNadpisKapitoly"/>
      </w:pPr>
      <w:bookmarkStart w:id="169" w:name="_Toc325570744"/>
      <w:bookmarkStart w:id="170" w:name="_Toc325667178"/>
      <w:r>
        <w:lastRenderedPageBreak/>
        <w:t>Pracujeme s maticami</w:t>
      </w:r>
      <w:bookmarkEnd w:id="169"/>
      <w:bookmarkEnd w:id="170"/>
    </w:p>
    <w:p w:rsidR="00DF1B52" w:rsidRDefault="00DF1B52" w:rsidP="00B46AF6">
      <w:pPr>
        <w:pStyle w:val="NormalnytextDP"/>
        <w:ind w:firstLine="567"/>
      </w:pPr>
      <w:r>
        <w:t>V nasledujúcich podkapitolách budeme popisovať prácu s</w:t>
      </w:r>
      <w:r w:rsidR="00112662">
        <w:t> </w:t>
      </w:r>
      <w:r>
        <w:t>podprogramami</w:t>
      </w:r>
      <w:r w:rsidR="00112662">
        <w:t xml:space="preserve"> určenými</w:t>
      </w:r>
      <w:r>
        <w:t xml:space="preserve"> na prácu s maticami, a to </w:t>
      </w:r>
    </w:p>
    <w:p w:rsidR="00DF1B52" w:rsidRDefault="00164738" w:rsidP="00041AEA">
      <w:pPr>
        <w:pStyle w:val="NormalnytextDP"/>
        <w:numPr>
          <w:ilvl w:val="0"/>
          <w:numId w:val="21"/>
        </w:numPr>
      </w:pPr>
      <w:r>
        <w:t xml:space="preserve">s </w:t>
      </w:r>
      <w:r w:rsidR="00804F40">
        <w:t>g</w:t>
      </w:r>
      <w:r w:rsidR="00DF1B52">
        <w:t>enerátor</w:t>
      </w:r>
      <w:r>
        <w:t>om</w:t>
      </w:r>
      <w:r w:rsidR="00DF1B52">
        <w:t xml:space="preserve"> matíc</w:t>
      </w:r>
      <w:r w:rsidR="00804F40">
        <w:t>,</w:t>
      </w:r>
    </w:p>
    <w:p w:rsidR="00DF1B52" w:rsidRDefault="00E02FB1" w:rsidP="00041AEA">
      <w:pPr>
        <w:pStyle w:val="NormalnytextDP"/>
        <w:numPr>
          <w:ilvl w:val="0"/>
          <w:numId w:val="21"/>
        </w:numPr>
      </w:pPr>
      <w:r>
        <w:t xml:space="preserve">s </w:t>
      </w:r>
      <w:r w:rsidR="00804F40">
        <w:t>p</w:t>
      </w:r>
      <w:r w:rsidR="00DF1B52">
        <w:t>odprogram</w:t>
      </w:r>
      <w:r w:rsidR="00164738">
        <w:t>om</w:t>
      </w:r>
      <w:r w:rsidR="00DF1B52">
        <w:t xml:space="preserve"> pre riešenie sústav lineárnych rovníc</w:t>
      </w:r>
      <w:r w:rsidR="003B370D">
        <w:t>.</w:t>
      </w:r>
    </w:p>
    <w:p w:rsidR="003F34DE" w:rsidRPr="004714E5" w:rsidRDefault="003F34DE" w:rsidP="003F34DE">
      <w:pPr>
        <w:pStyle w:val="NormalnytextDP"/>
        <w:ind w:firstLine="0"/>
      </w:pPr>
    </w:p>
    <w:p w:rsidR="00DF1B52" w:rsidRDefault="00DF1B52" w:rsidP="00D236BA">
      <w:pPr>
        <w:pStyle w:val="PodNadpis3uroven"/>
      </w:pPr>
      <w:bookmarkStart w:id="171" w:name="_Toc325570745"/>
      <w:bookmarkStart w:id="172" w:name="_Toc325667179"/>
      <w:r>
        <w:t>Generátor matíc</w:t>
      </w:r>
      <w:bookmarkEnd w:id="171"/>
      <w:bookmarkEnd w:id="172"/>
    </w:p>
    <w:p w:rsidR="00DF1B52" w:rsidRDefault="00A31E12" w:rsidP="00B46AF6">
      <w:pPr>
        <w:pStyle w:val="NormalnytextDP"/>
        <w:ind w:firstLine="567"/>
      </w:pPr>
      <w:bookmarkStart w:id="173" w:name="pouzprir"/>
      <w:bookmarkEnd w:id="173"/>
      <w:r>
        <w:rPr>
          <w:noProof/>
          <w:lang w:eastAsia="sk-SK"/>
        </w:rPr>
        <w:pict>
          <v:shape id="_x0000_s1363" type="#_x0000_t202" style="position:absolute;left:0;text-align:left;margin-left:191.75pt;margin-top:19.25pt;width:171.65pt;height:21.15pt;z-index:251676160;mso-width-relative:margin;mso-height-relative:margin" filled="f" stroked="f" strokecolor="white [3212]">
            <v:textbox style="mso-next-textbox:#_x0000_s1363">
              <w:txbxContent>
                <w:p w:rsidR="00103347" w:rsidRPr="00B41DDA" w:rsidRDefault="00103347" w:rsidP="00DF1B52">
                  <w:pPr>
                    <w:jc w:val="left"/>
                    <w:rPr>
                      <w:i/>
                      <w:sz w:val="20"/>
                      <w:szCs w:val="20"/>
                    </w:rPr>
                  </w:pPr>
                  <w:r w:rsidRPr="00B41DDA">
                    <w:rPr>
                      <w:i/>
                      <w:sz w:val="20"/>
                      <w:szCs w:val="20"/>
                    </w:rPr>
                    <w:t xml:space="preserve">Zobraziť aj neznáme </w:t>
                  </w:r>
                </w:p>
              </w:txbxContent>
            </v:textbox>
          </v:shape>
        </w:pict>
      </w:r>
      <w:r w:rsidR="00DF1B52">
        <w:t>Základné komponenty okna gener</w:t>
      </w:r>
      <w:r w:rsidR="00957B37">
        <w:t>átora</w:t>
      </w:r>
      <w:r w:rsidR="00DF1B52">
        <w:t xml:space="preserve"> matíc sú zobrazené na tomto obrázku:</w:t>
      </w:r>
    </w:p>
    <w:p w:rsidR="00DF1B52" w:rsidRDefault="00A31E12" w:rsidP="00DF1B52">
      <w:pPr>
        <w:pStyle w:val="NormalnytextDP"/>
        <w:keepNext/>
        <w:ind w:firstLine="0"/>
        <w:jc w:val="center"/>
      </w:pPr>
      <w:r>
        <w:rPr>
          <w:noProof/>
          <w:lang w:eastAsia="sk-SK"/>
        </w:rPr>
        <w:pict>
          <v:shape id="_x0000_s1372" type="#_x0000_t202" style="position:absolute;left:0;text-align:left;margin-left:362.95pt;margin-top:129.75pt;width:74.5pt;height:21.15pt;z-index:251685376;mso-width-relative:margin;mso-height-relative:margin" filled="f" stroked="f" strokecolor="white [3212]">
            <v:textbox style="mso-next-textbox:#_x0000_s1372">
              <w:txbxContent>
                <w:p w:rsidR="00103347" w:rsidRPr="00031F3A" w:rsidRDefault="00103347" w:rsidP="00DF1B52">
                  <w:pPr>
                    <w:jc w:val="left"/>
                    <w:rPr>
                      <w:i/>
                      <w:sz w:val="20"/>
                      <w:szCs w:val="20"/>
                    </w:rPr>
                  </w:pPr>
                  <w:r>
                    <w:rPr>
                      <w:i/>
                      <w:sz w:val="20"/>
                      <w:szCs w:val="20"/>
                    </w:rPr>
                    <w:t>Z</w:t>
                  </w:r>
                  <w:r w:rsidRPr="00031F3A">
                    <w:rPr>
                      <w:i/>
                      <w:sz w:val="20"/>
                      <w:szCs w:val="20"/>
                    </w:rPr>
                    <w:t xml:space="preserve">mazať cestu </w:t>
                  </w:r>
                </w:p>
              </w:txbxContent>
            </v:textbox>
          </v:shape>
        </w:pict>
      </w:r>
      <w:r>
        <w:rPr>
          <w:noProof/>
          <w:lang w:eastAsia="sk-SK"/>
        </w:rPr>
        <w:pict>
          <v:shape id="_x0000_s1364" type="#_x0000_t202" style="position:absolute;left:0;text-align:left;margin-left:191.8pt;margin-top:51.7pt;width:129.5pt;height:21.15pt;z-index:251677184;mso-width-relative:margin;mso-height-relative:margin" filled="f" stroked="f" strokecolor="white [3212]">
            <v:textbox style="mso-next-textbox:#_x0000_s1364">
              <w:txbxContent>
                <w:p w:rsidR="00103347" w:rsidRPr="00B41DDA" w:rsidRDefault="00103347" w:rsidP="00DF1B52">
                  <w:pPr>
                    <w:jc w:val="left"/>
                    <w:rPr>
                      <w:i/>
                      <w:sz w:val="20"/>
                      <w:szCs w:val="20"/>
                    </w:rPr>
                  </w:pPr>
                  <w:r w:rsidRPr="00B41DDA">
                    <w:rPr>
                      <w:i/>
                      <w:sz w:val="20"/>
                      <w:szCs w:val="20"/>
                    </w:rPr>
                    <w:t xml:space="preserve">Zobraziť v tomto okne </w:t>
                  </w:r>
                </w:p>
              </w:txbxContent>
            </v:textbox>
          </v:shape>
        </w:pict>
      </w:r>
      <w:r>
        <w:rPr>
          <w:noProof/>
          <w:lang w:eastAsia="sk-SK"/>
        </w:rPr>
        <w:pict>
          <v:shape id="_x0000_s1361" type="#_x0000_t32" style="position:absolute;left:0;text-align:left;margin-left:406.35pt;margin-top:41.25pt;width:4.05pt;height:94.3pt;flip:y;z-index:251674112" o:connectortype="straight" strokecolor="red">
            <v:stroke endarrow="block"/>
          </v:shape>
        </w:pict>
      </w:r>
      <w:r>
        <w:rPr>
          <w:noProof/>
          <w:lang w:eastAsia="sk-SK"/>
        </w:rPr>
        <w:pict>
          <v:shape id="_x0000_s1360" type="#_x0000_t32" style="position:absolute;left:0;text-align:left;margin-left:355.8pt;margin-top:44.75pt;width:25.75pt;height:53.25pt;flip:x y;z-index:251673088" o:connectortype="straight" strokecolor="red">
            <v:stroke endarrow="block"/>
          </v:shape>
        </w:pict>
      </w:r>
      <w:r>
        <w:rPr>
          <w:noProof/>
          <w:lang w:eastAsia="sk-SK"/>
        </w:rPr>
        <w:pict>
          <v:shape id="_x0000_s1359" type="#_x0000_t32" style="position:absolute;left:0;text-align:left;margin-left:308.85pt;margin-top:39.85pt;width:12.25pt;height:41.65pt;flip:x y;z-index:251672064" o:connectortype="straight" strokecolor="red">
            <v:stroke endarrow="block"/>
          </v:shape>
        </w:pict>
      </w:r>
      <w:r>
        <w:rPr>
          <w:noProof/>
          <w:lang w:eastAsia="sk-SK"/>
        </w:rPr>
        <w:pict>
          <v:shape id="_x0000_s1358" type="#_x0000_t32" style="position:absolute;left:0;text-align:left;margin-left:68.9pt;margin-top:15.95pt;width:125.85pt;height:6.1pt;flip:y;z-index:251671040" o:connectortype="straight" strokecolor="red">
            <v:stroke endarrow="block"/>
          </v:shape>
        </w:pict>
      </w:r>
      <w:r>
        <w:rPr>
          <w:noProof/>
          <w:lang w:eastAsia="sk-SK"/>
        </w:rPr>
        <w:pict>
          <v:shape id="_x0000_s1357" type="#_x0000_t32" style="position:absolute;left:0;text-align:left;margin-left:9.35pt;margin-top:25.8pt;width:185.4pt;height:35.35pt;z-index:251670016" o:connectortype="straight" strokecolor="red">
            <v:stroke endarrow="block"/>
          </v:shape>
        </w:pict>
      </w:r>
      <w:r>
        <w:rPr>
          <w:noProof/>
          <w:lang w:eastAsia="sk-SK"/>
        </w:rPr>
        <w:pict>
          <v:shape id="_x0000_s1356" type="#_x0000_t32" style="position:absolute;left:0;text-align:left;margin-left:9.35pt;margin-top:39.85pt;width:178.2pt;height:41.65pt;z-index:251668992" o:connectortype="straight" strokecolor="red">
            <v:stroke endarrow="block"/>
          </v:shape>
        </w:pict>
      </w:r>
      <w:r>
        <w:rPr>
          <w:noProof/>
          <w:lang w:eastAsia="sk-SK"/>
        </w:rPr>
        <w:pict>
          <v:shape id="_x0000_s1365" type="#_x0000_t202" style="position:absolute;left:0;text-align:left;margin-left:116.8pt;margin-top:75.4pt;width:282.15pt;height:44.85pt;z-index:251678208;mso-width-relative:margin;mso-height-relative:margin" filled="f" stroked="f" strokecolor="white [3212]">
            <v:textbox style="mso-next-textbox:#_x0000_s1365">
              <w:txbxContent>
                <w:p w:rsidR="00103347" w:rsidRPr="004F00CD" w:rsidRDefault="00103347" w:rsidP="00DF1B52">
                  <w:pPr>
                    <w:ind w:left="2127" w:hanging="2127"/>
                    <w:jc w:val="left"/>
                    <w:rPr>
                      <w:i/>
                      <w:sz w:val="20"/>
                      <w:szCs w:val="20"/>
                    </w:rPr>
                  </w:pPr>
                  <w:r>
                    <w:rPr>
                      <w:i/>
                      <w:sz w:val="20"/>
                      <w:szCs w:val="20"/>
                    </w:rPr>
                    <w:t>U</w:t>
                  </w:r>
                  <w:r w:rsidRPr="004F00CD">
                    <w:rPr>
                      <w:i/>
                      <w:sz w:val="20"/>
                      <w:szCs w:val="20"/>
                    </w:rPr>
                    <w:t>ložiť do súboru, ku ktorému cesta</w:t>
                  </w:r>
                  <w:r>
                    <w:rPr>
                      <w:i/>
                      <w:sz w:val="20"/>
                      <w:szCs w:val="20"/>
                    </w:rPr>
                    <w:t xml:space="preserve"> je zadaná  </w:t>
                  </w:r>
                  <w:r w:rsidRPr="004F00CD">
                    <w:rPr>
                      <w:i/>
                      <w:sz w:val="20"/>
                      <w:szCs w:val="20"/>
                    </w:rPr>
                    <w:t>priamo</w:t>
                  </w:r>
                  <w:r>
                    <w:rPr>
                      <w:i/>
                      <w:sz w:val="20"/>
                      <w:szCs w:val="20"/>
                    </w:rPr>
                    <w:t xml:space="preserve"> </w:t>
                  </w:r>
                  <w:r w:rsidRPr="004F00CD">
                    <w:rPr>
                      <w:i/>
                      <w:sz w:val="20"/>
                      <w:szCs w:val="20"/>
                    </w:rPr>
                    <w:t>alebo prostredníctvom prieskumníka súborov</w:t>
                  </w:r>
                </w:p>
              </w:txbxContent>
            </v:textbox>
          </v:shape>
        </w:pict>
      </w:r>
      <w:r>
        <w:rPr>
          <w:noProof/>
          <w:lang w:eastAsia="sk-SK"/>
        </w:rPr>
        <w:pict>
          <v:shape id="_x0000_s1354" type="#_x0000_t32" style="position:absolute;left:0;text-align:left;margin-left:13.8pt;margin-top:70.15pt;width:27.15pt;height:46.2pt;z-index:251666944" o:connectortype="straight" strokecolor="red">
            <v:stroke endarrow="block"/>
          </v:shape>
        </w:pict>
      </w:r>
      <w:r>
        <w:rPr>
          <w:noProof/>
          <w:lang w:eastAsia="sk-SK"/>
        </w:rPr>
        <w:pict>
          <v:shape id="_x0000_s1355" type="#_x0000_t32" style="position:absolute;left:0;text-align:left;margin-left:13.8pt;margin-top:84.6pt;width:4.75pt;height:44.95pt;z-index:251667968" o:connectortype="straight" strokecolor="red">
            <v:stroke endarrow="block"/>
          </v:shape>
        </w:pict>
      </w:r>
      <w:r>
        <w:rPr>
          <w:noProof/>
          <w:lang w:eastAsia="sk-SK"/>
        </w:rPr>
        <w:pict>
          <v:shape id="_x0000_s1362" type="#_x0000_t32" style="position:absolute;left:0;text-align:left;margin-left:50.3pt;margin-top:266.5pt;width:100.5pt;height:13.55pt;flip:y;z-index:251675136" o:connectortype="straight" strokecolor="red">
            <v:stroke endarrow="block"/>
          </v:shape>
        </w:pict>
      </w:r>
      <w:r>
        <w:rPr>
          <w:noProof/>
          <w:lang w:eastAsia="sk-SK"/>
        </w:rPr>
        <w:pict>
          <v:shape id="_x0000_s1353" type="#_x0000_t32" style="position:absolute;left:0;text-align:left;margin-left:83.6pt;margin-top:181.95pt;width:94.25pt;height:0;z-index:251665920" o:connectortype="straight" strokecolor="red">
            <v:stroke endarrow="block"/>
          </v:shape>
        </w:pict>
      </w:r>
      <w:r>
        <w:rPr>
          <w:noProof/>
          <w:lang w:eastAsia="sk-SK"/>
        </w:rPr>
        <w:pict>
          <v:shape id="_x0000_s1352" type="#_x0000_t32" style="position:absolute;left:0;text-align:left;margin-left:103.2pt;margin-top:240.25pt;width:110.55pt;height:13.55pt;flip:y;z-index:251664896" o:connectortype="straight" strokecolor="red">
            <v:stroke endarrow="block"/>
          </v:shape>
        </w:pict>
      </w:r>
      <w:r>
        <w:rPr>
          <w:noProof/>
          <w:lang w:eastAsia="sk-SK"/>
        </w:rPr>
        <w:pict>
          <v:shape id="_x0000_s1351" type="#_x0000_t32" style="position:absolute;left:0;text-align:left;margin-left:103.2pt;margin-top:236.85pt;width:110.55pt;height:0;z-index:251663872" o:connectortype="straight" strokecolor="red">
            <v:stroke endarrow="block"/>
          </v:shape>
        </w:pict>
      </w:r>
      <w:r>
        <w:rPr>
          <w:noProof/>
          <w:lang w:eastAsia="sk-SK"/>
        </w:rPr>
        <w:pict>
          <v:shape id="_x0000_s1350" type="#_x0000_t32" style="position:absolute;left:0;text-align:left;margin-left:83.6pt;margin-top:196.15pt;width:163.65pt;height:0;z-index:251662848" o:connectortype="straight" strokecolor="red">
            <v:stroke endarrow="block"/>
          </v:shape>
        </w:pict>
      </w:r>
      <w:r>
        <w:rPr>
          <w:noProof/>
          <w:lang w:eastAsia="sk-SK"/>
        </w:rPr>
        <w:pict>
          <v:shape id="_x0000_s1349" type="#_x0000_t32" style="position:absolute;left:0;text-align:left;margin-left:58.4pt;margin-top:213.8pt;width:92.4pt;height:.05pt;z-index:251661824" o:connectortype="straight" strokecolor="red">
            <v:stroke endarrow="block"/>
          </v:shape>
        </w:pict>
      </w:r>
      <w:r>
        <w:rPr>
          <w:noProof/>
          <w:lang w:eastAsia="sk-SK"/>
        </w:rPr>
        <w:pict>
          <v:shape id="_x0000_s1371" type="#_x0000_t32" style="position:absolute;left:0;text-align:left;margin-left:375.65pt;margin-top:226.05pt;width:17.4pt;height:47.4pt;flip:x y;z-index:251684352" o:connectortype="straight" strokecolor="red">
            <v:stroke endarrow="block"/>
          </v:shape>
        </w:pict>
      </w:r>
      <w:r>
        <w:rPr>
          <w:noProof/>
          <w:lang w:eastAsia="sk-SK"/>
        </w:rPr>
        <w:pict>
          <v:shape id="_x0000_s1370" type="#_x0000_t202" style="position:absolute;left:0;text-align:left;margin-left:145.9pt;margin-top:251.9pt;width:119.55pt;height:24.45pt;z-index:251683328;mso-width-relative:margin;mso-height-relative:margin" filled="f" stroked="f" strokecolor="white [3212]">
            <v:textbox style="mso-next-textbox:#_x0000_s1370">
              <w:txbxContent>
                <w:p w:rsidR="00103347" w:rsidRPr="005346E4" w:rsidRDefault="00103347" w:rsidP="00DF1B52">
                  <w:pPr>
                    <w:ind w:left="1276" w:hanging="1276"/>
                    <w:rPr>
                      <w:i/>
                      <w:sz w:val="20"/>
                      <w:szCs w:val="20"/>
                    </w:rPr>
                  </w:pPr>
                  <w:r w:rsidRPr="005346E4">
                    <w:rPr>
                      <w:i/>
                      <w:sz w:val="20"/>
                      <w:szCs w:val="20"/>
                    </w:rPr>
                    <w:t>Spustiť generovanie</w:t>
                  </w:r>
                </w:p>
              </w:txbxContent>
            </v:textbox>
          </v:shape>
        </w:pict>
      </w:r>
      <w:r>
        <w:rPr>
          <w:noProof/>
          <w:lang w:eastAsia="sk-SK"/>
        </w:rPr>
        <w:pict>
          <v:shape id="_x0000_s1369" type="#_x0000_t202" style="position:absolute;left:0;text-align:left;margin-left:210.25pt;margin-top:226.05pt;width:188.7pt;height:21.15pt;z-index:251682304;mso-width-relative:margin;mso-height-relative:margin" filled="f" stroked="f" strokecolor="white [3212]">
            <v:textbox style="mso-next-textbox:#_x0000_s1369">
              <w:txbxContent>
                <w:p w:rsidR="00103347" w:rsidRPr="00BC120A" w:rsidRDefault="00103347" w:rsidP="00DF1B52">
                  <w:pPr>
                    <w:rPr>
                      <w:i/>
                      <w:sz w:val="20"/>
                      <w:szCs w:val="20"/>
                    </w:rPr>
                  </w:pPr>
                  <w:r>
                    <w:rPr>
                      <w:i/>
                      <w:sz w:val="20"/>
                      <w:szCs w:val="20"/>
                    </w:rPr>
                    <w:t>P</w:t>
                  </w:r>
                  <w:r w:rsidRPr="00BC120A">
                    <w:rPr>
                      <w:i/>
                      <w:sz w:val="20"/>
                      <w:szCs w:val="20"/>
                    </w:rPr>
                    <w:t>oužiť čísla v rozsahu od ... do ...</w:t>
                  </w:r>
                </w:p>
              </w:txbxContent>
            </v:textbox>
          </v:shape>
        </w:pict>
      </w:r>
      <w:r>
        <w:rPr>
          <w:noProof/>
          <w:lang w:eastAsia="sk-SK"/>
        </w:rPr>
        <w:pict>
          <v:shape id="_x0000_s1368" type="#_x0000_t202" style="position:absolute;left:0;text-align:left;margin-left:149.7pt;margin-top:201.8pt;width:169.15pt;height:23.1pt;z-index:251681280;mso-width-percent:400;mso-width-percent:400;mso-width-relative:margin;mso-height-relative:margin" filled="f" strokecolor="white [3212]">
            <v:textbox style="mso-next-textbox:#_x0000_s1368">
              <w:txbxContent>
                <w:p w:rsidR="00103347" w:rsidRPr="003254C2" w:rsidRDefault="00103347" w:rsidP="00DF1B52">
                  <w:pPr>
                    <w:rPr>
                      <w:i/>
                      <w:sz w:val="20"/>
                      <w:szCs w:val="20"/>
                    </w:rPr>
                  </w:pPr>
                  <w:r>
                    <w:rPr>
                      <w:i/>
                      <w:sz w:val="20"/>
                      <w:szCs w:val="20"/>
                    </w:rPr>
                    <w:t>C</w:t>
                  </w:r>
                  <w:r w:rsidRPr="003254C2">
                    <w:rPr>
                      <w:i/>
                      <w:sz w:val="20"/>
                      <w:szCs w:val="20"/>
                    </w:rPr>
                    <w:t>elé alebo desatinné čísla</w:t>
                  </w:r>
                </w:p>
              </w:txbxContent>
            </v:textbox>
          </v:shape>
        </w:pict>
      </w:r>
      <w:r>
        <w:rPr>
          <w:noProof/>
          <w:lang w:eastAsia="sk-SK"/>
        </w:rPr>
        <w:pict>
          <v:shape id="_x0000_s1367" type="#_x0000_t202" style="position:absolute;left:0;text-align:left;margin-left:247.1pt;margin-top:183.05pt;width:169.15pt;height:21.15pt;z-index:251680256;mso-width-percent:400;mso-width-percent:400;mso-width-relative:margin;mso-height-relative:margin" filled="f" strokecolor="white [3212]">
            <v:textbox style="mso-next-textbox:#_x0000_s1367">
              <w:txbxContent>
                <w:p w:rsidR="00103347" w:rsidRPr="003254C2" w:rsidRDefault="00103347" w:rsidP="00DF1B52">
                  <w:pPr>
                    <w:rPr>
                      <w:i/>
                      <w:sz w:val="20"/>
                      <w:szCs w:val="20"/>
                    </w:rPr>
                  </w:pPr>
                  <w:r>
                    <w:rPr>
                      <w:i/>
                      <w:sz w:val="20"/>
                      <w:szCs w:val="20"/>
                    </w:rPr>
                    <w:t>P</w:t>
                  </w:r>
                  <w:r w:rsidRPr="003254C2">
                    <w:rPr>
                      <w:i/>
                      <w:sz w:val="20"/>
                      <w:szCs w:val="20"/>
                    </w:rPr>
                    <w:t xml:space="preserve">očet použitých desatinných miest </w:t>
                  </w:r>
                </w:p>
              </w:txbxContent>
            </v:textbox>
          </v:shape>
        </w:pict>
      </w:r>
      <w:r>
        <w:rPr>
          <w:noProof/>
          <w:lang w:eastAsia="sk-SK"/>
        </w:rPr>
        <w:pict>
          <v:shape id="_x0000_s1366" type="#_x0000_t202" style="position:absolute;left:0;text-align:left;margin-left:174.5pt;margin-top:170.65pt;width:106.4pt;height:21.15pt;z-index:251679232;mso-width-relative:margin;mso-height-relative:margin" filled="f" stroked="f" strokecolor="white [3212]">
            <v:textbox style="mso-next-textbox:#_x0000_s1366">
              <w:txbxContent>
                <w:p w:rsidR="00103347" w:rsidRPr="003254C2" w:rsidRDefault="00103347" w:rsidP="00DF1B52">
                  <w:pPr>
                    <w:rPr>
                      <w:i/>
                      <w:sz w:val="20"/>
                      <w:szCs w:val="20"/>
                    </w:rPr>
                  </w:pPr>
                  <w:r w:rsidRPr="003254C2">
                    <w:rPr>
                      <w:i/>
                      <w:sz w:val="20"/>
                      <w:szCs w:val="20"/>
                    </w:rPr>
                    <w:t xml:space="preserve">Počet neznámych </w:t>
                  </w:r>
                </w:p>
              </w:txbxContent>
            </v:textbox>
          </v:shape>
        </w:pict>
      </w:r>
      <w:r w:rsidR="00DF1B52" w:rsidRPr="00253758">
        <w:rPr>
          <w:noProof/>
          <w:lang w:eastAsia="sk-SK"/>
        </w:rPr>
        <w:drawing>
          <wp:inline distT="0" distB="0" distL="0" distR="0">
            <wp:extent cx="5399405" cy="3739033"/>
            <wp:effectExtent l="19050" t="0" r="0" b="0"/>
            <wp:docPr id="6" name="Obrázo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55" cstate="print"/>
                    <a:srcRect/>
                    <a:stretch>
                      <a:fillRect/>
                    </a:stretch>
                  </pic:blipFill>
                  <pic:spPr bwMode="auto">
                    <a:xfrm>
                      <a:off x="0" y="0"/>
                      <a:ext cx="5399405" cy="3739033"/>
                    </a:xfrm>
                    <a:prstGeom prst="rect">
                      <a:avLst/>
                    </a:prstGeom>
                    <a:noFill/>
                    <a:ln w="9525">
                      <a:noFill/>
                      <a:miter lim="800000"/>
                      <a:headEnd/>
                      <a:tailEnd/>
                    </a:ln>
                  </pic:spPr>
                </pic:pic>
              </a:graphicData>
            </a:graphic>
          </wp:inline>
        </w:drawing>
      </w:r>
    </w:p>
    <w:p w:rsidR="00DF1B52" w:rsidRDefault="00DF1B52" w:rsidP="00DF1B52">
      <w:pPr>
        <w:pStyle w:val="Popis"/>
      </w:pPr>
      <w:bookmarkStart w:id="174" w:name="_Toc325474314"/>
      <w:bookmarkStart w:id="175" w:name="_Toc325665619"/>
      <w:r>
        <w:t xml:space="preserve">Obr. </w:t>
      </w:r>
      <w:fldSimple w:instr=" SEQ Obr. \* ARABIC ">
        <w:r w:rsidR="00344799">
          <w:rPr>
            <w:noProof/>
          </w:rPr>
          <w:t>13</w:t>
        </w:r>
      </w:fldSimple>
      <w:r>
        <w:tab/>
      </w:r>
      <w:r w:rsidRPr="00970599">
        <w:t>Aplikačné okno generátora matíc</w:t>
      </w:r>
      <w:bookmarkEnd w:id="174"/>
      <w:bookmarkEnd w:id="175"/>
    </w:p>
    <w:p w:rsidR="00DF1B52" w:rsidRDefault="00DF1B52" w:rsidP="00141E6F">
      <w:pPr>
        <w:pStyle w:val="Nadpis4"/>
      </w:pPr>
      <w:r>
        <w:t>Nastavenie vlastností matice</w:t>
      </w:r>
    </w:p>
    <w:p w:rsidR="00DF1B52" w:rsidRDefault="00DF1B52" w:rsidP="00DF1B52">
      <w:pPr>
        <w:pStyle w:val="NormalnytextDP"/>
      </w:pPr>
      <w:r>
        <w:t>Generátor matíc umožňuje vygenerovať riešiteľné matice. Tieto matice majú vlastnosti, ktoré zadá používateľ v uvedenom okne. Týmito vlastnosťami sú:</w:t>
      </w:r>
    </w:p>
    <w:p w:rsidR="00DF1B52" w:rsidRDefault="00601F17" w:rsidP="00041AEA">
      <w:pPr>
        <w:pStyle w:val="NormalnytextDP"/>
        <w:numPr>
          <w:ilvl w:val="0"/>
          <w:numId w:val="22"/>
        </w:numPr>
        <w:spacing w:line="276" w:lineRule="auto"/>
      </w:pPr>
      <w:r>
        <w:t>p</w:t>
      </w:r>
      <w:r w:rsidR="00DF1B52">
        <w:t>očet premenných (</w:t>
      </w:r>
      <w:r w:rsidR="00DF1B52">
        <w:rPr>
          <w:i/>
        </w:rPr>
        <w:t>n</w:t>
      </w:r>
      <w:r w:rsidR="00DF1B52">
        <w:t>)</w:t>
      </w:r>
      <w:r>
        <w:t>,</w:t>
      </w:r>
    </w:p>
    <w:p w:rsidR="00DF1B52" w:rsidRDefault="00601F17" w:rsidP="00041AEA">
      <w:pPr>
        <w:pStyle w:val="NormalnytextDP"/>
        <w:numPr>
          <w:ilvl w:val="0"/>
          <w:numId w:val="22"/>
        </w:numPr>
        <w:spacing w:line="276" w:lineRule="auto"/>
      </w:pPr>
      <w:r>
        <w:t>p</w:t>
      </w:r>
      <w:r w:rsidR="00DF1B52">
        <w:t>očet uvažovaných desatinných miest</w:t>
      </w:r>
      <w:r>
        <w:t>,</w:t>
      </w:r>
    </w:p>
    <w:p w:rsidR="00DF1B52" w:rsidRDefault="00601F17" w:rsidP="00041AEA">
      <w:pPr>
        <w:pStyle w:val="NormalnytextDP"/>
        <w:numPr>
          <w:ilvl w:val="0"/>
          <w:numId w:val="22"/>
        </w:numPr>
        <w:spacing w:line="276" w:lineRule="auto"/>
      </w:pPr>
      <w:r>
        <w:t>p</w:t>
      </w:r>
      <w:r w:rsidR="00DF1B52">
        <w:t xml:space="preserve">oužitie desatinných čísel </w:t>
      </w:r>
      <w:r w:rsidR="002E5C00">
        <w:t>alebo len celých čísel</w:t>
      </w:r>
      <w:r w:rsidR="002E5C00">
        <w:rPr>
          <w:rStyle w:val="Odkaznapoznmkupodiarou"/>
        </w:rPr>
        <w:footnoteReference w:id="19"/>
      </w:r>
      <w:r>
        <w:t>,</w:t>
      </w:r>
    </w:p>
    <w:p w:rsidR="00DF1B52" w:rsidRDefault="00601F17" w:rsidP="00041AEA">
      <w:pPr>
        <w:pStyle w:val="NormalnytextDP"/>
        <w:numPr>
          <w:ilvl w:val="0"/>
          <w:numId w:val="22"/>
        </w:numPr>
        <w:spacing w:line="276" w:lineRule="auto"/>
      </w:pPr>
      <w:r>
        <w:lastRenderedPageBreak/>
        <w:t>r</w:t>
      </w:r>
      <w:r w:rsidR="00DF1B52">
        <w:t xml:space="preserve">ozsah použitých hodnôt pre koeficienty </w:t>
      </w:r>
      <w:r w:rsidR="00DF1B52" w:rsidRPr="00D161FC">
        <w:rPr>
          <w:position w:val="-14"/>
        </w:rPr>
        <w:object w:dxaOrig="2960" w:dyaOrig="380">
          <v:shape id="_x0000_i1166" type="#_x0000_t75" style="width:147.75pt;height:18.75pt" o:ole="">
            <v:imagedata r:id="rId328" o:title=""/>
          </v:shape>
          <o:OLEObject Type="Embed" ProgID="Equation.DSMT4" ShapeID="_x0000_i1166" DrawAspect="Content" ObjectID="_1400581816" r:id="rId329"/>
        </w:object>
      </w:r>
      <w:r w:rsidR="00DF1B52">
        <w:t xml:space="preserve"> nastaviteľný od dolnej hranice po hornú hranicu</w:t>
      </w:r>
      <w:r w:rsidR="00DF1B52">
        <w:rPr>
          <w:rStyle w:val="Odkaznapoznmkupodiarou"/>
        </w:rPr>
        <w:footnoteReference w:id="20"/>
      </w:r>
      <w:r>
        <w:t>,</w:t>
      </w:r>
    </w:p>
    <w:p w:rsidR="00DF1B52" w:rsidRDefault="00601F17" w:rsidP="00041AEA">
      <w:pPr>
        <w:pStyle w:val="NormalnytextDP"/>
        <w:numPr>
          <w:ilvl w:val="0"/>
          <w:numId w:val="22"/>
        </w:numPr>
        <w:spacing w:line="276" w:lineRule="auto"/>
      </w:pPr>
      <w:r>
        <w:t>t</w:t>
      </w:r>
      <w:r w:rsidR="00DF1B52">
        <w:t>yp generovanej matice (pre priame alebo nepriame metódy)</w:t>
      </w:r>
      <w:r w:rsidR="00D1414F">
        <w:t>.</w:t>
      </w:r>
    </w:p>
    <w:p w:rsidR="00DF1B52" w:rsidRDefault="00DF1B52" w:rsidP="00141E6F">
      <w:pPr>
        <w:pStyle w:val="Nadpis4"/>
      </w:pPr>
      <w:bookmarkStart w:id="176" w:name="_Ref325474280"/>
      <w:r>
        <w:t>Zobrazenie generovanej matice</w:t>
      </w:r>
      <w:bookmarkEnd w:id="176"/>
    </w:p>
    <w:p w:rsidR="00DF1B52" w:rsidRDefault="00DF1B52" w:rsidP="00264ADE">
      <w:pPr>
        <w:pStyle w:val="NormalnytextDP"/>
        <w:ind w:firstLine="567"/>
      </w:pPr>
      <w:r>
        <w:t>Generovanú mat</w:t>
      </w:r>
      <w:r w:rsidR="00F2513F">
        <w:t>icu je možné zobraziť buď</w:t>
      </w:r>
      <w:r w:rsidR="00CA05DC">
        <w:t xml:space="preserve"> v</w:t>
      </w:r>
      <w:r>
        <w:t xml:space="preserve"> aplikáci</w:t>
      </w:r>
      <w:r w:rsidR="00CA05DC">
        <w:t>i</w:t>
      </w:r>
      <w:r>
        <w:t>, alebo nepriamo</w:t>
      </w:r>
      <w:r w:rsidR="00CA05DC">
        <w:t>,</w:t>
      </w:r>
      <w:r>
        <w:t xml:space="preserve"> v súbore, jej uložením</w:t>
      </w:r>
      <w:r>
        <w:rPr>
          <w:rStyle w:val="Odkaznapoznmkupodiarou"/>
        </w:rPr>
        <w:footnoteReference w:id="21"/>
      </w:r>
      <w:r>
        <w:t>.</w:t>
      </w:r>
    </w:p>
    <w:p w:rsidR="00DF1B52" w:rsidRPr="00A362CF" w:rsidRDefault="00DF1B52" w:rsidP="00264ADE">
      <w:pPr>
        <w:pStyle w:val="NormalnytextDP"/>
        <w:ind w:firstLine="567"/>
      </w:pPr>
      <w:r>
        <w:t>Generovanú maticu je možné zobraziť priamo v aplikačnom okne na pravej strane od zadávaných vlastností, a to vrátane zobrazenia hodnôt riešenia alebo bez neho. Vhodné v prípade náhodného generovania matice počas výučby, čo môžu oceniť vyučujúci, lebo študentom je v reálnom čase vytvárané zadanie (príklad), bez zobrazenia samotného riešenia</w:t>
      </w:r>
      <w:r>
        <w:rPr>
          <w:rStyle w:val="Odkaznapoznmkupodiarou"/>
        </w:rPr>
        <w:footnoteReference w:id="22"/>
      </w:r>
      <w:r>
        <w:t xml:space="preserve">.  </w:t>
      </w:r>
    </w:p>
    <w:p w:rsidR="00DF1B52" w:rsidRDefault="00DF1B52" w:rsidP="00264ADE">
      <w:pPr>
        <w:pStyle w:val="NormalnytextDP"/>
        <w:ind w:firstLine="567"/>
      </w:pPr>
      <w:r>
        <w:t>Maticu je taktiež možné uložiť do súboru na neskoršie použitie. Na tento účel slúži textové pole „Enter a path: “ alebo prehľadávač súborového systému (</w:t>
      </w:r>
      <w:r>
        <w:rPr>
          <w:i/>
        </w:rPr>
        <w:t>file browser</w:t>
      </w:r>
      <w:r>
        <w:t>) inicializovaný kliknutím tlačidla „search ...“. Názov súboru sa zadáva do poľa „File Name“ ako ukazuje obrázok. Výber sa potvrdí kliknutím na tlačidlo „Open“.</w:t>
      </w:r>
    </w:p>
    <w:p w:rsidR="00DF1B52" w:rsidRDefault="00DF1B52" w:rsidP="00DF1B52">
      <w:pPr>
        <w:pStyle w:val="NormalnytextDP"/>
        <w:keepNext/>
        <w:jc w:val="center"/>
      </w:pPr>
      <w:r>
        <w:rPr>
          <w:noProof/>
          <w:lang w:eastAsia="sk-SK"/>
        </w:rPr>
        <w:drawing>
          <wp:inline distT="0" distB="0" distL="0" distR="0">
            <wp:extent cx="3438525" cy="2636938"/>
            <wp:effectExtent l="19050" t="0" r="0" b="0"/>
            <wp:docPr id="2059" name="Obrázok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9"/>
                    <pic:cNvPicPr>
                      <a:picLocks noChangeAspect="1" noChangeArrowheads="1"/>
                    </pic:cNvPicPr>
                  </pic:nvPicPr>
                  <pic:blipFill>
                    <a:blip r:embed="rId330" cstate="print"/>
                    <a:srcRect/>
                    <a:stretch>
                      <a:fillRect/>
                    </a:stretch>
                  </pic:blipFill>
                  <pic:spPr bwMode="auto">
                    <a:xfrm>
                      <a:off x="0" y="0"/>
                      <a:ext cx="3442615" cy="2640075"/>
                    </a:xfrm>
                    <a:prstGeom prst="rect">
                      <a:avLst/>
                    </a:prstGeom>
                    <a:noFill/>
                    <a:ln w="9525">
                      <a:noFill/>
                      <a:miter lim="800000"/>
                      <a:headEnd/>
                      <a:tailEnd/>
                    </a:ln>
                  </pic:spPr>
                </pic:pic>
              </a:graphicData>
            </a:graphic>
          </wp:inline>
        </w:drawing>
      </w:r>
    </w:p>
    <w:p w:rsidR="00DF1B52" w:rsidRPr="00F47E65" w:rsidRDefault="00DF1B52" w:rsidP="00DF1B52">
      <w:pPr>
        <w:pStyle w:val="Popis"/>
      </w:pPr>
      <w:bookmarkStart w:id="177" w:name="_Toc325474315"/>
      <w:bookmarkStart w:id="178" w:name="_Toc325665620"/>
      <w:r>
        <w:t xml:space="preserve">Obr. </w:t>
      </w:r>
      <w:fldSimple w:instr=" SEQ Obr. \* ARABIC ">
        <w:r w:rsidR="00344799">
          <w:rPr>
            <w:noProof/>
          </w:rPr>
          <w:t>14</w:t>
        </w:r>
      </w:fldSimple>
      <w:r>
        <w:t xml:space="preserve"> </w:t>
      </w:r>
      <w:r>
        <w:tab/>
        <w:t>Prehľadávač súborov</w:t>
      </w:r>
      <w:bookmarkEnd w:id="177"/>
      <w:bookmarkEnd w:id="178"/>
    </w:p>
    <w:p w:rsidR="00CD2163" w:rsidRDefault="00DF1B52" w:rsidP="00264ADE">
      <w:pPr>
        <w:pStyle w:val="NormalnytextDP"/>
        <w:ind w:firstLine="567"/>
      </w:pPr>
      <w:r>
        <w:t xml:space="preserve"> Povedzme, že chceme generovať maticu o rozmere </w:t>
      </w:r>
      <w:r>
        <w:rPr>
          <w:i/>
        </w:rPr>
        <w:t>n</w:t>
      </w:r>
      <w:r>
        <w:t xml:space="preserve"> = 5, nech koeficienty majú hodnoty pohybujúce sa v rozmedzí od =-10 do 10, nech berieme do úvahy 3 desatinné miesta a nech je to matica vhodná na aplikáciu iteračných metód. </w:t>
      </w:r>
    </w:p>
    <w:p w:rsidR="00DF1B52" w:rsidRPr="0033060A" w:rsidRDefault="00DF1B52" w:rsidP="00264ADE">
      <w:pPr>
        <w:pStyle w:val="NormalnytextDP"/>
        <w:ind w:firstLine="567"/>
      </w:pPr>
      <w:r>
        <w:lastRenderedPageBreak/>
        <w:t>Vyprodukovaná matica nech je uložená do súboru „</w:t>
      </w:r>
      <w:r>
        <w:rPr>
          <w:i/>
        </w:rPr>
        <w:t>test.txt</w:t>
      </w:r>
      <w:r>
        <w:t>“, ktorý sa bude nachádzať na pracovnej ploche. Keďže  chceme riešenie hľadať sami (alebo</w:t>
      </w:r>
      <w:r w:rsidR="00935599">
        <w:t xml:space="preserve"> v prípade testovania študentov</w:t>
      </w:r>
      <w:r>
        <w:t xml:space="preserve"> to nechať na </w:t>
      </w:r>
      <w:r w:rsidR="00935599">
        <w:t>nich</w:t>
      </w:r>
      <w:r>
        <w:t xml:space="preserve"> </w:t>
      </w:r>
      <w:r>
        <w:sym w:font="Wingdings" w:char="F04A"/>
      </w:r>
      <w:r>
        <w:t xml:space="preserve">), hodnoty neznámych vektora </w:t>
      </w:r>
      <w:r>
        <w:rPr>
          <w:b/>
        </w:rPr>
        <w:t>x</w:t>
      </w:r>
      <w:r>
        <w:t xml:space="preserve"> nezobrazíme</w:t>
      </w:r>
      <w:r>
        <w:rPr>
          <w:rStyle w:val="Odkaznapoznmkupodiarou"/>
        </w:rPr>
        <w:footnoteReference w:id="23"/>
      </w:r>
      <w:r>
        <w:t>.</w:t>
      </w:r>
    </w:p>
    <w:p w:rsidR="00DF1B52" w:rsidRDefault="00DF1B52" w:rsidP="00264ADE">
      <w:pPr>
        <w:pStyle w:val="NormalnytextDP"/>
        <w:keepNext/>
        <w:ind w:firstLine="0"/>
        <w:jc w:val="center"/>
      </w:pPr>
      <w:r>
        <w:rPr>
          <w:noProof/>
          <w:lang w:eastAsia="sk-SK"/>
        </w:rPr>
        <w:drawing>
          <wp:inline distT="0" distB="0" distL="0" distR="0">
            <wp:extent cx="5057775" cy="3500513"/>
            <wp:effectExtent l="19050" t="0" r="0" b="0"/>
            <wp:docPr id="1441" name="Obrázok 1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1"/>
                    <pic:cNvPicPr>
                      <a:picLocks noChangeAspect="1" noChangeArrowheads="1"/>
                    </pic:cNvPicPr>
                  </pic:nvPicPr>
                  <pic:blipFill>
                    <a:blip r:embed="rId331" cstate="print"/>
                    <a:srcRect/>
                    <a:stretch>
                      <a:fillRect/>
                    </a:stretch>
                  </pic:blipFill>
                  <pic:spPr bwMode="auto">
                    <a:xfrm>
                      <a:off x="0" y="0"/>
                      <a:ext cx="5062051" cy="3503473"/>
                    </a:xfrm>
                    <a:prstGeom prst="rect">
                      <a:avLst/>
                    </a:prstGeom>
                    <a:noFill/>
                    <a:ln w="9525">
                      <a:noFill/>
                      <a:miter lim="800000"/>
                      <a:headEnd/>
                      <a:tailEnd/>
                    </a:ln>
                  </pic:spPr>
                </pic:pic>
              </a:graphicData>
            </a:graphic>
          </wp:inline>
        </w:drawing>
      </w:r>
    </w:p>
    <w:p w:rsidR="00DF1B52" w:rsidRDefault="00DF1B52" w:rsidP="00DF1B52">
      <w:pPr>
        <w:pStyle w:val="Popis"/>
      </w:pPr>
      <w:bookmarkStart w:id="179" w:name="_Toc325474316"/>
      <w:bookmarkStart w:id="180" w:name="_Toc325665621"/>
      <w:r>
        <w:t xml:space="preserve">Obr. </w:t>
      </w:r>
      <w:fldSimple w:instr=" SEQ Obr. \* ARABIC ">
        <w:r w:rsidR="00344799">
          <w:rPr>
            <w:noProof/>
          </w:rPr>
          <w:t>15</w:t>
        </w:r>
      </w:fldSimple>
      <w:r>
        <w:t xml:space="preserve"> </w:t>
      </w:r>
      <w:r>
        <w:tab/>
        <w:t>Ukážkový príklad pre generovanie matice</w:t>
      </w:r>
      <w:bookmarkEnd w:id="179"/>
      <w:bookmarkEnd w:id="180"/>
    </w:p>
    <w:p w:rsidR="000550C6" w:rsidRPr="000550C6" w:rsidRDefault="000550C6" w:rsidP="000550C6">
      <w:pPr>
        <w:pStyle w:val="NormalnytextDP"/>
      </w:pPr>
    </w:p>
    <w:p w:rsidR="00DF1B52" w:rsidRDefault="00A31E12" w:rsidP="00264ADE">
      <w:pPr>
        <w:pStyle w:val="NormalnytextDP"/>
        <w:ind w:firstLine="567"/>
      </w:pPr>
      <w:r>
        <w:fldChar w:fldCharType="begin"/>
      </w:r>
      <w:r w:rsidR="00DF1B52">
        <w:instrText xml:space="preserve"> REF _Ref324863857 \h </w:instrText>
      </w:r>
      <w:r>
        <w:fldChar w:fldCharType="separate"/>
      </w:r>
      <w:r w:rsidR="00344799">
        <w:t xml:space="preserve">Obr. </w:t>
      </w:r>
      <w:r w:rsidR="00344799">
        <w:rPr>
          <w:noProof/>
        </w:rPr>
        <w:t>16</w:t>
      </w:r>
      <w:r>
        <w:fldChar w:fldCharType="end"/>
      </w:r>
      <w:r w:rsidR="00D96754">
        <w:t xml:space="preserve"> popisuje výsledný súbor uložený na pracovnej ploche</w:t>
      </w:r>
      <w:r w:rsidR="00DF1B52">
        <w:t>.</w:t>
      </w:r>
    </w:p>
    <w:p w:rsidR="00DF1B52" w:rsidRDefault="00DF1B52" w:rsidP="00DF1B52">
      <w:pPr>
        <w:pStyle w:val="NormalnytextDP"/>
        <w:keepNext/>
        <w:ind w:firstLine="0"/>
        <w:jc w:val="center"/>
      </w:pPr>
      <w:r>
        <w:rPr>
          <w:noProof/>
          <w:lang w:eastAsia="sk-SK"/>
        </w:rPr>
        <w:drawing>
          <wp:inline distT="0" distB="0" distL="0" distR="0">
            <wp:extent cx="4038600" cy="2108256"/>
            <wp:effectExtent l="19050" t="0" r="0" b="0"/>
            <wp:docPr id="2268" name="Obrázok 2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8"/>
                    <pic:cNvPicPr>
                      <a:picLocks noChangeAspect="1" noChangeArrowheads="1"/>
                    </pic:cNvPicPr>
                  </pic:nvPicPr>
                  <pic:blipFill>
                    <a:blip r:embed="rId332" cstate="print"/>
                    <a:srcRect/>
                    <a:stretch>
                      <a:fillRect/>
                    </a:stretch>
                  </pic:blipFill>
                  <pic:spPr bwMode="auto">
                    <a:xfrm>
                      <a:off x="0" y="0"/>
                      <a:ext cx="4038600" cy="2108256"/>
                    </a:xfrm>
                    <a:prstGeom prst="rect">
                      <a:avLst/>
                    </a:prstGeom>
                    <a:noFill/>
                    <a:ln w="9525">
                      <a:noFill/>
                      <a:miter lim="800000"/>
                      <a:headEnd/>
                      <a:tailEnd/>
                    </a:ln>
                  </pic:spPr>
                </pic:pic>
              </a:graphicData>
            </a:graphic>
          </wp:inline>
        </w:drawing>
      </w:r>
    </w:p>
    <w:p w:rsidR="00DF1B52" w:rsidRDefault="00DF1B52" w:rsidP="00DF1B52">
      <w:pPr>
        <w:pStyle w:val="Popis"/>
      </w:pPr>
      <w:bookmarkStart w:id="181" w:name="_Ref324863857"/>
      <w:bookmarkStart w:id="182" w:name="_Ref324863853"/>
      <w:bookmarkStart w:id="183" w:name="_Toc325474317"/>
      <w:bookmarkStart w:id="184" w:name="_Toc325665622"/>
      <w:r>
        <w:t xml:space="preserve">Obr. </w:t>
      </w:r>
      <w:fldSimple w:instr=" SEQ Obr. \* ARABIC ">
        <w:r w:rsidR="00344799">
          <w:rPr>
            <w:noProof/>
          </w:rPr>
          <w:t>16</w:t>
        </w:r>
      </w:fldSimple>
      <w:bookmarkEnd w:id="181"/>
      <w:r>
        <w:tab/>
        <w:t>Generovaná matica uložená v súbore</w:t>
      </w:r>
      <w:bookmarkEnd w:id="182"/>
      <w:bookmarkEnd w:id="183"/>
      <w:bookmarkEnd w:id="184"/>
    </w:p>
    <w:p w:rsidR="00DF1B52" w:rsidRDefault="00DF1B52" w:rsidP="00141E6F">
      <w:pPr>
        <w:pStyle w:val="Nadpis4"/>
      </w:pPr>
      <w:r>
        <w:lastRenderedPageBreak/>
        <w:t>Návrat do hlavného menu</w:t>
      </w:r>
    </w:p>
    <w:p w:rsidR="00DF1B52" w:rsidRPr="00FE0E38" w:rsidRDefault="00DF1B52" w:rsidP="00264ADE">
      <w:pPr>
        <w:pStyle w:val="NormalnytextDP"/>
        <w:ind w:firstLine="567"/>
      </w:pPr>
      <w:r>
        <w:t>Späť do hlavného menu sa používateľ dostane kliknutím ľavého tlačidla myši na tlačidlo „Return“.</w:t>
      </w:r>
    </w:p>
    <w:p w:rsidR="00DF1B52" w:rsidRPr="0034731D" w:rsidRDefault="00DF1B52" w:rsidP="00D236BA">
      <w:pPr>
        <w:pStyle w:val="PodNadpis3uroven"/>
      </w:pPr>
      <w:bookmarkStart w:id="185" w:name="_Toc325570746"/>
      <w:bookmarkStart w:id="186" w:name="_Toc325667180"/>
      <w:r>
        <w:t>Podprogram pre riešenie sústav lineárnych rovníc</w:t>
      </w:r>
      <w:bookmarkEnd w:id="185"/>
      <w:bookmarkEnd w:id="186"/>
    </w:p>
    <w:p w:rsidR="00DF1B52" w:rsidRDefault="00A31E12" w:rsidP="00264ADE">
      <w:pPr>
        <w:pStyle w:val="NormalnytextDP"/>
        <w:ind w:firstLine="567"/>
      </w:pPr>
      <w:r>
        <w:rPr>
          <w:noProof/>
          <w:lang w:eastAsia="sk-SK"/>
        </w:rPr>
        <w:pict>
          <v:shape id="_x0000_s1395" type="#_x0000_t202" style="position:absolute;left:0;text-align:left;margin-left:218.2pt;margin-top:18.15pt;width:204.15pt;height:24.45pt;z-index:251708928;mso-width-relative:margin;mso-height-relative:margin" filled="f" stroked="f" strokecolor="white [3212]">
            <v:textbox style="mso-next-textbox:#_x0000_s1395">
              <w:txbxContent>
                <w:p w:rsidR="00103347" w:rsidRPr="00B50D3C" w:rsidRDefault="00103347" w:rsidP="00DF1B52">
                  <w:pPr>
                    <w:ind w:left="1276" w:hanging="1276"/>
                    <w:jc w:val="left"/>
                    <w:rPr>
                      <w:i/>
                      <w:sz w:val="20"/>
                      <w:szCs w:val="20"/>
                    </w:rPr>
                  </w:pPr>
                  <w:r w:rsidRPr="00B50D3C">
                    <w:rPr>
                      <w:i/>
                      <w:sz w:val="20"/>
                      <w:szCs w:val="20"/>
                    </w:rPr>
                    <w:t>Cesta k súboru uchovávajúcemu maticu</w:t>
                  </w:r>
                </w:p>
              </w:txbxContent>
            </v:textbox>
          </v:shape>
        </w:pict>
      </w:r>
      <w:r w:rsidR="00DF1B52">
        <w:t>Okno podprogramu pre riešenie matíc vyzerá nasledovne:</w:t>
      </w:r>
    </w:p>
    <w:p w:rsidR="00DF1B52" w:rsidRDefault="00A31E12" w:rsidP="00DF1B52">
      <w:pPr>
        <w:pStyle w:val="NormalnytextDP"/>
        <w:keepNext/>
        <w:ind w:firstLine="0"/>
        <w:jc w:val="center"/>
      </w:pPr>
      <w:r>
        <w:rPr>
          <w:noProof/>
          <w:lang w:eastAsia="sk-SK"/>
        </w:rPr>
        <w:pict>
          <v:shape id="_x0000_s1394" type="#_x0000_t202" style="position:absolute;left:0;text-align:left;margin-left:313.9pt;margin-top:200.05pt;width:54.75pt;height:21.15pt;z-index:251707904;mso-width-relative:margin;mso-height-relative:margin" filled="f" stroked="f" strokecolor="white [3212]">
            <v:textbox style="mso-next-textbox:#_x0000_s1394">
              <w:txbxContent>
                <w:p w:rsidR="00103347" w:rsidRPr="003254C2" w:rsidRDefault="00103347" w:rsidP="00DF1B52">
                  <w:pPr>
                    <w:jc w:val="left"/>
                    <w:rPr>
                      <w:i/>
                      <w:sz w:val="20"/>
                      <w:szCs w:val="20"/>
                    </w:rPr>
                  </w:pPr>
                  <w:r>
                    <w:rPr>
                      <w:i/>
                      <w:sz w:val="20"/>
                      <w:szCs w:val="20"/>
                    </w:rPr>
                    <w:t>Návrat</w:t>
                  </w:r>
                  <w:r w:rsidRPr="003254C2">
                    <w:rPr>
                      <w:i/>
                      <w:sz w:val="20"/>
                      <w:szCs w:val="20"/>
                    </w:rPr>
                    <w:t xml:space="preserve"> </w:t>
                  </w:r>
                </w:p>
              </w:txbxContent>
            </v:textbox>
          </v:shape>
        </w:pict>
      </w:r>
      <w:r>
        <w:rPr>
          <w:noProof/>
          <w:lang w:eastAsia="sk-SK"/>
        </w:rPr>
        <w:pict>
          <v:shape id="_x0000_s1393" type="#_x0000_t202" style="position:absolute;left:0;text-align:left;margin-left:330.95pt;margin-top:117.55pt;width:102.65pt;height:24.45pt;z-index:251706880;mso-width-relative:margin;mso-height-relative:margin" filled="f" stroked="f" strokecolor="white [3212]">
            <v:textbox style="mso-next-textbox:#_x0000_s1393">
              <w:txbxContent>
                <w:p w:rsidR="00103347" w:rsidRPr="00B43CAF" w:rsidRDefault="00103347" w:rsidP="00DF1B52">
                  <w:pPr>
                    <w:ind w:left="1276" w:hanging="1276"/>
                    <w:jc w:val="left"/>
                    <w:rPr>
                      <w:i/>
                      <w:sz w:val="20"/>
                      <w:szCs w:val="20"/>
                    </w:rPr>
                  </w:pPr>
                  <w:r w:rsidRPr="00B43CAF">
                    <w:rPr>
                      <w:i/>
                      <w:sz w:val="20"/>
                      <w:szCs w:val="20"/>
                    </w:rPr>
                    <w:t xml:space="preserve">Zobraziť </w:t>
                  </w:r>
                  <w:r>
                    <w:rPr>
                      <w:i/>
                      <w:sz w:val="20"/>
                      <w:szCs w:val="20"/>
                    </w:rPr>
                    <w:t>výsledok</w:t>
                  </w:r>
                  <w:r w:rsidRPr="00B43CAF">
                    <w:rPr>
                      <w:i/>
                      <w:sz w:val="20"/>
                      <w:szCs w:val="20"/>
                    </w:rPr>
                    <w:t>?</w:t>
                  </w:r>
                </w:p>
              </w:txbxContent>
            </v:textbox>
          </v:shape>
        </w:pict>
      </w:r>
      <w:r>
        <w:rPr>
          <w:noProof/>
          <w:lang w:eastAsia="sk-SK"/>
        </w:rPr>
        <w:pict>
          <v:shape id="_x0000_s1392" type="#_x0000_t202" style="position:absolute;left:0;text-align:left;margin-left:308.45pt;margin-top:149.65pt;width:112.75pt;height:24.45pt;z-index:251705856;mso-width-relative:margin;mso-height-relative:margin" filled="f" stroked="f" strokecolor="white [3212]">
            <v:textbox style="mso-next-textbox:#_x0000_s1392">
              <w:txbxContent>
                <w:p w:rsidR="00103347" w:rsidRPr="00B43CAF" w:rsidRDefault="00103347" w:rsidP="00DF1B52">
                  <w:pPr>
                    <w:ind w:left="1276" w:hanging="1276"/>
                    <w:jc w:val="left"/>
                    <w:rPr>
                      <w:i/>
                      <w:sz w:val="20"/>
                      <w:szCs w:val="20"/>
                    </w:rPr>
                  </w:pPr>
                  <w:r w:rsidRPr="00B43CAF">
                    <w:rPr>
                      <w:i/>
                      <w:sz w:val="20"/>
                      <w:szCs w:val="20"/>
                    </w:rPr>
                    <w:t xml:space="preserve">Zobraziť </w:t>
                  </w:r>
                  <w:r>
                    <w:rPr>
                      <w:i/>
                      <w:sz w:val="20"/>
                      <w:szCs w:val="20"/>
                    </w:rPr>
                    <w:t>maticu</w:t>
                  </w:r>
                  <w:r w:rsidRPr="00B43CAF">
                    <w:rPr>
                      <w:i/>
                      <w:sz w:val="20"/>
                      <w:szCs w:val="20"/>
                    </w:rPr>
                    <w:t>?</w:t>
                  </w:r>
                </w:p>
              </w:txbxContent>
            </v:textbox>
          </v:shape>
        </w:pict>
      </w:r>
      <w:r>
        <w:rPr>
          <w:noProof/>
          <w:lang w:eastAsia="sk-SK"/>
        </w:rPr>
        <w:pict>
          <v:shape id="_x0000_s1391" type="#_x0000_t202" style="position:absolute;left:0;text-align:left;margin-left:273.9pt;margin-top:171.85pt;width:94.75pt;height:24.45pt;z-index:251704832;mso-width-relative:margin;mso-height-relative:margin" filled="f" stroked="f" strokecolor="white [3212]">
            <v:textbox style="mso-next-textbox:#_x0000_s1391">
              <w:txbxContent>
                <w:p w:rsidR="00103347" w:rsidRPr="00B43CAF" w:rsidRDefault="00103347" w:rsidP="00DF1B52">
                  <w:pPr>
                    <w:ind w:left="1276" w:hanging="1276"/>
                    <w:jc w:val="left"/>
                    <w:rPr>
                      <w:i/>
                      <w:sz w:val="20"/>
                      <w:szCs w:val="20"/>
                    </w:rPr>
                  </w:pPr>
                  <w:r w:rsidRPr="00B43CAF">
                    <w:rPr>
                      <w:i/>
                      <w:sz w:val="20"/>
                      <w:szCs w:val="20"/>
                    </w:rPr>
                    <w:t>Generovať PDF?</w:t>
                  </w:r>
                </w:p>
              </w:txbxContent>
            </v:textbox>
          </v:shape>
        </w:pict>
      </w:r>
      <w:r>
        <w:rPr>
          <w:noProof/>
          <w:lang w:eastAsia="sk-SK"/>
        </w:rPr>
        <w:pict>
          <v:shape id="_x0000_s1390" type="#_x0000_t202" style="position:absolute;left:0;text-align:left;margin-left:338.85pt;margin-top:91.7pt;width:94.75pt;height:24.45pt;z-index:251703808;mso-width-relative:margin;mso-height-relative:margin" filled="f" stroked="f" strokecolor="white [3212]">
            <v:textbox style="mso-next-textbox:#_x0000_s1390">
              <w:txbxContent>
                <w:p w:rsidR="00103347" w:rsidRPr="00811492" w:rsidRDefault="00103347" w:rsidP="00DF1B52">
                  <w:pPr>
                    <w:jc w:val="left"/>
                    <w:rPr>
                      <w:i/>
                      <w:sz w:val="20"/>
                      <w:szCs w:val="20"/>
                    </w:rPr>
                  </w:pPr>
                  <w:r w:rsidRPr="00811492">
                    <w:rPr>
                      <w:i/>
                      <w:sz w:val="20"/>
                      <w:szCs w:val="20"/>
                    </w:rPr>
                    <w:t>Načítané metódy</w:t>
                  </w:r>
                </w:p>
              </w:txbxContent>
            </v:textbox>
          </v:shape>
        </w:pict>
      </w:r>
      <w:r>
        <w:rPr>
          <w:noProof/>
          <w:lang w:eastAsia="sk-SK"/>
        </w:rPr>
        <w:pict>
          <v:shape id="_x0000_s1386" type="#_x0000_t202" style="position:absolute;left:0;text-align:left;margin-left:104.7pt;margin-top:97.85pt;width:163.9pt;height:40.05pt;z-index:251699712;mso-width-relative:margin;mso-height-relative:margin" filled="f" stroked="f" strokecolor="white [3212]">
            <v:textbox style="mso-next-textbox:#_x0000_s1386">
              <w:txbxContent>
                <w:p w:rsidR="00103347" w:rsidRPr="00676923" w:rsidRDefault="00103347" w:rsidP="00DF1B52">
                  <w:pPr>
                    <w:jc w:val="left"/>
                    <w:rPr>
                      <w:i/>
                      <w:sz w:val="20"/>
                      <w:szCs w:val="20"/>
                    </w:rPr>
                  </w:pPr>
                  <w:r w:rsidRPr="00676923">
                    <w:rPr>
                      <w:i/>
                      <w:sz w:val="20"/>
                      <w:szCs w:val="20"/>
                    </w:rPr>
                    <w:t xml:space="preserve">Počet požadovaných krokov </w:t>
                  </w:r>
                </w:p>
                <w:p w:rsidR="00103347" w:rsidRPr="00676923" w:rsidRDefault="00103347" w:rsidP="00DF1B52">
                  <w:pPr>
                    <w:ind w:left="2835" w:hanging="2126"/>
                    <w:jc w:val="left"/>
                    <w:rPr>
                      <w:i/>
                      <w:sz w:val="20"/>
                      <w:szCs w:val="20"/>
                    </w:rPr>
                  </w:pPr>
                  <w:r>
                    <w:rPr>
                      <w:i/>
                      <w:sz w:val="20"/>
                      <w:szCs w:val="20"/>
                    </w:rPr>
                    <w:t xml:space="preserve">  </w:t>
                  </w:r>
                  <w:r w:rsidRPr="00676923">
                    <w:rPr>
                      <w:i/>
                      <w:sz w:val="20"/>
                      <w:szCs w:val="20"/>
                    </w:rPr>
                    <w:t>alebo požadovaná presnosť</w:t>
                  </w:r>
                </w:p>
                <w:p w:rsidR="00103347" w:rsidRPr="00676923" w:rsidRDefault="00103347" w:rsidP="00DF1B52">
                  <w:pPr>
                    <w:jc w:val="left"/>
                    <w:rPr>
                      <w:sz w:val="20"/>
                      <w:szCs w:val="20"/>
                    </w:rPr>
                  </w:pPr>
                </w:p>
              </w:txbxContent>
            </v:textbox>
          </v:shape>
        </w:pict>
      </w:r>
      <w:r>
        <w:rPr>
          <w:noProof/>
          <w:lang w:eastAsia="sk-SK"/>
        </w:rPr>
        <w:pict>
          <v:shape id="_x0000_s1389" type="#_x0000_t202" style="position:absolute;left:0;text-align:left;margin-left:61.2pt;margin-top:171.1pt;width:80.4pt;height:24.45pt;z-index:251702784;mso-width-relative:margin;mso-height-relative:margin" filled="f" stroked="f" strokecolor="white [3212]">
            <v:textbox style="mso-next-textbox:#_x0000_s1389">
              <w:txbxContent>
                <w:p w:rsidR="00103347" w:rsidRPr="00AC5EE8" w:rsidRDefault="00103347" w:rsidP="00DF1B52">
                  <w:pPr>
                    <w:ind w:left="1276" w:hanging="1276"/>
                    <w:jc w:val="left"/>
                    <w:rPr>
                      <w:i/>
                      <w:sz w:val="20"/>
                      <w:szCs w:val="20"/>
                    </w:rPr>
                  </w:pPr>
                  <w:r w:rsidRPr="00AC5EE8">
                    <w:rPr>
                      <w:i/>
                      <w:sz w:val="20"/>
                      <w:szCs w:val="20"/>
                    </w:rPr>
                    <w:t>Spustiť výpočet</w:t>
                  </w:r>
                </w:p>
              </w:txbxContent>
            </v:textbox>
          </v:shape>
        </w:pict>
      </w:r>
      <w:r>
        <w:rPr>
          <w:noProof/>
          <w:lang w:eastAsia="sk-SK"/>
        </w:rPr>
        <w:pict>
          <v:shape id="_x0000_s1388" type="#_x0000_t202" style="position:absolute;left:0;text-align:left;margin-left:5.25pt;margin-top:143.35pt;width:168.25pt;height:24.45pt;z-index:251701760;mso-width-relative:margin;mso-height-relative:margin" filled="f" stroked="f" strokecolor="white [3212]">
            <v:textbox style="mso-next-textbox:#_x0000_s1388">
              <w:txbxContent>
                <w:p w:rsidR="00103347" w:rsidRPr="00381EAB" w:rsidRDefault="00103347" w:rsidP="00DF1B52">
                  <w:pPr>
                    <w:ind w:left="1276" w:hanging="1276"/>
                    <w:jc w:val="left"/>
                    <w:rPr>
                      <w:i/>
                      <w:sz w:val="20"/>
                      <w:szCs w:val="20"/>
                    </w:rPr>
                  </w:pPr>
                  <w:r w:rsidRPr="00381EAB">
                    <w:rPr>
                      <w:i/>
                      <w:sz w:val="20"/>
                      <w:szCs w:val="20"/>
                    </w:rPr>
                    <w:t>Použiť vlastnú maticu alebo ukážkovú</w:t>
                  </w:r>
                </w:p>
              </w:txbxContent>
            </v:textbox>
          </v:shape>
        </w:pict>
      </w:r>
      <w:r>
        <w:rPr>
          <w:noProof/>
          <w:lang w:eastAsia="sk-SK"/>
        </w:rPr>
        <w:pict>
          <v:shape id="_x0000_s1387" type="#_x0000_t202" style="position:absolute;left:0;text-align:left;margin-left:14.2pt;margin-top:62.8pt;width:118.65pt;height:35.05pt;z-index:251700736;mso-width-relative:margin;mso-height-relative:margin" filled="f" stroked="f" strokecolor="white [3212]">
            <v:textbox style="mso-next-textbox:#_x0000_s1387">
              <w:txbxContent>
                <w:p w:rsidR="00103347" w:rsidRDefault="00103347" w:rsidP="00DF1B52">
                  <w:pPr>
                    <w:spacing w:before="20" w:line="240" w:lineRule="auto"/>
                    <w:ind w:left="1276" w:hanging="1276"/>
                    <w:jc w:val="left"/>
                    <w:rPr>
                      <w:i/>
                      <w:sz w:val="20"/>
                      <w:szCs w:val="20"/>
                    </w:rPr>
                  </w:pPr>
                  <w:r w:rsidRPr="00F31E3B">
                    <w:rPr>
                      <w:i/>
                      <w:sz w:val="20"/>
                      <w:szCs w:val="20"/>
                    </w:rPr>
                    <w:t xml:space="preserve">Počet desatinných miest </w:t>
                  </w:r>
                </w:p>
                <w:p w:rsidR="00103347" w:rsidRPr="00F31E3B" w:rsidRDefault="00103347" w:rsidP="00DF1B52">
                  <w:pPr>
                    <w:spacing w:before="20" w:line="240" w:lineRule="auto"/>
                    <w:ind w:left="1276" w:hanging="1276"/>
                    <w:jc w:val="left"/>
                    <w:rPr>
                      <w:i/>
                      <w:sz w:val="20"/>
                      <w:szCs w:val="20"/>
                    </w:rPr>
                  </w:pPr>
                  <w:r w:rsidRPr="00F31E3B">
                    <w:rPr>
                      <w:i/>
                      <w:sz w:val="20"/>
                      <w:szCs w:val="20"/>
                    </w:rPr>
                    <w:t>braných do úvahy</w:t>
                  </w:r>
                </w:p>
              </w:txbxContent>
            </v:textbox>
          </v:shape>
        </w:pict>
      </w:r>
      <w:r>
        <w:rPr>
          <w:noProof/>
          <w:lang w:eastAsia="sk-SK"/>
        </w:rPr>
        <w:pict>
          <v:shape id="_x0000_s1376" type="#_x0000_t32" style="position:absolute;left:0;text-align:left;margin-left:12.85pt;margin-top:28.65pt;width:0;height:120.95pt;flip:y;z-index:251689472" o:connectortype="straight" strokecolor="red">
            <v:stroke endarrow="block"/>
          </v:shape>
        </w:pict>
      </w:r>
      <w:r>
        <w:rPr>
          <w:noProof/>
          <w:lang w:eastAsia="sk-SK"/>
        </w:rPr>
        <w:pict>
          <v:shape id="_x0000_s1375" type="#_x0000_t32" style="position:absolute;left:0;text-align:left;margin-left:215.9pt;margin-top:13.7pt;width:41.45pt;height:14.95pt;flip:x;z-index:251688448" o:connectortype="straight" strokecolor="red">
            <v:stroke endarrow="block"/>
          </v:shape>
        </w:pict>
      </w:r>
      <w:r>
        <w:rPr>
          <w:noProof/>
          <w:lang w:eastAsia="sk-SK"/>
        </w:rPr>
        <w:pict>
          <v:shape id="_x0000_s1374" type="#_x0000_t32" style="position:absolute;left:0;text-align:left;margin-left:370.25pt;margin-top:79.6pt;width:6.8pt;height:19.7pt;flip:y;z-index:251687424" o:connectortype="straight" strokecolor="red">
            <v:stroke endarrow="block"/>
          </v:shape>
        </w:pict>
      </w:r>
      <w:r>
        <w:rPr>
          <w:noProof/>
          <w:lang w:eastAsia="sk-SK"/>
        </w:rPr>
        <w:pict>
          <v:rect id="_x0000_s1373" style="position:absolute;left:0;text-align:left;margin-left:347.7pt;margin-top:36.8pt;width:74.65pt;height:48.2pt;z-index:251686400" filled="f" strokecolor="red" strokeweight="1pt"/>
        </w:pict>
      </w:r>
      <w:r>
        <w:rPr>
          <w:noProof/>
          <w:lang w:eastAsia="sk-SK"/>
        </w:rPr>
        <w:pict>
          <v:shape id="_x0000_s1385" type="#_x0000_t32" style="position:absolute;left:0;text-align:left;margin-left:340pt;margin-top:216.1pt;width:52.5pt;height:28.55pt;z-index:251698688" o:connectortype="straight" strokecolor="red">
            <v:stroke endarrow="block"/>
          </v:shape>
        </w:pict>
      </w:r>
      <w:r>
        <w:rPr>
          <w:noProof/>
          <w:lang w:eastAsia="sk-SK"/>
        </w:rPr>
        <w:pict>
          <v:shape id="_x0000_s1384" type="#_x0000_t32" style="position:absolute;left:0;text-align:left;margin-left:69.2pt;margin-top:44.95pt;width:17.65pt;height:23.1pt;flip:y;z-index:251697664" o:connectortype="straight" strokecolor="red">
            <v:stroke endarrow="block"/>
          </v:shape>
        </w:pict>
      </w:r>
      <w:r>
        <w:rPr>
          <w:noProof/>
          <w:lang w:eastAsia="sk-SK"/>
        </w:rPr>
        <w:pict>
          <v:shape id="_x0000_s1383" type="#_x0000_t32" style="position:absolute;left:0;text-align:left;margin-left:36.9pt;margin-top:190.3pt;width:58.1pt;height:59.1pt;flip:x;z-index:251696640" o:connectortype="straight" strokecolor="red">
            <v:stroke endarrow="block"/>
          </v:shape>
        </w:pict>
      </w:r>
      <w:r>
        <w:rPr>
          <w:noProof/>
          <w:lang w:eastAsia="sk-SK"/>
        </w:rPr>
        <w:pict>
          <v:shape id="_x0000_s1382" type="#_x0000_t32" style="position:absolute;left:0;text-align:left;margin-left:305.65pt;margin-top:44.95pt;width:42.05pt;height:79.45pt;flip:x y;z-index:251695616" o:connectortype="straight" strokecolor="red">
            <v:stroke endarrow="block"/>
          </v:shape>
        </w:pict>
      </w:r>
      <w:r>
        <w:rPr>
          <w:noProof/>
          <w:lang w:eastAsia="sk-SK"/>
        </w:rPr>
        <w:pict>
          <v:shape id="_x0000_s1381" type="#_x0000_t32" style="position:absolute;left:0;text-align:left;margin-left:264.15pt;margin-top:44.95pt;width:1in;height:112.55pt;flip:x y;z-index:251694592" o:connectortype="straight" strokecolor="red">
            <v:stroke endarrow="block"/>
          </v:shape>
        </w:pict>
      </w:r>
      <w:r>
        <w:rPr>
          <w:noProof/>
          <w:lang w:eastAsia="sk-SK"/>
        </w:rPr>
        <w:pict>
          <v:shape id="_x0000_s1380" type="#_x0000_t32" style="position:absolute;left:0;text-align:left;margin-left:227.45pt;margin-top:44.95pt;width:87.65pt;height:135.15pt;flip:x y;z-index:251693568" o:connectortype="straight" strokecolor="red">
            <v:stroke endarrow="block"/>
          </v:shape>
        </w:pict>
      </w:r>
      <w:r>
        <w:rPr>
          <w:noProof/>
          <w:lang w:eastAsia="sk-SK"/>
        </w:rPr>
        <w:pict>
          <v:shape id="_x0000_s1379" type="#_x0000_t32" style="position:absolute;left:0;text-align:left;margin-left:207.75pt;margin-top:44.95pt;width:56.4pt;height:78.85pt;flip:x y;z-index:251692544" o:connectortype="straight" strokecolor="red">
            <v:stroke endarrow="block"/>
          </v:shape>
        </w:pict>
      </w:r>
      <w:r>
        <w:rPr>
          <w:noProof/>
          <w:lang w:eastAsia="sk-SK"/>
        </w:rPr>
        <w:pict>
          <v:shape id="_x0000_s1378" type="#_x0000_t32" style="position:absolute;left:0;text-align:left;margin-left:150.7pt;margin-top:41.55pt;width:52.3pt;height:61.8pt;flip:x y;z-index:251691520" o:connectortype="straight" strokecolor="red">
            <v:stroke endarrow="block"/>
          </v:shape>
        </w:pict>
      </w:r>
      <w:r>
        <w:rPr>
          <w:noProof/>
          <w:lang w:eastAsia="sk-SK"/>
        </w:rPr>
        <w:pict>
          <v:shape id="_x0000_s1377" type="#_x0000_t32" style="position:absolute;left:0;text-align:left;margin-left:9.35pt;margin-top:44.95pt;width:0;height:110.75pt;flip:y;z-index:251690496" o:connectortype="straight" strokecolor="red">
            <v:stroke endarrow="block"/>
          </v:shape>
        </w:pict>
      </w:r>
      <w:r w:rsidR="00DF1B52" w:rsidRPr="00A755B7">
        <w:rPr>
          <w:noProof/>
          <w:lang w:eastAsia="sk-SK"/>
        </w:rPr>
        <w:drawing>
          <wp:inline distT="0" distB="0" distL="0" distR="0">
            <wp:extent cx="5399405" cy="3323107"/>
            <wp:effectExtent l="19050" t="0" r="0" b="0"/>
            <wp:docPr id="7" name="Obrázok 2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4"/>
                    <pic:cNvPicPr>
                      <a:picLocks noChangeAspect="1" noChangeArrowheads="1"/>
                    </pic:cNvPicPr>
                  </pic:nvPicPr>
                  <pic:blipFill>
                    <a:blip r:embed="rId260" cstate="print"/>
                    <a:srcRect/>
                    <a:stretch>
                      <a:fillRect/>
                    </a:stretch>
                  </pic:blipFill>
                  <pic:spPr bwMode="auto">
                    <a:xfrm>
                      <a:off x="0" y="0"/>
                      <a:ext cx="5399405" cy="3323107"/>
                    </a:xfrm>
                    <a:prstGeom prst="rect">
                      <a:avLst/>
                    </a:prstGeom>
                    <a:noFill/>
                    <a:ln w="9525">
                      <a:noFill/>
                      <a:miter lim="800000"/>
                      <a:headEnd/>
                      <a:tailEnd/>
                    </a:ln>
                  </pic:spPr>
                </pic:pic>
              </a:graphicData>
            </a:graphic>
          </wp:inline>
        </w:drawing>
      </w:r>
    </w:p>
    <w:p w:rsidR="00DF1B52" w:rsidRDefault="00DF1B52" w:rsidP="00DF1B52">
      <w:pPr>
        <w:pStyle w:val="Popis"/>
      </w:pPr>
      <w:bookmarkStart w:id="187" w:name="_Toc325474318"/>
      <w:bookmarkStart w:id="188" w:name="_Toc325665623"/>
      <w:r>
        <w:t xml:space="preserve">Obr. </w:t>
      </w:r>
      <w:fldSimple w:instr=" SEQ Obr. \* ARABIC ">
        <w:r w:rsidR="00344799">
          <w:rPr>
            <w:noProof/>
          </w:rPr>
          <w:t>17</w:t>
        </w:r>
      </w:fldSimple>
      <w:r>
        <w:tab/>
      </w:r>
      <w:r w:rsidRPr="002C689F">
        <w:t xml:space="preserve">Aplikačné okno </w:t>
      </w:r>
      <w:r>
        <w:t>podprogramu</w:t>
      </w:r>
      <w:r w:rsidRPr="002C689F">
        <w:t xml:space="preserve"> pre riešenie matíc</w:t>
      </w:r>
      <w:bookmarkEnd w:id="187"/>
      <w:bookmarkEnd w:id="188"/>
    </w:p>
    <w:p w:rsidR="00DF1B52" w:rsidRDefault="00DF1B52" w:rsidP="00141E6F">
      <w:pPr>
        <w:pStyle w:val="Nadpis4"/>
      </w:pPr>
      <w:r>
        <w:t>Lokalizácia matice ako vstupných dát</w:t>
      </w:r>
    </w:p>
    <w:p w:rsidR="00DF1B52" w:rsidRDefault="00DF1B52" w:rsidP="00264ADE">
      <w:pPr>
        <w:pStyle w:val="NormalnytextDP"/>
        <w:ind w:firstLine="567"/>
      </w:pPr>
      <w:r>
        <w:t>Pri potrebe riešiť sústavy lineárnych rovníc programom Linear Systems Solver je</w:t>
      </w:r>
      <w:r w:rsidR="00224326">
        <w:t> </w:t>
      </w:r>
      <w:r>
        <w:t>v prvom rade potrebné lokalizovať požadovanú maticu. Tá, musí byť uložená v súbore tak, ako to program očakáva. Pre lokalizáciu súboru buď používateľ zadá úplnú cestu k súboru priamo, alebo na to využije vstavaný prehľadávač súborového systému, a lokalizuje súbor prechádzaním súborového systému (bližší popis v podkapitole </w:t>
      </w:r>
      <w:r w:rsidR="00A31E12">
        <w:fldChar w:fldCharType="begin"/>
      </w:r>
      <w:r>
        <w:instrText xml:space="preserve"> REF _Ref325474280 \n \h </w:instrText>
      </w:r>
      <w:r w:rsidR="00A31E12">
        <w:fldChar w:fldCharType="separate"/>
      </w:r>
      <w:r w:rsidR="00344799">
        <w:t>0</w:t>
      </w:r>
      <w:r w:rsidR="00A31E12">
        <w:fldChar w:fldCharType="end"/>
      </w:r>
      <w:r>
        <w:t>). Implicitne je ponúknutá možnosť skúšobného otestovania práce programu pomocou matíc, ktoré sú uložené v súboroch dodávaných s programom. Každej metóde prislúcha práve jeden súbor s maticou (vyplýva zo zdrojového kódu), ale</w:t>
      </w:r>
      <w:r w:rsidR="002E0B22">
        <w:t> </w:t>
      </w:r>
      <w:r>
        <w:t>hlbší význam v tom hľadať netreba. Matica uložená v súbore je univerzálnym zdrojom dát pre ktorúkoľvek metódu toho istého typu. Ak sa používateľ rozhodne spustiť program len ukážkovo, s implicitne dodávanými maticami, volí tlačidlo „Use</w:t>
      </w:r>
      <w:r w:rsidR="002E0B22">
        <w:t> </w:t>
      </w:r>
      <w:r>
        <w:t xml:space="preserve">test files“, ináč, „Use own matrix“. </w:t>
      </w:r>
    </w:p>
    <w:p w:rsidR="00DF1B52" w:rsidRDefault="00DF1B52" w:rsidP="00141E6F">
      <w:pPr>
        <w:pStyle w:val="Nadpis4"/>
      </w:pPr>
      <w:r>
        <w:lastRenderedPageBreak/>
        <w:t>Nastavenie charakteristík výpočtu</w:t>
      </w:r>
    </w:p>
    <w:p w:rsidR="00DF1B52" w:rsidRDefault="00DF1B52" w:rsidP="00264ADE">
      <w:pPr>
        <w:pStyle w:val="NormalnytextDP"/>
        <w:ind w:firstLine="567"/>
      </w:pPr>
      <w:r>
        <w:t>Ďalšie možnosti programu predstavuje panel s položkami „Precision“, „Step count“ a „Tolerance“. Položkou „Precision“ zadáva počet desatinných miest, ktoré sa</w:t>
      </w:r>
      <w:r w:rsidR="005906DD">
        <w:t> </w:t>
      </w:r>
      <w:r>
        <w:t>budú pri výpočte (zobrazení) zohľadňovať. Položky „Step count“ a taktiež aj</w:t>
      </w:r>
      <w:r w:rsidR="005906DD">
        <w:t> </w:t>
      </w:r>
      <w:r>
        <w:t>„Tolerance“ sú použiteľné len v prípade iteračných metód, pre ktoré je charakteristický iteračný proces založený na určitom počte vykonaných krokov(„Step count“), resp. dosiahnutej precíznosti/presnosti/odchýlke („Precision“)</w:t>
      </w:r>
      <w:r>
        <w:rPr>
          <w:rStyle w:val="Odkaznapoznmkupodiarou"/>
        </w:rPr>
        <w:footnoteReference w:id="24"/>
      </w:r>
      <w:r>
        <w:t>. Pri zadávaní týchto hodnôt treba byť opatrný, pretože sa môže stať, že výpočet nikdy nedosiahne zadanú presnosť (10</w:t>
      </w:r>
      <w:r>
        <w:rPr>
          <w:vertAlign w:val="superscript"/>
        </w:rPr>
        <w:t>-20</w:t>
      </w:r>
      <w:r>
        <w:t>, ale záleží od kovergencie metódy, reprezentácii čísla v počítači a pod.)</w:t>
      </w:r>
      <w:r w:rsidR="00165CA8">
        <w:t>,</w:t>
      </w:r>
      <w:r>
        <w:t xml:space="preserve"> a teda neskončí.</w:t>
      </w:r>
    </w:p>
    <w:p w:rsidR="00DF1B52" w:rsidRDefault="00DF1B52" w:rsidP="00264ADE">
      <w:pPr>
        <w:pStyle w:val="NormalnytextDP"/>
        <w:keepNext/>
        <w:ind w:firstLine="0"/>
        <w:jc w:val="center"/>
      </w:pPr>
      <w:r>
        <w:rPr>
          <w:noProof/>
          <w:lang w:eastAsia="sk-SK"/>
        </w:rPr>
        <w:drawing>
          <wp:inline distT="0" distB="0" distL="0" distR="0">
            <wp:extent cx="4552950" cy="666750"/>
            <wp:effectExtent l="19050" t="0" r="0" b="0"/>
            <wp:docPr id="2374" name="Obrázok 2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4"/>
                    <pic:cNvPicPr>
                      <a:picLocks noChangeAspect="1" noChangeArrowheads="1"/>
                    </pic:cNvPicPr>
                  </pic:nvPicPr>
                  <pic:blipFill>
                    <a:blip r:embed="rId333" cstate="print"/>
                    <a:srcRect/>
                    <a:stretch>
                      <a:fillRect/>
                    </a:stretch>
                  </pic:blipFill>
                  <pic:spPr bwMode="auto">
                    <a:xfrm>
                      <a:off x="0" y="0"/>
                      <a:ext cx="4552950" cy="666750"/>
                    </a:xfrm>
                    <a:prstGeom prst="rect">
                      <a:avLst/>
                    </a:prstGeom>
                    <a:noFill/>
                    <a:ln w="9525">
                      <a:noFill/>
                      <a:miter lim="800000"/>
                      <a:headEnd/>
                      <a:tailEnd/>
                    </a:ln>
                  </pic:spPr>
                </pic:pic>
              </a:graphicData>
            </a:graphic>
          </wp:inline>
        </w:drawing>
      </w:r>
    </w:p>
    <w:p w:rsidR="00DF1B52" w:rsidRPr="0094313A" w:rsidRDefault="00DF1B52" w:rsidP="00DF1B52">
      <w:pPr>
        <w:pStyle w:val="Popis"/>
      </w:pPr>
      <w:bookmarkStart w:id="189" w:name="_Toc325474319"/>
      <w:bookmarkStart w:id="190" w:name="_Toc325665624"/>
      <w:r>
        <w:t xml:space="preserve">Obr. </w:t>
      </w:r>
      <w:fldSimple w:instr=" SEQ Obr. \* ARABIC ">
        <w:r w:rsidR="00344799">
          <w:rPr>
            <w:noProof/>
          </w:rPr>
          <w:t>18</w:t>
        </w:r>
      </w:fldSimple>
      <w:r>
        <w:tab/>
        <w:t>Položky pre nastavenie charakteristík výpočtu</w:t>
      </w:r>
      <w:bookmarkEnd w:id="189"/>
      <w:bookmarkEnd w:id="190"/>
    </w:p>
    <w:p w:rsidR="00DF1B52" w:rsidRDefault="00DF1B52" w:rsidP="00141E6F">
      <w:pPr>
        <w:pStyle w:val="Nadpis4"/>
      </w:pPr>
      <w:r>
        <w:t>Nastavenie zobrazenia výsledku</w:t>
      </w:r>
    </w:p>
    <w:p w:rsidR="00DF1B52" w:rsidRPr="00AF1931" w:rsidRDefault="00DF1B52" w:rsidP="00264ADE">
      <w:pPr>
        <w:pStyle w:val="NormalnytextDP"/>
        <w:ind w:firstLine="567"/>
      </w:pPr>
      <w:r>
        <w:t>Výsledok spracovania matice môže byť zobrazený rôznymi spôsobmi. Ak</w:t>
      </w:r>
      <w:r w:rsidR="00356D5E">
        <w:t> </w:t>
      </w:r>
      <w:r>
        <w:t>si</w:t>
      </w:r>
      <w:r w:rsidR="00356D5E">
        <w:t> </w:t>
      </w:r>
      <w:r>
        <w:t>používateľ nepraje zobraziť v okne aplikácie riešenú maticu, ponechá políčko „Show matrix“ nezaškrtnuté. Ak si používateľ nepraje zobraziť v okne aplikácie ani</w:t>
      </w:r>
      <w:r w:rsidR="008A301D">
        <w:t> </w:t>
      </w:r>
      <w:r>
        <w:t>výsledok, teda hľadané riešenie, ponechá políčko „Show result“ nezaškrtnuté. Osobitnou možnosťou je zobraziť realizovaný výpočet vrátane slovného popisu vytvorením súboru formátu PDF</w:t>
      </w:r>
      <w:r>
        <w:rPr>
          <w:rStyle w:val="Odkaznapoznmkupodiarou"/>
        </w:rPr>
        <w:footnoteReference w:id="25"/>
      </w:r>
      <w:r>
        <w:t xml:space="preserve">. Pre splnenie tejto požiadavky používateľ zaškrtne políčko „Generate PDF“. </w:t>
      </w:r>
    </w:p>
    <w:p w:rsidR="00DF1B52" w:rsidRDefault="00DF1B52" w:rsidP="00264ADE">
      <w:pPr>
        <w:pStyle w:val="NormalnytextDP"/>
        <w:keepNext/>
        <w:ind w:firstLine="567"/>
        <w:jc w:val="center"/>
      </w:pPr>
      <w:r>
        <w:rPr>
          <w:noProof/>
          <w:lang w:eastAsia="sk-SK"/>
        </w:rPr>
        <w:drawing>
          <wp:inline distT="0" distB="0" distL="0" distR="0">
            <wp:extent cx="3133725" cy="495300"/>
            <wp:effectExtent l="19050" t="0" r="9525" b="0"/>
            <wp:docPr id="2375" name="Obrázok 2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5"/>
                    <pic:cNvPicPr>
                      <a:picLocks noChangeAspect="1" noChangeArrowheads="1"/>
                    </pic:cNvPicPr>
                  </pic:nvPicPr>
                  <pic:blipFill>
                    <a:blip r:embed="rId334" cstate="print"/>
                    <a:srcRect/>
                    <a:stretch>
                      <a:fillRect/>
                    </a:stretch>
                  </pic:blipFill>
                  <pic:spPr bwMode="auto">
                    <a:xfrm>
                      <a:off x="0" y="0"/>
                      <a:ext cx="3133725" cy="495300"/>
                    </a:xfrm>
                    <a:prstGeom prst="rect">
                      <a:avLst/>
                    </a:prstGeom>
                    <a:noFill/>
                    <a:ln w="9525">
                      <a:noFill/>
                      <a:miter lim="800000"/>
                      <a:headEnd/>
                      <a:tailEnd/>
                    </a:ln>
                  </pic:spPr>
                </pic:pic>
              </a:graphicData>
            </a:graphic>
          </wp:inline>
        </w:drawing>
      </w:r>
    </w:p>
    <w:p w:rsidR="00DF1B52" w:rsidRDefault="00DF1B52" w:rsidP="00DF1B52">
      <w:pPr>
        <w:pStyle w:val="Popis"/>
      </w:pPr>
      <w:bookmarkStart w:id="191" w:name="_Toc325474320"/>
      <w:bookmarkStart w:id="192" w:name="_Toc325665625"/>
      <w:r>
        <w:t xml:space="preserve">Obr. </w:t>
      </w:r>
      <w:fldSimple w:instr=" SEQ Obr. \* ARABIC ">
        <w:r w:rsidR="00344799">
          <w:rPr>
            <w:noProof/>
          </w:rPr>
          <w:t>19</w:t>
        </w:r>
      </w:fldSimple>
      <w:r>
        <w:tab/>
        <w:t>Nezaškrtnuté položky pre rôzne zobrazenia výsledku výpočtu</w:t>
      </w:r>
      <w:bookmarkEnd w:id="191"/>
      <w:bookmarkEnd w:id="192"/>
    </w:p>
    <w:p w:rsidR="00DF1B52" w:rsidRDefault="00DF1B52" w:rsidP="00264ADE">
      <w:pPr>
        <w:pStyle w:val="NormalnytextDP"/>
        <w:ind w:firstLine="567"/>
      </w:pPr>
      <w:r>
        <w:t>Generovaný PDF súbor je ukladaný do používateľského domovského adresára do priečinka LinearSystemsSolver, ktorý je vytváraný počas behu programu</w:t>
      </w:r>
      <w:r>
        <w:rPr>
          <w:rStyle w:val="Odkaznapoznmkupodiarou"/>
        </w:rPr>
        <w:footnoteReference w:id="26"/>
      </w:r>
      <w:r>
        <w:t xml:space="preserve">. V niektorých prípadoch je potrebné uvážiť voľbu tejto možnosti. Dôvodom môže byť neschopnosť generovať celú maticu do priestorovo obmedzeného formátu A4, </w:t>
      </w:r>
      <w:r>
        <w:lastRenderedPageBreak/>
        <w:t xml:space="preserve">poprípade iných časti algoritmu (napríklad tabuľka pre zobrazenie priebežných hodnôt aproximácií). </w:t>
      </w:r>
    </w:p>
    <w:p w:rsidR="00DF1B52" w:rsidRDefault="00DF1B52" w:rsidP="00DF1B52">
      <w:pPr>
        <w:pStyle w:val="NormalnytextDP"/>
        <w:keepNext/>
        <w:ind w:firstLine="0"/>
        <w:jc w:val="center"/>
      </w:pPr>
      <w:r>
        <w:rPr>
          <w:noProof/>
          <w:lang w:eastAsia="sk-SK"/>
        </w:rPr>
        <w:drawing>
          <wp:inline distT="0" distB="0" distL="0" distR="0">
            <wp:extent cx="5391150" cy="5276850"/>
            <wp:effectExtent l="19050" t="0" r="0" b="0"/>
            <wp:docPr id="2388" name="Obrázok 2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8"/>
                    <pic:cNvPicPr>
                      <a:picLocks noChangeAspect="1" noChangeArrowheads="1"/>
                    </pic:cNvPicPr>
                  </pic:nvPicPr>
                  <pic:blipFill>
                    <a:blip r:embed="rId335" cstate="print"/>
                    <a:srcRect/>
                    <a:stretch>
                      <a:fillRect/>
                    </a:stretch>
                  </pic:blipFill>
                  <pic:spPr bwMode="auto">
                    <a:xfrm>
                      <a:off x="0" y="0"/>
                      <a:ext cx="5391150" cy="5276850"/>
                    </a:xfrm>
                    <a:prstGeom prst="rect">
                      <a:avLst/>
                    </a:prstGeom>
                    <a:noFill/>
                    <a:ln w="9525">
                      <a:noFill/>
                      <a:miter lim="800000"/>
                      <a:headEnd/>
                      <a:tailEnd/>
                    </a:ln>
                  </pic:spPr>
                </pic:pic>
              </a:graphicData>
            </a:graphic>
          </wp:inline>
        </w:drawing>
      </w:r>
    </w:p>
    <w:p w:rsidR="00DF1B52" w:rsidRPr="00833426" w:rsidRDefault="00DF1B52" w:rsidP="00DF1B52">
      <w:pPr>
        <w:pStyle w:val="Popis"/>
      </w:pPr>
      <w:bookmarkStart w:id="193" w:name="_Toc325474321"/>
      <w:bookmarkStart w:id="194" w:name="_Toc325665626"/>
      <w:r>
        <w:t xml:space="preserve">Obr. </w:t>
      </w:r>
      <w:fldSimple w:instr=" SEQ Obr. \* ARABIC ">
        <w:r w:rsidR="00344799">
          <w:rPr>
            <w:noProof/>
          </w:rPr>
          <w:t>20</w:t>
        </w:r>
      </w:fldSimple>
      <w:r>
        <w:tab/>
        <w:t>Ukážka PDF výstupu pre Jacobiho metódu</w:t>
      </w:r>
      <w:bookmarkEnd w:id="193"/>
      <w:bookmarkEnd w:id="194"/>
    </w:p>
    <w:p w:rsidR="00DF1B52" w:rsidRDefault="00DF1B52" w:rsidP="00141E6F">
      <w:pPr>
        <w:pStyle w:val="Nadpis4"/>
      </w:pPr>
      <w:r>
        <w:t>Návrat do hlavného menu</w:t>
      </w:r>
    </w:p>
    <w:p w:rsidR="00DF1B52" w:rsidRDefault="00DF1B52" w:rsidP="00264ADE">
      <w:pPr>
        <w:pStyle w:val="NormalnytextDP"/>
        <w:ind w:firstLine="567"/>
      </w:pPr>
      <w:r w:rsidRPr="00A37D44">
        <w:t>Späť do hlavného menu sa používateľ dostane kliknutím ľavého tlačidla myši na tlačidlo „Return“.</w:t>
      </w:r>
    </w:p>
    <w:p w:rsidR="00DF1B52" w:rsidRDefault="00DF1B52">
      <w:pPr>
        <w:spacing w:before="0" w:line="240" w:lineRule="auto"/>
        <w:jc w:val="left"/>
        <w:rPr>
          <w:b/>
          <w:szCs w:val="20"/>
        </w:rPr>
      </w:pPr>
      <w:r>
        <w:br w:type="page"/>
      </w:r>
    </w:p>
    <w:p w:rsidR="00DF1B52" w:rsidRDefault="00DF1B52" w:rsidP="00D236BA">
      <w:pPr>
        <w:pStyle w:val="PodNadpisKapitoly"/>
      </w:pPr>
      <w:bookmarkStart w:id="195" w:name="_Toc325570747"/>
      <w:bookmarkStart w:id="196" w:name="_Toc325667181"/>
      <w:r>
        <w:lastRenderedPageBreak/>
        <w:t>Končíme</w:t>
      </w:r>
      <w:bookmarkEnd w:id="195"/>
      <w:bookmarkEnd w:id="196"/>
    </w:p>
    <w:p w:rsidR="00DF1B52" w:rsidRDefault="00DF1B52" w:rsidP="00264ADE">
      <w:pPr>
        <w:pStyle w:val="NormalnytextDP"/>
        <w:ind w:firstLine="567"/>
      </w:pPr>
      <w:r>
        <w:t>Z hlavného menu sa aplikácia korektne ukončuje stlačením tlačidla „Exit“ ľavým tlačidlom myši.</w:t>
      </w:r>
    </w:p>
    <w:p w:rsidR="00DF1B52" w:rsidRDefault="00DF1B52" w:rsidP="00DF1B52">
      <w:pPr>
        <w:pStyle w:val="NormalnytextDP"/>
        <w:keepNext/>
        <w:ind w:firstLine="0"/>
        <w:jc w:val="center"/>
      </w:pPr>
      <w:r>
        <w:rPr>
          <w:noProof/>
          <w:lang w:eastAsia="sk-SK"/>
        </w:rPr>
        <w:drawing>
          <wp:inline distT="0" distB="0" distL="0" distR="0">
            <wp:extent cx="2905125" cy="3381375"/>
            <wp:effectExtent l="19050" t="0" r="9525" b="0"/>
            <wp:docPr id="2408" name="Obrázok 2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8"/>
                    <pic:cNvPicPr>
                      <a:picLocks noChangeAspect="1" noChangeArrowheads="1"/>
                    </pic:cNvPicPr>
                  </pic:nvPicPr>
                  <pic:blipFill>
                    <a:blip r:embed="rId336" cstate="print"/>
                    <a:srcRect/>
                    <a:stretch>
                      <a:fillRect/>
                    </a:stretch>
                  </pic:blipFill>
                  <pic:spPr bwMode="auto">
                    <a:xfrm>
                      <a:off x="0" y="0"/>
                      <a:ext cx="2905125" cy="3381375"/>
                    </a:xfrm>
                    <a:prstGeom prst="rect">
                      <a:avLst/>
                    </a:prstGeom>
                    <a:noFill/>
                    <a:ln w="9525">
                      <a:noFill/>
                      <a:miter lim="800000"/>
                      <a:headEnd/>
                      <a:tailEnd/>
                    </a:ln>
                  </pic:spPr>
                </pic:pic>
              </a:graphicData>
            </a:graphic>
          </wp:inline>
        </w:drawing>
      </w:r>
    </w:p>
    <w:p w:rsidR="00DF1B52" w:rsidRDefault="00DF1B52" w:rsidP="00DF1B52">
      <w:pPr>
        <w:pStyle w:val="Popis"/>
      </w:pPr>
      <w:bookmarkStart w:id="197" w:name="_Toc325474322"/>
      <w:bookmarkStart w:id="198" w:name="_Toc325665627"/>
      <w:r>
        <w:t xml:space="preserve">Obr. </w:t>
      </w:r>
      <w:fldSimple w:instr=" SEQ Obr. \* ARABIC ">
        <w:r w:rsidR="00344799">
          <w:rPr>
            <w:noProof/>
          </w:rPr>
          <w:t>21</w:t>
        </w:r>
      </w:fldSimple>
      <w:r>
        <w:tab/>
        <w:t>Korektné ukončenie aplikácie</w:t>
      </w:r>
      <w:bookmarkEnd w:id="197"/>
      <w:bookmarkEnd w:id="198"/>
    </w:p>
    <w:p w:rsidR="00DF1B52" w:rsidRDefault="00DF1B52">
      <w:pPr>
        <w:spacing w:before="0" w:line="240" w:lineRule="auto"/>
        <w:jc w:val="left"/>
        <w:rPr>
          <w:szCs w:val="20"/>
        </w:rPr>
      </w:pPr>
      <w:r>
        <w:br w:type="page"/>
      </w:r>
    </w:p>
    <w:p w:rsidR="00DF1B52" w:rsidRDefault="00DF1B52" w:rsidP="00D236BA">
      <w:pPr>
        <w:pStyle w:val="PodNadpisKapitoly"/>
      </w:pPr>
      <w:bookmarkStart w:id="199" w:name="_Toc325570748"/>
      <w:bookmarkStart w:id="200" w:name="_Ref325627009"/>
      <w:bookmarkStart w:id="201" w:name="_Toc325667182"/>
      <w:r>
        <w:lastRenderedPageBreak/>
        <w:t>Programujeme vlastné metódy</w:t>
      </w:r>
      <w:bookmarkEnd w:id="199"/>
      <w:bookmarkEnd w:id="200"/>
      <w:bookmarkEnd w:id="201"/>
    </w:p>
    <w:p w:rsidR="00DF1B52" w:rsidRDefault="00DF1B52" w:rsidP="00282C6C">
      <w:pPr>
        <w:pStyle w:val="NormalnytextDP"/>
        <w:ind w:firstLine="567"/>
      </w:pPr>
      <w:r>
        <w:t>V tejto časti používateľskej príručky si priblížime postup dotvárania vlastných metód. Využijeme pri tom známe vývojové prostredie Eclipse</w:t>
      </w:r>
      <w:r>
        <w:rPr>
          <w:rStyle w:val="Odkaznapoznmkupodiarou"/>
        </w:rPr>
        <w:footnoteReference w:id="27"/>
      </w:r>
      <w:r>
        <w:t>.</w:t>
      </w:r>
    </w:p>
    <w:p w:rsidR="00DF1B52" w:rsidRDefault="00DF1B52" w:rsidP="00D236BA">
      <w:pPr>
        <w:pStyle w:val="PodNadpis3uroven"/>
      </w:pPr>
      <w:bookmarkStart w:id="202" w:name="_Toc325570749"/>
      <w:bookmarkStart w:id="203" w:name="_Toc325667183"/>
      <w:r>
        <w:t>Vytvorenie projektu</w:t>
      </w:r>
      <w:bookmarkEnd w:id="202"/>
      <w:bookmarkEnd w:id="203"/>
    </w:p>
    <w:p w:rsidR="00DF1B52" w:rsidRDefault="00DF1B52" w:rsidP="00DF1B52">
      <w:pPr>
        <w:pStyle w:val="NormalnytextDP"/>
        <w:ind w:firstLine="567"/>
      </w:pPr>
      <w:r>
        <w:t>Projekt vytvoríme pomocou klasického postupu. Otvoríme prostredie Eclipse a zvolíme File -</w:t>
      </w:r>
      <w:r>
        <w:rPr>
          <w:lang w:val="en-US"/>
        </w:rPr>
        <w:t xml:space="preserve">&gt; New -&gt; Project a z </w:t>
      </w:r>
      <w:r w:rsidRPr="00A0231F">
        <w:t>ponuky vyberieme Java project</w:t>
      </w:r>
      <w:r>
        <w:rPr>
          <w:rStyle w:val="Odkaznapoznmkupodiarou"/>
        </w:rPr>
        <w:footnoteReference w:id="28"/>
      </w:r>
      <w:r w:rsidRPr="00A0231F">
        <w:t>.</w:t>
      </w:r>
    </w:p>
    <w:p w:rsidR="00DF1B52" w:rsidRDefault="00DF1B52" w:rsidP="00DF1B52">
      <w:pPr>
        <w:pStyle w:val="NormalnytextDP"/>
        <w:keepNext/>
        <w:ind w:firstLine="0"/>
        <w:jc w:val="center"/>
      </w:pPr>
      <w:r>
        <w:rPr>
          <w:noProof/>
          <w:lang w:eastAsia="sk-SK"/>
        </w:rPr>
        <w:drawing>
          <wp:inline distT="0" distB="0" distL="0" distR="0">
            <wp:extent cx="5400675" cy="1390650"/>
            <wp:effectExtent l="19050" t="0" r="9525" b="0"/>
            <wp:docPr id="5"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7" cstate="print"/>
                    <a:srcRect/>
                    <a:stretch>
                      <a:fillRect/>
                    </a:stretch>
                  </pic:blipFill>
                  <pic:spPr bwMode="auto">
                    <a:xfrm>
                      <a:off x="0" y="0"/>
                      <a:ext cx="5400675" cy="1390650"/>
                    </a:xfrm>
                    <a:prstGeom prst="rect">
                      <a:avLst/>
                    </a:prstGeom>
                    <a:noFill/>
                    <a:ln w="9525">
                      <a:noFill/>
                      <a:miter lim="800000"/>
                      <a:headEnd/>
                      <a:tailEnd/>
                    </a:ln>
                  </pic:spPr>
                </pic:pic>
              </a:graphicData>
            </a:graphic>
          </wp:inline>
        </w:drawing>
      </w:r>
    </w:p>
    <w:p w:rsidR="00DF1B52" w:rsidRDefault="00DF1B52" w:rsidP="00DF1B52">
      <w:pPr>
        <w:pStyle w:val="Popis"/>
      </w:pPr>
      <w:bookmarkStart w:id="204" w:name="_Toc325474323"/>
      <w:bookmarkStart w:id="205" w:name="_Toc325665628"/>
      <w:r>
        <w:t xml:space="preserve">Obr. </w:t>
      </w:r>
      <w:fldSimple w:instr=" SEQ Obr. \* ARABIC ">
        <w:r w:rsidR="00344799">
          <w:rPr>
            <w:noProof/>
          </w:rPr>
          <w:t>22</w:t>
        </w:r>
      </w:fldSimple>
      <w:r>
        <w:tab/>
        <w:t>Vytvorenie nového Java projektu</w:t>
      </w:r>
      <w:bookmarkEnd w:id="204"/>
      <w:bookmarkEnd w:id="205"/>
    </w:p>
    <w:p w:rsidR="00DF1B52" w:rsidRPr="006447D5" w:rsidRDefault="00DF1B52" w:rsidP="00DF1B52">
      <w:pPr>
        <w:pStyle w:val="NormalnytextDP"/>
        <w:ind w:firstLine="567"/>
      </w:pPr>
      <w:r w:rsidRPr="006447D5">
        <w:t xml:space="preserve">Následne zvolíme meno (napr. </w:t>
      </w:r>
      <w:r>
        <w:t>„</w:t>
      </w:r>
      <w:r w:rsidRPr="006447D5">
        <w:t>NewMethodProject</w:t>
      </w:r>
      <w:r>
        <w:t>“</w:t>
      </w:r>
      <w:r w:rsidRPr="006447D5">
        <w:t xml:space="preserve">) a miesto uloženia.  Package Explorer by nám mal ponúknuť takýto pohľad: </w:t>
      </w:r>
    </w:p>
    <w:p w:rsidR="00DF1B52" w:rsidRDefault="00DF1B52" w:rsidP="00DF1B52">
      <w:pPr>
        <w:pStyle w:val="NormalnytextDP"/>
        <w:keepNext/>
        <w:ind w:firstLine="0"/>
        <w:jc w:val="center"/>
      </w:pPr>
      <w:r>
        <w:rPr>
          <w:noProof/>
          <w:lang w:eastAsia="sk-SK"/>
        </w:rPr>
        <w:drawing>
          <wp:inline distT="0" distB="0" distL="0" distR="0">
            <wp:extent cx="2771775" cy="2952750"/>
            <wp:effectExtent l="19050" t="0" r="9525"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8" cstate="print"/>
                    <a:srcRect/>
                    <a:stretch>
                      <a:fillRect/>
                    </a:stretch>
                  </pic:blipFill>
                  <pic:spPr bwMode="auto">
                    <a:xfrm>
                      <a:off x="0" y="0"/>
                      <a:ext cx="2771775" cy="2952750"/>
                    </a:xfrm>
                    <a:prstGeom prst="rect">
                      <a:avLst/>
                    </a:prstGeom>
                    <a:noFill/>
                    <a:ln w="9525">
                      <a:noFill/>
                      <a:miter lim="800000"/>
                      <a:headEnd/>
                      <a:tailEnd/>
                    </a:ln>
                  </pic:spPr>
                </pic:pic>
              </a:graphicData>
            </a:graphic>
          </wp:inline>
        </w:drawing>
      </w:r>
    </w:p>
    <w:p w:rsidR="00DF1B52" w:rsidRPr="007F3626" w:rsidRDefault="00DF1B52" w:rsidP="00DF1B52">
      <w:pPr>
        <w:pStyle w:val="Popis"/>
        <w:rPr>
          <w:lang w:val="en-US"/>
        </w:rPr>
      </w:pPr>
      <w:bookmarkStart w:id="206" w:name="_Toc325474324"/>
      <w:bookmarkStart w:id="207" w:name="_Toc325665629"/>
      <w:r>
        <w:t xml:space="preserve">Obr. </w:t>
      </w:r>
      <w:fldSimple w:instr=" SEQ Obr. \* ARABIC ">
        <w:r w:rsidR="00344799">
          <w:rPr>
            <w:noProof/>
          </w:rPr>
          <w:t>23</w:t>
        </w:r>
      </w:fldSimple>
      <w:r>
        <w:tab/>
        <w:t>Vytvorený projekt v Package Exploreri</w:t>
      </w:r>
      <w:bookmarkEnd w:id="206"/>
      <w:bookmarkEnd w:id="207"/>
    </w:p>
    <w:p w:rsidR="00DF1B52" w:rsidRDefault="00DF1B52" w:rsidP="00282C6C">
      <w:pPr>
        <w:pStyle w:val="NormalnytextDP"/>
        <w:ind w:firstLine="567"/>
      </w:pPr>
      <w:r>
        <w:t>Predtým, než zahájime samotnú implementáciu, musia byť splnené ďalšie podmienky a vykonané ďalšie kroky na dosiahnutie kompatibility s frameworkom Linear Systems Solver.</w:t>
      </w:r>
    </w:p>
    <w:p w:rsidR="00DF1B52" w:rsidRDefault="00DF1B52" w:rsidP="00D236BA">
      <w:pPr>
        <w:pStyle w:val="PodNadpis3uroven"/>
      </w:pPr>
      <w:bookmarkStart w:id="208" w:name="_Toc325570750"/>
      <w:bookmarkStart w:id="209" w:name="_Toc325667184"/>
      <w:r>
        <w:lastRenderedPageBreak/>
        <w:t>Príprava</w:t>
      </w:r>
      <w:bookmarkEnd w:id="208"/>
      <w:bookmarkEnd w:id="209"/>
      <w:r>
        <w:t xml:space="preserve"> </w:t>
      </w:r>
    </w:p>
    <w:p w:rsidR="00DF1B52" w:rsidRDefault="00DF1B52" w:rsidP="00282C6C">
      <w:pPr>
        <w:pStyle w:val="NormalnytextDP"/>
        <w:ind w:firstLine="567"/>
      </w:pPr>
      <w:r>
        <w:t>V štádiu prípravy vytvoríme triedu reprezentujúcu našu vlastnú matematickú metódu. Tá musí byť umiestnená v balíku „methods“, ktorý je umiestnený v</w:t>
      </w:r>
      <w:r w:rsidR="00E46C1B">
        <w:t> </w:t>
      </w:r>
      <w:r>
        <w:t>otcovskom balíku „linearSystems“.</w:t>
      </w:r>
    </w:p>
    <w:p w:rsidR="00DF1B52" w:rsidRDefault="00DF1B52" w:rsidP="00282C6C">
      <w:pPr>
        <w:pStyle w:val="NormalnytextDP"/>
        <w:ind w:firstLine="567"/>
      </w:pPr>
      <w:r>
        <w:t>Vložme teda do priečinka „src“ novovytvorený balík, ktorý priamo pomenujeme ako „linearSystems.methods“</w:t>
      </w:r>
      <w:r>
        <w:rPr>
          <w:rStyle w:val="Odkaznapoznmkupodiarou"/>
        </w:rPr>
        <w:footnoteReference w:id="29"/>
      </w:r>
      <w:r>
        <w:t>.</w:t>
      </w:r>
    </w:p>
    <w:p w:rsidR="00DF1B52" w:rsidRDefault="00DF1B52" w:rsidP="00DF1B52">
      <w:pPr>
        <w:pStyle w:val="NormalnytextDP"/>
        <w:keepNext/>
        <w:ind w:firstLine="0"/>
        <w:jc w:val="center"/>
      </w:pPr>
      <w:r>
        <w:rPr>
          <w:noProof/>
          <w:lang w:eastAsia="sk-SK"/>
        </w:rPr>
        <w:drawing>
          <wp:inline distT="0" distB="0" distL="0" distR="0">
            <wp:extent cx="5400675" cy="3638550"/>
            <wp:effectExtent l="19050" t="0" r="9525" b="0"/>
            <wp:docPr id="10"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9" cstate="print"/>
                    <a:srcRect/>
                    <a:stretch>
                      <a:fillRect/>
                    </a:stretch>
                  </pic:blipFill>
                  <pic:spPr bwMode="auto">
                    <a:xfrm>
                      <a:off x="0" y="0"/>
                      <a:ext cx="5400675" cy="3638550"/>
                    </a:xfrm>
                    <a:prstGeom prst="rect">
                      <a:avLst/>
                    </a:prstGeom>
                    <a:noFill/>
                    <a:ln w="9525">
                      <a:noFill/>
                      <a:miter lim="800000"/>
                      <a:headEnd/>
                      <a:tailEnd/>
                    </a:ln>
                  </pic:spPr>
                </pic:pic>
              </a:graphicData>
            </a:graphic>
          </wp:inline>
        </w:drawing>
      </w:r>
    </w:p>
    <w:p w:rsidR="00DF1B52" w:rsidRDefault="00DF1B52" w:rsidP="00DF1B52">
      <w:pPr>
        <w:pStyle w:val="Popis"/>
      </w:pPr>
      <w:bookmarkStart w:id="210" w:name="_Toc325474325"/>
      <w:bookmarkStart w:id="211" w:name="_Toc325665630"/>
      <w:r>
        <w:t xml:space="preserve">Obr. </w:t>
      </w:r>
      <w:fldSimple w:instr=" SEQ Obr. \* ARABIC ">
        <w:r w:rsidR="00344799">
          <w:rPr>
            <w:noProof/>
          </w:rPr>
          <w:t>24</w:t>
        </w:r>
      </w:fldSimple>
      <w:r>
        <w:tab/>
        <w:t>Vloženie nového balíka linearSystems.methods do adresára src</w:t>
      </w:r>
      <w:bookmarkEnd w:id="210"/>
      <w:bookmarkEnd w:id="211"/>
    </w:p>
    <w:p w:rsidR="00DF1B52" w:rsidRDefault="00DF1B52" w:rsidP="00282C6C">
      <w:pPr>
        <w:pStyle w:val="NormalnytextDP"/>
        <w:ind w:firstLine="567"/>
      </w:pPr>
      <w:r>
        <w:t>Náš projekt teda vyzerá nasledovne:</w:t>
      </w:r>
    </w:p>
    <w:p w:rsidR="00DF1B52" w:rsidRDefault="00DF1B52" w:rsidP="00DF1B52">
      <w:pPr>
        <w:pStyle w:val="NormalnytextDP"/>
        <w:keepNext/>
        <w:ind w:firstLine="0"/>
        <w:jc w:val="center"/>
      </w:pPr>
      <w:r>
        <w:rPr>
          <w:noProof/>
          <w:lang w:eastAsia="sk-SK"/>
        </w:rPr>
        <w:drawing>
          <wp:inline distT="0" distB="0" distL="0" distR="0">
            <wp:extent cx="2762250" cy="1038225"/>
            <wp:effectExtent l="19050" t="0" r="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0" cstate="print"/>
                    <a:srcRect/>
                    <a:stretch>
                      <a:fillRect/>
                    </a:stretch>
                  </pic:blipFill>
                  <pic:spPr bwMode="auto">
                    <a:xfrm>
                      <a:off x="0" y="0"/>
                      <a:ext cx="2762250" cy="1038225"/>
                    </a:xfrm>
                    <a:prstGeom prst="rect">
                      <a:avLst/>
                    </a:prstGeom>
                    <a:noFill/>
                    <a:ln w="9525">
                      <a:noFill/>
                      <a:miter lim="800000"/>
                      <a:headEnd/>
                      <a:tailEnd/>
                    </a:ln>
                  </pic:spPr>
                </pic:pic>
              </a:graphicData>
            </a:graphic>
          </wp:inline>
        </w:drawing>
      </w:r>
    </w:p>
    <w:p w:rsidR="00DF1B52" w:rsidRDefault="00DF1B52" w:rsidP="00DF1B52">
      <w:pPr>
        <w:pStyle w:val="Popis"/>
      </w:pPr>
      <w:bookmarkStart w:id="212" w:name="_Toc325474326"/>
      <w:bookmarkStart w:id="213" w:name="_Toc325665631"/>
      <w:r>
        <w:t xml:space="preserve">Obr. </w:t>
      </w:r>
      <w:fldSimple w:instr=" SEQ Obr. \* ARABIC ">
        <w:r w:rsidR="00344799">
          <w:rPr>
            <w:noProof/>
          </w:rPr>
          <w:t>25</w:t>
        </w:r>
      </w:fldSimple>
      <w:r>
        <w:tab/>
        <w:t>Náš projekt po vytvorení nového balíka linearSystems.methods</w:t>
      </w:r>
      <w:bookmarkEnd w:id="212"/>
      <w:bookmarkEnd w:id="213"/>
    </w:p>
    <w:p w:rsidR="00DF1B52" w:rsidRDefault="00DF1B52" w:rsidP="00282C6C">
      <w:pPr>
        <w:pStyle w:val="NormalnytextDP"/>
        <w:ind w:firstLine="567"/>
      </w:pPr>
      <w:r>
        <w:t>Teraz už môžeme vytvoriť triedu reprezentujúcu našu novú metódu. Postup je podobný ako pri vytvorení balíka, ale namiesto balíka (Package) volíme triedu (Class). Umiestnime ju do v predchádzajúcom kroku vytvoreného balíka „linearSystems.methods“ a pomenujeme podľa potreby (napríklad „MyNewMethod“).</w:t>
      </w:r>
    </w:p>
    <w:p w:rsidR="00DF1B52" w:rsidRDefault="00DF1B52" w:rsidP="00282C6C">
      <w:pPr>
        <w:pStyle w:val="NormalnytextDP"/>
        <w:ind w:firstLine="567"/>
      </w:pPr>
      <w:r>
        <w:lastRenderedPageBreak/>
        <w:t>Mal by sa nám naskytnúť takýto pohľad:</w:t>
      </w:r>
    </w:p>
    <w:p w:rsidR="00DF1B52" w:rsidRDefault="00DF1B52" w:rsidP="00DF1B52">
      <w:pPr>
        <w:pStyle w:val="NormalnytextDP"/>
        <w:keepNext/>
        <w:ind w:firstLine="0"/>
        <w:jc w:val="center"/>
      </w:pPr>
      <w:r>
        <w:rPr>
          <w:noProof/>
          <w:lang w:eastAsia="sk-SK"/>
        </w:rPr>
        <w:drawing>
          <wp:inline distT="0" distB="0" distL="0" distR="0">
            <wp:extent cx="2895600" cy="1247775"/>
            <wp:effectExtent l="19050" t="0" r="0"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1" cstate="print"/>
                    <a:srcRect/>
                    <a:stretch>
                      <a:fillRect/>
                    </a:stretch>
                  </pic:blipFill>
                  <pic:spPr bwMode="auto">
                    <a:xfrm>
                      <a:off x="0" y="0"/>
                      <a:ext cx="2895600" cy="1247775"/>
                    </a:xfrm>
                    <a:prstGeom prst="rect">
                      <a:avLst/>
                    </a:prstGeom>
                    <a:noFill/>
                    <a:ln w="9525">
                      <a:noFill/>
                      <a:miter lim="800000"/>
                      <a:headEnd/>
                      <a:tailEnd/>
                    </a:ln>
                  </pic:spPr>
                </pic:pic>
              </a:graphicData>
            </a:graphic>
          </wp:inline>
        </w:drawing>
      </w:r>
    </w:p>
    <w:p w:rsidR="00DF1B52" w:rsidRDefault="00DF1B52" w:rsidP="00DF1B52">
      <w:pPr>
        <w:pStyle w:val="Popis"/>
      </w:pPr>
      <w:bookmarkStart w:id="214" w:name="_Toc325474327"/>
      <w:bookmarkStart w:id="215" w:name="_Toc325665632"/>
      <w:r>
        <w:t xml:space="preserve">Obr. </w:t>
      </w:r>
      <w:fldSimple w:instr=" SEQ Obr. \* ARABIC ">
        <w:r w:rsidR="00344799">
          <w:rPr>
            <w:noProof/>
          </w:rPr>
          <w:t>26</w:t>
        </w:r>
      </w:fldSimple>
      <w:r>
        <w:tab/>
        <w:t>Náš projekt po vytvorení triedy reprezentujúcej novú metódu</w:t>
      </w:r>
      <w:bookmarkEnd w:id="214"/>
      <w:bookmarkEnd w:id="215"/>
    </w:p>
    <w:p w:rsidR="00836CAA" w:rsidRDefault="00836CAA" w:rsidP="00282C6C">
      <w:pPr>
        <w:pStyle w:val="NormalnytextDP"/>
        <w:ind w:firstLine="567"/>
      </w:pPr>
    </w:p>
    <w:p w:rsidR="00DF1B52" w:rsidRDefault="00DF1B52" w:rsidP="00282C6C">
      <w:pPr>
        <w:pStyle w:val="NormalnytextDP"/>
        <w:ind w:firstLine="567"/>
      </w:pPr>
      <w:r>
        <w:t>Obsah našej triedy by po otvorení mal vyzerať nasledovne:</w:t>
      </w:r>
    </w:p>
    <w:p w:rsidR="00DF1B52" w:rsidRDefault="00DF1B52" w:rsidP="00DF1B52">
      <w:pPr>
        <w:pStyle w:val="NormalnytextDP"/>
        <w:keepNext/>
        <w:ind w:firstLine="0"/>
        <w:jc w:val="center"/>
      </w:pPr>
      <w:r>
        <w:rPr>
          <w:noProof/>
          <w:lang w:eastAsia="sk-SK"/>
        </w:rPr>
        <w:drawing>
          <wp:inline distT="0" distB="0" distL="0" distR="0">
            <wp:extent cx="5419725" cy="4295775"/>
            <wp:effectExtent l="19050" t="0" r="9525" b="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2" cstate="print"/>
                    <a:srcRect/>
                    <a:stretch>
                      <a:fillRect/>
                    </a:stretch>
                  </pic:blipFill>
                  <pic:spPr bwMode="auto">
                    <a:xfrm>
                      <a:off x="0" y="0"/>
                      <a:ext cx="5419725" cy="4295775"/>
                    </a:xfrm>
                    <a:prstGeom prst="rect">
                      <a:avLst/>
                    </a:prstGeom>
                    <a:noFill/>
                    <a:ln w="9525">
                      <a:noFill/>
                      <a:miter lim="800000"/>
                      <a:headEnd/>
                      <a:tailEnd/>
                    </a:ln>
                  </pic:spPr>
                </pic:pic>
              </a:graphicData>
            </a:graphic>
          </wp:inline>
        </w:drawing>
      </w:r>
    </w:p>
    <w:p w:rsidR="00DF1B52" w:rsidRDefault="00DF1B52" w:rsidP="00DF1B52">
      <w:pPr>
        <w:pStyle w:val="Popis"/>
      </w:pPr>
      <w:bookmarkStart w:id="216" w:name="_Toc325474328"/>
      <w:bookmarkStart w:id="217" w:name="_Toc325665633"/>
      <w:r>
        <w:t xml:space="preserve">Obr. </w:t>
      </w:r>
      <w:fldSimple w:instr=" SEQ Obr. \* ARABIC ">
        <w:r w:rsidR="00344799">
          <w:rPr>
            <w:noProof/>
          </w:rPr>
          <w:t>27</w:t>
        </w:r>
      </w:fldSimple>
      <w:r>
        <w:tab/>
        <w:t>Obsah triedy MyNewMethod</w:t>
      </w:r>
      <w:bookmarkEnd w:id="216"/>
      <w:bookmarkEnd w:id="217"/>
    </w:p>
    <w:p w:rsidR="00DF1B52" w:rsidRDefault="00DF1B52" w:rsidP="00282C6C">
      <w:pPr>
        <w:pStyle w:val="NormalnytextDP"/>
        <w:ind w:firstLine="567"/>
      </w:pPr>
      <w:r>
        <w:t xml:space="preserve">Podmienkou, ktorú treba splniť, aby bola dodržaná kompatibilita medzi vytváranou triedou (metódou) a Linear Systems Solver frameworkom, je nutnosť implementovania rozhrania „LinearSystemsSolvable“ triedou „MyNewMethod“. </w:t>
      </w:r>
      <w:r w:rsidR="00836CAA">
        <w:br/>
      </w:r>
      <w:r>
        <w:t>Jeho umiestnenie je: l</w:t>
      </w:r>
      <w:r w:rsidRPr="001C3E96">
        <w:t>inearSystems.i</w:t>
      </w:r>
      <w:r>
        <w:t>nterfaces.LinearSystemsSolvable. Knižnica, kde</w:t>
      </w:r>
      <w:r w:rsidR="00597FDD">
        <w:t> </w:t>
      </w:r>
      <w:r>
        <w:t>sa</w:t>
      </w:r>
      <w:r w:rsidR="00836CAA">
        <w:t> </w:t>
      </w:r>
      <w:r>
        <w:t>rozhranie nachádza,  nesie názov „linearSystems.jar“ a je dodávaná spolu s</w:t>
      </w:r>
      <w:r w:rsidR="00836CAA">
        <w:t> </w:t>
      </w:r>
      <w:r>
        <w:t>programom. Môžete ju nájsť medzi zdrojovými kódmi v priečinku „PluginExtension“.</w:t>
      </w:r>
    </w:p>
    <w:p w:rsidR="00DF1B52" w:rsidRDefault="00DF1B52" w:rsidP="00DF1B52">
      <w:pPr>
        <w:pStyle w:val="NormalnytextDP"/>
        <w:ind w:firstLine="567"/>
      </w:pPr>
      <w:r>
        <w:lastRenderedPageBreak/>
        <w:t xml:space="preserve">Vložíme knižnicu </w:t>
      </w:r>
      <w:r w:rsidR="006842FB">
        <w:t>„</w:t>
      </w:r>
      <w:r>
        <w:t>linearSystems.jar</w:t>
      </w:r>
      <w:r w:rsidR="006842FB">
        <w:t>“</w:t>
      </w:r>
      <w:r>
        <w:t xml:space="preserve"> do nášho projektu klinutím pravého tlačidla myši na ikone projektu v Package Explor</w:t>
      </w:r>
      <w:r w:rsidR="008049AA">
        <w:t>eri, zvolíme poslednú možnosť („</w:t>
      </w:r>
      <w:r>
        <w:t>Properties</w:t>
      </w:r>
      <w:r w:rsidR="008049AA">
        <w:t>“)</w:t>
      </w:r>
      <w:r>
        <w:t>, na ľavej strane pod položkou „Java Build Path“ v záložke „Libraries“ cez tlačidlo „Add external JARs...“ lokalizujeme spomínanú knižnicu v súborovom systéme a výber potvrdíme.</w:t>
      </w:r>
    </w:p>
    <w:p w:rsidR="00DF1B52" w:rsidRDefault="00DF1B52" w:rsidP="00DF1B52">
      <w:pPr>
        <w:pStyle w:val="NormalnytextDP"/>
        <w:keepNext/>
        <w:ind w:firstLine="0"/>
        <w:jc w:val="center"/>
      </w:pPr>
      <w:r>
        <w:rPr>
          <w:noProof/>
          <w:lang w:eastAsia="sk-SK"/>
        </w:rPr>
        <w:drawing>
          <wp:inline distT="0" distB="0" distL="0" distR="0">
            <wp:extent cx="5400675" cy="3543300"/>
            <wp:effectExtent l="19050" t="0" r="9525" b="0"/>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3" cstate="print"/>
                    <a:srcRect/>
                    <a:stretch>
                      <a:fillRect/>
                    </a:stretch>
                  </pic:blipFill>
                  <pic:spPr bwMode="auto">
                    <a:xfrm>
                      <a:off x="0" y="0"/>
                      <a:ext cx="5400675" cy="3543300"/>
                    </a:xfrm>
                    <a:prstGeom prst="rect">
                      <a:avLst/>
                    </a:prstGeom>
                    <a:noFill/>
                    <a:ln w="9525">
                      <a:noFill/>
                      <a:miter lim="800000"/>
                      <a:headEnd/>
                      <a:tailEnd/>
                    </a:ln>
                  </pic:spPr>
                </pic:pic>
              </a:graphicData>
            </a:graphic>
          </wp:inline>
        </w:drawing>
      </w:r>
    </w:p>
    <w:p w:rsidR="00DF1B52" w:rsidRDefault="00DF1B52" w:rsidP="00DF1B52">
      <w:pPr>
        <w:pStyle w:val="Popis"/>
      </w:pPr>
      <w:bookmarkStart w:id="218" w:name="_Toc325474329"/>
      <w:bookmarkStart w:id="219" w:name="_Toc325665634"/>
      <w:r>
        <w:t xml:space="preserve">Obr. </w:t>
      </w:r>
      <w:fldSimple w:instr=" SEQ Obr. \* ARABIC ">
        <w:r w:rsidR="00344799">
          <w:rPr>
            <w:noProof/>
          </w:rPr>
          <w:t>28</w:t>
        </w:r>
      </w:fldSimple>
      <w:r>
        <w:tab/>
        <w:t>Vloženie knižnice linearSystems.jar</w:t>
      </w:r>
      <w:bookmarkEnd w:id="218"/>
      <w:bookmarkEnd w:id="219"/>
    </w:p>
    <w:p w:rsidR="00DF1B52" w:rsidRDefault="00DF1B52" w:rsidP="00DF1B52">
      <w:pPr>
        <w:pStyle w:val="NormalnytextDP"/>
        <w:ind w:firstLine="567"/>
      </w:pPr>
      <w:r>
        <w:t>V Package Exploreri sa to prejaví pridaním ikony .jar súboru do položky „Referenced Libraries“.</w:t>
      </w:r>
    </w:p>
    <w:p w:rsidR="00DF1B52" w:rsidRDefault="00DF1B52" w:rsidP="00DF1B52">
      <w:pPr>
        <w:pStyle w:val="NormalnytextDP"/>
        <w:keepNext/>
        <w:ind w:firstLine="0"/>
        <w:jc w:val="center"/>
      </w:pPr>
      <w:r>
        <w:rPr>
          <w:noProof/>
          <w:lang w:eastAsia="sk-SK"/>
        </w:rPr>
        <w:drawing>
          <wp:inline distT="0" distB="0" distL="0" distR="0">
            <wp:extent cx="4867275" cy="1314450"/>
            <wp:effectExtent l="19050" t="0" r="9525" b="0"/>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4" cstate="print"/>
                    <a:srcRect/>
                    <a:stretch>
                      <a:fillRect/>
                    </a:stretch>
                  </pic:blipFill>
                  <pic:spPr bwMode="auto">
                    <a:xfrm>
                      <a:off x="0" y="0"/>
                      <a:ext cx="4867275" cy="1314450"/>
                    </a:xfrm>
                    <a:prstGeom prst="rect">
                      <a:avLst/>
                    </a:prstGeom>
                    <a:noFill/>
                    <a:ln w="9525">
                      <a:noFill/>
                      <a:miter lim="800000"/>
                      <a:headEnd/>
                      <a:tailEnd/>
                    </a:ln>
                  </pic:spPr>
                </pic:pic>
              </a:graphicData>
            </a:graphic>
          </wp:inline>
        </w:drawing>
      </w:r>
    </w:p>
    <w:p w:rsidR="00DF1B52" w:rsidRDefault="00DF1B52" w:rsidP="00DF1B52">
      <w:pPr>
        <w:pStyle w:val="Popis"/>
      </w:pPr>
      <w:bookmarkStart w:id="220" w:name="_Toc325474330"/>
      <w:bookmarkStart w:id="221" w:name="_Toc325665635"/>
      <w:r>
        <w:t xml:space="preserve">Obr. </w:t>
      </w:r>
      <w:fldSimple w:instr=" SEQ Obr. \* ARABIC ">
        <w:r w:rsidR="00344799">
          <w:rPr>
            <w:noProof/>
          </w:rPr>
          <w:t>29</w:t>
        </w:r>
      </w:fldSimple>
      <w:r>
        <w:tab/>
        <w:t>Náhľad na projekt v Eclipse po pridaní knižnice linearSystems.jar</w:t>
      </w:r>
      <w:bookmarkEnd w:id="220"/>
      <w:bookmarkEnd w:id="221"/>
    </w:p>
    <w:p w:rsidR="00DF1B52" w:rsidRDefault="00DF1B52">
      <w:pPr>
        <w:spacing w:before="0" w:line="240" w:lineRule="auto"/>
        <w:jc w:val="left"/>
        <w:rPr>
          <w:szCs w:val="20"/>
        </w:rPr>
      </w:pPr>
      <w:r>
        <w:br w:type="page"/>
      </w:r>
    </w:p>
    <w:p w:rsidR="00DF1B52" w:rsidRDefault="00DF1B52" w:rsidP="00282C6C">
      <w:pPr>
        <w:pStyle w:val="NormalnytextDP"/>
        <w:ind w:firstLine="567"/>
      </w:pPr>
      <w:r>
        <w:lastRenderedPageBreak/>
        <w:t>Teraz už môže vytváraná metóda implementovať rozhranie „</w:t>
      </w:r>
      <w:r w:rsidRPr="00C04A6A">
        <w:t>LinearSystemsSolvable</w:t>
      </w:r>
      <w:r>
        <w:t xml:space="preserve">“. </w:t>
      </w:r>
    </w:p>
    <w:p w:rsidR="00DF1B52" w:rsidRDefault="00A31E12" w:rsidP="00DF1B52">
      <w:pPr>
        <w:pStyle w:val="NormalnytextDP"/>
        <w:keepNext/>
        <w:ind w:firstLine="0"/>
        <w:jc w:val="center"/>
      </w:pPr>
      <w:r>
        <w:rPr>
          <w:noProof/>
          <w:lang w:eastAsia="sk-SK"/>
        </w:rPr>
        <w:pict>
          <v:shape id="_x0000_s1397" type="#_x0000_t32" style="position:absolute;left:0;text-align:left;margin-left:169.25pt;margin-top:61.7pt;width:109.5pt;height:36.4pt;flip:x y;z-index:251710976" o:connectortype="straight" strokecolor="red">
            <v:stroke endarrow="block"/>
          </v:shape>
        </w:pict>
      </w:r>
      <w:r>
        <w:rPr>
          <w:noProof/>
        </w:rPr>
        <w:pict>
          <v:shape id="_x0000_s1396" type="#_x0000_t202" style="position:absolute;left:0;text-align:left;margin-left:278.35pt;margin-top:97.7pt;width:112.15pt;height:31.65pt;z-index:251709952;mso-height-percent:200;mso-height-percent:200;mso-width-relative:margin;mso-height-relative:margin" strokecolor="red">
            <v:shadow on="t" opacity=".5" offset="6pt,6pt"/>
            <v:textbox style="mso-next-textbox:#_x0000_s1396;mso-fit-shape-to-text:t">
              <w:txbxContent>
                <w:p w:rsidR="00103347" w:rsidRDefault="00103347">
                  <w:r>
                    <w:t>Zvýraznené tlačidlo</w:t>
                  </w:r>
                </w:p>
              </w:txbxContent>
            </v:textbox>
          </v:shape>
        </w:pict>
      </w:r>
      <w:r w:rsidR="00DF1B52">
        <w:rPr>
          <w:noProof/>
          <w:lang w:eastAsia="sk-SK"/>
        </w:rPr>
        <w:drawing>
          <wp:inline distT="0" distB="0" distL="0" distR="0">
            <wp:extent cx="5400675" cy="3810000"/>
            <wp:effectExtent l="19050" t="0" r="9525" b="0"/>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5" cstate="print"/>
                    <a:srcRect/>
                    <a:stretch>
                      <a:fillRect/>
                    </a:stretch>
                  </pic:blipFill>
                  <pic:spPr bwMode="auto">
                    <a:xfrm>
                      <a:off x="0" y="0"/>
                      <a:ext cx="5400675" cy="3810000"/>
                    </a:xfrm>
                    <a:prstGeom prst="rect">
                      <a:avLst/>
                    </a:prstGeom>
                    <a:noFill/>
                    <a:ln w="9525">
                      <a:noFill/>
                      <a:miter lim="800000"/>
                      <a:headEnd/>
                      <a:tailEnd/>
                    </a:ln>
                  </pic:spPr>
                </pic:pic>
              </a:graphicData>
            </a:graphic>
          </wp:inline>
        </w:drawing>
      </w:r>
    </w:p>
    <w:p w:rsidR="00DF1B52" w:rsidRDefault="00DF1B52" w:rsidP="00DF1B52">
      <w:pPr>
        <w:pStyle w:val="Popis"/>
        <w:rPr>
          <w:noProof/>
        </w:rPr>
      </w:pPr>
      <w:bookmarkStart w:id="222" w:name="_Toc325474331"/>
      <w:bookmarkStart w:id="223" w:name="_Toc325665636"/>
      <w:r>
        <w:t xml:space="preserve">Obr. </w:t>
      </w:r>
      <w:fldSimple w:instr=" SEQ Obr. \* ARABIC ">
        <w:r w:rsidR="00344799">
          <w:rPr>
            <w:noProof/>
          </w:rPr>
          <w:t>30</w:t>
        </w:r>
      </w:fldSimple>
      <w:r>
        <w:tab/>
        <w:t xml:space="preserve">Rozšírenie triedy MyNewMethod o implementovanie rozhrania </w:t>
      </w:r>
      <w:r>
        <w:rPr>
          <w:noProof/>
        </w:rPr>
        <w:t xml:space="preserve"> LinearSystemsSolvable</w:t>
      </w:r>
      <w:bookmarkEnd w:id="222"/>
      <w:bookmarkEnd w:id="223"/>
    </w:p>
    <w:p w:rsidR="00DF1B52" w:rsidRDefault="00DF1B52" w:rsidP="00DF1B52">
      <w:pPr>
        <w:pStyle w:val="NormalnytextDP"/>
        <w:ind w:firstLine="567"/>
      </w:pPr>
      <w:r>
        <w:t xml:space="preserve">Kliknutím na zvýraznené tlačidlo Eclipse automaticky pridá do zdrojového kódu metódy, ktoré je nutné implementovať pre správnu prácu programu. </w:t>
      </w:r>
      <w:r w:rsidR="009C72D4">
        <w:br/>
      </w:r>
      <w:r>
        <w:t>Implicitne sa</w:t>
      </w:r>
      <w:r w:rsidR="009C72D4">
        <w:t> </w:t>
      </w:r>
      <w:r>
        <w:t>importovali aj ďalšie triedy, ktoré sú potrebné pri odovzdávaní informácií. Pre bližšie informácie je potrebné nahliadnuť do Java API dokumentácie uvedenej v prílohách.</w:t>
      </w:r>
    </w:p>
    <w:p w:rsidR="00DF1B52" w:rsidRDefault="00A31E12" w:rsidP="00DF1B52">
      <w:pPr>
        <w:pStyle w:val="NormalnytextDP"/>
        <w:keepNext/>
        <w:ind w:firstLine="567"/>
        <w:jc w:val="left"/>
      </w:pPr>
      <w:r>
        <w:lastRenderedPageBreak/>
        <w:fldChar w:fldCharType="begin"/>
      </w:r>
      <w:r w:rsidR="00DF1B52">
        <w:instrText xml:space="preserve"> REF _Ref325045525 \h </w:instrText>
      </w:r>
      <w:r>
        <w:fldChar w:fldCharType="separate"/>
      </w:r>
      <w:r w:rsidR="00344799">
        <w:t xml:space="preserve">Obr. </w:t>
      </w:r>
      <w:r w:rsidR="00344799">
        <w:rPr>
          <w:noProof/>
        </w:rPr>
        <w:t>31</w:t>
      </w:r>
      <w:r>
        <w:fldChar w:fldCharType="end"/>
      </w:r>
      <w:r w:rsidR="00BB0E06">
        <w:t xml:space="preserve"> demonštruje vygenerovaný kód, potrebný na implementáciu</w:t>
      </w:r>
      <w:r w:rsidR="00DF1B52">
        <w:t>.</w:t>
      </w:r>
    </w:p>
    <w:p w:rsidR="00DF1B52" w:rsidRDefault="00DF1B52" w:rsidP="00DF1B52">
      <w:pPr>
        <w:pStyle w:val="NormalnytextDP"/>
        <w:keepNext/>
        <w:ind w:firstLine="0"/>
        <w:jc w:val="center"/>
      </w:pPr>
      <w:r>
        <w:rPr>
          <w:noProof/>
          <w:lang w:eastAsia="sk-SK"/>
        </w:rPr>
        <w:drawing>
          <wp:inline distT="0" distB="0" distL="0" distR="0">
            <wp:extent cx="3617393" cy="3838575"/>
            <wp:effectExtent l="19050" t="0" r="2107" b="0"/>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6" cstate="print"/>
                    <a:srcRect/>
                    <a:stretch>
                      <a:fillRect/>
                    </a:stretch>
                  </pic:blipFill>
                  <pic:spPr bwMode="auto">
                    <a:xfrm>
                      <a:off x="0" y="0"/>
                      <a:ext cx="3617393" cy="3838575"/>
                    </a:xfrm>
                    <a:prstGeom prst="rect">
                      <a:avLst/>
                    </a:prstGeom>
                    <a:noFill/>
                    <a:ln w="9525">
                      <a:noFill/>
                      <a:miter lim="800000"/>
                      <a:headEnd/>
                      <a:tailEnd/>
                    </a:ln>
                  </pic:spPr>
                </pic:pic>
              </a:graphicData>
            </a:graphic>
          </wp:inline>
        </w:drawing>
      </w:r>
    </w:p>
    <w:p w:rsidR="00DF1B52" w:rsidRPr="00FB3B58" w:rsidRDefault="00DF1B52" w:rsidP="00DF1B52">
      <w:pPr>
        <w:pStyle w:val="Popis"/>
      </w:pPr>
      <w:bookmarkStart w:id="224" w:name="_Ref325045525"/>
      <w:bookmarkStart w:id="225" w:name="_Toc325474332"/>
      <w:bookmarkStart w:id="226" w:name="_Toc325665637"/>
      <w:r>
        <w:t xml:space="preserve">Obr. </w:t>
      </w:r>
      <w:fldSimple w:instr=" SEQ Obr. \* ARABIC ">
        <w:r w:rsidR="00344799">
          <w:rPr>
            <w:noProof/>
          </w:rPr>
          <w:t>31</w:t>
        </w:r>
      </w:fldSimple>
      <w:bookmarkEnd w:id="224"/>
      <w:r>
        <w:tab/>
        <w:t>Automatické vloženie metód potrebných na správnu funkciu rozširovaného programu</w:t>
      </w:r>
      <w:bookmarkEnd w:id="225"/>
      <w:bookmarkEnd w:id="226"/>
    </w:p>
    <w:p w:rsidR="00DF1B52" w:rsidRDefault="00DF1B52" w:rsidP="00D236BA">
      <w:pPr>
        <w:pStyle w:val="PodNadpis3uroven"/>
      </w:pPr>
      <w:bookmarkStart w:id="227" w:name="_Toc325570751"/>
      <w:bookmarkStart w:id="228" w:name="_Toc325667185"/>
      <w:r>
        <w:t>Implementácia</w:t>
      </w:r>
      <w:bookmarkEnd w:id="227"/>
      <w:bookmarkEnd w:id="228"/>
    </w:p>
    <w:p w:rsidR="00DF1B52" w:rsidRDefault="00DF1B52" w:rsidP="00F26CC7">
      <w:pPr>
        <w:pStyle w:val="NormalnytextDP"/>
        <w:ind w:firstLine="567"/>
      </w:pPr>
      <w:r>
        <w:t>V tomto kroku nasleduje samotná implementácia automaticky vložených metód objektu (matematickej metódy) závislá na používateľovi - programátorovi. Jednoduchá ukážka je zobrazená na obrázku uvedenom nižšie.</w:t>
      </w:r>
    </w:p>
    <w:p w:rsidR="00DF1B52" w:rsidRDefault="00DF1B52" w:rsidP="00DF1B52">
      <w:pPr>
        <w:pStyle w:val="NormalnytextDP"/>
        <w:keepNext/>
        <w:ind w:firstLine="0"/>
        <w:jc w:val="center"/>
      </w:pPr>
      <w:r>
        <w:rPr>
          <w:noProof/>
          <w:lang w:eastAsia="sk-SK"/>
        </w:rPr>
        <w:drawing>
          <wp:inline distT="0" distB="0" distL="0" distR="0">
            <wp:extent cx="3933825" cy="2802577"/>
            <wp:effectExtent l="19050" t="0" r="9525" b="0"/>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7" cstate="print"/>
                    <a:srcRect/>
                    <a:stretch>
                      <a:fillRect/>
                    </a:stretch>
                  </pic:blipFill>
                  <pic:spPr bwMode="auto">
                    <a:xfrm>
                      <a:off x="0" y="0"/>
                      <a:ext cx="3934386" cy="2802977"/>
                    </a:xfrm>
                    <a:prstGeom prst="rect">
                      <a:avLst/>
                    </a:prstGeom>
                    <a:noFill/>
                    <a:ln w="9525">
                      <a:noFill/>
                      <a:miter lim="800000"/>
                      <a:headEnd/>
                      <a:tailEnd/>
                    </a:ln>
                  </pic:spPr>
                </pic:pic>
              </a:graphicData>
            </a:graphic>
          </wp:inline>
        </w:drawing>
      </w:r>
    </w:p>
    <w:p w:rsidR="00DF1B52" w:rsidRPr="00172BF0" w:rsidRDefault="00DF1B52" w:rsidP="00DF1B52">
      <w:pPr>
        <w:pStyle w:val="Popis"/>
      </w:pPr>
      <w:bookmarkStart w:id="229" w:name="_Toc325474333"/>
      <w:bookmarkStart w:id="230" w:name="_Toc325665638"/>
      <w:r>
        <w:t xml:space="preserve">Obr. </w:t>
      </w:r>
      <w:fldSimple w:instr=" SEQ Obr. \* ARABIC ">
        <w:r w:rsidR="00344799">
          <w:rPr>
            <w:noProof/>
          </w:rPr>
          <w:t>32</w:t>
        </w:r>
      </w:fldSimple>
      <w:r>
        <w:tab/>
        <w:t>Demonštračný príklad implementácie</w:t>
      </w:r>
      <w:bookmarkEnd w:id="229"/>
      <w:bookmarkEnd w:id="230"/>
    </w:p>
    <w:p w:rsidR="00DF1B52" w:rsidRDefault="00B02F8E" w:rsidP="00D236BA">
      <w:pPr>
        <w:pStyle w:val="PodNadpis3uroven"/>
      </w:pPr>
      <w:bookmarkStart w:id="231" w:name="_Toc325570752"/>
      <w:bookmarkStart w:id="232" w:name="_Toc325667186"/>
      <w:r>
        <w:lastRenderedPageBreak/>
        <w:t>Zavedenie vytvorenej</w:t>
      </w:r>
      <w:r w:rsidR="00DF1B52">
        <w:t xml:space="preserve"> metódy </w:t>
      </w:r>
      <w:r>
        <w:t xml:space="preserve">do </w:t>
      </w:r>
      <w:r w:rsidR="00DF1B52">
        <w:t>systému Linear Systems Solver</w:t>
      </w:r>
      <w:bookmarkEnd w:id="231"/>
      <w:bookmarkEnd w:id="232"/>
    </w:p>
    <w:p w:rsidR="00DF1B52" w:rsidRDefault="00DF1B52" w:rsidP="00F26CC7">
      <w:pPr>
        <w:pStyle w:val="NormalnytextDP"/>
        <w:ind w:firstLine="567"/>
      </w:pPr>
      <w:r>
        <w:t>Posledným nevyhnutným krokom pre zavŕšenie procesu dodania novej metódy do</w:t>
      </w:r>
      <w:r w:rsidR="00502BC4">
        <w:t> </w:t>
      </w:r>
      <w:r>
        <w:t>programu je umiestnenie vytvoreného</w:t>
      </w:r>
      <w:r>
        <w:rPr>
          <w:rStyle w:val="Odkaznapoznmkupodiarou"/>
        </w:rPr>
        <w:footnoteReference w:id="30"/>
      </w:r>
      <w:r>
        <w:t xml:space="preserve"> „.class“ súboru do adekvátneho adresára, z ktorého sú metódy načítavané.</w:t>
      </w:r>
    </w:p>
    <w:p w:rsidR="00DF1B52" w:rsidRDefault="00DF1B52" w:rsidP="00F26CC7">
      <w:pPr>
        <w:pStyle w:val="NormalnytextDP"/>
        <w:ind w:firstLine="567"/>
      </w:pPr>
      <w:r>
        <w:t>V súborovom systéme nájdeme umiestnenie nami naprogramovanej metódy „MyNewMethod.class“. Túto metódu premiestnime na miesto uloženia programu Linear Systems Solver. Akciu popisuje nasledovný obrázok:</w:t>
      </w:r>
    </w:p>
    <w:p w:rsidR="00DF1B52" w:rsidRDefault="00A31E12" w:rsidP="00DF1B52">
      <w:pPr>
        <w:pStyle w:val="NormalnytextDP"/>
        <w:keepNext/>
        <w:ind w:firstLine="0"/>
        <w:jc w:val="center"/>
      </w:pPr>
      <w:r>
        <w:rPr>
          <w:noProof/>
          <w:lang w:eastAsia="sk-SK"/>
        </w:rPr>
        <w:pict>
          <v:shape id="_x0000_s1400" type="#_x0000_t202" style="position:absolute;left:0;text-align:left;margin-left:104.75pt;margin-top:276.35pt;width:366.75pt;height:26.25pt;z-index:251714048;mso-width-relative:margin;mso-height-relative:margin" fillcolor="white [3212]" strokecolor="red">
            <v:textbox style="mso-next-textbox:#_x0000_s1400">
              <w:txbxContent>
                <w:p w:rsidR="00103347" w:rsidRDefault="00103347" w:rsidP="00DF1B52">
                  <w:r>
                    <w:t>Adresár classes</w:t>
                  </w:r>
                  <w:r>
                    <w:rPr>
                      <w:lang w:val="en-US"/>
                    </w:rPr>
                    <w:t xml:space="preserve">/linearSystems/methods </w:t>
                  </w:r>
                  <w:r>
                    <w:t>programu Linear Systems Solver</w:t>
                  </w:r>
                </w:p>
              </w:txbxContent>
            </v:textbox>
          </v:shape>
        </w:pict>
      </w:r>
      <w:r>
        <w:rPr>
          <w:noProof/>
        </w:rPr>
        <w:pict>
          <v:shape id="_x0000_s1399" type="#_x0000_t202" style="position:absolute;left:0;text-align:left;margin-left:79.25pt;margin-top:106.85pt;width:349.5pt;height:32.55pt;z-index:251713024;mso-width-relative:margin;mso-height-relative:margin" strokecolor="red">
            <v:textbox style="mso-next-textbox:#_x0000_s1399">
              <w:txbxContent>
                <w:p w:rsidR="00103347" w:rsidRDefault="00103347">
                  <w:r>
                    <w:t>Adresár umiestnenia naprogramovaných metód (projekty Eclipse)</w:t>
                  </w:r>
                </w:p>
              </w:txbxContent>
            </v:textbox>
          </v:shape>
        </w:pict>
      </w:r>
      <w:r>
        <w:rPr>
          <w:noProof/>
          <w:lang w:eastAsia="sk-SK"/>
        </w:rPr>
        <w:pict>
          <v:shape id="_x0000_s1398" type="#_x0000_t32" style="position:absolute;left:0;text-align:left;margin-left:67.25pt;margin-top:106.85pt;width:29.25pt;height:153.75pt;z-index:251712000" o:connectortype="straight" strokecolor="red" strokeweight="4.5pt">
            <v:stroke endarrow="block"/>
          </v:shape>
        </w:pict>
      </w:r>
      <w:r w:rsidR="00DF1B52">
        <w:rPr>
          <w:noProof/>
          <w:lang w:eastAsia="sk-SK"/>
        </w:rPr>
        <w:drawing>
          <wp:inline distT="0" distB="0" distL="0" distR="0">
            <wp:extent cx="5400675" cy="3752850"/>
            <wp:effectExtent l="19050" t="0" r="9525" b="0"/>
            <wp:docPr id="38" name="Obrázo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8" cstate="print"/>
                    <a:srcRect/>
                    <a:stretch>
                      <a:fillRect/>
                    </a:stretch>
                  </pic:blipFill>
                  <pic:spPr bwMode="auto">
                    <a:xfrm>
                      <a:off x="0" y="0"/>
                      <a:ext cx="5400675" cy="3752850"/>
                    </a:xfrm>
                    <a:prstGeom prst="rect">
                      <a:avLst/>
                    </a:prstGeom>
                    <a:noFill/>
                    <a:ln w="9525">
                      <a:noFill/>
                      <a:miter lim="800000"/>
                      <a:headEnd/>
                      <a:tailEnd/>
                    </a:ln>
                  </pic:spPr>
                </pic:pic>
              </a:graphicData>
            </a:graphic>
          </wp:inline>
        </w:drawing>
      </w:r>
    </w:p>
    <w:p w:rsidR="00DF1B52" w:rsidRDefault="00DF1B52" w:rsidP="00DF1B52">
      <w:pPr>
        <w:pStyle w:val="Popis"/>
      </w:pPr>
      <w:bookmarkStart w:id="233" w:name="_Toc325474334"/>
      <w:bookmarkStart w:id="234" w:name="_Toc325665639"/>
      <w:r>
        <w:t xml:space="preserve">Obr. </w:t>
      </w:r>
      <w:fldSimple w:instr=" SEQ Obr. \* ARABIC ">
        <w:r w:rsidR="00344799">
          <w:rPr>
            <w:noProof/>
          </w:rPr>
          <w:t>33</w:t>
        </w:r>
      </w:fldSimple>
      <w:r>
        <w:tab/>
        <w:t>Premiestnenie vytvorenej metódy do adekvátneho adresára</w:t>
      </w:r>
      <w:r>
        <w:br/>
        <w:t xml:space="preserve"> programu Linear Systems Solver</w:t>
      </w:r>
      <w:bookmarkEnd w:id="233"/>
      <w:bookmarkEnd w:id="234"/>
    </w:p>
    <w:p w:rsidR="00DF1B52" w:rsidRDefault="00DF1B52">
      <w:pPr>
        <w:spacing w:before="0" w:line="240" w:lineRule="auto"/>
        <w:jc w:val="left"/>
        <w:rPr>
          <w:szCs w:val="20"/>
        </w:rPr>
      </w:pPr>
      <w:r>
        <w:br w:type="page"/>
      </w:r>
    </w:p>
    <w:p w:rsidR="00DF1B52" w:rsidRDefault="00DF1B52" w:rsidP="00F26CC7">
      <w:pPr>
        <w:pStyle w:val="NormalnytextDP"/>
        <w:ind w:firstLine="567"/>
      </w:pPr>
      <w:r>
        <w:lastRenderedPageBreak/>
        <w:t>Teraz už len ostáva spustiť aplikáciu a otestovať, či sme postupovali správne.</w:t>
      </w:r>
    </w:p>
    <w:p w:rsidR="00DF1B52" w:rsidRDefault="00A31E12" w:rsidP="00DF1B52">
      <w:pPr>
        <w:pStyle w:val="NormalnytextDP"/>
        <w:keepNext/>
        <w:ind w:firstLine="0"/>
        <w:jc w:val="center"/>
      </w:pPr>
      <w:r>
        <w:rPr>
          <w:noProof/>
          <w:lang w:eastAsia="sk-SK"/>
        </w:rPr>
        <w:pict>
          <v:shape id="_x0000_s1404" type="#_x0000_t32" style="position:absolute;left:0;text-align:left;margin-left:71.75pt;margin-top:155.15pt;width:66pt;height:7.5pt;flip:x;z-index:251718144" o:connectortype="straight" strokecolor="red">
            <v:stroke endarrow="block"/>
          </v:shape>
        </w:pict>
      </w:r>
      <w:r>
        <w:rPr>
          <w:noProof/>
          <w:lang w:eastAsia="sk-SK"/>
        </w:rPr>
        <w:pict>
          <v:shape id="_x0000_s1403" type="#_x0000_t202" style="position:absolute;left:0;text-align:left;margin-left:137.75pt;margin-top:145.4pt;width:63pt;height:26.25pt;z-index:251717120;mso-width-relative:margin;mso-height-relative:margin" fillcolor="white [3212]" strokecolor="red">
            <v:textbox style="mso-next-textbox:#_x0000_s1403">
              <w:txbxContent>
                <w:p w:rsidR="00103347" w:rsidRDefault="00103347" w:rsidP="00DF1B52">
                  <w:r>
                    <w:t>Riešenie</w:t>
                  </w:r>
                </w:p>
              </w:txbxContent>
            </v:textbox>
          </v:shape>
        </w:pict>
      </w:r>
      <w:r>
        <w:rPr>
          <w:noProof/>
          <w:lang w:eastAsia="sk-SK"/>
        </w:rPr>
        <w:pict>
          <v:shape id="_x0000_s1402" type="#_x0000_t32" style="position:absolute;left:0;text-align:left;margin-left:385.25pt;margin-top:48.35pt;width:7.5pt;height:17.25pt;flip:y;z-index:251716096" o:connectortype="straight" strokecolor="red">
            <v:stroke endarrow="block"/>
          </v:shape>
        </w:pict>
      </w:r>
      <w:r>
        <w:rPr>
          <w:noProof/>
          <w:lang w:eastAsia="sk-SK"/>
        </w:rPr>
        <w:pict>
          <v:shape id="_x0000_s1401" type="#_x0000_t202" style="position:absolute;left:0;text-align:left;margin-left:261.5pt;margin-top:65.6pt;width:123.75pt;height:26.25pt;z-index:251715072;mso-width-relative:margin;mso-height-relative:margin" fillcolor="white [3212]" strokecolor="red">
            <v:textbox style="mso-next-textbox:#_x0000_s1401">
              <w:txbxContent>
                <w:p w:rsidR="00103347" w:rsidRDefault="00103347" w:rsidP="00DF1B52">
                  <w:r>
                    <w:t>Meno našej metódy</w:t>
                  </w:r>
                </w:p>
              </w:txbxContent>
            </v:textbox>
          </v:shape>
        </w:pict>
      </w:r>
      <w:r w:rsidR="00DF1B52">
        <w:rPr>
          <w:noProof/>
          <w:lang w:eastAsia="sk-SK"/>
        </w:rPr>
        <w:drawing>
          <wp:inline distT="0" distB="0" distL="0" distR="0">
            <wp:extent cx="5399405" cy="3323107"/>
            <wp:effectExtent l="19050" t="0" r="0" b="0"/>
            <wp:docPr id="48" name="Obrázo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49" cstate="print"/>
                    <a:srcRect/>
                    <a:stretch>
                      <a:fillRect/>
                    </a:stretch>
                  </pic:blipFill>
                  <pic:spPr bwMode="auto">
                    <a:xfrm>
                      <a:off x="0" y="0"/>
                      <a:ext cx="5399405" cy="3323107"/>
                    </a:xfrm>
                    <a:prstGeom prst="rect">
                      <a:avLst/>
                    </a:prstGeom>
                    <a:noFill/>
                    <a:ln w="9525">
                      <a:noFill/>
                      <a:miter lim="800000"/>
                      <a:headEnd/>
                      <a:tailEnd/>
                    </a:ln>
                  </pic:spPr>
                </pic:pic>
              </a:graphicData>
            </a:graphic>
          </wp:inline>
        </w:drawing>
      </w:r>
    </w:p>
    <w:p w:rsidR="00DF1B52" w:rsidRDefault="00DF1B52" w:rsidP="00DF1B52">
      <w:pPr>
        <w:pStyle w:val="Popis"/>
      </w:pPr>
      <w:bookmarkStart w:id="235" w:name="_Toc325474335"/>
      <w:bookmarkStart w:id="236" w:name="_Toc325665640"/>
      <w:r>
        <w:t xml:space="preserve">Obr. </w:t>
      </w:r>
      <w:fldSimple w:instr=" SEQ Obr. \* ARABIC ">
        <w:r w:rsidR="00344799">
          <w:rPr>
            <w:noProof/>
          </w:rPr>
          <w:t>34</w:t>
        </w:r>
      </w:fldSimple>
      <w:r>
        <w:tab/>
        <w:t>Aplikácie vytvorenej metódy v bežiacom programe</w:t>
      </w:r>
      <w:bookmarkEnd w:id="235"/>
      <w:bookmarkEnd w:id="236"/>
    </w:p>
    <w:p w:rsidR="00DF1B52" w:rsidRDefault="00DF1B52" w:rsidP="00DF1B52">
      <w:pPr>
        <w:pStyle w:val="NormalnytextDP"/>
      </w:pPr>
    </w:p>
    <w:p w:rsidR="00DF1B52" w:rsidRDefault="00DF1B52" w:rsidP="00F26CC7">
      <w:pPr>
        <w:pStyle w:val="NormalnytextDP"/>
        <w:ind w:firstLine="567"/>
        <w:rPr>
          <w:lang w:val="en-US"/>
        </w:rPr>
      </w:pPr>
      <w:r>
        <w:t>Dôkazom úspešného naprogramovania vlastnej metódy je jej názov (reprezentácia návratovej hodnoty toString() pre metódu</w:t>
      </w:r>
      <w:r>
        <w:rPr>
          <w:rStyle w:val="Odkaznapoznmkupodiarou"/>
        </w:rPr>
        <w:footnoteReference w:id="31"/>
      </w:r>
      <w:r>
        <w:t xml:space="preserve">) uvedený v ComboBoxe a výsledok, ktorý samozrejme nie je správny z matematického hľadiska, ale je správny z funkčného hľadiska, pretože keď nahliadneme do implementácie, zistíme, že vrátený výsledok je stále ten istý, a to vektor </w:t>
      </w:r>
      <w:r>
        <w:rPr>
          <w:lang w:val="en-US"/>
        </w:rPr>
        <w:t>[1,2 ; 2,3 ; 3,4]</w:t>
      </w:r>
      <w:r w:rsidRPr="00691537">
        <w:rPr>
          <w:rStyle w:val="Odkaznapoznmkupodiarou"/>
        </w:rPr>
        <w:t xml:space="preserve"> </w:t>
      </w:r>
      <w:r>
        <w:rPr>
          <w:rStyle w:val="Odkaznapoznmkupodiarou"/>
        </w:rPr>
        <w:footnoteReference w:id="32"/>
      </w:r>
      <w:r>
        <w:rPr>
          <w:lang w:val="en-US"/>
        </w:rPr>
        <w:t>.</w:t>
      </w:r>
    </w:p>
    <w:p w:rsidR="00DF1B52" w:rsidRDefault="00DF1B52">
      <w:pPr>
        <w:spacing w:before="0" w:line="240" w:lineRule="auto"/>
        <w:jc w:val="left"/>
        <w:rPr>
          <w:b/>
          <w:szCs w:val="20"/>
          <w:lang w:val="en-US"/>
        </w:rPr>
      </w:pPr>
    </w:p>
    <w:p w:rsidR="001E24C8" w:rsidRDefault="001E24C8" w:rsidP="00F26CC7">
      <w:pPr>
        <w:pStyle w:val="NormalnytextDP"/>
        <w:ind w:firstLine="567"/>
        <w:sectPr w:rsidR="001E24C8" w:rsidSect="00DF1B52">
          <w:headerReference w:type="default" r:id="rId350"/>
          <w:footerReference w:type="default" r:id="rId351"/>
          <w:pgSz w:w="11906" w:h="16838" w:code="9"/>
          <w:pgMar w:top="1418" w:right="1418" w:bottom="1418" w:left="1985" w:header="851" w:footer="680" w:gutter="0"/>
          <w:cols w:space="708"/>
          <w:docGrid w:linePitch="360"/>
        </w:sectPr>
      </w:pPr>
    </w:p>
    <w:p w:rsidR="00912B0D" w:rsidRDefault="00912B0D" w:rsidP="008D0513">
      <w:pPr>
        <w:pStyle w:val="NadpisKapitoly-priloha"/>
        <w:jc w:val="center"/>
      </w:pPr>
      <w:bookmarkStart w:id="237" w:name="_Toc325667187"/>
      <w:r>
        <w:lastRenderedPageBreak/>
        <w:t>Systémová príručka</w:t>
      </w:r>
      <w:bookmarkEnd w:id="237"/>
    </w:p>
    <w:p w:rsidR="00912B0D" w:rsidRPr="00455ABC" w:rsidRDefault="00912B0D" w:rsidP="00912B0D">
      <w:pPr>
        <w:jc w:val="center"/>
      </w:pPr>
    </w:p>
    <w:p w:rsidR="00912B0D" w:rsidRDefault="00912B0D" w:rsidP="00912B0D"/>
    <w:p w:rsidR="00912B0D" w:rsidRDefault="00912B0D" w:rsidP="00912B0D">
      <w:pPr>
        <w:sectPr w:rsidR="00912B0D" w:rsidSect="00013087">
          <w:type w:val="continuous"/>
          <w:pgSz w:w="11906" w:h="16838" w:code="9"/>
          <w:pgMar w:top="1418" w:right="1418" w:bottom="1418" w:left="1985" w:header="851" w:footer="680" w:gutter="0"/>
          <w:cols w:space="708"/>
          <w:vAlign w:val="center"/>
          <w:titlePg/>
          <w:docGrid w:linePitch="360"/>
        </w:sectPr>
      </w:pPr>
    </w:p>
    <w:p w:rsidR="00455ABC" w:rsidRDefault="00455ABC" w:rsidP="007A3220">
      <w:pPr>
        <w:pStyle w:val="PodNadpisKapitolyA"/>
        <w:numPr>
          <w:ilvl w:val="1"/>
          <w:numId w:val="31"/>
        </w:numPr>
      </w:pPr>
      <w:bookmarkStart w:id="238" w:name="_Toc325485223"/>
      <w:bookmarkStart w:id="239" w:name="_Toc325667188"/>
      <w:r>
        <w:lastRenderedPageBreak/>
        <w:t>Základné i</w:t>
      </w:r>
      <w:r w:rsidRPr="00331982">
        <w:t>nformácie</w:t>
      </w:r>
      <w:bookmarkEnd w:id="238"/>
      <w:bookmarkEnd w:id="239"/>
    </w:p>
    <w:p w:rsidR="00455ABC" w:rsidRPr="005B4236" w:rsidRDefault="00455ABC" w:rsidP="00944EBE">
      <w:pPr>
        <w:ind w:firstLine="567"/>
      </w:pPr>
      <w:r>
        <w:t>V tejto časti sa dočítate o základných podmienkach, ktoré treba splniť, aby</w:t>
      </w:r>
      <w:r w:rsidR="00A62409">
        <w:t> </w:t>
      </w:r>
      <w:r>
        <w:t>ste</w:t>
      </w:r>
      <w:r w:rsidR="00A62409">
        <w:t> </w:t>
      </w:r>
      <w:r>
        <w:t>správne nakonfigurovali prostredie pre ďalší vývoj aplikácie Linear Systems Solver.</w:t>
      </w:r>
    </w:p>
    <w:p w:rsidR="00455ABC" w:rsidRDefault="00455ABC" w:rsidP="00E67578">
      <w:pPr>
        <w:pStyle w:val="PodNadpis3urovenA"/>
        <w:numPr>
          <w:ilvl w:val="2"/>
          <w:numId w:val="31"/>
        </w:numPr>
      </w:pPr>
      <w:bookmarkStart w:id="240" w:name="_Toc325485224"/>
      <w:bookmarkStart w:id="241" w:name="_Toc325667189"/>
      <w:r>
        <w:t>Výber programovacieho jazyka</w:t>
      </w:r>
      <w:bookmarkEnd w:id="240"/>
      <w:bookmarkEnd w:id="241"/>
    </w:p>
    <w:p w:rsidR="00455ABC" w:rsidRPr="00582757" w:rsidRDefault="00455ABC" w:rsidP="00944EBE">
      <w:pPr>
        <w:ind w:firstLine="567"/>
      </w:pPr>
      <w:r>
        <w:t>Aplikácia Linear Systems Solver je naprogramovaná v implementačnom jazyku Java</w:t>
      </w:r>
      <w:r>
        <w:rPr>
          <w:rStyle w:val="Odkaznapoznmkupodiarou"/>
        </w:rPr>
        <w:footnoteReference w:id="33"/>
      </w:r>
      <w:r>
        <w:t>.</w:t>
      </w:r>
    </w:p>
    <w:p w:rsidR="00455ABC" w:rsidRDefault="00455ABC" w:rsidP="003028CC">
      <w:pPr>
        <w:pStyle w:val="PodNadpis3urovenA"/>
        <w:numPr>
          <w:ilvl w:val="2"/>
          <w:numId w:val="31"/>
        </w:numPr>
      </w:pPr>
      <w:bookmarkStart w:id="242" w:name="_Toc325485225"/>
      <w:bookmarkStart w:id="243" w:name="_Toc325667190"/>
      <w:r>
        <w:t>Výber vývojového prostredia</w:t>
      </w:r>
      <w:bookmarkEnd w:id="242"/>
      <w:bookmarkEnd w:id="243"/>
    </w:p>
    <w:p w:rsidR="00455ABC" w:rsidRPr="006A19FA" w:rsidRDefault="00455ABC" w:rsidP="00944EBE">
      <w:pPr>
        <w:ind w:firstLine="567"/>
      </w:pPr>
      <w:r>
        <w:t>Aplikácia Linear Systems Solver je vyvíjaná vo vývojovom prostredí Eclipse</w:t>
      </w:r>
      <w:r>
        <w:rPr>
          <w:rStyle w:val="Odkaznapoznmkupodiarou"/>
        </w:rPr>
        <w:footnoteReference w:id="34"/>
      </w:r>
      <w:r>
        <w:t xml:space="preserve"> (verzia Indigo). Dôvodom je použitie princípov Aspektovo-orientovaného prístupu, v našom prípade prekladača AspectJ, ktorý je najlepšie integrovaný práve vo vývojom prostredí Eclipse.</w:t>
      </w:r>
    </w:p>
    <w:p w:rsidR="00455ABC" w:rsidRDefault="00455ABC" w:rsidP="007037C8">
      <w:pPr>
        <w:pStyle w:val="PodNadpis3urovenA"/>
        <w:numPr>
          <w:ilvl w:val="2"/>
          <w:numId w:val="31"/>
        </w:numPr>
      </w:pPr>
      <w:bookmarkStart w:id="244" w:name="_Toc325485226"/>
      <w:bookmarkStart w:id="245" w:name="_Toc325667191"/>
      <w:r>
        <w:t>Príprava prostredia</w:t>
      </w:r>
      <w:bookmarkEnd w:id="244"/>
      <w:bookmarkEnd w:id="245"/>
    </w:p>
    <w:p w:rsidR="00455ABC" w:rsidRPr="00800E0B" w:rsidRDefault="00455ABC" w:rsidP="00944EBE">
      <w:pPr>
        <w:ind w:firstLine="567"/>
      </w:pPr>
      <w:r>
        <w:t xml:space="preserve">Pred začatím samotnej implementácie nových funkcií, je potrebné pridať dosiaľ vytvorené zdrojové kódy, ktoré nájdete v adresári </w:t>
      </w:r>
      <w:r>
        <w:rPr>
          <w:i/>
        </w:rPr>
        <w:t>src</w:t>
      </w:r>
      <w:r>
        <w:t xml:space="preserve"> a </w:t>
      </w:r>
      <w:r w:rsidRPr="009329EF">
        <w:rPr>
          <w:i/>
        </w:rPr>
        <w:t>lib</w:t>
      </w:r>
      <w:r>
        <w:rPr>
          <w:i/>
        </w:rPr>
        <w:t xml:space="preserve"> </w:t>
      </w:r>
      <w:r w:rsidRPr="009329EF">
        <w:t>na</w:t>
      </w:r>
      <w:r>
        <w:t xml:space="preserve"> pribalenom pamäťovom médiu v časti pre prílohy.</w:t>
      </w:r>
    </w:p>
    <w:p w:rsidR="00455ABC" w:rsidRDefault="00455ABC" w:rsidP="00141E6F">
      <w:pPr>
        <w:pStyle w:val="PodNadpis4urovenA"/>
      </w:pPr>
      <w:bookmarkStart w:id="246" w:name="_Toc325485227"/>
      <w:r>
        <w:t>Vlastné zdrojové kódy</w:t>
      </w:r>
      <w:bookmarkEnd w:id="246"/>
    </w:p>
    <w:p w:rsidR="00455ABC" w:rsidRPr="00BC05BB" w:rsidRDefault="00455ABC" w:rsidP="00944EBE">
      <w:pPr>
        <w:ind w:firstLine="567"/>
      </w:pPr>
      <w:r>
        <w:t xml:space="preserve">Vlastné zdrojové kódy sú umiestnené v adresári </w:t>
      </w:r>
      <w:r w:rsidRPr="00BC05BB">
        <w:rPr>
          <w:i/>
        </w:rPr>
        <w:t>src</w:t>
      </w:r>
      <w:r>
        <w:t xml:space="preserve"> rodičovského adresára LinearSystemsSolver.</w:t>
      </w:r>
    </w:p>
    <w:p w:rsidR="00455ABC" w:rsidRDefault="00455ABC" w:rsidP="00141E6F">
      <w:pPr>
        <w:pStyle w:val="PodNadpis4urovenA"/>
      </w:pPr>
      <w:bookmarkStart w:id="247" w:name="_Toc325485228"/>
      <w:r>
        <w:t>Knižničné moduly</w:t>
      </w:r>
      <w:bookmarkEnd w:id="247"/>
    </w:p>
    <w:p w:rsidR="00455ABC" w:rsidRDefault="00455ABC" w:rsidP="00944EBE">
      <w:pPr>
        <w:ind w:firstLine="567"/>
      </w:pPr>
      <w:r>
        <w:t xml:space="preserve">Ku korektnej práci programu je potrebné pridať aj knižničné moduly podporujúce dodatočné (neprimárne) funkcie programu. Pre použitie aspektovo-orientovaného prístupu nezabudnite k projektu pridať knižnicu </w:t>
      </w:r>
      <w:r>
        <w:rPr>
          <w:i/>
        </w:rPr>
        <w:t xml:space="preserve">aspectjrt.jar </w:t>
      </w:r>
      <w:r w:rsidRPr="00657E01">
        <w:t>(</w:t>
      </w:r>
      <w:r>
        <w:t xml:space="preserve">import alebo pridaním do adresára </w:t>
      </w:r>
      <w:r w:rsidRPr="00657E01">
        <w:rPr>
          <w:i/>
        </w:rPr>
        <w:t>lib</w:t>
      </w:r>
      <w:r w:rsidRPr="00657E01">
        <w:t>)</w:t>
      </w:r>
      <w:r>
        <w:t xml:space="preserve">. Pre podporu konverzie FO súborov na PDF je nevyhnutné pridať knižnicu </w:t>
      </w:r>
      <w:r>
        <w:rPr>
          <w:i/>
        </w:rPr>
        <w:t>fop.jar</w:t>
      </w:r>
      <w:r>
        <w:t xml:space="preserve"> vrátane podporných. Všetky sú umiestnené v adresári </w:t>
      </w:r>
      <w:r>
        <w:rPr>
          <w:i/>
        </w:rPr>
        <w:t>lib</w:t>
      </w:r>
      <w:r>
        <w:t xml:space="preserve"> priečinka LinearSystemsSolver.</w:t>
      </w:r>
    </w:p>
    <w:p w:rsidR="00455ABC" w:rsidRDefault="00455ABC">
      <w:pPr>
        <w:spacing w:after="200" w:line="276" w:lineRule="auto"/>
      </w:pPr>
      <w:r>
        <w:br w:type="page"/>
      </w:r>
    </w:p>
    <w:p w:rsidR="00455ABC" w:rsidRDefault="00455ABC" w:rsidP="00944EBE">
      <w:pPr>
        <w:ind w:firstLine="567"/>
      </w:pPr>
      <w:r>
        <w:lastRenderedPageBreak/>
        <w:t xml:space="preserve"> Package Explorer by vám mal poskytnúť takýto náhľad:</w:t>
      </w:r>
    </w:p>
    <w:p w:rsidR="00455ABC" w:rsidRDefault="00455ABC" w:rsidP="00944EBE">
      <w:pPr>
        <w:keepNext/>
        <w:jc w:val="center"/>
      </w:pPr>
      <w:r>
        <w:rPr>
          <w:noProof/>
          <w:lang w:eastAsia="sk-SK"/>
        </w:rPr>
        <w:drawing>
          <wp:inline distT="0" distB="0" distL="0" distR="0">
            <wp:extent cx="3525072" cy="3114136"/>
            <wp:effectExtent l="19050" t="0" r="0" b="0"/>
            <wp:docPr id="11"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2" cstate="print"/>
                    <a:srcRect/>
                    <a:stretch>
                      <a:fillRect/>
                    </a:stretch>
                  </pic:blipFill>
                  <pic:spPr bwMode="auto">
                    <a:xfrm>
                      <a:off x="0" y="0"/>
                      <a:ext cx="3525072" cy="3114136"/>
                    </a:xfrm>
                    <a:prstGeom prst="rect">
                      <a:avLst/>
                    </a:prstGeom>
                    <a:noFill/>
                    <a:ln w="9525">
                      <a:noFill/>
                      <a:miter lim="800000"/>
                      <a:headEnd/>
                      <a:tailEnd/>
                    </a:ln>
                  </pic:spPr>
                </pic:pic>
              </a:graphicData>
            </a:graphic>
          </wp:inline>
        </w:drawing>
      </w:r>
    </w:p>
    <w:p w:rsidR="00455ABC" w:rsidRDefault="00455ABC" w:rsidP="00944EBE">
      <w:pPr>
        <w:pStyle w:val="Popis"/>
      </w:pPr>
      <w:bookmarkStart w:id="248" w:name="_Toc325466776"/>
      <w:bookmarkStart w:id="249" w:name="_Toc325665641"/>
      <w:r w:rsidRPr="007F50B8">
        <w:t xml:space="preserve">Obr. </w:t>
      </w:r>
      <w:fldSimple w:instr=" SEQ Obr. \* ARABIC ">
        <w:r w:rsidR="00344799">
          <w:rPr>
            <w:noProof/>
          </w:rPr>
          <w:t>35</w:t>
        </w:r>
      </w:fldSimple>
      <w:r w:rsidRPr="007F50B8">
        <w:t xml:space="preserve"> </w:t>
      </w:r>
      <w:r w:rsidR="009B0276">
        <w:tab/>
      </w:r>
      <w:r w:rsidRPr="007F50B8">
        <w:t>Náhľad na pripravený projekt v záložke Package Explorer</w:t>
      </w:r>
      <w:bookmarkEnd w:id="248"/>
      <w:bookmarkEnd w:id="249"/>
    </w:p>
    <w:p w:rsidR="00455ABC" w:rsidRDefault="00455ABC" w:rsidP="00141E6F">
      <w:pPr>
        <w:pStyle w:val="PodNadpis4urovenA"/>
      </w:pPr>
      <w:bookmarkStart w:id="250" w:name="_Toc325485229"/>
      <w:r>
        <w:t>Classpath</w:t>
      </w:r>
      <w:bookmarkEnd w:id="250"/>
    </w:p>
    <w:p w:rsidR="00455ABC" w:rsidRDefault="00455ABC" w:rsidP="00944EBE">
      <w:pPr>
        <w:ind w:firstLine="567"/>
      </w:pPr>
      <w:r>
        <w:t xml:space="preserve">Skontrolujte záložku </w:t>
      </w:r>
      <w:r w:rsidR="00E50F48">
        <w:t>„</w:t>
      </w:r>
      <w:r>
        <w:t>Libraries</w:t>
      </w:r>
      <w:r w:rsidR="00E50F48">
        <w:t>“</w:t>
      </w:r>
      <w:r>
        <w:t xml:space="preserve"> v možnostiach (pravým tlačidlom na meno projektu v Package Exploreri) v časti Java Build</w:t>
      </w:r>
      <w:r w:rsidR="00046636">
        <w:t xml:space="preserve"> Path. Ak chcete generovať Javad</w:t>
      </w:r>
      <w:r>
        <w:t xml:space="preserve">oc neskôr, mali by ste lokalizovať aj dodatočný </w:t>
      </w:r>
      <w:r>
        <w:rPr>
          <w:i/>
        </w:rPr>
        <w:t>.jar</w:t>
      </w:r>
      <w:r>
        <w:t xml:space="preserve"> súbor JDK. Nastavenie popisuje nasledovný obrázok:</w:t>
      </w:r>
    </w:p>
    <w:p w:rsidR="00455ABC" w:rsidRDefault="00455ABC" w:rsidP="00944EBE">
      <w:pPr>
        <w:keepNext/>
        <w:jc w:val="center"/>
      </w:pPr>
      <w:r>
        <w:rPr>
          <w:noProof/>
          <w:lang w:eastAsia="sk-SK"/>
        </w:rPr>
        <w:drawing>
          <wp:inline distT="0" distB="0" distL="0" distR="0">
            <wp:extent cx="4340299" cy="3287670"/>
            <wp:effectExtent l="19050" t="0" r="3101" b="0"/>
            <wp:docPr id="16"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3" cstate="print"/>
                    <a:srcRect/>
                    <a:stretch>
                      <a:fillRect/>
                    </a:stretch>
                  </pic:blipFill>
                  <pic:spPr bwMode="auto">
                    <a:xfrm>
                      <a:off x="0" y="0"/>
                      <a:ext cx="4353257" cy="3297486"/>
                    </a:xfrm>
                    <a:prstGeom prst="rect">
                      <a:avLst/>
                    </a:prstGeom>
                    <a:noFill/>
                    <a:ln w="9525">
                      <a:noFill/>
                      <a:miter lim="800000"/>
                      <a:headEnd/>
                      <a:tailEnd/>
                    </a:ln>
                  </pic:spPr>
                </pic:pic>
              </a:graphicData>
            </a:graphic>
          </wp:inline>
        </w:drawing>
      </w:r>
    </w:p>
    <w:p w:rsidR="00455ABC" w:rsidRDefault="00455ABC" w:rsidP="00944EBE">
      <w:pPr>
        <w:pStyle w:val="Popis"/>
        <w:rPr>
          <w:noProof/>
        </w:rPr>
      </w:pPr>
      <w:bookmarkStart w:id="251" w:name="_Toc325466777"/>
      <w:bookmarkStart w:id="252" w:name="_Toc325665642"/>
      <w:r w:rsidRPr="00560F4B">
        <w:t xml:space="preserve">Obr. </w:t>
      </w:r>
      <w:fldSimple w:instr=" SEQ Obr. \* ARABIC ">
        <w:r w:rsidR="00344799">
          <w:rPr>
            <w:noProof/>
          </w:rPr>
          <w:t>36</w:t>
        </w:r>
      </w:fldSimple>
      <w:r w:rsidRPr="00560F4B">
        <w:tab/>
        <w:t>Nastavenie classpath (Java build path)</w:t>
      </w:r>
      <w:r w:rsidRPr="00560F4B">
        <w:rPr>
          <w:noProof/>
        </w:rPr>
        <w:t xml:space="preserve"> priamo v Eclipse</w:t>
      </w:r>
      <w:bookmarkEnd w:id="251"/>
      <w:bookmarkEnd w:id="252"/>
    </w:p>
    <w:p w:rsidR="00455ABC" w:rsidRPr="00C921F8" w:rsidRDefault="00455ABC" w:rsidP="00944EBE">
      <w:pPr>
        <w:ind w:firstLine="567"/>
      </w:pPr>
      <w:r>
        <w:lastRenderedPageBreak/>
        <w:t xml:space="preserve">Pre iné prípady sa </w:t>
      </w:r>
      <w:r w:rsidRPr="005F072E">
        <w:rPr>
          <w:i/>
        </w:rPr>
        <w:t>classpath</w:t>
      </w:r>
      <w:r>
        <w:t xml:space="preserve"> nastavuje tradične pod OS Windows v rámci systémovej premennej prostredia (</w:t>
      </w:r>
      <w:r w:rsidRPr="00A90AE0">
        <w:t>C:\aspectj1.6\bin;</w:t>
      </w:r>
      <w:r>
        <w:t xml:space="preserve"> </w:t>
      </w:r>
      <w:r w:rsidRPr="00A90AE0">
        <w:t>C:\FOP\fop-1.0;</w:t>
      </w:r>
      <w:r>
        <w:t>).</w:t>
      </w:r>
    </w:p>
    <w:p w:rsidR="00455ABC" w:rsidRDefault="00455ABC" w:rsidP="00141E6F">
      <w:pPr>
        <w:pStyle w:val="PodNadpis4urovenA"/>
      </w:pPr>
      <w:bookmarkStart w:id="253" w:name="_Toc325485230"/>
      <w:r>
        <w:t>Kompilácia</w:t>
      </w:r>
      <w:bookmarkEnd w:id="253"/>
    </w:p>
    <w:p w:rsidR="00455ABC" w:rsidRPr="00B77503" w:rsidRDefault="00455ABC" w:rsidP="00944EBE">
      <w:pPr>
        <w:ind w:firstLine="567"/>
      </w:pPr>
      <w:r>
        <w:t>Kompiláciu, ak ste postupovali správne, vykonáva vývojové prostredie Eclipse po</w:t>
      </w:r>
      <w:r w:rsidR="00D70E7C">
        <w:t> </w:t>
      </w:r>
      <w:r>
        <w:t xml:space="preserve">každom uložení </w:t>
      </w:r>
      <w:r w:rsidRPr="00B77503">
        <w:t>zdrojového kódu (</w:t>
      </w:r>
      <w:r w:rsidRPr="00B77503">
        <w:rPr>
          <w:i/>
        </w:rPr>
        <w:t>Ctrl+S</w:t>
      </w:r>
      <w:r w:rsidRPr="00B77503">
        <w:t>). Pre kompiláciu z príkazového riadku zadajte príkaz vo forme</w:t>
      </w:r>
    </w:p>
    <w:p w:rsidR="00455ABC" w:rsidRPr="0092432E" w:rsidRDefault="00455ABC" w:rsidP="00944EBE">
      <w:pPr>
        <w:rPr>
          <w:rFonts w:ascii="Consolas" w:hAnsi="Consolas" w:cs="Consolas"/>
          <w:sz w:val="18"/>
          <w:szCs w:val="18"/>
        </w:rPr>
      </w:pPr>
      <w:r w:rsidRPr="0092432E">
        <w:rPr>
          <w:rFonts w:ascii="Consolas" w:hAnsi="Consolas" w:cs="Consolas"/>
          <w:sz w:val="18"/>
          <w:szCs w:val="18"/>
        </w:rPr>
        <w:t>cestaKProjektu&gt;ajc -</w:t>
      </w:r>
      <w:r w:rsidRPr="0092432E">
        <w:rPr>
          <w:rFonts w:ascii="Consolas" w:hAnsi="Consolas" w:cs="Consolas"/>
          <w:i/>
          <w:sz w:val="18"/>
          <w:szCs w:val="18"/>
        </w:rPr>
        <w:t>verzia</w:t>
      </w:r>
      <w:r w:rsidRPr="0092432E">
        <w:rPr>
          <w:rFonts w:ascii="Consolas" w:hAnsi="Consolas" w:cs="Consolas"/>
          <w:sz w:val="18"/>
          <w:szCs w:val="18"/>
        </w:rPr>
        <w:t xml:space="preserve"> -sourceroots "src\core;src\exceptions;src\linearS</w:t>
      </w:r>
    </w:p>
    <w:p w:rsidR="00455ABC" w:rsidRPr="0092432E" w:rsidRDefault="00455ABC" w:rsidP="00944EBE">
      <w:pPr>
        <w:rPr>
          <w:rFonts w:ascii="Consolas" w:hAnsi="Consolas" w:cs="Consolas"/>
          <w:sz w:val="18"/>
          <w:szCs w:val="18"/>
        </w:rPr>
      </w:pPr>
      <w:r w:rsidRPr="0092432E">
        <w:rPr>
          <w:rFonts w:ascii="Consolas" w:hAnsi="Consolas" w:cs="Consolas"/>
          <w:sz w:val="18"/>
          <w:szCs w:val="18"/>
        </w:rPr>
        <w:t>ystems\data;src\linearSystems\dataHandlers;src\linearSystems\exceptions;src\line</w:t>
      </w:r>
    </w:p>
    <w:p w:rsidR="00455ABC" w:rsidRPr="0092432E" w:rsidRDefault="00455ABC" w:rsidP="00944EBE">
      <w:pPr>
        <w:rPr>
          <w:rFonts w:ascii="Consolas" w:hAnsi="Consolas" w:cs="Consolas"/>
          <w:sz w:val="18"/>
          <w:szCs w:val="18"/>
        </w:rPr>
      </w:pPr>
      <w:r w:rsidRPr="0092432E">
        <w:rPr>
          <w:rFonts w:ascii="Consolas" w:hAnsi="Consolas" w:cs="Consolas"/>
          <w:sz w:val="18"/>
          <w:szCs w:val="18"/>
        </w:rPr>
        <w:t>arSystems\interfaces;src\linearSystems\methods;src\linearSystems\printAspects;sr</w:t>
      </w:r>
    </w:p>
    <w:p w:rsidR="00455ABC" w:rsidRPr="0092432E" w:rsidRDefault="00455ABC" w:rsidP="00944EBE">
      <w:pPr>
        <w:rPr>
          <w:rFonts w:ascii="Consolas" w:hAnsi="Consolas" w:cs="Consolas"/>
          <w:sz w:val="18"/>
          <w:szCs w:val="18"/>
        </w:rPr>
      </w:pPr>
      <w:r w:rsidRPr="0092432E">
        <w:rPr>
          <w:rFonts w:ascii="Consolas" w:hAnsi="Consolas" w:cs="Consolas"/>
          <w:sz w:val="18"/>
          <w:szCs w:val="18"/>
        </w:rPr>
        <w:t>c\rounder;src\swingUI" -cp src.;lib\aspectjrt.jar;lib\fop.jar -d bin</w:t>
      </w:r>
    </w:p>
    <w:p w:rsidR="00455ABC" w:rsidRDefault="00455ABC" w:rsidP="00944EBE">
      <w:r w:rsidRPr="00B77503">
        <w:t xml:space="preserve">,kde </w:t>
      </w:r>
      <w:r w:rsidRPr="00B77503">
        <w:rPr>
          <w:i/>
        </w:rPr>
        <w:t>verzia</w:t>
      </w:r>
      <w:r w:rsidRPr="00B77503">
        <w:t xml:space="preserve"> je verziou aspectJ kompilátora (voliteľné),  -sourceroots zahŕňa všetky zdrojové súbory, a prepínač –cp definuje classpath, teda cestu k potrebným knižniciam používaných v programe (tu aspectjrt.jar a fop.jar), -d vytvára nový priečinok, kde umiestňuje preložené .class súbory.</w:t>
      </w:r>
    </w:p>
    <w:p w:rsidR="0009685A" w:rsidRPr="00B77503" w:rsidRDefault="0009685A" w:rsidP="00944EBE"/>
    <w:p w:rsidR="00455ABC" w:rsidRDefault="00455ABC" w:rsidP="00944EBE">
      <w:pPr>
        <w:pStyle w:val="PodNadpis3urovenA"/>
        <w:numPr>
          <w:ilvl w:val="2"/>
          <w:numId w:val="31"/>
        </w:numPr>
      </w:pPr>
      <w:bookmarkStart w:id="254" w:name="_Toc325485231"/>
      <w:bookmarkStart w:id="255" w:name="_Toc325667192"/>
      <w:r>
        <w:t>Spúšťanie</w:t>
      </w:r>
      <w:bookmarkEnd w:id="254"/>
      <w:bookmarkEnd w:id="255"/>
    </w:p>
    <w:p w:rsidR="00455ABC" w:rsidRPr="007C3EE1" w:rsidRDefault="00455ABC" w:rsidP="00944EBE">
      <w:pPr>
        <w:ind w:firstLine="567"/>
        <w:rPr>
          <w:rFonts w:ascii="Consolas" w:hAnsi="Consolas" w:cs="Consolas"/>
          <w:sz w:val="18"/>
          <w:szCs w:val="18"/>
        </w:rPr>
      </w:pPr>
      <w:r>
        <w:t xml:space="preserve">Spúšťanie aplikácie sa vykonáva, taktiež tradične, stlačením zeleného tlačidla v hlavnom paneli alebo v záložke Run. Pre spúšťanie pomocou príkazového riadku (alternatívne cez </w:t>
      </w:r>
      <w:r w:rsidRPr="004C58B7">
        <w:rPr>
          <w:i/>
        </w:rPr>
        <w:t>.bat</w:t>
      </w:r>
      <w:r>
        <w:t xml:space="preserve"> súbor v OS Windows) z adresára vášho projektu je kľúčový príkaz v takomto tvare:</w:t>
      </w:r>
      <w:r w:rsidRPr="007C3EE1">
        <w:rPr>
          <w:rFonts w:ascii="Consolas" w:hAnsi="Consolas" w:cs="Consolas"/>
          <w:sz w:val="18"/>
          <w:szCs w:val="18"/>
        </w:rPr>
        <w:t>java -Xms512m -classpath bin/.;lib/aspectjrt.jar;lib/fop.jar core.App</w:t>
      </w:r>
    </w:p>
    <w:p w:rsidR="00013087" w:rsidRDefault="00A31E12" w:rsidP="00933E76">
      <w:pPr>
        <w:ind w:firstLine="567"/>
        <w:rPr>
          <w:noProof/>
        </w:rPr>
      </w:pPr>
      <w:r>
        <w:rPr>
          <w:noProof/>
        </w:rPr>
        <w:pict>
          <v:shape id="_x0000_s1705" type="#_x0000_t202" style="position:absolute;left:0;text-align:left;margin-left:227.75pt;margin-top:223.05pt;width:187.5pt;height:.05pt;z-index:251721216" stroked="f">
            <v:textbox style="mso-fit-shape-to-text:t" inset="0,0,0,0">
              <w:txbxContent>
                <w:p w:rsidR="00103347" w:rsidRPr="00E540B2" w:rsidRDefault="00103347" w:rsidP="00332766">
                  <w:pPr>
                    <w:pStyle w:val="Popis"/>
                    <w:rPr>
                      <w:noProof/>
                      <w:sz w:val="24"/>
                      <w:szCs w:val="24"/>
                    </w:rPr>
                  </w:pPr>
                  <w:bookmarkStart w:id="256" w:name="_Toc325665643"/>
                  <w:r>
                    <w:t xml:space="preserve">Obr. </w:t>
                  </w:r>
                  <w:fldSimple w:instr=" SEQ Obr. \* ARABIC ">
                    <w:r w:rsidR="00344799">
                      <w:rPr>
                        <w:noProof/>
                      </w:rPr>
                      <w:t>37</w:t>
                    </w:r>
                  </w:fldSimple>
                  <w:r>
                    <w:tab/>
                    <w:t xml:space="preserve">Hlavné menu aplikácie </w:t>
                  </w:r>
                  <w:r>
                    <w:br/>
                    <w:t>Linear Systems Solver</w:t>
                  </w:r>
                  <w:bookmarkEnd w:id="256"/>
                </w:p>
              </w:txbxContent>
            </v:textbox>
            <w10:wrap type="square"/>
          </v:shape>
        </w:pict>
      </w:r>
      <w:r w:rsidR="00013087">
        <w:rPr>
          <w:noProof/>
          <w:lang w:eastAsia="sk-SK"/>
        </w:rPr>
        <w:drawing>
          <wp:anchor distT="0" distB="0" distL="114300" distR="114300" simplePos="0" relativeHeight="251719168" behindDoc="0" locked="0" layoutInCell="1" allowOverlap="1">
            <wp:simplePos x="0" y="0"/>
            <wp:positionH relativeFrom="column">
              <wp:posOffset>2892425</wp:posOffset>
            </wp:positionH>
            <wp:positionV relativeFrom="paragraph">
              <wp:posOffset>11430</wp:posOffset>
            </wp:positionV>
            <wp:extent cx="2381250" cy="2764155"/>
            <wp:effectExtent l="19050" t="0" r="0" b="0"/>
            <wp:wrapSquare wrapText="bothSides"/>
            <wp:docPr id="771"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4" cstate="print"/>
                    <a:srcRect/>
                    <a:stretch>
                      <a:fillRect/>
                    </a:stretch>
                  </pic:blipFill>
                  <pic:spPr bwMode="auto">
                    <a:xfrm>
                      <a:off x="0" y="0"/>
                      <a:ext cx="2381250" cy="2764155"/>
                    </a:xfrm>
                    <a:prstGeom prst="rect">
                      <a:avLst/>
                    </a:prstGeom>
                    <a:noFill/>
                    <a:ln w="9525">
                      <a:noFill/>
                      <a:miter lim="800000"/>
                      <a:headEnd/>
                      <a:tailEnd/>
                    </a:ln>
                  </pic:spPr>
                </pic:pic>
              </a:graphicData>
            </a:graphic>
          </wp:anchor>
        </w:drawing>
      </w:r>
      <w:r w:rsidR="00455ABC">
        <w:t xml:space="preserve">Prepínač </w:t>
      </w:r>
      <w:r w:rsidR="00455ABC" w:rsidRPr="007C3EE1">
        <w:rPr>
          <w:rFonts w:ascii="Consolas" w:hAnsi="Consolas" w:cs="Consolas"/>
          <w:sz w:val="18"/>
          <w:szCs w:val="18"/>
        </w:rPr>
        <w:t>-Xms512m</w:t>
      </w:r>
      <w:r w:rsidR="00455ABC">
        <w:t xml:space="preserve">  je voliteľný, no</w:t>
      </w:r>
      <w:r w:rsidR="00961155">
        <w:t> </w:t>
      </w:r>
      <w:r w:rsidR="00455ABC">
        <w:t>nevyhnutný na alokáciu dodatočného pamäťového miesta v</w:t>
      </w:r>
      <w:r w:rsidR="00E00112">
        <w:t> </w:t>
      </w:r>
      <w:r w:rsidR="00455ABC">
        <w:t>prípade manipulácie s maticami väčších rozmerov. Samozrejme, voľbu veľkosti (v tomto prípade 512 MB) voľte tak, ako uznáte za vhodné. Ak ste postupovali správne, mal by</w:t>
      </w:r>
      <w:r w:rsidR="00E00112">
        <w:t> </w:t>
      </w:r>
      <w:r w:rsidR="00455ABC">
        <w:t>sa vám naskytnúť takýto pohľad:</w:t>
      </w:r>
      <w:r w:rsidR="00933E76" w:rsidRPr="00933E76">
        <w:rPr>
          <w:noProof/>
        </w:rPr>
        <w:t xml:space="preserve"> </w:t>
      </w:r>
    </w:p>
    <w:p w:rsidR="00013087" w:rsidRDefault="00013087">
      <w:pPr>
        <w:spacing w:before="0" w:line="240" w:lineRule="auto"/>
        <w:jc w:val="left"/>
        <w:rPr>
          <w:noProof/>
        </w:rPr>
      </w:pPr>
      <w:r>
        <w:rPr>
          <w:noProof/>
        </w:rPr>
        <w:br w:type="page"/>
      </w:r>
    </w:p>
    <w:p w:rsidR="00D034BD" w:rsidRDefault="00FA702D" w:rsidP="009C37D0">
      <w:pPr>
        <w:pStyle w:val="PodNadpisKapitolyA"/>
        <w:numPr>
          <w:ilvl w:val="1"/>
          <w:numId w:val="31"/>
        </w:numPr>
      </w:pPr>
      <w:r w:rsidRPr="00A45D0F">
        <w:lastRenderedPageBreak/>
        <w:t xml:space="preserve"> </w:t>
      </w:r>
      <w:bookmarkStart w:id="257" w:name="_Toc325667193"/>
      <w:r w:rsidR="009C37D0">
        <w:t>Dokumentácia</w:t>
      </w:r>
      <w:bookmarkEnd w:id="257"/>
    </w:p>
    <w:p w:rsidR="000D1E1B" w:rsidRPr="000D1E1B" w:rsidRDefault="000D1E1B" w:rsidP="000D1E1B">
      <w:pPr>
        <w:ind w:firstLine="567"/>
      </w:pPr>
      <w:r>
        <w:t>V tejto časti sú v skratke popísané triedy programového systému Linear Systems Solver.</w:t>
      </w:r>
      <w:r w:rsidR="00AA118E">
        <w:t xml:space="preserve"> Názvy kapitol predstavujú úplné mena tried</w:t>
      </w:r>
      <w:r w:rsidR="00C37231">
        <w:t xml:space="preserve"> a sú zoradené abecedne vo</w:t>
      </w:r>
      <w:r w:rsidR="00015048">
        <w:t> </w:t>
      </w:r>
      <w:r w:rsidR="00C37231">
        <w:t>vzostupnom poradí</w:t>
      </w:r>
      <w:r w:rsidR="00AA118E">
        <w:t>.</w:t>
      </w:r>
    </w:p>
    <w:p w:rsidR="00E9433A" w:rsidRDefault="00E9433A" w:rsidP="00E9433A">
      <w:pPr>
        <w:pStyle w:val="PodNadpis3urovenB"/>
        <w:numPr>
          <w:ilvl w:val="2"/>
          <w:numId w:val="31"/>
        </w:numPr>
        <w:rPr>
          <w:lang w:val="en-US"/>
        </w:rPr>
      </w:pPr>
      <w:bookmarkStart w:id="258" w:name="_Toc325621785"/>
      <w:bookmarkStart w:id="259" w:name="_Toc325667194"/>
      <w:r w:rsidRPr="00E84407">
        <w:rPr>
          <w:lang w:val="en-US"/>
        </w:rPr>
        <w:t>core.App</w:t>
      </w:r>
      <w:bookmarkEnd w:id="258"/>
      <w:bookmarkEnd w:id="259"/>
      <w:r w:rsidRPr="00E84407">
        <w:rPr>
          <w:lang w:val="en-US"/>
        </w:rPr>
        <w:t xml:space="preserve"> </w:t>
      </w:r>
    </w:p>
    <w:p w:rsidR="00E9433A" w:rsidRPr="00E84407" w:rsidRDefault="00A31E12" w:rsidP="00E9433A">
      <w:pPr>
        <w:pStyle w:val="PodNadpis4uroven"/>
        <w:numPr>
          <w:ilvl w:val="0"/>
          <w:numId w:val="0"/>
        </w:numPr>
        <w:rPr>
          <w:lang w:val="en-US"/>
        </w:rPr>
      </w:pPr>
      <w:r w:rsidRPr="00E84407">
        <w:rPr>
          <w:lang w:val="en-US"/>
        </w:rPr>
        <w:fldChar w:fldCharType="begin"/>
      </w:r>
      <w:r w:rsidR="00E9433A" w:rsidRPr="00E84407">
        <w:rPr>
          <w:lang w:val="en-US"/>
        </w:rPr>
        <w:instrText>tc  \l 2 "core.App"</w:instrText>
      </w:r>
      <w:r w:rsidRPr="00E84407">
        <w:rPr>
          <w:lang w:val="en-US"/>
        </w:rPr>
        <w:fldChar w:fldCharType="end"/>
      </w:r>
      <w:r w:rsidRPr="00E84407">
        <w:rPr>
          <w:lang w:val="en-US"/>
        </w:rPr>
        <w:fldChar w:fldCharType="begin"/>
      </w:r>
      <w:r w:rsidR="00E9433A" w:rsidRPr="00E84407">
        <w:rPr>
          <w:lang w:val="en-US"/>
        </w:rPr>
        <w:instrText>xe "core.App"</w:instrText>
      </w:r>
      <w:r w:rsidRPr="00E84407">
        <w:rPr>
          <w:lang w:val="en-US"/>
        </w:rPr>
        <w:fldChar w:fldCharType="end"/>
      </w:r>
      <w:r w:rsidR="00E9433A" w:rsidRPr="00E84407">
        <w:rPr>
          <w:lang w:val="en-US"/>
        </w:rPr>
        <w:t>Public Member Functions</w:t>
      </w:r>
    </w:p>
    <w:p w:rsidR="00E9433A" w:rsidRPr="00E84407" w:rsidRDefault="00E9433A" w:rsidP="00E9433A">
      <w:pPr>
        <w:pStyle w:val="ListBullet0"/>
      </w:pPr>
      <w:r w:rsidRPr="00E84407">
        <w:t>App ()</w:t>
      </w:r>
    </w:p>
    <w:p w:rsidR="00E9433A" w:rsidRPr="00E84407" w:rsidRDefault="00E9433A" w:rsidP="00E9433A">
      <w:pPr>
        <w:pStyle w:val="ListBullet0"/>
      </w:pPr>
      <w:r w:rsidRPr="00E84407">
        <w:t xml:space="preserve">void execute (String path, LinearSystemsSolvable method)  throws FileNotFoundException, IOException, </w:t>
      </w:r>
      <w:r w:rsidRPr="00E84407">
        <w:tab/>
      </w:r>
      <w:r w:rsidRPr="00E84407">
        <w:tab/>
      </w:r>
      <w:r w:rsidRPr="00E84407">
        <w:tab/>
        <w:t xml:space="preserve">WrongDoubleFormatException, BaseDirectoryCreationException </w:t>
      </w:r>
    </w:p>
    <w:p w:rsidR="00E9433A" w:rsidRPr="00E84407" w:rsidRDefault="00E9433A" w:rsidP="00E9433A">
      <w:pPr>
        <w:pStyle w:val="PodNadpis4uroven"/>
        <w:numPr>
          <w:ilvl w:val="0"/>
          <w:numId w:val="0"/>
        </w:numPr>
        <w:rPr>
          <w:lang w:val="en-US"/>
        </w:rPr>
      </w:pPr>
      <w:r w:rsidRPr="00E84407">
        <w:rPr>
          <w:lang w:val="en-US"/>
        </w:rPr>
        <w:t>Static Public Member Functions</w:t>
      </w:r>
    </w:p>
    <w:p w:rsidR="00E9433A" w:rsidRPr="00E84407" w:rsidRDefault="00E9433A" w:rsidP="00E9433A">
      <w:pPr>
        <w:pStyle w:val="ListBullet0"/>
      </w:pPr>
      <w:r w:rsidRPr="00E84407">
        <w:t>static void main (String[] args)</w:t>
      </w:r>
    </w:p>
    <w:p w:rsidR="00E9433A" w:rsidRPr="00E84407" w:rsidRDefault="00E9433A" w:rsidP="00E9433A">
      <w:pPr>
        <w:pStyle w:val="PodNadpis4uroven"/>
        <w:numPr>
          <w:ilvl w:val="0"/>
          <w:numId w:val="0"/>
        </w:numPr>
        <w:rPr>
          <w:lang w:val="en-US"/>
        </w:rPr>
      </w:pPr>
      <w:r w:rsidRPr="00E84407">
        <w:rPr>
          <w:lang w:val="en-US"/>
        </w:rPr>
        <w:t>Static Public Attributes</w:t>
      </w:r>
    </w:p>
    <w:p w:rsidR="00E9433A" w:rsidRPr="00E84407" w:rsidRDefault="00E9433A" w:rsidP="00E9433A">
      <w:pPr>
        <w:pStyle w:val="ListBullet0"/>
      </w:pPr>
      <w:r w:rsidRPr="00E84407">
        <w:t>static final String baseDataDirPath = "LinearSystemsSolver"</w:t>
      </w:r>
    </w:p>
    <w:p w:rsidR="00E9433A" w:rsidRPr="00E84407" w:rsidRDefault="00E9433A" w:rsidP="00E9433A">
      <w:pPr>
        <w:pStyle w:val="ListBullet0"/>
      </w:pPr>
      <w:r w:rsidRPr="00E84407">
        <w:t>static File baseDataDirFile = null</w:t>
      </w:r>
    </w:p>
    <w:p w:rsidR="00E9433A" w:rsidRPr="00E84407" w:rsidRDefault="00E9433A" w:rsidP="00E9433A">
      <w:pPr>
        <w:pStyle w:val="ListBullet0"/>
      </w:pPr>
      <w:r w:rsidRPr="00E84407">
        <w:t>static MatrixReader matrixReader = MatrixReader.getInstance()</w:t>
      </w:r>
    </w:p>
    <w:p w:rsidR="00E9433A" w:rsidRPr="00E84407" w:rsidRDefault="00E9433A" w:rsidP="00E9433A">
      <w:pPr>
        <w:pStyle w:val="ListBullet0"/>
      </w:pPr>
      <w:r w:rsidRPr="00E84407">
        <w:t>static DynamicPDFGenerator pdfGenerator</w:t>
      </w:r>
    </w:p>
    <w:p w:rsidR="00E9433A" w:rsidRPr="00E84407" w:rsidRDefault="00E9433A" w:rsidP="00E9433A">
      <w:pPr>
        <w:pStyle w:val="ListBullet0"/>
      </w:pPr>
      <w:r w:rsidRPr="00E84407">
        <w:t>static DynamicHTMLGenerator htmlGenerator</w:t>
      </w:r>
    </w:p>
    <w:p w:rsidR="00E9433A" w:rsidRPr="00E84407" w:rsidRDefault="00E9433A" w:rsidP="00E9433A">
      <w:pPr>
        <w:pStyle w:val="ListBullet0"/>
      </w:pPr>
      <w:r w:rsidRPr="00E84407">
        <w:t>static MethodsClassLoader classLoader</w:t>
      </w:r>
    </w:p>
    <w:p w:rsidR="00E9433A" w:rsidRPr="00E84407" w:rsidRDefault="00E9433A" w:rsidP="00E9433A">
      <w:pPr>
        <w:pStyle w:val="PodNadpis4uroven"/>
        <w:numPr>
          <w:ilvl w:val="0"/>
          <w:numId w:val="0"/>
        </w:numPr>
        <w:rPr>
          <w:lang w:val="en-US"/>
        </w:rPr>
      </w:pPr>
      <w:r w:rsidRPr="00E84407">
        <w:rPr>
          <w:lang w:val="en-US"/>
        </w:rPr>
        <w:t>Static Private Member Functions</w:t>
      </w:r>
    </w:p>
    <w:p w:rsidR="00E9433A" w:rsidRPr="00E84407" w:rsidRDefault="00E9433A" w:rsidP="00E9433A">
      <w:pPr>
        <w:pStyle w:val="ListBullet0"/>
      </w:pPr>
      <w:r w:rsidRPr="00E84407">
        <w:t xml:space="preserve">static File createBaseDirectoryFile ()  throws BaseDirectoryCreationException </w:t>
      </w:r>
    </w:p>
    <w:p w:rsidR="00E9433A" w:rsidRPr="00E84407" w:rsidRDefault="00E9433A" w:rsidP="00E9433A">
      <w:pPr>
        <w:pBdr>
          <w:bottom w:val="single" w:sz="2" w:space="1" w:color="auto"/>
        </w:pBdr>
      </w:pPr>
    </w:p>
    <w:p w:rsidR="00E9433A" w:rsidRPr="00E84407" w:rsidRDefault="00E9433A" w:rsidP="00E9433A">
      <w:pPr>
        <w:pStyle w:val="PodNadpis4uroven"/>
        <w:numPr>
          <w:ilvl w:val="0"/>
          <w:numId w:val="0"/>
        </w:numPr>
        <w:rPr>
          <w:lang w:val="en-US"/>
        </w:rPr>
      </w:pPr>
      <w:r w:rsidRPr="00E84407">
        <w:rPr>
          <w:lang w:val="en-US"/>
        </w:rPr>
        <w:t>Detailed Description</w:t>
      </w:r>
    </w:p>
    <w:p w:rsidR="00E9433A" w:rsidRPr="005E2978" w:rsidRDefault="00E9433A" w:rsidP="00E9433A">
      <w:pPr>
        <w:pStyle w:val="BodyText"/>
      </w:pPr>
      <w:r w:rsidRPr="005E2978">
        <w:t>Funkcia: jadro aplikácie, obsahuje main().</w:t>
      </w:r>
    </w:p>
    <w:p w:rsidR="00E9433A" w:rsidRPr="00E84407" w:rsidRDefault="00E9433A" w:rsidP="00E9433A">
      <w:pPr>
        <w:pStyle w:val="Nadpis5"/>
        <w:numPr>
          <w:ilvl w:val="0"/>
          <w:numId w:val="0"/>
        </w:numPr>
        <w:ind w:left="284"/>
      </w:pPr>
      <w:r w:rsidRPr="00E84407">
        <w:t>Author:</w:t>
      </w:r>
    </w:p>
    <w:p w:rsidR="00E9433A" w:rsidRPr="00E84407" w:rsidRDefault="00E9433A" w:rsidP="00E9433A">
      <w:pPr>
        <w:pStyle w:val="DescContinue1"/>
      </w:pPr>
      <w:r w:rsidRPr="00E84407">
        <w:t xml:space="preserve">Pavol Dano </w:t>
      </w:r>
    </w:p>
    <w:p w:rsidR="00E9433A" w:rsidRPr="00E84407" w:rsidRDefault="00E9433A" w:rsidP="00E9433A">
      <w:pPr>
        <w:pStyle w:val="Nadpis5"/>
        <w:numPr>
          <w:ilvl w:val="0"/>
          <w:numId w:val="0"/>
        </w:numPr>
        <w:ind w:left="284"/>
      </w:pPr>
      <w:r w:rsidRPr="00E84407">
        <w:t>Version:</w:t>
      </w:r>
    </w:p>
    <w:p w:rsidR="00E9433A" w:rsidRPr="00E84407" w:rsidRDefault="00E9433A" w:rsidP="00E9433A">
      <w:pPr>
        <w:pStyle w:val="DescContinue1"/>
      </w:pPr>
      <w:r w:rsidRPr="00E84407">
        <w:t xml:space="preserve">1.0 </w:t>
      </w:r>
    </w:p>
    <w:p w:rsidR="00E9433A" w:rsidRPr="005E2978" w:rsidRDefault="00E9433A" w:rsidP="00E9433A">
      <w:pPr>
        <w:pStyle w:val="BodyText"/>
      </w:pPr>
      <w:r w:rsidRPr="005E2978">
        <w:t>Definícia na riadku 36 súboru App.java.</w:t>
      </w:r>
    </w:p>
    <w:p w:rsidR="00E9433A" w:rsidRPr="00E84407" w:rsidRDefault="00E9433A" w:rsidP="00E9433A">
      <w:pPr>
        <w:pBdr>
          <w:bottom w:val="single" w:sz="2" w:space="1" w:color="auto"/>
        </w:pBdr>
      </w:pPr>
    </w:p>
    <w:p w:rsidR="00E9433A" w:rsidRPr="00E84407" w:rsidRDefault="00E9433A" w:rsidP="00E9433A">
      <w:pPr>
        <w:pStyle w:val="PodNadpis4uroven"/>
        <w:numPr>
          <w:ilvl w:val="0"/>
          <w:numId w:val="0"/>
        </w:numPr>
        <w:rPr>
          <w:lang w:val="en-US"/>
        </w:rPr>
      </w:pPr>
      <w:r>
        <w:rPr>
          <w:lang w:val="en-US"/>
        </w:rPr>
        <w:t>Constructor &amp;</w:t>
      </w:r>
      <w:r w:rsidRPr="00E84407">
        <w:rPr>
          <w:lang w:val="en-US"/>
        </w:rPr>
        <w:t xml:space="preserve"> Destructor Documentation</w:t>
      </w:r>
    </w:p>
    <w:p w:rsidR="00E9433A" w:rsidRPr="00E84407" w:rsidRDefault="00A31E12" w:rsidP="00E9433A">
      <w:pPr>
        <w:pStyle w:val="Nadpis4"/>
      </w:pPr>
      <w:r w:rsidRPr="00E84407">
        <w:fldChar w:fldCharType="begin"/>
      </w:r>
      <w:r w:rsidR="00E9433A" w:rsidRPr="00E84407">
        <w:instrText>xe "App:core\:\:App"</w:instrText>
      </w:r>
      <w:r w:rsidRPr="00E84407">
        <w:fldChar w:fldCharType="end"/>
      </w:r>
      <w:r w:rsidRPr="00E84407">
        <w:fldChar w:fldCharType="begin"/>
      </w:r>
      <w:r w:rsidR="00E9433A" w:rsidRPr="00E84407">
        <w:instrText>xe "core\:\:App:App"</w:instrText>
      </w:r>
      <w:r w:rsidRPr="00E84407">
        <w:fldChar w:fldCharType="end"/>
      </w:r>
      <w:r w:rsidR="00E9433A" w:rsidRPr="00E84407">
        <w:t>core.App.App ()</w:t>
      </w:r>
    </w:p>
    <w:p w:rsidR="00E9433A" w:rsidRPr="005E2978" w:rsidRDefault="00E9433A" w:rsidP="00E9433A">
      <w:pPr>
        <w:pStyle w:val="BodyText"/>
        <w:adjustRightInd/>
        <w:ind w:left="360"/>
      </w:pPr>
      <w:r w:rsidRPr="005E2978">
        <w:t xml:space="preserve">konštruktor </w:t>
      </w:r>
    </w:p>
    <w:p w:rsidR="00E9433A" w:rsidRPr="00E84407" w:rsidRDefault="00E9433A" w:rsidP="00E9433A">
      <w:pPr>
        <w:pStyle w:val="ListContinue1"/>
        <w:jc w:val="left"/>
      </w:pPr>
      <w:r w:rsidRPr="00E84407">
        <w:t>Definícia na riadku 83 súboru App.java.</w:t>
      </w:r>
    </w:p>
    <w:p w:rsidR="00E9433A" w:rsidRPr="00E84407" w:rsidRDefault="00E9433A" w:rsidP="00E9433A">
      <w:pPr>
        <w:pBdr>
          <w:bottom w:val="single" w:sz="2" w:space="1" w:color="auto"/>
        </w:pBdr>
        <w:rPr>
          <w:rFonts w:ascii="Arial" w:hAnsi="Arial" w:cs="Arial"/>
          <w:b/>
          <w:bCs/>
        </w:rPr>
      </w:pPr>
    </w:p>
    <w:p w:rsidR="00E9433A" w:rsidRPr="00E84407" w:rsidRDefault="00E9433A" w:rsidP="00E9433A">
      <w:pPr>
        <w:pStyle w:val="PodNadpis4uroven"/>
        <w:numPr>
          <w:ilvl w:val="0"/>
          <w:numId w:val="0"/>
        </w:numPr>
        <w:rPr>
          <w:lang w:val="en-US"/>
        </w:rPr>
      </w:pPr>
      <w:r w:rsidRPr="00E84407">
        <w:rPr>
          <w:lang w:val="en-US"/>
        </w:rPr>
        <w:lastRenderedPageBreak/>
        <w:t>Member Function Documentation</w:t>
      </w:r>
    </w:p>
    <w:p w:rsidR="00E9433A" w:rsidRPr="00E84407" w:rsidRDefault="00A31E12" w:rsidP="00E9433A">
      <w:pPr>
        <w:pStyle w:val="Nadpis4"/>
      </w:pPr>
      <w:r w:rsidRPr="00E84407">
        <w:rPr>
          <w:sz w:val="24"/>
          <w:szCs w:val="24"/>
        </w:rPr>
        <w:fldChar w:fldCharType="begin"/>
      </w:r>
      <w:r w:rsidR="00E9433A" w:rsidRPr="00E84407">
        <w:rPr>
          <w:sz w:val="24"/>
          <w:szCs w:val="24"/>
        </w:rPr>
        <w:instrText>xe "createBaseDirectoryFile:core\:\:App"</w:instrText>
      </w:r>
      <w:r w:rsidRPr="00E84407">
        <w:rPr>
          <w:sz w:val="24"/>
          <w:szCs w:val="24"/>
        </w:rPr>
        <w:fldChar w:fldCharType="end"/>
      </w:r>
      <w:r w:rsidRPr="00E84407">
        <w:rPr>
          <w:sz w:val="24"/>
          <w:szCs w:val="24"/>
        </w:rPr>
        <w:fldChar w:fldCharType="begin"/>
      </w:r>
      <w:r w:rsidR="00E9433A" w:rsidRPr="00E84407">
        <w:rPr>
          <w:sz w:val="24"/>
          <w:szCs w:val="24"/>
        </w:rPr>
        <w:instrText>xe "core\:\:App:createBaseDirectoryFile"</w:instrText>
      </w:r>
      <w:r w:rsidRPr="00E84407">
        <w:rPr>
          <w:sz w:val="24"/>
          <w:szCs w:val="24"/>
        </w:rPr>
        <w:fldChar w:fldCharType="end"/>
      </w:r>
      <w:r w:rsidR="00E9433A" w:rsidRPr="00E84407">
        <w:t xml:space="preserve">static File core.App.createBaseDirectoryFile ()  throws BaseDirectoryCreationException </w:t>
      </w:r>
      <w:r w:rsidR="00E9433A" w:rsidRPr="00E84407">
        <w:rPr>
          <w:rFonts w:ascii="Courier New" w:hAnsi="Courier New" w:cs="Courier New"/>
        </w:rPr>
        <w:t xml:space="preserve"> [static, private]</w:t>
      </w:r>
    </w:p>
    <w:p w:rsidR="00E9433A" w:rsidRPr="005E2978" w:rsidRDefault="00E9433A" w:rsidP="00E9433A">
      <w:pPr>
        <w:pStyle w:val="BodyText"/>
        <w:adjustRightInd/>
        <w:ind w:left="360"/>
      </w:pPr>
      <w:r w:rsidRPr="005E2978">
        <w:t>vytvára základný udájový adresár pre ukladanie .html, .fo, .pdf súborov v používateľskom domovskom adresári</w:t>
      </w:r>
    </w:p>
    <w:p w:rsidR="00E9433A" w:rsidRPr="00E84407" w:rsidRDefault="00E9433A" w:rsidP="00E9433A">
      <w:pPr>
        <w:pStyle w:val="Nadpis5"/>
        <w:numPr>
          <w:ilvl w:val="0"/>
          <w:numId w:val="0"/>
        </w:numPr>
        <w:ind w:left="284"/>
      </w:pPr>
      <w:r w:rsidRPr="00E84407">
        <w:t>Returns:</w:t>
      </w:r>
    </w:p>
    <w:p w:rsidR="00E9433A" w:rsidRPr="005E2978" w:rsidRDefault="00E9433A" w:rsidP="00E9433A">
      <w:pPr>
        <w:pStyle w:val="DescContinue2"/>
        <w:rPr>
          <w:b w:val="0"/>
          <w:sz w:val="24"/>
          <w:szCs w:val="24"/>
        </w:rPr>
      </w:pPr>
      <w:r w:rsidRPr="005E2978">
        <w:rPr>
          <w:b w:val="0"/>
          <w:sz w:val="24"/>
          <w:szCs w:val="24"/>
        </w:rPr>
        <w:t xml:space="preserve">file reprezentácia súboru k základnému dátovému adresáru aplikácie </w:t>
      </w:r>
    </w:p>
    <w:p w:rsidR="00E9433A" w:rsidRPr="00E84407" w:rsidRDefault="00E9433A" w:rsidP="00E9433A">
      <w:pPr>
        <w:pStyle w:val="Nadpis5"/>
        <w:numPr>
          <w:ilvl w:val="0"/>
          <w:numId w:val="0"/>
        </w:numPr>
        <w:ind w:left="284"/>
      </w:pPr>
      <w:r w:rsidRPr="00E84407">
        <w:t>Exceptions: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3543"/>
        <w:gridCol w:w="4536"/>
      </w:tblGrid>
      <w:tr w:rsidR="00E9433A" w:rsidRPr="00E84407" w:rsidTr="00015048">
        <w:tc>
          <w:tcPr>
            <w:tcW w:w="3543" w:type="dxa"/>
          </w:tcPr>
          <w:p w:rsidR="00E9433A" w:rsidRPr="00E84407" w:rsidRDefault="00E9433A" w:rsidP="00E9433A">
            <w:r w:rsidRPr="00E84407">
              <w:rPr>
                <w:i/>
                <w:iCs/>
              </w:rPr>
              <w:t>BaseDirectoryCreationException</w:t>
            </w:r>
            <w:r w:rsidRPr="00E84407">
              <w:t xml:space="preserve"> </w:t>
            </w:r>
          </w:p>
        </w:tc>
        <w:tc>
          <w:tcPr>
            <w:tcW w:w="4536" w:type="dxa"/>
          </w:tcPr>
          <w:p w:rsidR="00E9433A" w:rsidRPr="00E84407" w:rsidRDefault="00E9433A" w:rsidP="00E9433A">
            <w:r w:rsidRPr="00E84407">
              <w:t xml:space="preserve">výnimka hádzaná v prípade neúspešného vytvorenia dátového adresára </w:t>
            </w:r>
          </w:p>
        </w:tc>
      </w:tr>
    </w:tbl>
    <w:p w:rsidR="00E9433A" w:rsidRPr="00E84407" w:rsidRDefault="00E9433A" w:rsidP="00E9433A">
      <w:pPr>
        <w:pStyle w:val="ListContinue1"/>
        <w:jc w:val="left"/>
      </w:pPr>
      <w:r w:rsidRPr="00E84407">
        <w:t>Definícia na riadku 116 súboru  App.java.</w:t>
      </w:r>
    </w:p>
    <w:p w:rsidR="00E9433A" w:rsidRPr="00E84407" w:rsidRDefault="00A31E12" w:rsidP="00E9433A">
      <w:pPr>
        <w:pStyle w:val="Nadpis4"/>
      </w:pPr>
      <w:r w:rsidRPr="00E84407">
        <w:fldChar w:fldCharType="begin"/>
      </w:r>
      <w:r w:rsidR="00E9433A" w:rsidRPr="00E84407">
        <w:instrText>xe "execute:core\:\:App"</w:instrText>
      </w:r>
      <w:r w:rsidRPr="00E84407">
        <w:fldChar w:fldCharType="end"/>
      </w:r>
      <w:r w:rsidRPr="00E84407">
        <w:fldChar w:fldCharType="begin"/>
      </w:r>
      <w:r w:rsidR="00E9433A" w:rsidRPr="00E84407">
        <w:instrText>xe "core\:\:App:execute"</w:instrText>
      </w:r>
      <w:r w:rsidRPr="00E84407">
        <w:fldChar w:fldCharType="end"/>
      </w:r>
      <w:r w:rsidR="00E9433A" w:rsidRPr="00E84407">
        <w:t xml:space="preserve">void core.App.execute (String </w:t>
      </w:r>
      <w:r w:rsidR="00E9433A" w:rsidRPr="00E84407">
        <w:rPr>
          <w:i/>
          <w:iCs/>
        </w:rPr>
        <w:t>path</w:t>
      </w:r>
      <w:r w:rsidR="00E9433A" w:rsidRPr="00E84407">
        <w:t xml:space="preserve">, LinearSystemsSolvable </w:t>
      </w:r>
      <w:r w:rsidR="00E9433A" w:rsidRPr="00E84407">
        <w:rPr>
          <w:i/>
          <w:iCs/>
        </w:rPr>
        <w:t>method</w:t>
      </w:r>
      <w:r w:rsidR="00E9433A" w:rsidRPr="00E84407">
        <w:t>)  throws FileNot</w:t>
      </w:r>
      <w:r w:rsidR="00A90D01">
        <w:t xml:space="preserve">FoundException, IOException, </w:t>
      </w:r>
      <w:r w:rsidR="00E9433A" w:rsidRPr="00E84407">
        <w:t xml:space="preserve">WrongDoubleFormatException, BaseDirectoryCreationException </w:t>
      </w:r>
    </w:p>
    <w:p w:rsidR="00E9433A" w:rsidRPr="005E2978" w:rsidRDefault="00E9433A" w:rsidP="00E9433A">
      <w:pPr>
        <w:pStyle w:val="BodyText"/>
        <w:adjustRightInd/>
        <w:ind w:left="360"/>
      </w:pPr>
      <w:r w:rsidRPr="005E2978">
        <w:t>vykonáva celý algoritmus</w:t>
      </w:r>
    </w:p>
    <w:p w:rsidR="00E9433A" w:rsidRPr="00E84407" w:rsidRDefault="00E9433A" w:rsidP="00E9433A">
      <w:pPr>
        <w:pStyle w:val="Nadpis5"/>
        <w:numPr>
          <w:ilvl w:val="0"/>
          <w:numId w:val="0"/>
        </w:numPr>
        <w:ind w:left="284"/>
      </w:pPr>
      <w:r w:rsidRPr="00E84407">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3543"/>
        <w:gridCol w:w="4536"/>
      </w:tblGrid>
      <w:tr w:rsidR="00E9433A" w:rsidRPr="00E84407" w:rsidTr="00015048">
        <w:tc>
          <w:tcPr>
            <w:tcW w:w="3543" w:type="dxa"/>
          </w:tcPr>
          <w:p w:rsidR="00E9433A" w:rsidRPr="00E84407" w:rsidRDefault="00E9433A" w:rsidP="00E9433A">
            <w:r w:rsidRPr="00E84407">
              <w:rPr>
                <w:i/>
                <w:iCs/>
              </w:rPr>
              <w:t>path</w:t>
            </w:r>
            <w:r w:rsidRPr="00E84407">
              <w:t xml:space="preserve"> </w:t>
            </w:r>
          </w:p>
        </w:tc>
        <w:tc>
          <w:tcPr>
            <w:tcW w:w="4536" w:type="dxa"/>
          </w:tcPr>
          <w:p w:rsidR="00E9433A" w:rsidRPr="00E84407" w:rsidRDefault="00E9433A" w:rsidP="00E9433A">
            <w:r w:rsidRPr="00E84407">
              <w:t xml:space="preserve">cesta k zdrojovému súboru s maticou </w:t>
            </w:r>
          </w:p>
        </w:tc>
      </w:tr>
      <w:tr w:rsidR="00E9433A" w:rsidRPr="00E84407" w:rsidTr="00015048">
        <w:tc>
          <w:tcPr>
            <w:tcW w:w="3543" w:type="dxa"/>
          </w:tcPr>
          <w:p w:rsidR="00E9433A" w:rsidRPr="00E84407" w:rsidRDefault="00E9433A" w:rsidP="00E9433A">
            <w:r w:rsidRPr="00E84407">
              <w:rPr>
                <w:i/>
                <w:iCs/>
              </w:rPr>
              <w:t>method</w:t>
            </w:r>
            <w:r w:rsidRPr="00E84407">
              <w:t xml:space="preserve"> </w:t>
            </w:r>
          </w:p>
        </w:tc>
        <w:tc>
          <w:tcPr>
            <w:tcW w:w="4536" w:type="dxa"/>
          </w:tcPr>
          <w:p w:rsidR="00E9433A" w:rsidRPr="00E84407" w:rsidRDefault="00E9433A" w:rsidP="00E9433A">
            <w:r w:rsidRPr="00E84407">
              <w:t>metóda, ktorá sa má vykonať</w:t>
            </w:r>
          </w:p>
        </w:tc>
      </w:tr>
    </w:tbl>
    <w:p w:rsidR="00E9433A" w:rsidRPr="00E84407" w:rsidRDefault="00E9433A" w:rsidP="00E9433A">
      <w:pPr>
        <w:pStyle w:val="Nadpis5"/>
        <w:numPr>
          <w:ilvl w:val="0"/>
          <w:numId w:val="0"/>
        </w:numPr>
        <w:ind w:left="284"/>
      </w:pPr>
      <w:r w:rsidRPr="00E84407">
        <w:t>Exceptions: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3543"/>
        <w:gridCol w:w="4536"/>
      </w:tblGrid>
      <w:tr w:rsidR="00E9433A" w:rsidRPr="00E84407" w:rsidTr="00015048">
        <w:tc>
          <w:tcPr>
            <w:tcW w:w="3543" w:type="dxa"/>
          </w:tcPr>
          <w:p w:rsidR="00E9433A" w:rsidRPr="00E84407" w:rsidRDefault="00E9433A" w:rsidP="00E9433A">
            <w:r w:rsidRPr="00E84407">
              <w:rPr>
                <w:i/>
                <w:iCs/>
              </w:rPr>
              <w:t>FileNotFoundException</w:t>
            </w:r>
            <w:r w:rsidRPr="00E84407">
              <w:t xml:space="preserve"> </w:t>
            </w:r>
          </w:p>
        </w:tc>
        <w:tc>
          <w:tcPr>
            <w:tcW w:w="4536" w:type="dxa"/>
          </w:tcPr>
          <w:p w:rsidR="00E9433A" w:rsidRPr="00E84407" w:rsidRDefault="00E9433A" w:rsidP="00E9433A">
            <w:r w:rsidRPr="00E84407">
              <w:t xml:space="preserve">výnimka hádzaná v prípade nenájdenia súboru </w:t>
            </w:r>
          </w:p>
        </w:tc>
      </w:tr>
      <w:tr w:rsidR="00E9433A" w:rsidRPr="00E84407" w:rsidTr="00015048">
        <w:tc>
          <w:tcPr>
            <w:tcW w:w="3543" w:type="dxa"/>
          </w:tcPr>
          <w:p w:rsidR="00E9433A" w:rsidRPr="00E84407" w:rsidRDefault="00E9433A" w:rsidP="00E9433A">
            <w:r w:rsidRPr="00E84407">
              <w:rPr>
                <w:i/>
                <w:iCs/>
              </w:rPr>
              <w:t>IOException</w:t>
            </w:r>
            <w:r w:rsidRPr="00E84407">
              <w:t xml:space="preserve"> </w:t>
            </w:r>
          </w:p>
        </w:tc>
        <w:tc>
          <w:tcPr>
            <w:tcW w:w="4536" w:type="dxa"/>
          </w:tcPr>
          <w:p w:rsidR="00E9433A" w:rsidRPr="00E84407" w:rsidRDefault="00E9433A" w:rsidP="00E9433A">
            <w:r w:rsidRPr="00E84407">
              <w:t xml:space="preserve">výnimka hádzaná v prípade I/O chyby </w:t>
            </w:r>
          </w:p>
        </w:tc>
      </w:tr>
      <w:tr w:rsidR="00E9433A" w:rsidRPr="00E84407" w:rsidTr="00015048">
        <w:tc>
          <w:tcPr>
            <w:tcW w:w="3543" w:type="dxa"/>
          </w:tcPr>
          <w:p w:rsidR="00E9433A" w:rsidRPr="00E84407" w:rsidRDefault="00E9433A" w:rsidP="00E9433A">
            <w:r w:rsidRPr="00E84407">
              <w:rPr>
                <w:i/>
                <w:iCs/>
              </w:rPr>
              <w:t>WrongDoubleFormatException</w:t>
            </w:r>
            <w:r w:rsidRPr="00E84407">
              <w:t xml:space="preserve"> </w:t>
            </w:r>
          </w:p>
        </w:tc>
        <w:tc>
          <w:tcPr>
            <w:tcW w:w="4536" w:type="dxa"/>
          </w:tcPr>
          <w:p w:rsidR="00E9433A" w:rsidRPr="00E84407" w:rsidRDefault="00E9433A" w:rsidP="00E9433A">
            <w:r w:rsidRPr="00E84407">
              <w:t>výnimka hádzaná v prípade nesprávneho formátu čísla v súbore definovanom premennou path</w:t>
            </w:r>
          </w:p>
        </w:tc>
      </w:tr>
      <w:tr w:rsidR="00E9433A" w:rsidRPr="00E84407" w:rsidTr="00015048">
        <w:tc>
          <w:tcPr>
            <w:tcW w:w="3543" w:type="dxa"/>
          </w:tcPr>
          <w:p w:rsidR="00E9433A" w:rsidRPr="00E84407" w:rsidRDefault="00E9433A" w:rsidP="00E9433A">
            <w:r w:rsidRPr="00E84407">
              <w:rPr>
                <w:i/>
                <w:iCs/>
              </w:rPr>
              <w:t>BaseDirectoryCreationException</w:t>
            </w:r>
            <w:r w:rsidRPr="00E84407">
              <w:t xml:space="preserve"> </w:t>
            </w:r>
          </w:p>
        </w:tc>
        <w:tc>
          <w:tcPr>
            <w:tcW w:w="4536" w:type="dxa"/>
          </w:tcPr>
          <w:p w:rsidR="00E9433A" w:rsidRPr="00E84407" w:rsidRDefault="00E9433A" w:rsidP="00E9433A">
            <w:r w:rsidRPr="00E84407">
              <w:t>výnimka hádzaná v prípade neúspešého vytvorenia základného dátového adresára</w:t>
            </w:r>
          </w:p>
        </w:tc>
      </w:tr>
    </w:tbl>
    <w:p w:rsidR="00E9433A" w:rsidRPr="00E84407" w:rsidRDefault="00E9433A" w:rsidP="00E9433A">
      <w:pPr>
        <w:pStyle w:val="ListContinue1"/>
        <w:jc w:val="left"/>
      </w:pPr>
      <w:r w:rsidRPr="00E84407">
        <w:t>Definícia na riadku 97 súboru  App.java.</w:t>
      </w:r>
    </w:p>
    <w:p w:rsidR="00E9433A" w:rsidRPr="00E84407" w:rsidRDefault="00A31E12" w:rsidP="00E9433A">
      <w:pPr>
        <w:pStyle w:val="Nadpis4"/>
      </w:pPr>
      <w:r w:rsidRPr="00E84407">
        <w:fldChar w:fldCharType="begin"/>
      </w:r>
      <w:r w:rsidR="00E9433A" w:rsidRPr="00E84407">
        <w:instrText>xe "main:core\:\:App"</w:instrText>
      </w:r>
      <w:r w:rsidRPr="00E84407">
        <w:fldChar w:fldCharType="end"/>
      </w:r>
      <w:r w:rsidRPr="00E84407">
        <w:fldChar w:fldCharType="begin"/>
      </w:r>
      <w:r w:rsidR="00E9433A" w:rsidRPr="00E84407">
        <w:instrText>xe "core\:\:App:main"</w:instrText>
      </w:r>
      <w:r w:rsidRPr="00E84407">
        <w:fldChar w:fldCharType="end"/>
      </w:r>
      <w:r w:rsidR="00E9433A" w:rsidRPr="00E84407">
        <w:t xml:space="preserve">static void core.App.main (String[] </w:t>
      </w:r>
      <w:r w:rsidR="00E9433A" w:rsidRPr="00E84407">
        <w:rPr>
          <w:i/>
          <w:iCs/>
        </w:rPr>
        <w:t>args</w:t>
      </w:r>
      <w:r w:rsidR="00E9433A" w:rsidRPr="00E84407">
        <w:t>)</w:t>
      </w:r>
      <w:r w:rsidR="00E9433A" w:rsidRPr="00E84407">
        <w:rPr>
          <w:rFonts w:ascii="Courier New" w:hAnsi="Courier New" w:cs="Courier New"/>
        </w:rPr>
        <w:t xml:space="preserve"> [static]</w:t>
      </w:r>
    </w:p>
    <w:p w:rsidR="00E9433A" w:rsidRPr="005E2978" w:rsidRDefault="00E9433A" w:rsidP="00E9433A">
      <w:pPr>
        <w:pStyle w:val="BodyText"/>
        <w:adjustRightInd/>
        <w:ind w:left="360"/>
      </w:pPr>
      <w:r w:rsidRPr="005E2978">
        <w:t xml:space="preserve">inicializácia aplikácie </w:t>
      </w:r>
    </w:p>
    <w:p w:rsidR="00E9433A" w:rsidRPr="00E84407" w:rsidRDefault="00E9433A" w:rsidP="00E9433A">
      <w:pPr>
        <w:pStyle w:val="Nadpis5"/>
        <w:numPr>
          <w:ilvl w:val="0"/>
          <w:numId w:val="0"/>
        </w:numPr>
        <w:ind w:left="284"/>
      </w:pPr>
      <w:r w:rsidRPr="00E84407">
        <w:lastRenderedPageBreak/>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3543"/>
        <w:gridCol w:w="4536"/>
      </w:tblGrid>
      <w:tr w:rsidR="00E9433A" w:rsidRPr="00E84407" w:rsidTr="00015048">
        <w:tc>
          <w:tcPr>
            <w:tcW w:w="3543" w:type="dxa"/>
          </w:tcPr>
          <w:p w:rsidR="00E9433A" w:rsidRPr="00E84407" w:rsidRDefault="00E9433A" w:rsidP="00E9433A">
            <w:r w:rsidRPr="00E84407">
              <w:rPr>
                <w:i/>
                <w:iCs/>
              </w:rPr>
              <w:t>args</w:t>
            </w:r>
            <w:r w:rsidRPr="00E84407">
              <w:t xml:space="preserve"> </w:t>
            </w:r>
          </w:p>
        </w:tc>
        <w:tc>
          <w:tcPr>
            <w:tcW w:w="4536" w:type="dxa"/>
          </w:tcPr>
          <w:p w:rsidR="00E9433A" w:rsidRPr="00E84407" w:rsidRDefault="00E9433A" w:rsidP="00E9433A">
            <w:r w:rsidRPr="00E84407">
              <w:t xml:space="preserve">nepoužitý argument </w:t>
            </w:r>
          </w:p>
        </w:tc>
      </w:tr>
    </w:tbl>
    <w:p w:rsidR="00E9433A" w:rsidRPr="00E84407" w:rsidRDefault="00E9433A" w:rsidP="00E9433A">
      <w:pPr>
        <w:pStyle w:val="ListContinue1"/>
        <w:jc w:val="left"/>
      </w:pPr>
      <w:r w:rsidRPr="00E84407">
        <w:t>Definícia na riadku 136 súboru  App.java.</w:t>
      </w:r>
    </w:p>
    <w:p w:rsidR="00E9433A" w:rsidRPr="00E84407" w:rsidRDefault="00E9433A" w:rsidP="00E9433A">
      <w:pPr>
        <w:pBdr>
          <w:bottom w:val="single" w:sz="2" w:space="1" w:color="auto"/>
        </w:pBdr>
        <w:rPr>
          <w:rFonts w:ascii="Arial" w:hAnsi="Arial" w:cs="Arial"/>
          <w:b/>
          <w:bCs/>
        </w:rPr>
      </w:pPr>
    </w:p>
    <w:p w:rsidR="00E9433A" w:rsidRPr="00E84407" w:rsidRDefault="00E9433A" w:rsidP="00E9433A">
      <w:pPr>
        <w:pStyle w:val="PodNadpis4uroven"/>
        <w:numPr>
          <w:ilvl w:val="0"/>
          <w:numId w:val="0"/>
        </w:numPr>
        <w:rPr>
          <w:lang w:val="en-US"/>
        </w:rPr>
      </w:pPr>
      <w:r w:rsidRPr="00E84407">
        <w:rPr>
          <w:lang w:val="en-US"/>
        </w:rPr>
        <w:t>Member Data Documentation</w:t>
      </w:r>
    </w:p>
    <w:p w:rsidR="00E9433A" w:rsidRPr="00E84407" w:rsidRDefault="00A31E12" w:rsidP="00E9433A">
      <w:pPr>
        <w:pStyle w:val="Nadpis4"/>
      </w:pPr>
      <w:r w:rsidRPr="00E84407">
        <w:fldChar w:fldCharType="begin"/>
      </w:r>
      <w:r w:rsidR="00E9433A" w:rsidRPr="00E84407">
        <w:instrText>xe "baseDataDirFile:core\:\:App"</w:instrText>
      </w:r>
      <w:r w:rsidRPr="00E84407">
        <w:fldChar w:fldCharType="end"/>
      </w:r>
      <w:r w:rsidRPr="00E84407">
        <w:fldChar w:fldCharType="begin"/>
      </w:r>
      <w:r w:rsidR="00E9433A" w:rsidRPr="00E84407">
        <w:instrText>xe "core\:\:App:baseDataDirFile"</w:instrText>
      </w:r>
      <w:r w:rsidRPr="00E84407">
        <w:fldChar w:fldCharType="end"/>
      </w:r>
      <w:r w:rsidR="00E9433A" w:rsidRPr="00E84407">
        <w:t>File core.App.baseDataDirFile = null</w:t>
      </w:r>
      <w:r w:rsidR="00E9433A" w:rsidRPr="00E84407">
        <w:rPr>
          <w:rFonts w:ascii="Courier New" w:hAnsi="Courier New" w:cs="Courier New"/>
        </w:rPr>
        <w:t xml:space="preserve"> [static]</w:t>
      </w:r>
    </w:p>
    <w:p w:rsidR="00E9433A" w:rsidRPr="005E2978" w:rsidRDefault="00E9433A" w:rsidP="00E9433A">
      <w:pPr>
        <w:pStyle w:val="BodyText"/>
        <w:adjustRightInd/>
        <w:ind w:left="360"/>
      </w:pPr>
      <w:r w:rsidRPr="005E2978">
        <w:t xml:space="preserve">objekt súboru reprezentujúci základný dátový adresár aplikácie </w:t>
      </w:r>
    </w:p>
    <w:p w:rsidR="00E9433A" w:rsidRPr="00E84407" w:rsidRDefault="00E9433A" w:rsidP="00E9433A">
      <w:pPr>
        <w:pStyle w:val="ListContinue1"/>
        <w:jc w:val="left"/>
      </w:pPr>
      <w:r w:rsidRPr="00E84407">
        <w:t>Definícia na riadku 48 súboru  App.java.</w:t>
      </w:r>
    </w:p>
    <w:p w:rsidR="00E9433A" w:rsidRPr="00E84407" w:rsidRDefault="00A31E12" w:rsidP="00E9433A">
      <w:pPr>
        <w:pStyle w:val="Nadpis4"/>
      </w:pPr>
      <w:r w:rsidRPr="00E84407">
        <w:fldChar w:fldCharType="begin"/>
      </w:r>
      <w:r w:rsidR="00E9433A" w:rsidRPr="00E84407">
        <w:instrText>xe "baseDataDirPath:core\:\:App"</w:instrText>
      </w:r>
      <w:r w:rsidRPr="00E84407">
        <w:fldChar w:fldCharType="end"/>
      </w:r>
      <w:r w:rsidRPr="00E84407">
        <w:fldChar w:fldCharType="begin"/>
      </w:r>
      <w:r w:rsidR="00E9433A" w:rsidRPr="00E84407">
        <w:instrText>xe "core\:\:App:baseDataDirPath"</w:instrText>
      </w:r>
      <w:r w:rsidRPr="00E84407">
        <w:fldChar w:fldCharType="end"/>
      </w:r>
      <w:r w:rsidR="00E9433A" w:rsidRPr="00E84407">
        <w:t>final String core.App.baseDataDirPath = "LinearSystemsSolver"</w:t>
      </w:r>
      <w:r w:rsidR="00E9433A" w:rsidRPr="00E84407">
        <w:rPr>
          <w:rFonts w:ascii="Courier New" w:hAnsi="Courier New" w:cs="Courier New"/>
        </w:rPr>
        <w:t xml:space="preserve"> [static]</w:t>
      </w:r>
    </w:p>
    <w:p w:rsidR="00E9433A" w:rsidRPr="005E2978" w:rsidRDefault="00E9433A" w:rsidP="00E9433A">
      <w:pPr>
        <w:pStyle w:val="BodyText"/>
        <w:adjustRightInd/>
        <w:ind w:left="360"/>
      </w:pPr>
      <w:r w:rsidRPr="005E2978">
        <w:t xml:space="preserve">cesta k základnému dátovému adresáru aplikácie </w:t>
      </w:r>
    </w:p>
    <w:p w:rsidR="00E9433A" w:rsidRPr="00E84407" w:rsidRDefault="00E9433A" w:rsidP="00E9433A">
      <w:pPr>
        <w:pStyle w:val="ListContinue1"/>
        <w:jc w:val="left"/>
      </w:pPr>
      <w:r w:rsidRPr="00E84407">
        <w:t>Definícia na riadku 41 súboru  App.java.</w:t>
      </w:r>
    </w:p>
    <w:p w:rsidR="00E9433A" w:rsidRPr="00E84407" w:rsidRDefault="00A31E12" w:rsidP="00E9433A">
      <w:pPr>
        <w:pStyle w:val="Nadpis4"/>
      </w:pPr>
      <w:r w:rsidRPr="00E84407">
        <w:fldChar w:fldCharType="begin"/>
      </w:r>
      <w:r w:rsidR="00E9433A" w:rsidRPr="00E84407">
        <w:instrText>xe "classLoader:core\:\:App"</w:instrText>
      </w:r>
      <w:r w:rsidRPr="00E84407">
        <w:fldChar w:fldCharType="end"/>
      </w:r>
      <w:r w:rsidRPr="00E84407">
        <w:fldChar w:fldCharType="begin"/>
      </w:r>
      <w:r w:rsidR="00E9433A" w:rsidRPr="00E84407">
        <w:instrText>xe "core\:\:App:classLoader"</w:instrText>
      </w:r>
      <w:r w:rsidRPr="00E84407">
        <w:fldChar w:fldCharType="end"/>
      </w:r>
      <w:r w:rsidR="00E9433A" w:rsidRPr="00E84407">
        <w:t>MethodsClassLoader core.App.classLoader</w:t>
      </w:r>
      <w:r w:rsidR="00E9433A" w:rsidRPr="00E84407">
        <w:rPr>
          <w:rFonts w:ascii="Courier New" w:hAnsi="Courier New" w:cs="Courier New"/>
        </w:rPr>
        <w:t xml:space="preserve"> [static]</w:t>
      </w:r>
    </w:p>
    <w:p w:rsidR="00E9433A" w:rsidRPr="00E84407" w:rsidRDefault="00E9433A" w:rsidP="00E9433A">
      <w:pPr>
        <w:pStyle w:val="CodeExample1"/>
      </w:pPr>
      <w:r w:rsidRPr="00E84407">
        <w:rPr>
          <w:b w:val="0"/>
          <w:bCs/>
        </w:rPr>
        <w:t>Initial value:</w:t>
      </w:r>
      <w:r w:rsidRPr="00E84407">
        <w:t xml:space="preserve"> MethodsClassLoader</w:t>
      </w:r>
    </w:p>
    <w:p w:rsidR="00E9433A" w:rsidRPr="00E84407" w:rsidRDefault="00E9433A" w:rsidP="00E9433A">
      <w:pPr>
        <w:pStyle w:val="CodeExample1"/>
      </w:pPr>
      <w:r w:rsidRPr="00E84407">
        <w:t xml:space="preserve">                        .getInstance()</w:t>
      </w:r>
    </w:p>
    <w:p w:rsidR="00E9433A" w:rsidRPr="005E2978" w:rsidRDefault="00E9433A" w:rsidP="00E9433A">
      <w:pPr>
        <w:pStyle w:val="BodyText"/>
        <w:adjustRightInd/>
        <w:ind w:left="360"/>
      </w:pPr>
      <w:r w:rsidRPr="005E2978">
        <w:t xml:space="preserve">inštancia objektu MethodsClassLoader </w:t>
      </w:r>
    </w:p>
    <w:p w:rsidR="00E9433A" w:rsidRPr="00E84407" w:rsidRDefault="00E9433A" w:rsidP="00E9433A">
      <w:pPr>
        <w:pStyle w:val="ListContinue1"/>
        <w:jc w:val="left"/>
      </w:pPr>
      <w:r w:rsidRPr="00E84407">
        <w:t>Definícia na riadku 70 súboru  App.java.</w:t>
      </w:r>
    </w:p>
    <w:p w:rsidR="00E9433A" w:rsidRPr="00E84407" w:rsidRDefault="00A31E12" w:rsidP="00E9433A">
      <w:pPr>
        <w:pStyle w:val="Nadpis4"/>
      </w:pPr>
      <w:r w:rsidRPr="00E84407">
        <w:fldChar w:fldCharType="begin"/>
      </w:r>
      <w:r w:rsidR="00E9433A" w:rsidRPr="00E84407">
        <w:instrText>xe "htmlGenerator:core\:\:App"</w:instrText>
      </w:r>
      <w:r w:rsidRPr="00E84407">
        <w:fldChar w:fldCharType="end"/>
      </w:r>
      <w:r w:rsidRPr="00E84407">
        <w:fldChar w:fldCharType="begin"/>
      </w:r>
      <w:r w:rsidR="00E9433A" w:rsidRPr="00E84407">
        <w:instrText>xe "core\:\:App:htmlGenerator"</w:instrText>
      </w:r>
      <w:r w:rsidRPr="00E84407">
        <w:fldChar w:fldCharType="end"/>
      </w:r>
      <w:r w:rsidR="00E9433A" w:rsidRPr="00E84407">
        <w:t>DynamicHTMLGenerator core.App.htmlGenerator</w:t>
      </w:r>
      <w:r w:rsidR="00E9433A" w:rsidRPr="00E84407">
        <w:rPr>
          <w:rFonts w:ascii="Courier New" w:hAnsi="Courier New" w:cs="Courier New"/>
        </w:rPr>
        <w:t xml:space="preserve"> [static]</w:t>
      </w:r>
    </w:p>
    <w:p w:rsidR="00E9433A" w:rsidRPr="00E84407" w:rsidRDefault="00E9433A" w:rsidP="00E9433A">
      <w:pPr>
        <w:pStyle w:val="CodeExample1"/>
      </w:pPr>
      <w:r w:rsidRPr="00E84407">
        <w:rPr>
          <w:b w:val="0"/>
          <w:bCs/>
        </w:rPr>
        <w:t>Initial value:</w:t>
      </w:r>
      <w:r w:rsidRPr="00E84407">
        <w:t xml:space="preserve"> DynamicHTMLGenerator</w:t>
      </w:r>
    </w:p>
    <w:p w:rsidR="00E9433A" w:rsidRPr="00E84407" w:rsidRDefault="00E9433A" w:rsidP="00E9433A">
      <w:pPr>
        <w:pStyle w:val="CodeExample1"/>
      </w:pPr>
      <w:r w:rsidRPr="00E84407">
        <w:t xml:space="preserve">                        .getInstance()</w:t>
      </w:r>
    </w:p>
    <w:p w:rsidR="00E9433A" w:rsidRPr="005E2978" w:rsidRDefault="00E9433A" w:rsidP="00E9433A">
      <w:pPr>
        <w:pStyle w:val="BodyText"/>
        <w:adjustRightInd/>
        <w:ind w:left="360"/>
      </w:pPr>
      <w:r w:rsidRPr="005E2978">
        <w:t>inštancia objektu DynamicHTMLGenerator</w:t>
      </w:r>
    </w:p>
    <w:p w:rsidR="00E9433A" w:rsidRPr="00E84407" w:rsidRDefault="00E9433A" w:rsidP="00E9433A">
      <w:pPr>
        <w:pStyle w:val="ListContinue1"/>
        <w:jc w:val="left"/>
      </w:pPr>
      <w:r w:rsidRPr="00E84407">
        <w:t>Definícia na riadku 64 súboru  App.java.</w:t>
      </w:r>
    </w:p>
    <w:p w:rsidR="00E9433A" w:rsidRPr="00E84407" w:rsidRDefault="00A31E12" w:rsidP="00E9433A">
      <w:pPr>
        <w:pStyle w:val="Nadpis4"/>
      </w:pPr>
      <w:r w:rsidRPr="00E84407">
        <w:fldChar w:fldCharType="begin"/>
      </w:r>
      <w:r w:rsidR="00E9433A" w:rsidRPr="00E84407">
        <w:instrText>xe "matrixReader:core\:\:App"</w:instrText>
      </w:r>
      <w:r w:rsidRPr="00E84407">
        <w:fldChar w:fldCharType="end"/>
      </w:r>
      <w:r w:rsidRPr="00E84407">
        <w:fldChar w:fldCharType="begin"/>
      </w:r>
      <w:r w:rsidR="00E9433A" w:rsidRPr="00E84407">
        <w:instrText>xe "core\:\:App:matrixReader"</w:instrText>
      </w:r>
      <w:r w:rsidRPr="00E84407">
        <w:fldChar w:fldCharType="end"/>
      </w:r>
      <w:r w:rsidR="00E9433A" w:rsidRPr="00E84407">
        <w:t>MatrixReader core.App.matrixReader = MatrixReader.getInstance()</w:t>
      </w:r>
      <w:r w:rsidR="00E9433A" w:rsidRPr="00E84407">
        <w:rPr>
          <w:rFonts w:ascii="Courier New" w:hAnsi="Courier New" w:cs="Courier New"/>
        </w:rPr>
        <w:t xml:space="preserve"> [static]</w:t>
      </w:r>
    </w:p>
    <w:p w:rsidR="00E9433A" w:rsidRPr="005E2978" w:rsidRDefault="00E9433A" w:rsidP="00E9433A">
      <w:pPr>
        <w:pStyle w:val="BodyText"/>
        <w:adjustRightInd/>
        <w:ind w:left="360"/>
      </w:pPr>
      <w:r w:rsidRPr="005E2978">
        <w:t>inštancia objektu MatrixReader</w:t>
      </w:r>
    </w:p>
    <w:p w:rsidR="00E9433A" w:rsidRPr="00E84407" w:rsidRDefault="00E9433A" w:rsidP="00E9433A">
      <w:pPr>
        <w:pStyle w:val="ListContinue1"/>
        <w:jc w:val="left"/>
      </w:pPr>
      <w:r w:rsidRPr="00E84407">
        <w:t>Definícia na riadku 53 súboru  App.java.</w:t>
      </w:r>
    </w:p>
    <w:p w:rsidR="00E9433A" w:rsidRPr="00E84407" w:rsidRDefault="00A31E12" w:rsidP="00E9433A">
      <w:pPr>
        <w:pStyle w:val="Nadpis4"/>
      </w:pPr>
      <w:r w:rsidRPr="00E84407">
        <w:fldChar w:fldCharType="begin"/>
      </w:r>
      <w:r w:rsidR="00E9433A" w:rsidRPr="00E84407">
        <w:instrText>xe "pdfGenerator:core\:\:App"</w:instrText>
      </w:r>
      <w:r w:rsidRPr="00E84407">
        <w:fldChar w:fldCharType="end"/>
      </w:r>
      <w:r w:rsidRPr="00E84407">
        <w:fldChar w:fldCharType="begin"/>
      </w:r>
      <w:r w:rsidR="00E9433A" w:rsidRPr="00E84407">
        <w:instrText>xe "core\:\:App:pdfGenerator"</w:instrText>
      </w:r>
      <w:r w:rsidRPr="00E84407">
        <w:fldChar w:fldCharType="end"/>
      </w:r>
      <w:r w:rsidR="00E9433A" w:rsidRPr="00E84407">
        <w:t>DynamicPDFGenerator core.App.pdfGenerator</w:t>
      </w:r>
      <w:r w:rsidR="00E9433A" w:rsidRPr="00E84407">
        <w:rPr>
          <w:rFonts w:ascii="Courier New" w:hAnsi="Courier New" w:cs="Courier New"/>
        </w:rPr>
        <w:t xml:space="preserve"> [static]</w:t>
      </w:r>
    </w:p>
    <w:p w:rsidR="00E9433A" w:rsidRPr="00E84407" w:rsidRDefault="00E9433A" w:rsidP="00E9433A">
      <w:pPr>
        <w:pStyle w:val="CodeExample1"/>
      </w:pPr>
      <w:r w:rsidRPr="00E84407">
        <w:rPr>
          <w:b w:val="0"/>
          <w:bCs/>
        </w:rPr>
        <w:t>Initial value:</w:t>
      </w:r>
      <w:r w:rsidRPr="00E84407">
        <w:t xml:space="preserve"> DynamicPDFGenerator</w:t>
      </w:r>
    </w:p>
    <w:p w:rsidR="00E9433A" w:rsidRPr="00E84407" w:rsidRDefault="00E9433A" w:rsidP="00E9433A">
      <w:pPr>
        <w:pStyle w:val="CodeExample1"/>
      </w:pPr>
      <w:r w:rsidRPr="00E84407">
        <w:t xml:space="preserve">                        .getInstance()</w:t>
      </w:r>
    </w:p>
    <w:p w:rsidR="00E9433A" w:rsidRPr="005E2978" w:rsidRDefault="00E9433A" w:rsidP="00E9433A">
      <w:pPr>
        <w:pStyle w:val="BodyText"/>
        <w:adjustRightInd/>
        <w:ind w:left="360"/>
      </w:pPr>
      <w:r w:rsidRPr="005E2978">
        <w:t>inštancia objektu DynamicPDFGenerator</w:t>
      </w:r>
    </w:p>
    <w:p w:rsidR="00E9433A" w:rsidRPr="00E84407" w:rsidRDefault="00E9433A" w:rsidP="00E9433A">
      <w:pPr>
        <w:pStyle w:val="ListContinue1"/>
        <w:jc w:val="left"/>
      </w:pPr>
      <w:r w:rsidRPr="00E84407">
        <w:t>Definícia na riadku 58 súboru  App.java.</w:t>
      </w:r>
    </w:p>
    <w:p w:rsidR="00E9433A" w:rsidRDefault="00E9433A" w:rsidP="00E9433A"/>
    <w:p w:rsidR="00E9433A" w:rsidRDefault="00E9433A" w:rsidP="00E9433A">
      <w:pPr>
        <w:pStyle w:val="PodNadpis3urovenB"/>
        <w:numPr>
          <w:ilvl w:val="2"/>
          <w:numId w:val="31"/>
        </w:numPr>
        <w:rPr>
          <w:lang w:val="en-US"/>
        </w:rPr>
      </w:pPr>
      <w:bookmarkStart w:id="260" w:name="_Toc325621800"/>
      <w:bookmarkStart w:id="261" w:name="_Toc325667195"/>
      <w:r w:rsidRPr="00A45D0F">
        <w:rPr>
          <w:lang w:val="en-US"/>
        </w:rPr>
        <w:t>core.basicAspects.Informer</w:t>
      </w:r>
      <w:bookmarkEnd w:id="260"/>
      <w:bookmarkEnd w:id="261"/>
      <w:r w:rsidRPr="00A45D0F">
        <w:rPr>
          <w:lang w:val="en-US"/>
        </w:rPr>
        <w:t xml:space="preserve"> </w:t>
      </w:r>
    </w:p>
    <w:p w:rsidR="00E9433A" w:rsidRPr="00A45D0F" w:rsidRDefault="00A31E12" w:rsidP="00E9433A">
      <w:pPr>
        <w:pStyle w:val="PodNadpis4uroven"/>
        <w:numPr>
          <w:ilvl w:val="0"/>
          <w:numId w:val="0"/>
        </w:numPr>
        <w:rPr>
          <w:lang w:val="en-US"/>
        </w:rPr>
      </w:pPr>
      <w:r w:rsidRPr="00A45D0F">
        <w:rPr>
          <w:lang w:val="en-US"/>
        </w:rPr>
        <w:fldChar w:fldCharType="begin"/>
      </w:r>
      <w:r w:rsidR="00E9433A" w:rsidRPr="00A45D0F">
        <w:rPr>
          <w:lang w:val="en-US"/>
        </w:rPr>
        <w:instrText>tc  \l 2 "core.basicAspects.Informer"</w:instrText>
      </w:r>
      <w:r w:rsidRPr="00A45D0F">
        <w:rPr>
          <w:lang w:val="en-US"/>
        </w:rPr>
        <w:fldChar w:fldCharType="end"/>
      </w:r>
      <w:r w:rsidRPr="00A45D0F">
        <w:rPr>
          <w:lang w:val="en-US"/>
        </w:rPr>
        <w:fldChar w:fldCharType="begin"/>
      </w:r>
      <w:r w:rsidR="00E9433A" w:rsidRPr="00A45D0F">
        <w:rPr>
          <w:lang w:val="en-US"/>
        </w:rPr>
        <w:instrText>xe "core.basicAspects.Informer"</w:instrText>
      </w:r>
      <w:r w:rsidRPr="00A45D0F">
        <w:rPr>
          <w:lang w:val="en-US"/>
        </w:rPr>
        <w:fldChar w:fldCharType="end"/>
      </w:r>
      <w:r w:rsidR="00E9433A" w:rsidRPr="00A45D0F">
        <w:rPr>
          <w:lang w:val="en-US"/>
        </w:rPr>
        <w:t>Private Attributes</w:t>
      </w:r>
    </w:p>
    <w:p w:rsidR="00E9433A" w:rsidRPr="00A45D0F" w:rsidRDefault="00E9433A" w:rsidP="00E9433A">
      <w:pPr>
        <w:pStyle w:val="ListBullet0"/>
      </w:pPr>
      <w:r w:rsidRPr="00A45D0F">
        <w:t>WeakReference</w:t>
      </w:r>
    </w:p>
    <w:p w:rsidR="00E9433A" w:rsidRPr="00A45D0F" w:rsidRDefault="00E9433A" w:rsidP="00E9433A">
      <w:pPr>
        <w:pStyle w:val="ListBullet0"/>
      </w:pPr>
      <w:r w:rsidRPr="00A45D0F">
        <w:t>&lt; javax.swing.JTextArea &gt; infoPanel</w:t>
      </w:r>
    </w:p>
    <w:p w:rsidR="00E9433A" w:rsidRPr="00A45D0F" w:rsidRDefault="00E9433A" w:rsidP="00E9433A">
      <w:pPr>
        <w:pStyle w:val="PodNadpis4uroven"/>
        <w:numPr>
          <w:ilvl w:val="0"/>
          <w:numId w:val="0"/>
        </w:numPr>
        <w:rPr>
          <w:lang w:val="en-US"/>
        </w:rPr>
      </w:pPr>
      <w:r w:rsidRPr="00A45D0F">
        <w:rPr>
          <w:lang w:val="en-US"/>
        </w:rPr>
        <w:t>Static Private Attributes</w:t>
      </w:r>
    </w:p>
    <w:p w:rsidR="00E9433A" w:rsidRPr="00A45D0F" w:rsidRDefault="00E9433A" w:rsidP="00E9433A">
      <w:pPr>
        <w:pStyle w:val="ListBullet0"/>
      </w:pPr>
      <w:r w:rsidRPr="00A45D0F">
        <w:t>static Informer instance</w:t>
      </w:r>
    </w:p>
    <w:p w:rsidR="00E9433A" w:rsidRPr="00A45D0F" w:rsidRDefault="00E9433A" w:rsidP="00E9433A">
      <w:pPr>
        <w:pBdr>
          <w:bottom w:val="single" w:sz="2" w:space="1" w:color="auto"/>
        </w:pBdr>
      </w:pPr>
    </w:p>
    <w:p w:rsidR="00E9433A" w:rsidRPr="00A45D0F" w:rsidRDefault="00E9433A" w:rsidP="00E9433A">
      <w:pPr>
        <w:pStyle w:val="PodNadpis4uroven"/>
        <w:numPr>
          <w:ilvl w:val="0"/>
          <w:numId w:val="0"/>
        </w:numPr>
        <w:rPr>
          <w:lang w:val="en-US"/>
        </w:rPr>
      </w:pPr>
      <w:r w:rsidRPr="00A45D0F">
        <w:rPr>
          <w:lang w:val="en-US"/>
        </w:rPr>
        <w:t>Detailed Description</w:t>
      </w:r>
    </w:p>
    <w:p w:rsidR="00E9433A" w:rsidRPr="005E2978" w:rsidRDefault="00E9433A" w:rsidP="00E9433A">
      <w:pPr>
        <w:pStyle w:val="BodyText"/>
      </w:pPr>
      <w:r w:rsidRPr="005E2978">
        <w:t>Funkcia: informuje používateľa o akciách vykonaných alebo práve vykonávaných.</w:t>
      </w:r>
    </w:p>
    <w:p w:rsidR="00E9433A" w:rsidRPr="00A45D0F" w:rsidRDefault="00E9433A" w:rsidP="00E9433A">
      <w:pPr>
        <w:pStyle w:val="Nadpis5"/>
        <w:numPr>
          <w:ilvl w:val="0"/>
          <w:numId w:val="0"/>
        </w:numPr>
        <w:ind w:left="284"/>
      </w:pPr>
      <w:r w:rsidRPr="00A45D0F">
        <w:t>Author:</w:t>
      </w:r>
    </w:p>
    <w:p w:rsidR="00E9433A" w:rsidRPr="00A45D0F" w:rsidRDefault="00E9433A" w:rsidP="00E9433A">
      <w:pPr>
        <w:pStyle w:val="DescContinue1"/>
      </w:pPr>
      <w:r w:rsidRPr="00A45D0F">
        <w:t xml:space="preserve">Pavol Dano </w:t>
      </w:r>
    </w:p>
    <w:p w:rsidR="00E9433A" w:rsidRPr="005E2978" w:rsidRDefault="00E9433A" w:rsidP="00E9433A">
      <w:pPr>
        <w:pStyle w:val="BodyText"/>
      </w:pPr>
      <w:r w:rsidRPr="005E2978">
        <w:t>Definícia na riadku 24 súboru  Informer.java.</w:t>
      </w:r>
    </w:p>
    <w:p w:rsidR="00E9433A" w:rsidRPr="00A45D0F" w:rsidRDefault="00E9433A" w:rsidP="00E9433A">
      <w:pPr>
        <w:pBdr>
          <w:bottom w:val="single" w:sz="2" w:space="1" w:color="auto"/>
        </w:pBdr>
      </w:pPr>
    </w:p>
    <w:p w:rsidR="00E9433A" w:rsidRPr="00A45D0F" w:rsidRDefault="00E9433A" w:rsidP="00E9433A">
      <w:pPr>
        <w:pStyle w:val="PodNadpis4uroven"/>
        <w:numPr>
          <w:ilvl w:val="0"/>
          <w:numId w:val="0"/>
        </w:numPr>
        <w:rPr>
          <w:lang w:val="en-US"/>
        </w:rPr>
      </w:pPr>
      <w:r w:rsidRPr="00A45D0F">
        <w:rPr>
          <w:lang w:val="en-US"/>
        </w:rPr>
        <w:t>Member Data Documentation</w:t>
      </w:r>
    </w:p>
    <w:p w:rsidR="00E9433A" w:rsidRPr="00A45D0F" w:rsidRDefault="00A31E12" w:rsidP="00E9433A">
      <w:pPr>
        <w:pStyle w:val="Nadpis4"/>
      </w:pPr>
      <w:r w:rsidRPr="00A45D0F">
        <w:fldChar w:fldCharType="begin"/>
      </w:r>
      <w:r w:rsidR="00E9433A" w:rsidRPr="00A45D0F">
        <w:instrText>xe "infoPanel:core\:\:basicAspects\:\:Informer"</w:instrText>
      </w:r>
      <w:r w:rsidRPr="00A45D0F">
        <w:fldChar w:fldCharType="end"/>
      </w:r>
      <w:r w:rsidRPr="00A45D0F">
        <w:fldChar w:fldCharType="begin"/>
      </w:r>
      <w:r w:rsidR="00E9433A" w:rsidRPr="00A45D0F">
        <w:instrText>xe "core\:\:basicAspects\:\:Informer:infoPanel"</w:instrText>
      </w:r>
      <w:r w:rsidRPr="00A45D0F">
        <w:fldChar w:fldCharType="end"/>
      </w:r>
      <w:r w:rsidR="00E9433A" w:rsidRPr="00A45D0F">
        <w:t>WeakReference&lt;javax.swing.JTextArea&gt; core.basicAspects.Informer.infoPanel</w:t>
      </w:r>
      <w:r w:rsidR="00E9433A" w:rsidRPr="00A45D0F">
        <w:rPr>
          <w:rFonts w:ascii="Courier New" w:hAnsi="Courier New" w:cs="Courier New"/>
        </w:rPr>
        <w:t xml:space="preserve"> [private]</w:t>
      </w:r>
    </w:p>
    <w:p w:rsidR="00E9433A" w:rsidRPr="005E2978" w:rsidRDefault="00E9433A" w:rsidP="00E9433A">
      <w:pPr>
        <w:pStyle w:val="BodyText"/>
        <w:adjustRightInd/>
        <w:ind w:left="360"/>
      </w:pPr>
      <w:r w:rsidRPr="005E2978">
        <w:t>slabá referencia na infopanel basicSolverFrame-u</w:t>
      </w:r>
    </w:p>
    <w:p w:rsidR="00E9433A" w:rsidRPr="00A45D0F" w:rsidRDefault="00E9433A" w:rsidP="00E9433A">
      <w:pPr>
        <w:pStyle w:val="ListContinue1"/>
      </w:pPr>
      <w:r w:rsidRPr="00A45D0F">
        <w:t>Definícia na riadku 34 súboru  Informer.java.</w:t>
      </w:r>
    </w:p>
    <w:p w:rsidR="00E9433A" w:rsidRPr="00A45D0F" w:rsidRDefault="00A31E12" w:rsidP="00E9433A">
      <w:pPr>
        <w:pStyle w:val="Nadpis4"/>
      </w:pPr>
      <w:r w:rsidRPr="00A45D0F">
        <w:fldChar w:fldCharType="begin"/>
      </w:r>
      <w:r w:rsidR="00E9433A" w:rsidRPr="00A45D0F">
        <w:instrText>xe "instance:core\:\:basicAspects\:\:Informer"</w:instrText>
      </w:r>
      <w:r w:rsidRPr="00A45D0F">
        <w:fldChar w:fldCharType="end"/>
      </w:r>
      <w:r w:rsidRPr="00A45D0F">
        <w:fldChar w:fldCharType="begin"/>
      </w:r>
      <w:r w:rsidR="00E9433A" w:rsidRPr="00A45D0F">
        <w:instrText>xe "core\:\:basicAspects\:\:Informer:instance"</w:instrText>
      </w:r>
      <w:r w:rsidRPr="00A45D0F">
        <w:fldChar w:fldCharType="end"/>
      </w:r>
      <w:r w:rsidR="00E9433A" w:rsidRPr="00A45D0F">
        <w:t>Informer core.basicAspects.Informer.instance</w:t>
      </w:r>
      <w:r w:rsidR="00E9433A" w:rsidRPr="00A45D0F">
        <w:rPr>
          <w:rFonts w:ascii="Courier New" w:hAnsi="Courier New" w:cs="Courier New"/>
        </w:rPr>
        <w:t xml:space="preserve"> [static, private]</w:t>
      </w:r>
    </w:p>
    <w:p w:rsidR="00E9433A" w:rsidRPr="005E2978" w:rsidRDefault="00E9433A" w:rsidP="00E9433A">
      <w:pPr>
        <w:pStyle w:val="BodyText"/>
        <w:adjustRightInd/>
        <w:ind w:left="360"/>
      </w:pPr>
      <w:r w:rsidRPr="005E2978">
        <w:t>inštancia triedy Informer</w:t>
      </w:r>
    </w:p>
    <w:p w:rsidR="00E9433A" w:rsidRDefault="00E9433A" w:rsidP="00E9433A">
      <w:r w:rsidRPr="00A45D0F">
        <w:t>Definícia na riadku 29 súboru  Informer.java.</w:t>
      </w:r>
    </w:p>
    <w:p w:rsidR="00E9433A" w:rsidRDefault="00E9433A" w:rsidP="00E9433A"/>
    <w:p w:rsidR="00E9433A" w:rsidRDefault="00E9433A" w:rsidP="00E9433A">
      <w:pPr>
        <w:pStyle w:val="PodNadpis3urovenB"/>
        <w:numPr>
          <w:ilvl w:val="2"/>
          <w:numId w:val="31"/>
        </w:numPr>
        <w:rPr>
          <w:lang w:val="en-US"/>
        </w:rPr>
      </w:pPr>
      <w:bookmarkStart w:id="262" w:name="_Toc325621793"/>
      <w:bookmarkStart w:id="263" w:name="_Toc325667196"/>
      <w:r w:rsidRPr="00A45D0F">
        <w:rPr>
          <w:lang w:val="en-US"/>
        </w:rPr>
        <w:t>core.DynamicHTMLGenerator</w:t>
      </w:r>
      <w:bookmarkEnd w:id="262"/>
      <w:bookmarkEnd w:id="263"/>
      <w:r w:rsidRPr="00A45D0F">
        <w:rPr>
          <w:lang w:val="en-US"/>
        </w:rPr>
        <w:t xml:space="preserve"> </w:t>
      </w:r>
    </w:p>
    <w:p w:rsidR="00E9433A" w:rsidRPr="00A45D0F" w:rsidRDefault="00A31E12" w:rsidP="00E9433A">
      <w:pPr>
        <w:pStyle w:val="PodNadpis4uroven"/>
        <w:numPr>
          <w:ilvl w:val="0"/>
          <w:numId w:val="0"/>
        </w:numPr>
        <w:rPr>
          <w:lang w:val="en-US"/>
        </w:rPr>
      </w:pPr>
      <w:r w:rsidRPr="00A45D0F">
        <w:rPr>
          <w:lang w:val="en-US"/>
        </w:rPr>
        <w:fldChar w:fldCharType="begin"/>
      </w:r>
      <w:r w:rsidR="00E9433A" w:rsidRPr="00A45D0F">
        <w:rPr>
          <w:lang w:val="en-US"/>
        </w:rPr>
        <w:instrText>tc  \l 2 "core.DynamicHTMLGenerator"</w:instrText>
      </w:r>
      <w:r w:rsidRPr="00A45D0F">
        <w:rPr>
          <w:lang w:val="en-US"/>
        </w:rPr>
        <w:fldChar w:fldCharType="end"/>
      </w:r>
      <w:r w:rsidRPr="00A45D0F">
        <w:rPr>
          <w:lang w:val="en-US"/>
        </w:rPr>
        <w:fldChar w:fldCharType="begin"/>
      </w:r>
      <w:r w:rsidR="00E9433A" w:rsidRPr="00A45D0F">
        <w:rPr>
          <w:lang w:val="en-US"/>
        </w:rPr>
        <w:instrText>xe "core.DynamicHTMLGenerator"</w:instrText>
      </w:r>
      <w:r w:rsidRPr="00A45D0F">
        <w:rPr>
          <w:lang w:val="en-US"/>
        </w:rPr>
        <w:fldChar w:fldCharType="end"/>
      </w:r>
      <w:r w:rsidR="00E9433A" w:rsidRPr="00A45D0F">
        <w:rPr>
          <w:lang w:val="en-US"/>
        </w:rPr>
        <w:t>Static Private Attributes</w:t>
      </w:r>
    </w:p>
    <w:p w:rsidR="00E9433A" w:rsidRPr="00A45D0F" w:rsidRDefault="00E9433A" w:rsidP="00E9433A">
      <w:pPr>
        <w:pStyle w:val="ListBullet0"/>
      </w:pPr>
      <w:r w:rsidRPr="00A45D0F">
        <w:t>static String pathToHtml</w:t>
      </w:r>
    </w:p>
    <w:p w:rsidR="00E9433A" w:rsidRPr="00A45D0F" w:rsidRDefault="00E9433A" w:rsidP="00E9433A">
      <w:pPr>
        <w:pStyle w:val="ListBullet0"/>
      </w:pPr>
      <w:r w:rsidRPr="00A45D0F">
        <w:t>static StringBuilder text = new StringBuilder()</w:t>
      </w:r>
    </w:p>
    <w:p w:rsidR="00E9433A" w:rsidRPr="00A45D0F" w:rsidRDefault="00E9433A" w:rsidP="00E9433A">
      <w:pPr>
        <w:pStyle w:val="ListBullet0"/>
      </w:pPr>
      <w:r w:rsidRPr="00A45D0F">
        <w:t>static String ln = System.getProperty("line.separator")</w:t>
      </w:r>
    </w:p>
    <w:p w:rsidR="00E9433A" w:rsidRPr="00A45D0F" w:rsidRDefault="00E9433A" w:rsidP="00E9433A">
      <w:pPr>
        <w:pStyle w:val="ListBullet0"/>
      </w:pPr>
      <w:r w:rsidRPr="00A45D0F">
        <w:t>static DynamicHTMLGenerator instance</w:t>
      </w:r>
    </w:p>
    <w:p w:rsidR="00E9433A" w:rsidRPr="00A45D0F" w:rsidRDefault="00E9433A" w:rsidP="00E9433A">
      <w:pPr>
        <w:pBdr>
          <w:bottom w:val="single" w:sz="2" w:space="1" w:color="auto"/>
        </w:pBdr>
      </w:pPr>
    </w:p>
    <w:p w:rsidR="00E9433A" w:rsidRPr="00A45D0F" w:rsidRDefault="00E9433A" w:rsidP="00E9433A">
      <w:pPr>
        <w:pStyle w:val="PodNadpis4uroven"/>
        <w:numPr>
          <w:ilvl w:val="0"/>
          <w:numId w:val="0"/>
        </w:numPr>
        <w:rPr>
          <w:lang w:val="en-US"/>
        </w:rPr>
      </w:pPr>
      <w:r w:rsidRPr="00A45D0F">
        <w:rPr>
          <w:lang w:val="en-US"/>
        </w:rPr>
        <w:t>Detailed Description</w:t>
      </w:r>
    </w:p>
    <w:p w:rsidR="00E9433A" w:rsidRPr="005E2978" w:rsidRDefault="00E9433A" w:rsidP="00E9433A">
      <w:pPr>
        <w:pStyle w:val="BodyText"/>
      </w:pPr>
      <w:r w:rsidRPr="005E2978">
        <w:t>Funkcia: generuje HTML súbor pre zobrazenie matice po vykonaní výpočtu.</w:t>
      </w:r>
    </w:p>
    <w:p w:rsidR="00E9433A" w:rsidRPr="00A45D0F" w:rsidRDefault="00E9433A" w:rsidP="00E9433A">
      <w:pPr>
        <w:pStyle w:val="Nadpis5"/>
        <w:numPr>
          <w:ilvl w:val="0"/>
          <w:numId w:val="0"/>
        </w:numPr>
        <w:ind w:left="284"/>
      </w:pPr>
      <w:r w:rsidRPr="00A45D0F">
        <w:t>Author:</w:t>
      </w:r>
    </w:p>
    <w:p w:rsidR="00E9433A" w:rsidRPr="00A45D0F" w:rsidRDefault="00E9433A" w:rsidP="00E9433A">
      <w:pPr>
        <w:pStyle w:val="DescContinue1"/>
      </w:pPr>
      <w:r w:rsidRPr="00A45D0F">
        <w:t xml:space="preserve">Pavol Dano </w:t>
      </w:r>
    </w:p>
    <w:p w:rsidR="00E9433A" w:rsidRPr="00A45D0F" w:rsidRDefault="00E9433A" w:rsidP="00E9433A">
      <w:pPr>
        <w:pStyle w:val="Nadpis5"/>
        <w:numPr>
          <w:ilvl w:val="0"/>
          <w:numId w:val="0"/>
        </w:numPr>
        <w:ind w:left="284"/>
      </w:pPr>
      <w:r w:rsidRPr="00A45D0F">
        <w:t>Version:</w:t>
      </w:r>
    </w:p>
    <w:p w:rsidR="00E9433A" w:rsidRPr="00A45D0F" w:rsidRDefault="00E9433A" w:rsidP="00E9433A">
      <w:pPr>
        <w:pStyle w:val="DescContinue1"/>
      </w:pPr>
      <w:r w:rsidRPr="00A45D0F">
        <w:t xml:space="preserve">1.0 </w:t>
      </w:r>
    </w:p>
    <w:p w:rsidR="00E9433A" w:rsidRPr="005E2978" w:rsidRDefault="00E9433A" w:rsidP="00E9433A">
      <w:pPr>
        <w:pStyle w:val="BodyText"/>
      </w:pPr>
      <w:r w:rsidRPr="005E2978">
        <w:t>Definícia na riadku 37 súboru  DynamicHTMLGenerator.java.</w:t>
      </w:r>
    </w:p>
    <w:p w:rsidR="00E9433A" w:rsidRPr="00A45D0F" w:rsidRDefault="00E9433A" w:rsidP="00E9433A">
      <w:pPr>
        <w:pBdr>
          <w:bottom w:val="single" w:sz="2" w:space="1" w:color="auto"/>
        </w:pBdr>
      </w:pPr>
    </w:p>
    <w:p w:rsidR="00E9433A" w:rsidRPr="00A45D0F" w:rsidRDefault="00E9433A" w:rsidP="00E9433A">
      <w:pPr>
        <w:pStyle w:val="PodNadpis4uroven"/>
        <w:numPr>
          <w:ilvl w:val="0"/>
          <w:numId w:val="0"/>
        </w:numPr>
        <w:rPr>
          <w:lang w:val="en-US"/>
        </w:rPr>
      </w:pPr>
      <w:r w:rsidRPr="00A45D0F">
        <w:rPr>
          <w:lang w:val="en-US"/>
        </w:rPr>
        <w:lastRenderedPageBreak/>
        <w:t>Member Data Documentation</w:t>
      </w:r>
    </w:p>
    <w:p w:rsidR="00E9433A" w:rsidRPr="00A45D0F" w:rsidRDefault="00A31E12" w:rsidP="00E9433A">
      <w:pPr>
        <w:pStyle w:val="Nadpis4"/>
      </w:pPr>
      <w:r w:rsidRPr="00A45D0F">
        <w:fldChar w:fldCharType="begin"/>
      </w:r>
      <w:r w:rsidR="00E9433A" w:rsidRPr="00A45D0F">
        <w:instrText>xe "instance:core\:\:DynamicHTMLGenerator"</w:instrText>
      </w:r>
      <w:r w:rsidRPr="00A45D0F">
        <w:fldChar w:fldCharType="end"/>
      </w:r>
      <w:r w:rsidRPr="00A45D0F">
        <w:fldChar w:fldCharType="begin"/>
      </w:r>
      <w:r w:rsidR="00E9433A" w:rsidRPr="00A45D0F">
        <w:instrText>xe "core\:\:DynamicHTMLGenerator:instance"</w:instrText>
      </w:r>
      <w:r w:rsidRPr="00A45D0F">
        <w:fldChar w:fldCharType="end"/>
      </w:r>
      <w:r w:rsidR="00E9433A" w:rsidRPr="00A45D0F">
        <w:t>DynamicHTMLGenerator core.DynamicHTMLGenerator.instance</w:t>
      </w:r>
      <w:r w:rsidR="00E9433A" w:rsidRPr="00A45D0F">
        <w:rPr>
          <w:rFonts w:ascii="Courier New" w:hAnsi="Courier New" w:cs="Courier New"/>
        </w:rPr>
        <w:t xml:space="preserve"> [static, private]</w:t>
      </w:r>
    </w:p>
    <w:p w:rsidR="00E9433A" w:rsidRPr="005E2978" w:rsidRDefault="00E9433A" w:rsidP="00E9433A">
      <w:pPr>
        <w:pStyle w:val="BodyText"/>
        <w:adjustRightInd/>
        <w:ind w:left="360"/>
      </w:pPr>
      <w:r w:rsidRPr="005E2978">
        <w:t xml:space="preserve">inštancia triedy </w:t>
      </w:r>
    </w:p>
    <w:p w:rsidR="00E9433A" w:rsidRPr="00A45D0F" w:rsidRDefault="00E9433A" w:rsidP="00E9433A">
      <w:pPr>
        <w:pStyle w:val="ListContinue1"/>
      </w:pPr>
      <w:r w:rsidRPr="00A45D0F">
        <w:t>Definícia na riadku 57 súboru  DynamicHTMLGenerator.java.</w:t>
      </w:r>
    </w:p>
    <w:p w:rsidR="00E9433A" w:rsidRPr="00A45D0F" w:rsidRDefault="00A31E12" w:rsidP="00E9433A">
      <w:pPr>
        <w:pStyle w:val="Nadpis4"/>
      </w:pPr>
      <w:r w:rsidRPr="00A45D0F">
        <w:fldChar w:fldCharType="begin"/>
      </w:r>
      <w:r w:rsidR="00E9433A" w:rsidRPr="00A45D0F">
        <w:instrText>xe "ln:core\:\:DynamicHTMLGenerator"</w:instrText>
      </w:r>
      <w:r w:rsidRPr="00A45D0F">
        <w:fldChar w:fldCharType="end"/>
      </w:r>
      <w:r w:rsidRPr="00A45D0F">
        <w:fldChar w:fldCharType="begin"/>
      </w:r>
      <w:r w:rsidR="00E9433A" w:rsidRPr="00A45D0F">
        <w:instrText>xe "core\:\:DynamicHTMLGenerator:ln"</w:instrText>
      </w:r>
      <w:r w:rsidRPr="00A45D0F">
        <w:fldChar w:fldCharType="end"/>
      </w:r>
      <w:r w:rsidR="00E9433A" w:rsidRPr="00A45D0F">
        <w:t>String core.DynamicHTMLGenerator.ln = System.getProperty("line.separator")</w:t>
      </w:r>
      <w:r w:rsidR="00E9433A" w:rsidRPr="00A45D0F">
        <w:rPr>
          <w:rFonts w:ascii="Courier New" w:hAnsi="Courier New" w:cs="Courier New"/>
        </w:rPr>
        <w:t xml:space="preserve"> [static, private]</w:t>
      </w:r>
    </w:p>
    <w:p w:rsidR="00E9433A" w:rsidRPr="005E2978" w:rsidRDefault="00E9433A" w:rsidP="00E9433A">
      <w:pPr>
        <w:pStyle w:val="BodyText"/>
        <w:adjustRightInd/>
        <w:ind w:left="360"/>
      </w:pPr>
      <w:r w:rsidRPr="005E2978">
        <w:t xml:space="preserve">oddeľovač riadkov </w:t>
      </w:r>
    </w:p>
    <w:p w:rsidR="00E9433A" w:rsidRPr="00A45D0F" w:rsidRDefault="00E9433A" w:rsidP="00E9433A">
      <w:pPr>
        <w:pStyle w:val="ListContinue1"/>
      </w:pPr>
      <w:r w:rsidRPr="00A45D0F">
        <w:t>Definícia na riadku 52 súboru  DynamicHTMLGenerator.java.</w:t>
      </w:r>
    </w:p>
    <w:p w:rsidR="00E9433A" w:rsidRPr="00A45D0F" w:rsidRDefault="00A31E12" w:rsidP="00E9433A">
      <w:pPr>
        <w:pStyle w:val="Nadpis4"/>
      </w:pPr>
      <w:r w:rsidRPr="00A45D0F">
        <w:fldChar w:fldCharType="begin"/>
      </w:r>
      <w:r w:rsidR="00E9433A" w:rsidRPr="00A45D0F">
        <w:instrText>xe "pathToHtml:core\:\:DynamicHTMLGenerator"</w:instrText>
      </w:r>
      <w:r w:rsidRPr="00A45D0F">
        <w:fldChar w:fldCharType="end"/>
      </w:r>
      <w:r w:rsidRPr="00A45D0F">
        <w:fldChar w:fldCharType="begin"/>
      </w:r>
      <w:r w:rsidR="00E9433A" w:rsidRPr="00A45D0F">
        <w:instrText>xe "core\:\:DynamicHTMLGenerator:pathToHtml"</w:instrText>
      </w:r>
      <w:r w:rsidRPr="00A45D0F">
        <w:fldChar w:fldCharType="end"/>
      </w:r>
      <w:r w:rsidR="00E9433A" w:rsidRPr="00A45D0F">
        <w:t>String core.DynamicHTMLGenerator.pathToHtml</w:t>
      </w:r>
      <w:r w:rsidR="00E9433A" w:rsidRPr="00A45D0F">
        <w:rPr>
          <w:rFonts w:ascii="Courier New" w:hAnsi="Courier New" w:cs="Courier New"/>
        </w:rPr>
        <w:t xml:space="preserve"> [static, private]</w:t>
      </w:r>
    </w:p>
    <w:p w:rsidR="00E9433A" w:rsidRPr="005E2978" w:rsidRDefault="00E9433A" w:rsidP="00E9433A">
      <w:pPr>
        <w:pStyle w:val="BodyText"/>
        <w:adjustRightInd/>
        <w:ind w:left="360"/>
      </w:pPr>
      <w:r w:rsidRPr="005E2978">
        <w:t>cesta k .html súboru</w:t>
      </w:r>
    </w:p>
    <w:p w:rsidR="00E9433A" w:rsidRPr="00A45D0F" w:rsidRDefault="00E9433A" w:rsidP="00E9433A">
      <w:pPr>
        <w:pStyle w:val="ListContinue1"/>
      </w:pPr>
      <w:r w:rsidRPr="00A45D0F">
        <w:t>Definícia na riadku 42 súboru  DynamicHTMLGenerator.java.</w:t>
      </w:r>
    </w:p>
    <w:p w:rsidR="00E9433A" w:rsidRPr="00A45D0F" w:rsidRDefault="00A31E12" w:rsidP="00E9433A">
      <w:pPr>
        <w:pStyle w:val="Nadpis4"/>
      </w:pPr>
      <w:r w:rsidRPr="00A45D0F">
        <w:fldChar w:fldCharType="begin"/>
      </w:r>
      <w:r w:rsidR="00E9433A" w:rsidRPr="00A45D0F">
        <w:instrText>xe "text:core\:\:DynamicHTMLGenerator"</w:instrText>
      </w:r>
      <w:r w:rsidRPr="00A45D0F">
        <w:fldChar w:fldCharType="end"/>
      </w:r>
      <w:r w:rsidRPr="00A45D0F">
        <w:fldChar w:fldCharType="begin"/>
      </w:r>
      <w:r w:rsidR="00E9433A" w:rsidRPr="00A45D0F">
        <w:instrText>xe "core\:\:DynamicHTMLGenerator:text"</w:instrText>
      </w:r>
      <w:r w:rsidRPr="00A45D0F">
        <w:fldChar w:fldCharType="end"/>
      </w:r>
      <w:r w:rsidR="00E9433A" w:rsidRPr="00A45D0F">
        <w:t>StringBuilder core.DynamicHTMLGenerator.text = new StringBuilder()</w:t>
      </w:r>
      <w:r w:rsidR="00E9433A" w:rsidRPr="00A45D0F">
        <w:rPr>
          <w:rFonts w:ascii="Courier New" w:hAnsi="Courier New" w:cs="Courier New"/>
        </w:rPr>
        <w:t xml:space="preserve"> [static, private]</w:t>
      </w:r>
    </w:p>
    <w:p w:rsidR="00E9433A" w:rsidRPr="005E2978" w:rsidRDefault="00E9433A" w:rsidP="00E9433A">
      <w:pPr>
        <w:pStyle w:val="BodyText"/>
        <w:adjustRightInd/>
        <w:ind w:left="360"/>
      </w:pPr>
      <w:r w:rsidRPr="005E2978">
        <w:t xml:space="preserve">StringBuilder objekt pre udržiavanie a manipuláciu s obsahu .html súboru </w:t>
      </w:r>
    </w:p>
    <w:p w:rsidR="00E9433A" w:rsidRDefault="00E9433A" w:rsidP="00E9433A">
      <w:pPr>
        <w:pStyle w:val="ListContinue1"/>
      </w:pPr>
      <w:r w:rsidRPr="00A45D0F">
        <w:t>Definícia na riadku 47 súboru  DynamicHTMLGenerator.java.</w:t>
      </w:r>
    </w:p>
    <w:p w:rsidR="00E9433A" w:rsidRPr="00E9433A" w:rsidRDefault="00E9433A" w:rsidP="00E9433A"/>
    <w:p w:rsidR="00E9433A" w:rsidRDefault="00E9433A" w:rsidP="00E9433A">
      <w:pPr>
        <w:pStyle w:val="PodNadpis3urovenB"/>
        <w:numPr>
          <w:ilvl w:val="2"/>
          <w:numId w:val="31"/>
        </w:numPr>
        <w:rPr>
          <w:lang w:val="en-US"/>
        </w:rPr>
      </w:pPr>
      <w:bookmarkStart w:id="264" w:name="_Toc325621794"/>
      <w:bookmarkStart w:id="265" w:name="_Toc325667197"/>
      <w:r w:rsidRPr="00A45D0F">
        <w:rPr>
          <w:lang w:val="en-US"/>
        </w:rPr>
        <w:t>core.DynamicPDFGenerator</w:t>
      </w:r>
      <w:bookmarkEnd w:id="264"/>
      <w:bookmarkEnd w:id="265"/>
      <w:r w:rsidRPr="00A45D0F">
        <w:rPr>
          <w:lang w:val="en-US"/>
        </w:rPr>
        <w:t xml:space="preserve"> </w:t>
      </w:r>
    </w:p>
    <w:p w:rsidR="00E9433A" w:rsidRPr="00A45D0F" w:rsidRDefault="00A31E12" w:rsidP="00E9433A">
      <w:pPr>
        <w:pStyle w:val="PodNadpis4uroven"/>
        <w:numPr>
          <w:ilvl w:val="0"/>
          <w:numId w:val="0"/>
        </w:numPr>
        <w:rPr>
          <w:lang w:val="en-US"/>
        </w:rPr>
      </w:pPr>
      <w:r w:rsidRPr="00A45D0F">
        <w:rPr>
          <w:lang w:val="en-US"/>
        </w:rPr>
        <w:fldChar w:fldCharType="begin"/>
      </w:r>
      <w:r w:rsidR="00E9433A" w:rsidRPr="00A45D0F">
        <w:rPr>
          <w:lang w:val="en-US"/>
        </w:rPr>
        <w:instrText>tc  \l 2 "core.DynamicPDFGenerator"</w:instrText>
      </w:r>
      <w:r w:rsidRPr="00A45D0F">
        <w:rPr>
          <w:lang w:val="en-US"/>
        </w:rPr>
        <w:fldChar w:fldCharType="end"/>
      </w:r>
      <w:r w:rsidRPr="00A45D0F">
        <w:rPr>
          <w:lang w:val="en-US"/>
        </w:rPr>
        <w:fldChar w:fldCharType="begin"/>
      </w:r>
      <w:r w:rsidR="00E9433A" w:rsidRPr="00A45D0F">
        <w:rPr>
          <w:lang w:val="en-US"/>
        </w:rPr>
        <w:instrText>xe "core.DynamicPDFGenerator"</w:instrText>
      </w:r>
      <w:r w:rsidRPr="00A45D0F">
        <w:rPr>
          <w:lang w:val="en-US"/>
        </w:rPr>
        <w:fldChar w:fldCharType="end"/>
      </w:r>
      <w:r w:rsidR="00E9433A" w:rsidRPr="00A45D0F">
        <w:rPr>
          <w:lang w:val="en-US"/>
        </w:rPr>
        <w:t>Public Member Functions</w:t>
      </w:r>
    </w:p>
    <w:p w:rsidR="00E9433A" w:rsidRPr="00A45D0F" w:rsidRDefault="00E9433A" w:rsidP="00E9433A">
      <w:pPr>
        <w:pStyle w:val="ListBullet0"/>
      </w:pPr>
      <w:r w:rsidRPr="00A45D0F">
        <w:t>void addMatrixAsTextBoldElement (MatrixD matrixD, int row, int column)</w:t>
      </w:r>
    </w:p>
    <w:p w:rsidR="00E9433A" w:rsidRPr="00A45D0F" w:rsidRDefault="00E9433A" w:rsidP="00E9433A">
      <w:pPr>
        <w:pStyle w:val="PodNadpis4uroven"/>
        <w:numPr>
          <w:ilvl w:val="0"/>
          <w:numId w:val="0"/>
        </w:numPr>
        <w:rPr>
          <w:lang w:val="en-US"/>
        </w:rPr>
      </w:pPr>
      <w:r w:rsidRPr="00A45D0F">
        <w:rPr>
          <w:lang w:val="en-US"/>
        </w:rPr>
        <w:t>Static Public Member Functions</w:t>
      </w:r>
    </w:p>
    <w:p w:rsidR="00E9433A" w:rsidRPr="00A45D0F" w:rsidRDefault="00E9433A" w:rsidP="00E9433A">
      <w:pPr>
        <w:pStyle w:val="ListBullet0"/>
      </w:pPr>
      <w:r w:rsidRPr="00A45D0F">
        <w:t>static DynamicPDFGenerator getInstance ()</w:t>
      </w:r>
    </w:p>
    <w:p w:rsidR="00E9433A" w:rsidRPr="00A45D0F" w:rsidRDefault="00E9433A" w:rsidP="00E9433A">
      <w:pPr>
        <w:pStyle w:val="ListBullet0"/>
      </w:pPr>
      <w:r w:rsidRPr="00A45D0F">
        <w:t>static String getText ()</w:t>
      </w:r>
    </w:p>
    <w:p w:rsidR="00E9433A" w:rsidRPr="00A45D0F" w:rsidRDefault="00E9433A" w:rsidP="00E9433A">
      <w:pPr>
        <w:pStyle w:val="ListBullet0"/>
      </w:pPr>
      <w:r w:rsidRPr="00A45D0F">
        <w:t>static void addText (String str)</w:t>
      </w:r>
    </w:p>
    <w:p w:rsidR="00E9433A" w:rsidRPr="00A45D0F" w:rsidRDefault="00E9433A" w:rsidP="00E9433A">
      <w:pPr>
        <w:pStyle w:val="ListBullet0"/>
      </w:pPr>
      <w:r w:rsidRPr="00A45D0F">
        <w:t>static void addTextBrLn (String str)</w:t>
      </w:r>
    </w:p>
    <w:p w:rsidR="00E9433A" w:rsidRPr="00A45D0F" w:rsidRDefault="00E9433A" w:rsidP="00E9433A">
      <w:pPr>
        <w:pStyle w:val="ListBullet0"/>
      </w:pPr>
      <w:r w:rsidRPr="00A45D0F">
        <w:t>static void addTextlnBrKeepWithNext (String str)</w:t>
      </w:r>
    </w:p>
    <w:p w:rsidR="00E9433A" w:rsidRPr="00A45D0F" w:rsidRDefault="00E9433A" w:rsidP="00E9433A">
      <w:pPr>
        <w:pStyle w:val="ListBullet0"/>
      </w:pPr>
      <w:r w:rsidRPr="00A45D0F">
        <w:t>static void addlnBr ()</w:t>
      </w:r>
    </w:p>
    <w:p w:rsidR="00E9433A" w:rsidRPr="00A45D0F" w:rsidRDefault="00E9433A" w:rsidP="00E9433A">
      <w:pPr>
        <w:pStyle w:val="ListBullet0"/>
      </w:pPr>
      <w:r w:rsidRPr="00A45D0F">
        <w:t>static void addlnBrBr ()</w:t>
      </w:r>
    </w:p>
    <w:p w:rsidR="00E9433A" w:rsidRPr="00A45D0F" w:rsidRDefault="00E9433A" w:rsidP="00E9433A">
      <w:pPr>
        <w:pStyle w:val="ListBullet0"/>
      </w:pPr>
      <w:r w:rsidRPr="00A45D0F">
        <w:t>static void addBr ()</w:t>
      </w:r>
    </w:p>
    <w:p w:rsidR="00E9433A" w:rsidRPr="00A45D0F" w:rsidRDefault="00E9433A" w:rsidP="00E9433A">
      <w:pPr>
        <w:pStyle w:val="ListBullet0"/>
      </w:pPr>
      <w:r w:rsidRPr="00A45D0F">
        <w:t>static void addLn ()</w:t>
      </w:r>
    </w:p>
    <w:p w:rsidR="00E9433A" w:rsidRPr="00A45D0F" w:rsidRDefault="00E9433A" w:rsidP="00E9433A">
      <w:pPr>
        <w:pStyle w:val="ListBullet0"/>
      </w:pPr>
      <w:r w:rsidRPr="00A45D0F">
        <w:t>static void addTextln (String str)</w:t>
      </w:r>
    </w:p>
    <w:p w:rsidR="00E9433A" w:rsidRPr="00A45D0F" w:rsidRDefault="00E9433A" w:rsidP="00E9433A">
      <w:pPr>
        <w:pStyle w:val="ListBullet0"/>
      </w:pPr>
      <w:r w:rsidRPr="00A45D0F">
        <w:t>static void addHead ()</w:t>
      </w:r>
    </w:p>
    <w:p w:rsidR="00E9433A" w:rsidRPr="00A45D0F" w:rsidRDefault="00E9433A" w:rsidP="00E9433A">
      <w:pPr>
        <w:pStyle w:val="ListBullet0"/>
      </w:pPr>
      <w:r w:rsidRPr="00A45D0F">
        <w:t>static void addTail ()</w:t>
      </w:r>
    </w:p>
    <w:p w:rsidR="00E9433A" w:rsidRPr="00A45D0F" w:rsidRDefault="00E9433A" w:rsidP="00E9433A">
      <w:pPr>
        <w:pStyle w:val="ListBullet0"/>
      </w:pPr>
      <w:r w:rsidRPr="00A45D0F">
        <w:t>static void addMatrixElement (double element)</w:t>
      </w:r>
    </w:p>
    <w:p w:rsidR="00E9433A" w:rsidRPr="00A45D0F" w:rsidRDefault="00E9433A" w:rsidP="00E9433A">
      <w:pPr>
        <w:pStyle w:val="ListBullet0"/>
      </w:pPr>
      <w:r w:rsidRPr="00A45D0F">
        <w:t>static void addVectorAsText (VectorD vectorD)</w:t>
      </w:r>
    </w:p>
    <w:p w:rsidR="00E9433A" w:rsidRPr="00A45D0F" w:rsidRDefault="00E9433A" w:rsidP="00E9433A">
      <w:pPr>
        <w:pStyle w:val="ListBullet0"/>
      </w:pPr>
      <w:r w:rsidRPr="00A45D0F">
        <w:t>static void addVectorAsTextRSubstraction (VectorD vectorD, int dividerRow)</w:t>
      </w:r>
    </w:p>
    <w:p w:rsidR="00E9433A" w:rsidRPr="00A45D0F" w:rsidRDefault="00E9433A" w:rsidP="00E9433A">
      <w:pPr>
        <w:pStyle w:val="ListBullet0"/>
      </w:pPr>
      <w:r w:rsidRPr="00A45D0F">
        <w:t>static void addMatrixAsText (MatrixD matrixD)</w:t>
      </w:r>
    </w:p>
    <w:p w:rsidR="00E9433A" w:rsidRPr="00A45D0F" w:rsidRDefault="00E9433A" w:rsidP="00E9433A">
      <w:pPr>
        <w:pStyle w:val="ListBullet0"/>
      </w:pPr>
      <w:r w:rsidRPr="00A45D0F">
        <w:t>static void addMatrixAsTextTwoBoldElementsOnAColumn (MatrixD matrixD, int column, int row1, int row2)</w:t>
      </w:r>
    </w:p>
    <w:p w:rsidR="00E9433A" w:rsidRPr="00A45D0F" w:rsidRDefault="00E9433A" w:rsidP="00E9433A">
      <w:pPr>
        <w:pStyle w:val="ListBullet0"/>
      </w:pPr>
      <w:r w:rsidRPr="00A45D0F">
        <w:t>static void addMatrixAsTextDiagonalElementsExpressedForm (MatrixD matrixD)</w:t>
      </w:r>
    </w:p>
    <w:p w:rsidR="00E9433A" w:rsidRPr="00A45D0F" w:rsidRDefault="00E9433A" w:rsidP="00E9433A">
      <w:pPr>
        <w:pStyle w:val="ListBullet0"/>
      </w:pPr>
      <w:r w:rsidRPr="00A45D0F">
        <w:t>static void addMatrixAsTextBoldUnderDiagonal (MatrixD matrixD)</w:t>
      </w:r>
    </w:p>
    <w:p w:rsidR="00E9433A" w:rsidRPr="00A45D0F" w:rsidRDefault="00E9433A" w:rsidP="00E9433A">
      <w:pPr>
        <w:pStyle w:val="ListBullet0"/>
      </w:pPr>
      <w:r w:rsidRPr="00A45D0F">
        <w:t>static void addTextInitialApproxValuesEqZero (MatrixD matrixD)</w:t>
      </w:r>
    </w:p>
    <w:p w:rsidR="00E9433A" w:rsidRPr="00A45D0F" w:rsidRDefault="00E9433A" w:rsidP="00E9433A">
      <w:pPr>
        <w:pStyle w:val="ListBullet0"/>
      </w:pPr>
      <w:r w:rsidRPr="00A45D0F">
        <w:t>static void addIterationElement (String variable, String subIndex, String supIndex)</w:t>
      </w:r>
    </w:p>
    <w:p w:rsidR="00E9433A" w:rsidRPr="00A45D0F" w:rsidRDefault="00E9433A" w:rsidP="00E9433A">
      <w:pPr>
        <w:pStyle w:val="ListBullet0"/>
      </w:pPr>
      <w:r w:rsidRPr="00A45D0F">
        <w:t>static void addPicture (File pictFile, String align, String height, String width)</w:t>
      </w:r>
    </w:p>
    <w:p w:rsidR="00E9433A" w:rsidRPr="00A45D0F" w:rsidRDefault="00E9433A" w:rsidP="00E9433A">
      <w:pPr>
        <w:pStyle w:val="ListBullet0"/>
      </w:pPr>
      <w:r w:rsidRPr="00A45D0F">
        <w:lastRenderedPageBreak/>
        <w:t xml:space="preserve">static void printAlgorithmIntoAFile (File file)  throws FileNotFoundException, IOException </w:t>
      </w:r>
    </w:p>
    <w:p w:rsidR="00E9433A" w:rsidRPr="00A45D0F" w:rsidRDefault="00E9433A" w:rsidP="00E9433A">
      <w:pPr>
        <w:pStyle w:val="PodNadpis4uroven"/>
        <w:numPr>
          <w:ilvl w:val="0"/>
          <w:numId w:val="0"/>
        </w:numPr>
        <w:rPr>
          <w:lang w:val="en-US"/>
        </w:rPr>
      </w:pPr>
      <w:r w:rsidRPr="00A45D0F">
        <w:rPr>
          <w:lang w:val="en-US"/>
        </w:rPr>
        <w:t>Private Member Functions</w:t>
      </w:r>
    </w:p>
    <w:p w:rsidR="00E9433A" w:rsidRPr="00A45D0F" w:rsidRDefault="00E9433A" w:rsidP="00E9433A">
      <w:pPr>
        <w:pStyle w:val="ListBullet0"/>
      </w:pPr>
      <w:r w:rsidRPr="00A45D0F">
        <w:t>DynamicPDFGenerator ()</w:t>
      </w:r>
    </w:p>
    <w:p w:rsidR="00E9433A" w:rsidRPr="00A45D0F" w:rsidRDefault="00E9433A" w:rsidP="00E9433A">
      <w:pPr>
        <w:pStyle w:val="PodNadpis4uroven"/>
        <w:numPr>
          <w:ilvl w:val="0"/>
          <w:numId w:val="0"/>
        </w:numPr>
        <w:rPr>
          <w:lang w:val="en-US"/>
        </w:rPr>
      </w:pPr>
      <w:r w:rsidRPr="00A45D0F">
        <w:rPr>
          <w:lang w:val="en-US"/>
        </w:rPr>
        <w:t>Static Private Member Functions</w:t>
      </w:r>
    </w:p>
    <w:p w:rsidR="00E9433A" w:rsidRPr="00A45D0F" w:rsidRDefault="00E9433A" w:rsidP="00E9433A">
      <w:pPr>
        <w:pStyle w:val="ListBullet0"/>
      </w:pPr>
      <w:r w:rsidRPr="00A45D0F">
        <w:t>static void addLogoToHead ()</w:t>
      </w:r>
    </w:p>
    <w:p w:rsidR="00E9433A" w:rsidRPr="00A45D0F" w:rsidRDefault="00E9433A" w:rsidP="00E9433A">
      <w:pPr>
        <w:pStyle w:val="PodNadpis4uroven"/>
        <w:numPr>
          <w:ilvl w:val="0"/>
          <w:numId w:val="0"/>
        </w:numPr>
        <w:rPr>
          <w:lang w:val="en-US"/>
        </w:rPr>
      </w:pPr>
      <w:r w:rsidRPr="00A45D0F">
        <w:rPr>
          <w:lang w:val="en-US"/>
        </w:rPr>
        <w:t>Static Private Attributes</w:t>
      </w:r>
    </w:p>
    <w:p w:rsidR="00E9433A" w:rsidRPr="00A45D0F" w:rsidRDefault="00E9433A" w:rsidP="00E9433A">
      <w:pPr>
        <w:pStyle w:val="ListBullet0"/>
      </w:pPr>
      <w:r w:rsidRPr="00A45D0F">
        <w:t>static StringBuilder text = new StringBuilder()</w:t>
      </w:r>
    </w:p>
    <w:p w:rsidR="00E9433A" w:rsidRPr="00A45D0F" w:rsidRDefault="00E9433A" w:rsidP="00E9433A">
      <w:pPr>
        <w:pStyle w:val="ListBullet0"/>
      </w:pPr>
      <w:r w:rsidRPr="00A45D0F">
        <w:t>static String ln = System.getProperty("line.separator")</w:t>
      </w:r>
    </w:p>
    <w:p w:rsidR="00E9433A" w:rsidRPr="00A45D0F" w:rsidRDefault="00E9433A" w:rsidP="00E9433A">
      <w:pPr>
        <w:pStyle w:val="ListBullet0"/>
      </w:pPr>
      <w:r w:rsidRPr="00A45D0F">
        <w:t>static String pageHeight = String.valueOf(297)</w:t>
      </w:r>
    </w:p>
    <w:p w:rsidR="00E9433A" w:rsidRPr="00A45D0F" w:rsidRDefault="00E9433A" w:rsidP="00E9433A">
      <w:pPr>
        <w:pStyle w:val="ListBullet0"/>
      </w:pPr>
      <w:r w:rsidRPr="00A45D0F">
        <w:t>static String pageWidth = String.valueOf(210)</w:t>
      </w:r>
    </w:p>
    <w:p w:rsidR="00E9433A" w:rsidRPr="00A45D0F" w:rsidRDefault="00E9433A" w:rsidP="00E9433A">
      <w:pPr>
        <w:pStyle w:val="ListBullet0"/>
      </w:pPr>
      <w:r w:rsidRPr="00A45D0F">
        <w:t>static String headerHeight = String.valueOf(20)</w:t>
      </w:r>
    </w:p>
    <w:p w:rsidR="00E9433A" w:rsidRPr="00A45D0F" w:rsidRDefault="00E9433A" w:rsidP="00E9433A">
      <w:pPr>
        <w:pStyle w:val="ListBullet0"/>
      </w:pPr>
      <w:r w:rsidRPr="00A45D0F">
        <w:t>static String footerHeight = String.valueOf(20)</w:t>
      </w:r>
    </w:p>
    <w:p w:rsidR="00E9433A" w:rsidRPr="00A45D0F" w:rsidRDefault="00E9433A" w:rsidP="00E9433A">
      <w:pPr>
        <w:pStyle w:val="ListBullet0"/>
      </w:pPr>
      <w:r w:rsidRPr="00A45D0F">
        <w:t>static DynamicPDFGenerator instance</w:t>
      </w:r>
    </w:p>
    <w:p w:rsidR="00E9433A" w:rsidRPr="00A45D0F" w:rsidRDefault="00E9433A" w:rsidP="00E9433A">
      <w:pPr>
        <w:pBdr>
          <w:bottom w:val="single" w:sz="2" w:space="1" w:color="auto"/>
        </w:pBdr>
      </w:pPr>
    </w:p>
    <w:p w:rsidR="00E9433A" w:rsidRPr="00A45D0F" w:rsidRDefault="00E9433A" w:rsidP="00E9433A">
      <w:pPr>
        <w:pStyle w:val="PodNadpis4uroven"/>
        <w:numPr>
          <w:ilvl w:val="0"/>
          <w:numId w:val="0"/>
        </w:numPr>
        <w:rPr>
          <w:lang w:val="en-US"/>
        </w:rPr>
      </w:pPr>
      <w:r w:rsidRPr="00A45D0F">
        <w:rPr>
          <w:lang w:val="en-US"/>
        </w:rPr>
        <w:t>Detailed Description</w:t>
      </w:r>
    </w:p>
    <w:p w:rsidR="00E9433A" w:rsidRPr="005E2978" w:rsidRDefault="00E9433A" w:rsidP="00E9433A">
      <w:pPr>
        <w:pStyle w:val="BodyText"/>
      </w:pPr>
      <w:r w:rsidRPr="005E2978">
        <w:t>Funkcia: Trieda pre popis aktuálnej matematickej metódy pre generovanie XSL-FO dokumentu pomocou konverzie do PDF.</w:t>
      </w:r>
    </w:p>
    <w:p w:rsidR="00E9433A" w:rsidRPr="00A45D0F" w:rsidRDefault="00E9433A" w:rsidP="00E9433A">
      <w:pPr>
        <w:pStyle w:val="Nadpis5"/>
        <w:numPr>
          <w:ilvl w:val="0"/>
          <w:numId w:val="0"/>
        </w:numPr>
        <w:ind w:left="284"/>
      </w:pPr>
      <w:r w:rsidRPr="00A45D0F">
        <w:t>Author:</w:t>
      </w:r>
    </w:p>
    <w:p w:rsidR="00E9433A" w:rsidRPr="00A45D0F" w:rsidRDefault="00E9433A" w:rsidP="00E9433A">
      <w:pPr>
        <w:pStyle w:val="DescContinue1"/>
      </w:pPr>
      <w:r w:rsidRPr="00A45D0F">
        <w:t xml:space="preserve">Pavol Dano </w:t>
      </w:r>
    </w:p>
    <w:p w:rsidR="00E9433A" w:rsidRPr="00A45D0F" w:rsidRDefault="00E9433A" w:rsidP="00E9433A">
      <w:pPr>
        <w:pStyle w:val="Nadpis5"/>
        <w:numPr>
          <w:ilvl w:val="0"/>
          <w:numId w:val="0"/>
        </w:numPr>
        <w:ind w:left="284"/>
      </w:pPr>
      <w:r w:rsidRPr="00A45D0F">
        <w:t>Version:</w:t>
      </w:r>
    </w:p>
    <w:p w:rsidR="00E9433A" w:rsidRPr="00A45D0F" w:rsidRDefault="00E9433A" w:rsidP="00E9433A">
      <w:pPr>
        <w:pStyle w:val="DescContinue1"/>
      </w:pPr>
      <w:r w:rsidRPr="00A45D0F">
        <w:t xml:space="preserve">1.0 </w:t>
      </w:r>
    </w:p>
    <w:p w:rsidR="00E9433A" w:rsidRPr="005E2978" w:rsidRDefault="00E9433A" w:rsidP="00E9433A">
      <w:pPr>
        <w:pStyle w:val="BodyText"/>
      </w:pPr>
      <w:r w:rsidRPr="005E2978">
        <w:t>Definícia na riadku 37 súboru  DynamicPDFGenerator.java.</w:t>
      </w:r>
    </w:p>
    <w:p w:rsidR="00E9433A" w:rsidRPr="00A45D0F" w:rsidRDefault="00E9433A" w:rsidP="00E9433A">
      <w:pPr>
        <w:pBdr>
          <w:bottom w:val="single" w:sz="2" w:space="1" w:color="auto"/>
        </w:pBdr>
      </w:pPr>
    </w:p>
    <w:p w:rsidR="00E9433A" w:rsidRPr="00A45D0F" w:rsidRDefault="00E9433A" w:rsidP="00E9433A">
      <w:pPr>
        <w:pStyle w:val="PodNadpis4uroven"/>
        <w:numPr>
          <w:ilvl w:val="0"/>
          <w:numId w:val="0"/>
        </w:numPr>
        <w:rPr>
          <w:lang w:val="en-US"/>
        </w:rPr>
      </w:pPr>
      <w:r>
        <w:rPr>
          <w:lang w:val="en-US"/>
        </w:rPr>
        <w:t>Constructor &amp;</w:t>
      </w:r>
      <w:r w:rsidRPr="00A45D0F">
        <w:rPr>
          <w:lang w:val="en-US"/>
        </w:rPr>
        <w:t xml:space="preserve"> Destructor Documentation</w:t>
      </w:r>
    </w:p>
    <w:p w:rsidR="00E9433A" w:rsidRPr="00A45D0F" w:rsidRDefault="00A31E12" w:rsidP="00E9433A">
      <w:pPr>
        <w:pStyle w:val="Nadpis4"/>
      </w:pPr>
      <w:r w:rsidRPr="00A45D0F">
        <w:fldChar w:fldCharType="begin"/>
      </w:r>
      <w:r w:rsidR="00E9433A" w:rsidRPr="00A45D0F">
        <w:instrText>xe "DynamicPDFGenerator:core\:\:DynamicPDFGenerator"</w:instrText>
      </w:r>
      <w:r w:rsidRPr="00A45D0F">
        <w:fldChar w:fldCharType="end"/>
      </w:r>
      <w:r w:rsidRPr="00A45D0F">
        <w:fldChar w:fldCharType="begin"/>
      </w:r>
      <w:r w:rsidR="00E9433A" w:rsidRPr="00A45D0F">
        <w:instrText>xe "core\:\:DynamicPDFGenerator:DynamicPDFGenerator"</w:instrText>
      </w:r>
      <w:r w:rsidRPr="00A45D0F">
        <w:fldChar w:fldCharType="end"/>
      </w:r>
      <w:r w:rsidR="00E9433A" w:rsidRPr="00A45D0F">
        <w:t>core.DynamicPDFGenerator.DynamicPDFGenerator ()</w:t>
      </w:r>
      <w:r w:rsidR="00E9433A" w:rsidRPr="00A45D0F">
        <w:rPr>
          <w:rFonts w:ascii="Courier New" w:hAnsi="Courier New" w:cs="Courier New"/>
        </w:rPr>
        <w:t xml:space="preserve"> [private]</w:t>
      </w:r>
    </w:p>
    <w:p w:rsidR="00E9433A" w:rsidRPr="005E2978" w:rsidRDefault="00E9433A" w:rsidP="00E9433A">
      <w:pPr>
        <w:pStyle w:val="BodyText"/>
        <w:adjustRightInd/>
        <w:ind w:left="360"/>
      </w:pPr>
      <w:r w:rsidRPr="005E2978">
        <w:t xml:space="preserve">konštruktor </w:t>
      </w:r>
    </w:p>
    <w:p w:rsidR="00E9433A" w:rsidRPr="00A45D0F" w:rsidRDefault="00E9433A" w:rsidP="00E9433A">
      <w:pPr>
        <w:pStyle w:val="ListContinue1"/>
      </w:pPr>
      <w:r w:rsidRPr="00A45D0F">
        <w:t>Definícia na riadku 94 súboru  DynamicPDFGenerator.java.</w:t>
      </w:r>
    </w:p>
    <w:p w:rsidR="00E9433A" w:rsidRPr="00A45D0F" w:rsidRDefault="00E9433A" w:rsidP="00E9433A">
      <w:pPr>
        <w:pBdr>
          <w:bottom w:val="single" w:sz="2" w:space="1" w:color="auto"/>
        </w:pBdr>
        <w:rPr>
          <w:rFonts w:ascii="Arial" w:hAnsi="Arial" w:cs="Arial"/>
          <w:b/>
          <w:bCs/>
        </w:rPr>
      </w:pPr>
    </w:p>
    <w:p w:rsidR="00E9433A" w:rsidRPr="00A45D0F" w:rsidRDefault="00E9433A" w:rsidP="00E9433A">
      <w:pPr>
        <w:pStyle w:val="PodNadpis4uroven"/>
        <w:numPr>
          <w:ilvl w:val="0"/>
          <w:numId w:val="0"/>
        </w:numPr>
        <w:rPr>
          <w:lang w:val="en-US"/>
        </w:rPr>
      </w:pPr>
      <w:r w:rsidRPr="00A45D0F">
        <w:rPr>
          <w:lang w:val="en-US"/>
        </w:rPr>
        <w:t>Member Function Documentation</w:t>
      </w:r>
    </w:p>
    <w:p w:rsidR="00E9433A" w:rsidRPr="00A45D0F" w:rsidRDefault="00A31E12" w:rsidP="00E9433A">
      <w:pPr>
        <w:pStyle w:val="Nadpis4"/>
      </w:pPr>
      <w:r w:rsidRPr="00A45D0F">
        <w:fldChar w:fldCharType="begin"/>
      </w:r>
      <w:r w:rsidR="00E9433A" w:rsidRPr="00A45D0F">
        <w:instrText>xe "addBr:core\:\:DynamicPDFGenerator"</w:instrText>
      </w:r>
      <w:r w:rsidRPr="00A45D0F">
        <w:fldChar w:fldCharType="end"/>
      </w:r>
      <w:r w:rsidRPr="00A45D0F">
        <w:fldChar w:fldCharType="begin"/>
      </w:r>
      <w:r w:rsidR="00E9433A" w:rsidRPr="00A45D0F">
        <w:instrText>xe "core\:\:DynamicPDFGenerator:addBr"</w:instrText>
      </w:r>
      <w:r w:rsidRPr="00A45D0F">
        <w:fldChar w:fldCharType="end"/>
      </w:r>
      <w:r w:rsidR="00E9433A" w:rsidRPr="00A45D0F">
        <w:t>static void core.DynamicPDFGenerator.addBr ()</w:t>
      </w:r>
      <w:r w:rsidR="00E9433A" w:rsidRPr="00A45D0F">
        <w:rPr>
          <w:rFonts w:ascii="Courier New" w:hAnsi="Courier New" w:cs="Courier New"/>
        </w:rPr>
        <w:t xml:space="preserve"> [static]</w:t>
      </w:r>
    </w:p>
    <w:p w:rsidR="00E9433A" w:rsidRPr="005E2978" w:rsidRDefault="00E9433A" w:rsidP="00E9433A">
      <w:pPr>
        <w:pStyle w:val="BodyText"/>
        <w:adjustRightInd/>
        <w:ind w:left="360"/>
      </w:pPr>
      <w:r w:rsidRPr="005E2978">
        <w:t xml:space="preserve">pridanie FO nového riadku vo forme reťazca ako oddelného bloku </w:t>
      </w:r>
    </w:p>
    <w:p w:rsidR="00E9433A" w:rsidRPr="00A45D0F" w:rsidRDefault="00E9433A" w:rsidP="00E9433A">
      <w:pPr>
        <w:pStyle w:val="ListContinue1"/>
      </w:pPr>
      <w:r w:rsidRPr="00A45D0F">
        <w:t>Definícia na riadku 156 súboru  DynamicPDFGenerator.java.</w:t>
      </w:r>
    </w:p>
    <w:p w:rsidR="00E9433A" w:rsidRPr="00A45D0F" w:rsidRDefault="00A31E12" w:rsidP="00E9433A">
      <w:pPr>
        <w:pStyle w:val="Nadpis4"/>
      </w:pPr>
      <w:r w:rsidRPr="00A45D0F">
        <w:fldChar w:fldCharType="begin"/>
      </w:r>
      <w:r w:rsidR="00E9433A" w:rsidRPr="00A45D0F">
        <w:instrText>xe "addHead:core\:\:DynamicPDFGenerator"</w:instrText>
      </w:r>
      <w:r w:rsidRPr="00A45D0F">
        <w:fldChar w:fldCharType="end"/>
      </w:r>
      <w:r w:rsidRPr="00A45D0F">
        <w:fldChar w:fldCharType="begin"/>
      </w:r>
      <w:r w:rsidR="00E9433A" w:rsidRPr="00A45D0F">
        <w:instrText>xe "core\:\:DynamicPDFGenerator:addHead"</w:instrText>
      </w:r>
      <w:r w:rsidRPr="00A45D0F">
        <w:fldChar w:fldCharType="end"/>
      </w:r>
      <w:r w:rsidR="00E9433A" w:rsidRPr="00A45D0F">
        <w:t>static void core.DynamicPDFGenerator.addHead ()</w:t>
      </w:r>
      <w:r w:rsidR="00E9433A" w:rsidRPr="00A45D0F">
        <w:rPr>
          <w:rFonts w:ascii="Courier New" w:hAnsi="Courier New" w:cs="Courier New"/>
        </w:rPr>
        <w:t xml:space="preserve"> [static]</w:t>
      </w:r>
    </w:p>
    <w:p w:rsidR="00E9433A" w:rsidRPr="005E2978" w:rsidRDefault="00E9433A" w:rsidP="00E9433A">
      <w:pPr>
        <w:pStyle w:val="BodyText"/>
        <w:adjustRightInd/>
        <w:ind w:left="360"/>
      </w:pPr>
      <w:r w:rsidRPr="005E2978">
        <w:t>pridanie hlavičky FO súboru</w:t>
      </w:r>
    </w:p>
    <w:p w:rsidR="00E9433A" w:rsidRPr="00A45D0F" w:rsidRDefault="00E9433A" w:rsidP="00E9433A">
      <w:pPr>
        <w:pStyle w:val="ListContinue1"/>
      </w:pPr>
      <w:r w:rsidRPr="00A45D0F">
        <w:t>Definícia na riadku 178 súboru  DynamicPDFGenerator.java.</w:t>
      </w:r>
    </w:p>
    <w:p w:rsidR="00E9433A" w:rsidRPr="00A45D0F" w:rsidRDefault="00A31E12" w:rsidP="00E9433A">
      <w:pPr>
        <w:pStyle w:val="Nadpis4"/>
      </w:pPr>
      <w:r w:rsidRPr="00A45D0F">
        <w:lastRenderedPageBreak/>
        <w:fldChar w:fldCharType="begin"/>
      </w:r>
      <w:r w:rsidR="00E9433A" w:rsidRPr="00A45D0F">
        <w:instrText>xe "addIterationElement:core\:\:DynamicPDFGenerator"</w:instrText>
      </w:r>
      <w:r w:rsidRPr="00A45D0F">
        <w:fldChar w:fldCharType="end"/>
      </w:r>
      <w:r w:rsidRPr="00A45D0F">
        <w:fldChar w:fldCharType="begin"/>
      </w:r>
      <w:r w:rsidR="00E9433A" w:rsidRPr="00A45D0F">
        <w:instrText>xe "core\:\:DynamicPDFGenerator:addIterationElement"</w:instrText>
      </w:r>
      <w:r w:rsidRPr="00A45D0F">
        <w:fldChar w:fldCharType="end"/>
      </w:r>
      <w:r w:rsidR="00E9433A" w:rsidRPr="00A45D0F">
        <w:t xml:space="preserve">static void core.DynamicPDFGenerator.addIterationElement (String </w:t>
      </w:r>
      <w:r w:rsidR="00E9433A" w:rsidRPr="00A45D0F">
        <w:rPr>
          <w:i/>
          <w:iCs/>
        </w:rPr>
        <w:t>variable</w:t>
      </w:r>
      <w:r w:rsidR="00E9433A" w:rsidRPr="00A45D0F">
        <w:t xml:space="preserve">, String </w:t>
      </w:r>
      <w:r w:rsidR="00E9433A" w:rsidRPr="00A45D0F">
        <w:rPr>
          <w:i/>
          <w:iCs/>
        </w:rPr>
        <w:t>subIndex</w:t>
      </w:r>
      <w:r w:rsidR="00E9433A" w:rsidRPr="00A45D0F">
        <w:t xml:space="preserve">, String </w:t>
      </w:r>
      <w:r w:rsidR="00E9433A" w:rsidRPr="00A45D0F">
        <w:rPr>
          <w:i/>
          <w:iCs/>
        </w:rPr>
        <w:t>supIndex</w:t>
      </w:r>
      <w:r w:rsidR="00E9433A" w:rsidRPr="00A45D0F">
        <w:t>)</w:t>
      </w:r>
      <w:r w:rsidR="00E9433A" w:rsidRPr="00A45D0F">
        <w:rPr>
          <w:rFonts w:ascii="Courier New" w:hAnsi="Courier New" w:cs="Courier New"/>
        </w:rPr>
        <w:t xml:space="preserve"> [static]</w:t>
      </w:r>
    </w:p>
    <w:p w:rsidR="00E9433A" w:rsidRPr="005E2978" w:rsidRDefault="00E9433A" w:rsidP="00E9433A">
      <w:pPr>
        <w:pStyle w:val="BodyText"/>
        <w:adjustRightInd/>
        <w:ind w:left="360"/>
      </w:pPr>
      <w:r w:rsidRPr="005E2978">
        <w:t xml:space="preserve">pridanie prvkov iterácie s horným a dolným indexom </w:t>
      </w:r>
    </w:p>
    <w:p w:rsidR="00E9433A" w:rsidRPr="00A45D0F" w:rsidRDefault="00E9433A" w:rsidP="00E9433A">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1761"/>
        <w:gridCol w:w="6318"/>
      </w:tblGrid>
      <w:tr w:rsidR="00E9433A" w:rsidRPr="00A45D0F" w:rsidTr="00015048">
        <w:tc>
          <w:tcPr>
            <w:tcW w:w="1761" w:type="dxa"/>
          </w:tcPr>
          <w:p w:rsidR="00E9433A" w:rsidRPr="00A45D0F" w:rsidRDefault="00E9433A" w:rsidP="00E9433A">
            <w:r w:rsidRPr="00A45D0F">
              <w:rPr>
                <w:i/>
                <w:iCs/>
              </w:rPr>
              <w:t>variable</w:t>
            </w:r>
            <w:r w:rsidRPr="00A45D0F">
              <w:t xml:space="preserve"> </w:t>
            </w:r>
          </w:p>
        </w:tc>
        <w:tc>
          <w:tcPr>
            <w:tcW w:w="6318" w:type="dxa"/>
          </w:tcPr>
          <w:p w:rsidR="00E9433A" w:rsidRPr="00A45D0F" w:rsidRDefault="00E9433A" w:rsidP="00E9433A">
            <w:r w:rsidRPr="00A45D0F">
              <w:t xml:space="preserve">Pridávaná premenná </w:t>
            </w:r>
          </w:p>
        </w:tc>
      </w:tr>
      <w:tr w:rsidR="00E9433A" w:rsidRPr="00A45D0F" w:rsidTr="00015048">
        <w:tc>
          <w:tcPr>
            <w:tcW w:w="1761" w:type="dxa"/>
          </w:tcPr>
          <w:p w:rsidR="00E9433A" w:rsidRPr="00A45D0F" w:rsidRDefault="00E9433A" w:rsidP="00E9433A">
            <w:r w:rsidRPr="00A45D0F">
              <w:rPr>
                <w:i/>
                <w:iCs/>
              </w:rPr>
              <w:t>subIndex</w:t>
            </w:r>
            <w:r w:rsidRPr="00A45D0F">
              <w:t xml:space="preserve"> </w:t>
            </w:r>
          </w:p>
        </w:tc>
        <w:tc>
          <w:tcPr>
            <w:tcW w:w="6318" w:type="dxa"/>
          </w:tcPr>
          <w:p w:rsidR="00E9433A" w:rsidRPr="00A45D0F" w:rsidRDefault="00E9433A" w:rsidP="00E9433A">
            <w:r w:rsidRPr="00A45D0F">
              <w:t>Dolný index</w:t>
            </w:r>
          </w:p>
        </w:tc>
      </w:tr>
      <w:tr w:rsidR="00E9433A" w:rsidRPr="00A45D0F" w:rsidTr="00015048">
        <w:tc>
          <w:tcPr>
            <w:tcW w:w="1761" w:type="dxa"/>
          </w:tcPr>
          <w:p w:rsidR="00E9433A" w:rsidRPr="00A45D0F" w:rsidRDefault="00E9433A" w:rsidP="00E9433A">
            <w:r w:rsidRPr="00A45D0F">
              <w:rPr>
                <w:i/>
                <w:iCs/>
              </w:rPr>
              <w:t>supIndex</w:t>
            </w:r>
            <w:r w:rsidRPr="00A45D0F">
              <w:t xml:space="preserve"> </w:t>
            </w:r>
          </w:p>
        </w:tc>
        <w:tc>
          <w:tcPr>
            <w:tcW w:w="6318" w:type="dxa"/>
          </w:tcPr>
          <w:p w:rsidR="00E9433A" w:rsidRPr="00A45D0F" w:rsidRDefault="00E9433A" w:rsidP="00E9433A">
            <w:r w:rsidRPr="00A45D0F">
              <w:t>Horný index</w:t>
            </w:r>
          </w:p>
        </w:tc>
      </w:tr>
    </w:tbl>
    <w:p w:rsidR="00E9433A" w:rsidRPr="00A45D0F" w:rsidRDefault="00E9433A" w:rsidP="00E9433A">
      <w:pPr>
        <w:pStyle w:val="ListContinue1"/>
      </w:pPr>
      <w:r w:rsidRPr="00A45D0F">
        <w:t>Definícia na riadku 457 súboru  DynamicPDFGenerator.java.</w:t>
      </w:r>
    </w:p>
    <w:p w:rsidR="00E9433A" w:rsidRPr="00A45D0F" w:rsidRDefault="00A31E12" w:rsidP="00E9433A">
      <w:pPr>
        <w:pStyle w:val="Nadpis4"/>
      </w:pPr>
      <w:r w:rsidRPr="00A45D0F">
        <w:fldChar w:fldCharType="begin"/>
      </w:r>
      <w:r w:rsidR="00E9433A" w:rsidRPr="00A45D0F">
        <w:instrText>xe "addLn:core\:\:DynamicPDFGenerator"</w:instrText>
      </w:r>
      <w:r w:rsidRPr="00A45D0F">
        <w:fldChar w:fldCharType="end"/>
      </w:r>
      <w:r w:rsidRPr="00A45D0F">
        <w:fldChar w:fldCharType="begin"/>
      </w:r>
      <w:r w:rsidR="00E9433A" w:rsidRPr="00A45D0F">
        <w:instrText>xe "core\:\:DynamicPDFGenerator:addLn"</w:instrText>
      </w:r>
      <w:r w:rsidRPr="00A45D0F">
        <w:fldChar w:fldCharType="end"/>
      </w:r>
      <w:r w:rsidR="00E9433A" w:rsidRPr="00A45D0F">
        <w:t>static void core.DynamicPDFGenerator.addLn ()</w:t>
      </w:r>
      <w:r w:rsidR="00E9433A" w:rsidRPr="00A45D0F">
        <w:rPr>
          <w:rFonts w:ascii="Courier New" w:hAnsi="Courier New" w:cs="Courier New"/>
        </w:rPr>
        <w:t xml:space="preserve"> [static]</w:t>
      </w:r>
    </w:p>
    <w:p w:rsidR="00E9433A" w:rsidRPr="005E2978" w:rsidRDefault="00E9433A" w:rsidP="00E9433A">
      <w:pPr>
        <w:pStyle w:val="BodyText"/>
        <w:adjustRightInd/>
        <w:ind w:left="360"/>
      </w:pPr>
      <w:r w:rsidRPr="005E2978">
        <w:t>pridanie nových riadkov ako ´\n´ znakov</w:t>
      </w:r>
    </w:p>
    <w:p w:rsidR="00E9433A" w:rsidRPr="00A45D0F" w:rsidRDefault="00E9433A" w:rsidP="00E9433A">
      <w:pPr>
        <w:pStyle w:val="ListContinue1"/>
      </w:pPr>
      <w:r w:rsidRPr="00A45D0F">
        <w:t>Definícia na riadku 163 súboru  DynamicPDFGenerator.java.</w:t>
      </w:r>
    </w:p>
    <w:p w:rsidR="00E9433A" w:rsidRPr="00A45D0F" w:rsidRDefault="00A31E12" w:rsidP="00E9433A">
      <w:pPr>
        <w:pStyle w:val="Nadpis4"/>
      </w:pPr>
      <w:r w:rsidRPr="00A45D0F">
        <w:fldChar w:fldCharType="begin"/>
      </w:r>
      <w:r w:rsidR="00E9433A" w:rsidRPr="00A45D0F">
        <w:instrText>xe "addlnBr:core\:\:DynamicPDFGenerator"</w:instrText>
      </w:r>
      <w:r w:rsidRPr="00A45D0F">
        <w:fldChar w:fldCharType="end"/>
      </w:r>
      <w:r w:rsidRPr="00A45D0F">
        <w:fldChar w:fldCharType="begin"/>
      </w:r>
      <w:r w:rsidR="00E9433A" w:rsidRPr="00A45D0F">
        <w:instrText>xe "core\:\:DynamicPDFGenerator:addlnBr"</w:instrText>
      </w:r>
      <w:r w:rsidRPr="00A45D0F">
        <w:fldChar w:fldCharType="end"/>
      </w:r>
      <w:r w:rsidR="00E9433A" w:rsidRPr="00A45D0F">
        <w:t>static void core.DynamicPDFGenerator.addlnBr ()</w:t>
      </w:r>
      <w:r w:rsidR="00E9433A" w:rsidRPr="00A45D0F">
        <w:rPr>
          <w:rFonts w:ascii="Courier New" w:hAnsi="Courier New" w:cs="Courier New"/>
        </w:rPr>
        <w:t xml:space="preserve"> [static]</w:t>
      </w:r>
    </w:p>
    <w:p w:rsidR="00E9433A" w:rsidRPr="005E2978" w:rsidRDefault="00E9433A" w:rsidP="00E9433A">
      <w:pPr>
        <w:pStyle w:val="BodyText"/>
        <w:adjustRightInd/>
        <w:ind w:left="360"/>
      </w:pPr>
      <w:r w:rsidRPr="005E2978">
        <w:t>priadnie znaku nov</w:t>
      </w:r>
      <w:r w:rsidRPr="005E2978">
        <w:rPr>
          <w:lang w:val="sk-SK"/>
        </w:rPr>
        <w:t>é</w:t>
      </w:r>
      <w:r w:rsidRPr="005E2978">
        <w:t xml:space="preserve">ho riadka a FO formy nového riadka </w:t>
      </w:r>
    </w:p>
    <w:p w:rsidR="00E9433A" w:rsidRPr="00A45D0F" w:rsidRDefault="00E9433A" w:rsidP="00E9433A">
      <w:pPr>
        <w:pStyle w:val="ListContinue1"/>
      </w:pPr>
      <w:r w:rsidRPr="00A45D0F">
        <w:t>Definícia na riadku 138 súboru  DynamicPDFGenerator.java.</w:t>
      </w:r>
    </w:p>
    <w:p w:rsidR="00E9433A" w:rsidRPr="00A45D0F" w:rsidRDefault="00A31E12" w:rsidP="00E9433A">
      <w:pPr>
        <w:pStyle w:val="Nadpis4"/>
      </w:pPr>
      <w:r w:rsidRPr="00A45D0F">
        <w:fldChar w:fldCharType="begin"/>
      </w:r>
      <w:r w:rsidR="00E9433A" w:rsidRPr="00A45D0F">
        <w:instrText>xe "addlnBrBr:core\:\:DynamicPDFGenerator"</w:instrText>
      </w:r>
      <w:r w:rsidRPr="00A45D0F">
        <w:fldChar w:fldCharType="end"/>
      </w:r>
      <w:r w:rsidRPr="00A45D0F">
        <w:fldChar w:fldCharType="begin"/>
      </w:r>
      <w:r w:rsidR="00E9433A" w:rsidRPr="00A45D0F">
        <w:instrText>xe "core\:\:DynamicPDFGenerator:addlnBrBr"</w:instrText>
      </w:r>
      <w:r w:rsidRPr="00A45D0F">
        <w:fldChar w:fldCharType="end"/>
      </w:r>
      <w:r w:rsidR="00E9433A" w:rsidRPr="00A45D0F">
        <w:t>static void core.DynamicPDFGenerator.addlnBrBr ()</w:t>
      </w:r>
      <w:r w:rsidR="00E9433A" w:rsidRPr="00A45D0F">
        <w:rPr>
          <w:rFonts w:ascii="Courier New" w:hAnsi="Courier New" w:cs="Courier New"/>
        </w:rPr>
        <w:t xml:space="preserve"> [static]</w:t>
      </w:r>
    </w:p>
    <w:p w:rsidR="00E9433A" w:rsidRPr="005E2978" w:rsidRDefault="00E9433A" w:rsidP="00E9433A">
      <w:pPr>
        <w:pStyle w:val="BodyText"/>
        <w:adjustRightInd/>
        <w:ind w:left="360"/>
      </w:pPr>
      <w:r w:rsidRPr="005E2978">
        <w:t>priadnie znaku nov</w:t>
      </w:r>
      <w:r w:rsidRPr="005E2978">
        <w:rPr>
          <w:lang w:val="sk-SK"/>
        </w:rPr>
        <w:t>é</w:t>
      </w:r>
      <w:r w:rsidRPr="005E2978">
        <w:t>ho riadka a FO formy nového riadka dvakrát</w:t>
      </w:r>
    </w:p>
    <w:p w:rsidR="00E9433A" w:rsidRPr="00A45D0F" w:rsidRDefault="00E9433A" w:rsidP="00E9433A">
      <w:pPr>
        <w:pStyle w:val="ListContinue1"/>
      </w:pPr>
      <w:r w:rsidRPr="00A45D0F">
        <w:t>Definícia na riadku 147 súboru  DynamicPDFGenerator.java.</w:t>
      </w:r>
    </w:p>
    <w:p w:rsidR="00E9433A" w:rsidRPr="00A45D0F" w:rsidRDefault="00A31E12" w:rsidP="00E9433A">
      <w:pPr>
        <w:pStyle w:val="Nadpis4"/>
      </w:pPr>
      <w:r w:rsidRPr="00A45D0F">
        <w:fldChar w:fldCharType="begin"/>
      </w:r>
      <w:r w:rsidR="00E9433A" w:rsidRPr="00A45D0F">
        <w:instrText>xe "addLogoToHead:core\:\:DynamicPDFGenerator"</w:instrText>
      </w:r>
      <w:r w:rsidRPr="00A45D0F">
        <w:fldChar w:fldCharType="end"/>
      </w:r>
      <w:r w:rsidRPr="00A45D0F">
        <w:fldChar w:fldCharType="begin"/>
      </w:r>
      <w:r w:rsidR="00E9433A" w:rsidRPr="00A45D0F">
        <w:instrText>xe "core\:\:DynamicPDFGenerator:addLogoToHead"</w:instrText>
      </w:r>
      <w:r w:rsidRPr="00A45D0F">
        <w:fldChar w:fldCharType="end"/>
      </w:r>
      <w:r w:rsidR="00E9433A" w:rsidRPr="00A45D0F">
        <w:t>static void core.DynamicPDFGenerator.addLogoToHead ()</w:t>
      </w:r>
      <w:r w:rsidR="00E9433A" w:rsidRPr="00A45D0F">
        <w:rPr>
          <w:rFonts w:ascii="Courier New" w:hAnsi="Courier New" w:cs="Courier New"/>
        </w:rPr>
        <w:t xml:space="preserve"> [static, private]</w:t>
      </w:r>
    </w:p>
    <w:p w:rsidR="00E9433A" w:rsidRPr="005E2978" w:rsidRDefault="00E9433A" w:rsidP="00E9433A">
      <w:pPr>
        <w:pStyle w:val="BodyText"/>
        <w:adjustRightInd/>
        <w:ind w:left="360"/>
      </w:pPr>
      <w:r w:rsidRPr="005E2978">
        <w:t xml:space="preserve">pridanie loga tuke, ak existuje </w:t>
      </w:r>
    </w:p>
    <w:p w:rsidR="00E9433A" w:rsidRPr="00A45D0F" w:rsidRDefault="00E9433A" w:rsidP="00E9433A">
      <w:pPr>
        <w:pStyle w:val="ListContinue1"/>
      </w:pPr>
      <w:r w:rsidRPr="00A45D0F">
        <w:t>Definícia na riadku 211 súboru  DynamicPDFGenerator.java.</w:t>
      </w:r>
    </w:p>
    <w:p w:rsidR="00E9433A" w:rsidRPr="00A45D0F" w:rsidRDefault="00A31E12" w:rsidP="00E9433A">
      <w:pPr>
        <w:pStyle w:val="Nadpis4"/>
      </w:pPr>
      <w:r w:rsidRPr="00A45D0F">
        <w:fldChar w:fldCharType="begin"/>
      </w:r>
      <w:r w:rsidR="00E9433A" w:rsidRPr="00A45D0F">
        <w:instrText>xe "addMatrixAsText:core\:\:DynamicPDFGenerator"</w:instrText>
      </w:r>
      <w:r w:rsidRPr="00A45D0F">
        <w:fldChar w:fldCharType="end"/>
      </w:r>
      <w:r w:rsidRPr="00A45D0F">
        <w:fldChar w:fldCharType="begin"/>
      </w:r>
      <w:r w:rsidR="00E9433A" w:rsidRPr="00A45D0F">
        <w:instrText>xe "core\:\:DynamicPDFGenerator:addMatrixAsText"</w:instrText>
      </w:r>
      <w:r w:rsidRPr="00A45D0F">
        <w:fldChar w:fldCharType="end"/>
      </w:r>
      <w:r w:rsidR="00E9433A" w:rsidRPr="00A45D0F">
        <w:t xml:space="preserve">static void core.DynamicPDFGenerator.addMatrixAsText (MatrixD </w:t>
      </w:r>
      <w:r w:rsidR="00E9433A" w:rsidRPr="00A45D0F">
        <w:rPr>
          <w:i/>
          <w:iCs/>
        </w:rPr>
        <w:t>matrixD</w:t>
      </w:r>
      <w:r w:rsidR="00E9433A" w:rsidRPr="00A45D0F">
        <w:t>)</w:t>
      </w:r>
      <w:r w:rsidR="00E9433A" w:rsidRPr="00A45D0F">
        <w:rPr>
          <w:rFonts w:ascii="Courier New" w:hAnsi="Courier New" w:cs="Courier New"/>
        </w:rPr>
        <w:t xml:space="preserve"> [static]</w:t>
      </w:r>
    </w:p>
    <w:p w:rsidR="00E9433A" w:rsidRPr="005E2978" w:rsidRDefault="00E9433A" w:rsidP="00E9433A">
      <w:pPr>
        <w:pStyle w:val="BodyText"/>
        <w:adjustRightInd/>
        <w:ind w:left="360"/>
      </w:pPr>
      <w:r w:rsidRPr="005E2978">
        <w:t xml:space="preserve">pridanie matrix objektu vo forme textu – základná forma </w:t>
      </w:r>
    </w:p>
    <w:p w:rsidR="00E9433A" w:rsidRPr="00A45D0F" w:rsidRDefault="00E9433A" w:rsidP="00E9433A">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1761"/>
        <w:gridCol w:w="6318"/>
      </w:tblGrid>
      <w:tr w:rsidR="00E9433A" w:rsidRPr="00A45D0F" w:rsidTr="00015048">
        <w:tc>
          <w:tcPr>
            <w:tcW w:w="1761" w:type="dxa"/>
          </w:tcPr>
          <w:p w:rsidR="00E9433A" w:rsidRPr="00A45D0F" w:rsidRDefault="00E9433A" w:rsidP="00E9433A">
            <w:r w:rsidRPr="00A45D0F">
              <w:rPr>
                <w:i/>
                <w:iCs/>
              </w:rPr>
              <w:t>matrixD</w:t>
            </w:r>
            <w:r w:rsidRPr="00A45D0F">
              <w:t xml:space="preserve"> </w:t>
            </w:r>
          </w:p>
        </w:tc>
        <w:tc>
          <w:tcPr>
            <w:tcW w:w="6318" w:type="dxa"/>
          </w:tcPr>
          <w:p w:rsidR="00E9433A" w:rsidRPr="00A45D0F" w:rsidRDefault="00E9433A" w:rsidP="00E9433A">
            <w:r w:rsidRPr="00A45D0F">
              <w:t xml:space="preserve">pridávaná matica </w:t>
            </w:r>
          </w:p>
        </w:tc>
      </w:tr>
    </w:tbl>
    <w:p w:rsidR="00E9433A" w:rsidRPr="00A45D0F" w:rsidRDefault="00E9433A" w:rsidP="00E9433A">
      <w:pPr>
        <w:pStyle w:val="ListContinue1"/>
      </w:pPr>
      <w:r w:rsidRPr="00A45D0F">
        <w:t>Definícia na riadku 284 súboru  DynamicPDFGenerator.java.</w:t>
      </w:r>
    </w:p>
    <w:p w:rsidR="00E9433A" w:rsidRPr="00A45D0F" w:rsidRDefault="00A31E12" w:rsidP="00E9433A">
      <w:pPr>
        <w:pStyle w:val="Nadpis4"/>
      </w:pPr>
      <w:r w:rsidRPr="00A45D0F">
        <w:fldChar w:fldCharType="begin"/>
      </w:r>
      <w:r w:rsidR="00E9433A" w:rsidRPr="00A45D0F">
        <w:instrText>xe "addMatrixAsTextBoldElement:core\:\:DynamicPDFGenerator"</w:instrText>
      </w:r>
      <w:r w:rsidRPr="00A45D0F">
        <w:fldChar w:fldCharType="end"/>
      </w:r>
      <w:r w:rsidRPr="00A45D0F">
        <w:fldChar w:fldCharType="begin"/>
      </w:r>
      <w:r w:rsidR="00E9433A" w:rsidRPr="00A45D0F">
        <w:instrText>xe "core\:\:DynamicPDFGenerator:addMatrixAsTextBoldElement"</w:instrText>
      </w:r>
      <w:r w:rsidRPr="00A45D0F">
        <w:fldChar w:fldCharType="end"/>
      </w:r>
      <w:r w:rsidR="00E9433A" w:rsidRPr="00A45D0F">
        <w:t xml:space="preserve">void core.DynamicPDFGenerator.addMatrixAsTextBoldElement (MatrixD </w:t>
      </w:r>
      <w:r w:rsidR="00E9433A" w:rsidRPr="00A45D0F">
        <w:rPr>
          <w:i/>
          <w:iCs/>
        </w:rPr>
        <w:t>matrixD</w:t>
      </w:r>
      <w:r w:rsidR="00E9433A" w:rsidRPr="00A45D0F">
        <w:t xml:space="preserve">, int </w:t>
      </w:r>
      <w:r w:rsidR="00E9433A" w:rsidRPr="00A45D0F">
        <w:rPr>
          <w:i/>
          <w:iCs/>
        </w:rPr>
        <w:t>row</w:t>
      </w:r>
      <w:r w:rsidR="00E9433A" w:rsidRPr="00A45D0F">
        <w:t xml:space="preserve">, int </w:t>
      </w:r>
      <w:r w:rsidR="00E9433A" w:rsidRPr="00A45D0F">
        <w:rPr>
          <w:i/>
          <w:iCs/>
        </w:rPr>
        <w:t>column</w:t>
      </w:r>
      <w:r w:rsidR="00E9433A" w:rsidRPr="00A45D0F">
        <w:t>)</w:t>
      </w:r>
    </w:p>
    <w:p w:rsidR="00E9433A" w:rsidRPr="005E2978" w:rsidRDefault="00E9433A" w:rsidP="00E9433A">
      <w:pPr>
        <w:pStyle w:val="BodyText"/>
        <w:adjustRightInd/>
        <w:ind w:left="360"/>
      </w:pPr>
      <w:r w:rsidRPr="005E2978">
        <w:t xml:space="preserve">pridanie matrix objektu vo forme textu – 1 prvok tlačený </w:t>
      </w:r>
      <w:r w:rsidRPr="005E2978">
        <w:rPr>
          <w:b/>
        </w:rPr>
        <w:t>hrubým</w:t>
      </w:r>
      <w:r w:rsidRPr="005E2978">
        <w:t xml:space="preserve"> štýlom písma</w:t>
      </w:r>
    </w:p>
    <w:p w:rsidR="00E9433A" w:rsidRPr="00A45D0F" w:rsidRDefault="00E9433A" w:rsidP="00E9433A">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1761"/>
        <w:gridCol w:w="6318"/>
      </w:tblGrid>
      <w:tr w:rsidR="00E9433A" w:rsidRPr="00A45D0F" w:rsidTr="00015048">
        <w:tc>
          <w:tcPr>
            <w:tcW w:w="1761" w:type="dxa"/>
          </w:tcPr>
          <w:p w:rsidR="00E9433A" w:rsidRPr="00A45D0F" w:rsidRDefault="00E9433A" w:rsidP="00E9433A">
            <w:r w:rsidRPr="00A45D0F">
              <w:rPr>
                <w:i/>
                <w:iCs/>
              </w:rPr>
              <w:t>matrixD</w:t>
            </w:r>
            <w:r w:rsidRPr="00A45D0F">
              <w:t xml:space="preserve"> </w:t>
            </w:r>
          </w:p>
        </w:tc>
        <w:tc>
          <w:tcPr>
            <w:tcW w:w="6318" w:type="dxa"/>
          </w:tcPr>
          <w:p w:rsidR="00E9433A" w:rsidRPr="00A45D0F" w:rsidRDefault="00E9433A" w:rsidP="00E9433A">
            <w:r w:rsidRPr="00A45D0F">
              <w:t xml:space="preserve">pridávaná matica </w:t>
            </w:r>
          </w:p>
        </w:tc>
      </w:tr>
      <w:tr w:rsidR="00E9433A" w:rsidRPr="00A45D0F" w:rsidTr="00015048">
        <w:tc>
          <w:tcPr>
            <w:tcW w:w="1761" w:type="dxa"/>
          </w:tcPr>
          <w:p w:rsidR="00E9433A" w:rsidRPr="00A45D0F" w:rsidRDefault="00E9433A" w:rsidP="00E9433A">
            <w:r w:rsidRPr="00A45D0F">
              <w:rPr>
                <w:i/>
                <w:iCs/>
              </w:rPr>
              <w:t xml:space="preserve">riadok </w:t>
            </w:r>
          </w:p>
        </w:tc>
        <w:tc>
          <w:tcPr>
            <w:tcW w:w="6318" w:type="dxa"/>
          </w:tcPr>
          <w:p w:rsidR="00E9433A" w:rsidRPr="00A45D0F" w:rsidRDefault="00E9433A" w:rsidP="00E9433A">
            <w:r w:rsidRPr="00A45D0F">
              <w:t xml:space="preserve">riadok element tlačeného hruým písmom </w:t>
            </w:r>
          </w:p>
        </w:tc>
      </w:tr>
      <w:tr w:rsidR="00E9433A" w:rsidRPr="00A45D0F" w:rsidTr="00015048">
        <w:tc>
          <w:tcPr>
            <w:tcW w:w="1761" w:type="dxa"/>
          </w:tcPr>
          <w:p w:rsidR="00E9433A" w:rsidRPr="00A45D0F" w:rsidRDefault="00E9433A" w:rsidP="00E9433A">
            <w:r w:rsidRPr="00A45D0F">
              <w:rPr>
                <w:i/>
                <w:iCs/>
              </w:rPr>
              <w:lastRenderedPageBreak/>
              <w:t>stĺpec</w:t>
            </w:r>
          </w:p>
        </w:tc>
        <w:tc>
          <w:tcPr>
            <w:tcW w:w="6318" w:type="dxa"/>
          </w:tcPr>
          <w:p w:rsidR="00E9433A" w:rsidRPr="00A45D0F" w:rsidRDefault="00E9433A" w:rsidP="00E9433A">
            <w:r w:rsidRPr="00A45D0F">
              <w:t>stĺpec element tlačeného hruým písmom</w:t>
            </w:r>
          </w:p>
        </w:tc>
      </w:tr>
    </w:tbl>
    <w:p w:rsidR="00E9433A" w:rsidRPr="00A45D0F" w:rsidRDefault="00E9433A" w:rsidP="00E9433A">
      <w:pPr>
        <w:pStyle w:val="ListContinue1"/>
      </w:pPr>
      <w:r w:rsidRPr="00A45D0F">
        <w:t>Definícia na riadku 313 súboru  DynamicPDFGenerator.java.</w:t>
      </w:r>
    </w:p>
    <w:p w:rsidR="00E9433A" w:rsidRPr="00A45D0F" w:rsidRDefault="00A31E12" w:rsidP="00E9433A">
      <w:pPr>
        <w:pStyle w:val="Nadpis4"/>
      </w:pPr>
      <w:r w:rsidRPr="00A45D0F">
        <w:fldChar w:fldCharType="begin"/>
      </w:r>
      <w:r w:rsidR="00E9433A" w:rsidRPr="00A45D0F">
        <w:instrText>xe "addMatrixAsTextBoldUnderDiagonal:core\:\:DynamicPDFGenerator"</w:instrText>
      </w:r>
      <w:r w:rsidRPr="00A45D0F">
        <w:fldChar w:fldCharType="end"/>
      </w:r>
      <w:r w:rsidRPr="00A45D0F">
        <w:fldChar w:fldCharType="begin"/>
      </w:r>
      <w:r w:rsidR="00E9433A" w:rsidRPr="00A45D0F">
        <w:instrText>xe "core\:\:DynamicPDFGenerator:addMatrixAsTextBoldUnderDiagonal"</w:instrText>
      </w:r>
      <w:r w:rsidRPr="00A45D0F">
        <w:fldChar w:fldCharType="end"/>
      </w:r>
      <w:r w:rsidR="00E9433A" w:rsidRPr="00A45D0F">
        <w:t xml:space="preserve">static void core.DynamicPDFGenerator.addMatrixAsTextBoldUnderDiagonal (MatrixD </w:t>
      </w:r>
      <w:r w:rsidR="00E9433A" w:rsidRPr="00A45D0F">
        <w:rPr>
          <w:i/>
          <w:iCs/>
        </w:rPr>
        <w:t>matrixD</w:t>
      </w:r>
      <w:r w:rsidR="00E9433A" w:rsidRPr="00A45D0F">
        <w:t>)</w:t>
      </w:r>
      <w:r w:rsidR="00E9433A" w:rsidRPr="00A45D0F">
        <w:rPr>
          <w:rFonts w:ascii="Courier New" w:hAnsi="Courier New" w:cs="Courier New"/>
        </w:rPr>
        <w:t xml:space="preserve"> [static]</w:t>
      </w:r>
    </w:p>
    <w:p w:rsidR="00E9433A" w:rsidRPr="005E2978" w:rsidRDefault="00E9433A" w:rsidP="00E9433A">
      <w:pPr>
        <w:pStyle w:val="BodyText"/>
        <w:adjustRightInd/>
        <w:ind w:left="360"/>
      </w:pPr>
      <w:r w:rsidRPr="005E2978">
        <w:t xml:space="preserve">tlačí maticu tak, že dolná časť pod diagonálou je tlačená použitím hrubého písma </w:t>
      </w:r>
    </w:p>
    <w:p w:rsidR="00E9433A" w:rsidRPr="00A45D0F" w:rsidRDefault="00E9433A" w:rsidP="00E9433A">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1761"/>
        <w:gridCol w:w="6318"/>
      </w:tblGrid>
      <w:tr w:rsidR="00E9433A" w:rsidRPr="00A45D0F" w:rsidTr="00015048">
        <w:tc>
          <w:tcPr>
            <w:tcW w:w="1761" w:type="dxa"/>
          </w:tcPr>
          <w:p w:rsidR="00E9433A" w:rsidRPr="00A45D0F" w:rsidRDefault="00E9433A" w:rsidP="00E9433A">
            <w:r w:rsidRPr="00A45D0F">
              <w:rPr>
                <w:i/>
                <w:iCs/>
              </w:rPr>
              <w:t>matrixD</w:t>
            </w:r>
            <w:r w:rsidRPr="00A45D0F">
              <w:t xml:space="preserve"> </w:t>
            </w:r>
          </w:p>
        </w:tc>
        <w:tc>
          <w:tcPr>
            <w:tcW w:w="6318" w:type="dxa"/>
          </w:tcPr>
          <w:p w:rsidR="00E9433A" w:rsidRPr="00A45D0F" w:rsidRDefault="00E9433A" w:rsidP="00E9433A">
            <w:r w:rsidRPr="00A45D0F">
              <w:t xml:space="preserve">tlačená matica </w:t>
            </w:r>
          </w:p>
        </w:tc>
      </w:tr>
    </w:tbl>
    <w:p w:rsidR="00E9433A" w:rsidRPr="00A45D0F" w:rsidRDefault="00E9433A" w:rsidP="00E9433A">
      <w:pPr>
        <w:pStyle w:val="ListContinue1"/>
      </w:pPr>
      <w:r w:rsidRPr="00A45D0F">
        <w:t>Definícia na riadku 412 súboru  DynamicPDFGenerator.java.</w:t>
      </w:r>
    </w:p>
    <w:p w:rsidR="00E9433A" w:rsidRPr="00A45D0F" w:rsidRDefault="00A31E12" w:rsidP="00E9433A">
      <w:pPr>
        <w:pStyle w:val="Nadpis4"/>
      </w:pPr>
      <w:r w:rsidRPr="00A45D0F">
        <w:fldChar w:fldCharType="begin"/>
      </w:r>
      <w:r w:rsidR="00E9433A" w:rsidRPr="00A45D0F">
        <w:instrText>xe "addMatrixAsTextDiagonalElementsExpressedForm:core\:\:DynamicPDFGenerator"</w:instrText>
      </w:r>
      <w:r w:rsidRPr="00A45D0F">
        <w:fldChar w:fldCharType="end"/>
      </w:r>
      <w:r w:rsidRPr="00A45D0F">
        <w:fldChar w:fldCharType="begin"/>
      </w:r>
      <w:r w:rsidR="00E9433A" w:rsidRPr="00A45D0F">
        <w:instrText>xe "core\:\:DynamicPDFGenerator:addMatrixAsTextDiagonalElementsExpressedForm"</w:instrText>
      </w:r>
      <w:r w:rsidRPr="00A45D0F">
        <w:fldChar w:fldCharType="end"/>
      </w:r>
      <w:r w:rsidR="00E9433A" w:rsidRPr="00A45D0F">
        <w:t xml:space="preserve">static void core.DynamicPDFGenerator.addMatrixAsTextDiagonalElementsExpressedForm (MatrixD </w:t>
      </w:r>
      <w:r w:rsidR="00E9433A" w:rsidRPr="00A45D0F">
        <w:rPr>
          <w:i/>
          <w:iCs/>
        </w:rPr>
        <w:t>matrixD</w:t>
      </w:r>
      <w:r w:rsidR="00E9433A" w:rsidRPr="00A45D0F">
        <w:t>)</w:t>
      </w:r>
      <w:r w:rsidR="00E9433A" w:rsidRPr="00A45D0F">
        <w:rPr>
          <w:rFonts w:ascii="Courier New" w:hAnsi="Courier New" w:cs="Courier New"/>
        </w:rPr>
        <w:t xml:space="preserve"> [static]</w:t>
      </w:r>
    </w:p>
    <w:p w:rsidR="00E9433A" w:rsidRDefault="00E9433A" w:rsidP="00E9433A">
      <w:pPr>
        <w:pStyle w:val="BodyText"/>
        <w:adjustRightInd/>
        <w:ind w:left="360"/>
      </w:pPr>
      <w:r w:rsidRPr="005E2978">
        <w:t xml:space="preserve">tlačí maticu tak, že ľavá časť matice zahŕňa len prvky na diagonal a pravá strana obsahuje všetky ostatné </w:t>
      </w:r>
    </w:p>
    <w:p w:rsidR="00A90D01" w:rsidRDefault="00A90D01" w:rsidP="00E9433A">
      <w:pPr>
        <w:pStyle w:val="BodyText"/>
        <w:adjustRightInd/>
        <w:ind w:left="360"/>
      </w:pPr>
    </w:p>
    <w:p w:rsidR="00A90D01" w:rsidRPr="005E2978" w:rsidRDefault="00A90D01" w:rsidP="00E9433A">
      <w:pPr>
        <w:pStyle w:val="BodyText"/>
        <w:adjustRightInd/>
        <w:ind w:left="360"/>
      </w:pPr>
    </w:p>
    <w:p w:rsidR="00E9433A" w:rsidRPr="00A45D0F" w:rsidRDefault="00E9433A" w:rsidP="00E9433A">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1761"/>
        <w:gridCol w:w="6318"/>
      </w:tblGrid>
      <w:tr w:rsidR="00E9433A" w:rsidRPr="00A45D0F" w:rsidTr="00015048">
        <w:tc>
          <w:tcPr>
            <w:tcW w:w="1761" w:type="dxa"/>
          </w:tcPr>
          <w:p w:rsidR="00E9433A" w:rsidRPr="00A45D0F" w:rsidRDefault="00E9433A" w:rsidP="00E9433A">
            <w:r w:rsidRPr="00A45D0F">
              <w:rPr>
                <w:i/>
                <w:iCs/>
              </w:rPr>
              <w:t>matrixD</w:t>
            </w:r>
            <w:r w:rsidRPr="00A45D0F">
              <w:t xml:space="preserve"> </w:t>
            </w:r>
          </w:p>
        </w:tc>
        <w:tc>
          <w:tcPr>
            <w:tcW w:w="6318" w:type="dxa"/>
          </w:tcPr>
          <w:p w:rsidR="00E9433A" w:rsidRPr="00A45D0F" w:rsidRDefault="00E9433A" w:rsidP="00E9433A">
            <w:r w:rsidRPr="00A45D0F">
              <w:t xml:space="preserve">tlačená matica </w:t>
            </w:r>
          </w:p>
        </w:tc>
      </w:tr>
    </w:tbl>
    <w:p w:rsidR="00E9433A" w:rsidRPr="00A45D0F" w:rsidRDefault="00E9433A" w:rsidP="00E9433A">
      <w:pPr>
        <w:pStyle w:val="ListContinue1"/>
      </w:pPr>
      <w:r w:rsidRPr="00A45D0F">
        <w:t>Definícia na riadku 376 súboru  DynamicPDFGenerator.java.</w:t>
      </w:r>
    </w:p>
    <w:p w:rsidR="00E9433A" w:rsidRPr="00A45D0F" w:rsidRDefault="00A31E12" w:rsidP="00E9433A">
      <w:pPr>
        <w:pStyle w:val="Nadpis4"/>
      </w:pPr>
      <w:r w:rsidRPr="00A45D0F">
        <w:fldChar w:fldCharType="begin"/>
      </w:r>
      <w:r w:rsidR="00E9433A" w:rsidRPr="00A45D0F">
        <w:instrText>xe "addMatrixAsTextTwoBoldElementsOnAColumn:core\:\:DynamicPDFGenerator"</w:instrText>
      </w:r>
      <w:r w:rsidRPr="00A45D0F">
        <w:fldChar w:fldCharType="end"/>
      </w:r>
      <w:r w:rsidRPr="00A45D0F">
        <w:fldChar w:fldCharType="begin"/>
      </w:r>
      <w:r w:rsidR="00E9433A" w:rsidRPr="00A45D0F">
        <w:instrText>xe "core\:\:DynamicPDFGenerator:addMatrixAsTextTwoBoldElementsOnAColumn"</w:instrText>
      </w:r>
      <w:r w:rsidRPr="00A45D0F">
        <w:fldChar w:fldCharType="end"/>
      </w:r>
      <w:r w:rsidR="00E9433A" w:rsidRPr="00A45D0F">
        <w:t xml:space="preserve">static void core.DynamicPDFGenerator.addMatrixAsTextTwoBoldElementsOnAColumn (MatrixD </w:t>
      </w:r>
      <w:r w:rsidR="00E9433A" w:rsidRPr="00A45D0F">
        <w:rPr>
          <w:i/>
          <w:iCs/>
        </w:rPr>
        <w:t>matrixD</w:t>
      </w:r>
      <w:r w:rsidR="00E9433A" w:rsidRPr="00A45D0F">
        <w:t xml:space="preserve">, int </w:t>
      </w:r>
      <w:r w:rsidR="00E9433A" w:rsidRPr="00A45D0F">
        <w:rPr>
          <w:i/>
          <w:iCs/>
        </w:rPr>
        <w:t>column</w:t>
      </w:r>
      <w:r w:rsidR="00E9433A" w:rsidRPr="00A45D0F">
        <w:t xml:space="preserve">, int </w:t>
      </w:r>
      <w:r w:rsidR="00E9433A" w:rsidRPr="00A45D0F">
        <w:rPr>
          <w:i/>
          <w:iCs/>
        </w:rPr>
        <w:t>row1</w:t>
      </w:r>
      <w:r w:rsidR="00E9433A" w:rsidRPr="00A45D0F">
        <w:t xml:space="preserve">, int </w:t>
      </w:r>
      <w:r w:rsidR="00E9433A" w:rsidRPr="00A45D0F">
        <w:rPr>
          <w:i/>
          <w:iCs/>
        </w:rPr>
        <w:t>row2</w:t>
      </w:r>
      <w:r w:rsidR="00E9433A" w:rsidRPr="00A45D0F">
        <w:t>)</w:t>
      </w:r>
      <w:r w:rsidR="00E9433A" w:rsidRPr="00A45D0F">
        <w:rPr>
          <w:rFonts w:ascii="Courier New" w:hAnsi="Courier New" w:cs="Courier New"/>
        </w:rPr>
        <w:t xml:space="preserve"> [static]</w:t>
      </w:r>
    </w:p>
    <w:p w:rsidR="00E9433A" w:rsidRPr="005E2978" w:rsidRDefault="00E9433A" w:rsidP="00E9433A">
      <w:pPr>
        <w:pStyle w:val="BodyText"/>
        <w:adjustRightInd/>
        <w:ind w:left="360"/>
      </w:pPr>
      <w:r w:rsidRPr="005E2978">
        <w:t xml:space="preserve">tlačí maticu tak, že dva prvky na tom istom stĺpci tlačí </w:t>
      </w:r>
      <w:r w:rsidRPr="005E2978">
        <w:rPr>
          <w:b/>
        </w:rPr>
        <w:t>hrubým</w:t>
      </w:r>
      <w:r w:rsidRPr="005E2978">
        <w:t xml:space="preserve"> písmom </w:t>
      </w:r>
    </w:p>
    <w:p w:rsidR="00E9433A" w:rsidRPr="00A45D0F" w:rsidRDefault="00E9433A" w:rsidP="00E9433A">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1761"/>
        <w:gridCol w:w="6318"/>
      </w:tblGrid>
      <w:tr w:rsidR="00E9433A" w:rsidRPr="00A45D0F" w:rsidTr="00015048">
        <w:tc>
          <w:tcPr>
            <w:tcW w:w="1761" w:type="dxa"/>
          </w:tcPr>
          <w:p w:rsidR="00E9433A" w:rsidRPr="00A45D0F" w:rsidRDefault="00E9433A" w:rsidP="00E9433A">
            <w:r w:rsidRPr="00A45D0F">
              <w:rPr>
                <w:i/>
                <w:iCs/>
              </w:rPr>
              <w:t>matrixD</w:t>
            </w:r>
            <w:r w:rsidRPr="00A45D0F">
              <w:t xml:space="preserve"> </w:t>
            </w:r>
          </w:p>
        </w:tc>
        <w:tc>
          <w:tcPr>
            <w:tcW w:w="6318" w:type="dxa"/>
          </w:tcPr>
          <w:p w:rsidR="00E9433A" w:rsidRPr="00A45D0F" w:rsidRDefault="00E9433A" w:rsidP="00E9433A">
            <w:r w:rsidRPr="00A45D0F">
              <w:t xml:space="preserve">pridávaná matica </w:t>
            </w:r>
          </w:p>
        </w:tc>
      </w:tr>
      <w:tr w:rsidR="00E9433A" w:rsidRPr="00A45D0F" w:rsidTr="00015048">
        <w:tc>
          <w:tcPr>
            <w:tcW w:w="1761" w:type="dxa"/>
          </w:tcPr>
          <w:p w:rsidR="00E9433A" w:rsidRPr="00A45D0F" w:rsidRDefault="00E9433A" w:rsidP="00E9433A">
            <w:r w:rsidRPr="00A45D0F">
              <w:rPr>
                <w:i/>
                <w:iCs/>
              </w:rPr>
              <w:t>stĺpec</w:t>
            </w:r>
          </w:p>
        </w:tc>
        <w:tc>
          <w:tcPr>
            <w:tcW w:w="6318" w:type="dxa"/>
          </w:tcPr>
          <w:p w:rsidR="00E9433A" w:rsidRPr="00A45D0F" w:rsidRDefault="00E9433A" w:rsidP="00E9433A">
            <w:r w:rsidRPr="00A45D0F">
              <w:t>stĺpec , v ktorom sú umiestnené oba prvky tlačené nahrubo</w:t>
            </w:r>
          </w:p>
        </w:tc>
      </w:tr>
      <w:tr w:rsidR="00E9433A" w:rsidRPr="00A45D0F" w:rsidTr="00015048">
        <w:tc>
          <w:tcPr>
            <w:tcW w:w="1761" w:type="dxa"/>
          </w:tcPr>
          <w:p w:rsidR="00E9433A" w:rsidRPr="00A45D0F" w:rsidRDefault="00E9433A" w:rsidP="00E9433A">
            <w:r w:rsidRPr="00A45D0F">
              <w:rPr>
                <w:i/>
                <w:iCs/>
              </w:rPr>
              <w:t>row1</w:t>
            </w:r>
            <w:r w:rsidRPr="00A45D0F">
              <w:t xml:space="preserve"> </w:t>
            </w:r>
          </w:p>
        </w:tc>
        <w:tc>
          <w:tcPr>
            <w:tcW w:w="6318" w:type="dxa"/>
          </w:tcPr>
          <w:p w:rsidR="00E9433A" w:rsidRPr="00A45D0F" w:rsidRDefault="00E9433A" w:rsidP="00E9433A">
            <w:r w:rsidRPr="00A45D0F">
              <w:t xml:space="preserve">riadok prvého prvku tlačeného nahrubo </w:t>
            </w:r>
          </w:p>
        </w:tc>
      </w:tr>
      <w:tr w:rsidR="00E9433A" w:rsidRPr="00A45D0F" w:rsidTr="00015048">
        <w:tc>
          <w:tcPr>
            <w:tcW w:w="1761" w:type="dxa"/>
          </w:tcPr>
          <w:p w:rsidR="00E9433A" w:rsidRPr="00A45D0F" w:rsidRDefault="00E9433A" w:rsidP="00E9433A">
            <w:r w:rsidRPr="00A45D0F">
              <w:rPr>
                <w:i/>
                <w:iCs/>
              </w:rPr>
              <w:t>row2</w:t>
            </w:r>
            <w:r w:rsidRPr="00A45D0F">
              <w:t xml:space="preserve"> </w:t>
            </w:r>
          </w:p>
        </w:tc>
        <w:tc>
          <w:tcPr>
            <w:tcW w:w="6318" w:type="dxa"/>
          </w:tcPr>
          <w:p w:rsidR="00E9433A" w:rsidRPr="00A45D0F" w:rsidRDefault="00E9433A" w:rsidP="00E9433A">
            <w:r w:rsidRPr="00A45D0F">
              <w:t>riadok druhého prvku tlačeného nahrubo</w:t>
            </w:r>
          </w:p>
        </w:tc>
      </w:tr>
    </w:tbl>
    <w:p w:rsidR="00E9433A" w:rsidRPr="00A45D0F" w:rsidRDefault="00E9433A" w:rsidP="00E9433A">
      <w:pPr>
        <w:pStyle w:val="ListContinue1"/>
      </w:pPr>
      <w:r w:rsidRPr="00A45D0F">
        <w:t>Definícia na riadku 345 súboru  DynamicPDFGenerator.java.</w:t>
      </w:r>
    </w:p>
    <w:p w:rsidR="00E9433A" w:rsidRPr="00A45D0F" w:rsidRDefault="00A31E12" w:rsidP="00E9433A">
      <w:pPr>
        <w:pStyle w:val="Nadpis4"/>
      </w:pPr>
      <w:r w:rsidRPr="00A45D0F">
        <w:fldChar w:fldCharType="begin"/>
      </w:r>
      <w:r w:rsidR="00E9433A" w:rsidRPr="00A45D0F">
        <w:instrText>xe "addMatrixElement:core\:\:DynamicPDFGenerator"</w:instrText>
      </w:r>
      <w:r w:rsidRPr="00A45D0F">
        <w:fldChar w:fldCharType="end"/>
      </w:r>
      <w:r w:rsidRPr="00A45D0F">
        <w:fldChar w:fldCharType="begin"/>
      </w:r>
      <w:r w:rsidR="00E9433A" w:rsidRPr="00A45D0F">
        <w:instrText>xe "core\:\:DynamicPDFGenerator:addMatrixElement"</w:instrText>
      </w:r>
      <w:r w:rsidRPr="00A45D0F">
        <w:fldChar w:fldCharType="end"/>
      </w:r>
      <w:r w:rsidR="00E9433A" w:rsidRPr="00A45D0F">
        <w:t xml:space="preserve">static void core.DynamicPDFGenerator.addMatrixElement (double </w:t>
      </w:r>
      <w:r w:rsidR="00E9433A" w:rsidRPr="00A45D0F">
        <w:rPr>
          <w:i/>
          <w:iCs/>
        </w:rPr>
        <w:t>element</w:t>
      </w:r>
      <w:r w:rsidR="00E9433A" w:rsidRPr="00A45D0F">
        <w:t>)</w:t>
      </w:r>
      <w:r w:rsidR="00E9433A" w:rsidRPr="00A45D0F">
        <w:rPr>
          <w:rFonts w:ascii="Courier New" w:hAnsi="Courier New" w:cs="Courier New"/>
        </w:rPr>
        <w:t xml:space="preserve"> [static]</w:t>
      </w:r>
    </w:p>
    <w:p w:rsidR="00E9433A" w:rsidRPr="005E2978" w:rsidRDefault="00E9433A" w:rsidP="00E9433A">
      <w:pPr>
        <w:pStyle w:val="BodyText"/>
        <w:adjustRightInd/>
        <w:ind w:left="360"/>
      </w:pPr>
      <w:r w:rsidRPr="005E2978">
        <w:t xml:space="preserve">pridanie formátoveného reťatca prvku matice </w:t>
      </w:r>
    </w:p>
    <w:p w:rsidR="00E9433A" w:rsidRPr="00A45D0F" w:rsidRDefault="00E9433A" w:rsidP="00E9433A">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1761"/>
        <w:gridCol w:w="6318"/>
      </w:tblGrid>
      <w:tr w:rsidR="00E9433A" w:rsidRPr="00A45D0F" w:rsidTr="00015048">
        <w:tc>
          <w:tcPr>
            <w:tcW w:w="1761" w:type="dxa"/>
          </w:tcPr>
          <w:p w:rsidR="00E9433A" w:rsidRPr="00A45D0F" w:rsidRDefault="00E9433A" w:rsidP="00E9433A">
            <w:r w:rsidRPr="00A45D0F">
              <w:rPr>
                <w:i/>
                <w:iCs/>
              </w:rPr>
              <w:t>element</w:t>
            </w:r>
            <w:r w:rsidRPr="00A45D0F">
              <w:t xml:space="preserve"> </w:t>
            </w:r>
          </w:p>
        </w:tc>
        <w:tc>
          <w:tcPr>
            <w:tcW w:w="6318" w:type="dxa"/>
          </w:tcPr>
          <w:p w:rsidR="00E9433A" w:rsidRPr="00A45D0F" w:rsidRDefault="00E9433A" w:rsidP="00E9433A">
            <w:r w:rsidRPr="00A45D0F">
              <w:t xml:space="preserve">prvok, ktorý je pridávaný vo forme formatováneho reťazca </w:t>
            </w:r>
          </w:p>
        </w:tc>
      </w:tr>
    </w:tbl>
    <w:p w:rsidR="00E9433A" w:rsidRPr="00A45D0F" w:rsidRDefault="00E9433A" w:rsidP="00E9433A">
      <w:pPr>
        <w:pStyle w:val="ListContinue1"/>
      </w:pPr>
      <w:r w:rsidRPr="00A45D0F">
        <w:lastRenderedPageBreak/>
        <w:t>Definícia na riadku 228 súboru  DynamicPDFGenerator.java.</w:t>
      </w:r>
    </w:p>
    <w:p w:rsidR="00E9433A" w:rsidRPr="00A45D0F" w:rsidRDefault="00A31E12" w:rsidP="00E9433A">
      <w:pPr>
        <w:pStyle w:val="Nadpis4"/>
      </w:pPr>
      <w:r w:rsidRPr="00A45D0F">
        <w:fldChar w:fldCharType="begin"/>
      </w:r>
      <w:r w:rsidR="00E9433A" w:rsidRPr="00A45D0F">
        <w:instrText>xe "addPicture:core\:\:DynamicPDFGenerator"</w:instrText>
      </w:r>
      <w:r w:rsidRPr="00A45D0F">
        <w:fldChar w:fldCharType="end"/>
      </w:r>
      <w:r w:rsidRPr="00A45D0F">
        <w:fldChar w:fldCharType="begin"/>
      </w:r>
      <w:r w:rsidR="00E9433A" w:rsidRPr="00A45D0F">
        <w:instrText>xe "core\:\:DynamicPDFGenerator:addPicture"</w:instrText>
      </w:r>
      <w:r w:rsidRPr="00A45D0F">
        <w:fldChar w:fldCharType="end"/>
      </w:r>
      <w:r w:rsidR="00E9433A" w:rsidRPr="00A45D0F">
        <w:t xml:space="preserve">static void core.DynamicPDFGenerator.addPicture (File </w:t>
      </w:r>
      <w:r w:rsidR="00E9433A" w:rsidRPr="00A45D0F">
        <w:rPr>
          <w:i/>
          <w:iCs/>
        </w:rPr>
        <w:t>pictFile</w:t>
      </w:r>
      <w:r w:rsidR="00E9433A" w:rsidRPr="00A45D0F">
        <w:t xml:space="preserve">, String </w:t>
      </w:r>
      <w:r w:rsidR="00E9433A" w:rsidRPr="00A45D0F">
        <w:rPr>
          <w:i/>
          <w:iCs/>
        </w:rPr>
        <w:t>align</w:t>
      </w:r>
      <w:r w:rsidR="00E9433A" w:rsidRPr="00A45D0F">
        <w:t xml:space="preserve">, String </w:t>
      </w:r>
      <w:r w:rsidR="00E9433A" w:rsidRPr="00A45D0F">
        <w:rPr>
          <w:i/>
          <w:iCs/>
        </w:rPr>
        <w:t>height</w:t>
      </w:r>
      <w:r w:rsidR="00E9433A" w:rsidRPr="00A45D0F">
        <w:t xml:space="preserve">, String </w:t>
      </w:r>
      <w:r w:rsidR="00E9433A" w:rsidRPr="00A45D0F">
        <w:rPr>
          <w:i/>
          <w:iCs/>
        </w:rPr>
        <w:t>width</w:t>
      </w:r>
      <w:r w:rsidR="00E9433A" w:rsidRPr="00A45D0F">
        <w:t>)</w:t>
      </w:r>
      <w:r w:rsidR="00E9433A" w:rsidRPr="00A45D0F">
        <w:rPr>
          <w:rFonts w:ascii="Courier New" w:hAnsi="Courier New" w:cs="Courier New"/>
        </w:rPr>
        <w:t xml:space="preserve"> [static]</w:t>
      </w:r>
    </w:p>
    <w:p w:rsidR="00E9433A" w:rsidRPr="005E2978" w:rsidRDefault="00E9433A" w:rsidP="00E9433A">
      <w:pPr>
        <w:pStyle w:val="BodyText"/>
        <w:adjustRightInd/>
        <w:ind w:left="360"/>
      </w:pPr>
      <w:r w:rsidRPr="005E2978">
        <w:t xml:space="preserve">pridáva obrázok do FO súboru </w:t>
      </w:r>
    </w:p>
    <w:p w:rsidR="00E9433A" w:rsidRPr="00A45D0F" w:rsidRDefault="00E9433A" w:rsidP="00E9433A">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1761"/>
        <w:gridCol w:w="6177"/>
      </w:tblGrid>
      <w:tr w:rsidR="00E9433A" w:rsidRPr="00A45D0F" w:rsidTr="00015048">
        <w:tc>
          <w:tcPr>
            <w:tcW w:w="1761" w:type="dxa"/>
          </w:tcPr>
          <w:p w:rsidR="00E9433A" w:rsidRPr="00A45D0F" w:rsidRDefault="00E9433A" w:rsidP="00E9433A">
            <w:r w:rsidRPr="00A45D0F">
              <w:rPr>
                <w:i/>
                <w:iCs/>
              </w:rPr>
              <w:t>pictFile</w:t>
            </w:r>
            <w:r w:rsidRPr="00A45D0F">
              <w:t xml:space="preserve"> </w:t>
            </w:r>
          </w:p>
        </w:tc>
        <w:tc>
          <w:tcPr>
            <w:tcW w:w="6177" w:type="dxa"/>
          </w:tcPr>
          <w:p w:rsidR="00E9433A" w:rsidRPr="00A45D0F" w:rsidRDefault="00E9433A" w:rsidP="00E9433A">
            <w:r w:rsidRPr="00A45D0F">
              <w:t xml:space="preserve">objekt File reprezentujúci obrázok </w:t>
            </w:r>
          </w:p>
        </w:tc>
      </w:tr>
      <w:tr w:rsidR="00E9433A" w:rsidRPr="00A45D0F" w:rsidTr="00015048">
        <w:tc>
          <w:tcPr>
            <w:tcW w:w="1761" w:type="dxa"/>
          </w:tcPr>
          <w:p w:rsidR="00E9433A" w:rsidRPr="00A45D0F" w:rsidRDefault="00E9433A" w:rsidP="00E9433A">
            <w:r w:rsidRPr="00A45D0F">
              <w:rPr>
                <w:i/>
                <w:iCs/>
              </w:rPr>
              <w:t>align</w:t>
            </w:r>
            <w:r w:rsidRPr="00A45D0F">
              <w:t xml:space="preserve"> </w:t>
            </w:r>
          </w:p>
        </w:tc>
        <w:tc>
          <w:tcPr>
            <w:tcW w:w="6177" w:type="dxa"/>
          </w:tcPr>
          <w:p w:rsidR="00E9433A" w:rsidRPr="00A45D0F" w:rsidRDefault="00E9433A" w:rsidP="00E9433A">
            <w:r w:rsidRPr="00A45D0F">
              <w:t xml:space="preserve">zarovnanie obrázka (center, left, right) </w:t>
            </w:r>
          </w:p>
        </w:tc>
      </w:tr>
      <w:tr w:rsidR="00E9433A" w:rsidRPr="00A45D0F" w:rsidTr="00015048">
        <w:tc>
          <w:tcPr>
            <w:tcW w:w="1761" w:type="dxa"/>
          </w:tcPr>
          <w:p w:rsidR="00E9433A" w:rsidRPr="00A45D0F" w:rsidRDefault="00E9433A" w:rsidP="00E9433A">
            <w:r w:rsidRPr="00A45D0F">
              <w:rPr>
                <w:i/>
                <w:iCs/>
              </w:rPr>
              <w:t>height</w:t>
            </w:r>
            <w:r w:rsidRPr="00A45D0F">
              <w:t xml:space="preserve"> </w:t>
            </w:r>
          </w:p>
        </w:tc>
        <w:tc>
          <w:tcPr>
            <w:tcW w:w="6177" w:type="dxa"/>
          </w:tcPr>
          <w:p w:rsidR="00E9433A" w:rsidRPr="00A45D0F" w:rsidRDefault="00E9433A" w:rsidP="00E9433A">
            <w:r w:rsidRPr="00A45D0F">
              <w:t xml:space="preserve">mierka výšky obrázka </w:t>
            </w:r>
          </w:p>
        </w:tc>
      </w:tr>
      <w:tr w:rsidR="00E9433A" w:rsidRPr="00A45D0F" w:rsidTr="00015048">
        <w:tc>
          <w:tcPr>
            <w:tcW w:w="1761" w:type="dxa"/>
          </w:tcPr>
          <w:p w:rsidR="00E9433A" w:rsidRPr="00A45D0F" w:rsidRDefault="00E9433A" w:rsidP="00E9433A">
            <w:r w:rsidRPr="00A45D0F">
              <w:rPr>
                <w:i/>
                <w:iCs/>
              </w:rPr>
              <w:t>width</w:t>
            </w:r>
            <w:r w:rsidRPr="00A45D0F">
              <w:t xml:space="preserve"> </w:t>
            </w:r>
          </w:p>
        </w:tc>
        <w:tc>
          <w:tcPr>
            <w:tcW w:w="6177" w:type="dxa"/>
          </w:tcPr>
          <w:p w:rsidR="00E9433A" w:rsidRPr="00A45D0F" w:rsidRDefault="00E9433A" w:rsidP="00E9433A">
            <w:r w:rsidRPr="00A45D0F">
              <w:t>mierka šírky obrázka</w:t>
            </w:r>
          </w:p>
        </w:tc>
      </w:tr>
    </w:tbl>
    <w:p w:rsidR="00E9433A" w:rsidRPr="00A45D0F" w:rsidRDefault="00E9433A" w:rsidP="00E9433A">
      <w:pPr>
        <w:pStyle w:val="ListContinue1"/>
      </w:pPr>
      <w:r w:rsidRPr="00A45D0F">
        <w:t>Definícia na riadku 470 súboru  DynamicPDFGenerator.java.</w:t>
      </w:r>
    </w:p>
    <w:p w:rsidR="00E9433A" w:rsidRPr="00A45D0F" w:rsidRDefault="00A31E12" w:rsidP="00E9433A">
      <w:pPr>
        <w:pStyle w:val="Nadpis4"/>
      </w:pPr>
      <w:r w:rsidRPr="00A45D0F">
        <w:fldChar w:fldCharType="begin"/>
      </w:r>
      <w:r w:rsidR="00E9433A" w:rsidRPr="00A45D0F">
        <w:instrText>xe "addTail:core\:\:DynamicPDFGenerator"</w:instrText>
      </w:r>
      <w:r w:rsidRPr="00A45D0F">
        <w:fldChar w:fldCharType="end"/>
      </w:r>
      <w:r w:rsidRPr="00A45D0F">
        <w:fldChar w:fldCharType="begin"/>
      </w:r>
      <w:r w:rsidR="00E9433A" w:rsidRPr="00A45D0F">
        <w:instrText>xe "core\:\:DynamicPDFGenerator:addTail"</w:instrText>
      </w:r>
      <w:r w:rsidRPr="00A45D0F">
        <w:fldChar w:fldCharType="end"/>
      </w:r>
      <w:r w:rsidR="00E9433A" w:rsidRPr="00A45D0F">
        <w:t>static void core.DynamicPDFGenerator.addTail ()</w:t>
      </w:r>
      <w:r w:rsidR="00E9433A" w:rsidRPr="00A45D0F">
        <w:rPr>
          <w:rFonts w:ascii="Courier New" w:hAnsi="Courier New" w:cs="Courier New"/>
        </w:rPr>
        <w:t xml:space="preserve"> [static]</w:t>
      </w:r>
    </w:p>
    <w:p w:rsidR="00E9433A" w:rsidRPr="005E2978" w:rsidRDefault="00E9433A" w:rsidP="00E9433A">
      <w:pPr>
        <w:pStyle w:val="BodyText"/>
        <w:adjustRightInd/>
        <w:ind w:left="360"/>
      </w:pPr>
      <w:r w:rsidRPr="005E2978">
        <w:t xml:space="preserve">pridáva pätu FO súboru </w:t>
      </w:r>
    </w:p>
    <w:p w:rsidR="00E9433A" w:rsidRPr="00A45D0F" w:rsidRDefault="00E9433A" w:rsidP="00E9433A">
      <w:pPr>
        <w:pStyle w:val="ListContinue1"/>
      </w:pPr>
      <w:r w:rsidRPr="00A45D0F">
        <w:t>Definícia na riadku 218 súboru  DynamicPDFGenerator.java.</w:t>
      </w:r>
    </w:p>
    <w:p w:rsidR="00E9433A" w:rsidRPr="00A45D0F" w:rsidRDefault="00A31E12" w:rsidP="00E9433A">
      <w:pPr>
        <w:pStyle w:val="Nadpis4"/>
      </w:pPr>
      <w:r w:rsidRPr="00A45D0F">
        <w:fldChar w:fldCharType="begin"/>
      </w:r>
      <w:r w:rsidR="00E9433A" w:rsidRPr="00A45D0F">
        <w:instrText>xe "addText:core\:\:DynamicPDFGenerator"</w:instrText>
      </w:r>
      <w:r w:rsidRPr="00A45D0F">
        <w:fldChar w:fldCharType="end"/>
      </w:r>
      <w:r w:rsidRPr="00A45D0F">
        <w:fldChar w:fldCharType="begin"/>
      </w:r>
      <w:r w:rsidR="00E9433A" w:rsidRPr="00A45D0F">
        <w:instrText>xe "core\:\:DynamicPDFGenerator:addText"</w:instrText>
      </w:r>
      <w:r w:rsidRPr="00A45D0F">
        <w:fldChar w:fldCharType="end"/>
      </w:r>
      <w:r w:rsidR="00E9433A" w:rsidRPr="00A45D0F">
        <w:t xml:space="preserve">static void core.DynamicPDFGenerator.addText (String </w:t>
      </w:r>
      <w:r w:rsidR="00E9433A" w:rsidRPr="00A45D0F">
        <w:rPr>
          <w:i/>
          <w:iCs/>
        </w:rPr>
        <w:t>str</w:t>
      </w:r>
      <w:r w:rsidR="00E9433A" w:rsidRPr="00A45D0F">
        <w:t>)</w:t>
      </w:r>
      <w:r w:rsidR="00E9433A" w:rsidRPr="00A45D0F">
        <w:rPr>
          <w:rFonts w:ascii="Courier New" w:hAnsi="Courier New" w:cs="Courier New"/>
        </w:rPr>
        <w:t xml:space="preserve"> [static]</w:t>
      </w:r>
    </w:p>
    <w:p w:rsidR="00E9433A" w:rsidRPr="005E2978" w:rsidRDefault="00E9433A" w:rsidP="00E9433A">
      <w:pPr>
        <w:pStyle w:val="BodyText"/>
        <w:adjustRightInd/>
        <w:ind w:left="360"/>
      </w:pPr>
      <w:r w:rsidRPr="005E2978">
        <w:t xml:space="preserve">pridanie textu neformátovane </w:t>
      </w:r>
    </w:p>
    <w:p w:rsidR="00E9433A" w:rsidRPr="00A45D0F" w:rsidRDefault="00E9433A" w:rsidP="00E9433A">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1761"/>
        <w:gridCol w:w="6177"/>
      </w:tblGrid>
      <w:tr w:rsidR="00E9433A" w:rsidRPr="00A45D0F" w:rsidTr="00015048">
        <w:tc>
          <w:tcPr>
            <w:tcW w:w="1761" w:type="dxa"/>
          </w:tcPr>
          <w:p w:rsidR="00E9433A" w:rsidRPr="00A45D0F" w:rsidRDefault="00E9433A" w:rsidP="00E9433A">
            <w:r w:rsidRPr="00A45D0F">
              <w:rPr>
                <w:i/>
                <w:iCs/>
              </w:rPr>
              <w:t>str</w:t>
            </w:r>
            <w:r w:rsidRPr="00A45D0F">
              <w:t xml:space="preserve"> </w:t>
            </w:r>
          </w:p>
        </w:tc>
        <w:tc>
          <w:tcPr>
            <w:tcW w:w="6177" w:type="dxa"/>
          </w:tcPr>
          <w:p w:rsidR="00E9433A" w:rsidRPr="00A45D0F" w:rsidRDefault="00E9433A" w:rsidP="00E9433A">
            <w:r w:rsidRPr="00A45D0F">
              <w:t xml:space="preserve">pridávaný reťazec </w:t>
            </w:r>
          </w:p>
        </w:tc>
      </w:tr>
    </w:tbl>
    <w:p w:rsidR="00E9433A" w:rsidRPr="00A45D0F" w:rsidRDefault="00E9433A" w:rsidP="00E9433A">
      <w:pPr>
        <w:pStyle w:val="ListContinue1"/>
      </w:pPr>
      <w:r w:rsidRPr="00A45D0F">
        <w:t>Definícia na riadku 109 súboru  DynamicPDFGenerator.java.</w:t>
      </w:r>
    </w:p>
    <w:p w:rsidR="00E9433A" w:rsidRPr="00A45D0F" w:rsidRDefault="00A31E12" w:rsidP="00E9433A">
      <w:pPr>
        <w:pStyle w:val="Nadpis4"/>
      </w:pPr>
      <w:r w:rsidRPr="00A45D0F">
        <w:fldChar w:fldCharType="begin"/>
      </w:r>
      <w:r w:rsidR="00E9433A" w:rsidRPr="00A45D0F">
        <w:instrText>xe "addTextBrLn:core\:\:DynamicPDFGenerator"</w:instrText>
      </w:r>
      <w:r w:rsidRPr="00A45D0F">
        <w:fldChar w:fldCharType="end"/>
      </w:r>
      <w:r w:rsidRPr="00A45D0F">
        <w:fldChar w:fldCharType="begin"/>
      </w:r>
      <w:r w:rsidR="00E9433A" w:rsidRPr="00A45D0F">
        <w:instrText>xe "core\:\:DynamicPDFGenerator:addTextBrLn"</w:instrText>
      </w:r>
      <w:r w:rsidRPr="00A45D0F">
        <w:fldChar w:fldCharType="end"/>
      </w:r>
      <w:r w:rsidR="00E9433A" w:rsidRPr="00A45D0F">
        <w:t xml:space="preserve">static void core.DynamicPDFGenerator.addTextBrLn (String </w:t>
      </w:r>
      <w:r w:rsidR="00E9433A" w:rsidRPr="00A45D0F">
        <w:rPr>
          <w:i/>
          <w:iCs/>
        </w:rPr>
        <w:t>str</w:t>
      </w:r>
      <w:r w:rsidR="00E9433A" w:rsidRPr="00A45D0F">
        <w:t>)</w:t>
      </w:r>
      <w:r w:rsidR="00E9433A" w:rsidRPr="00A45D0F">
        <w:rPr>
          <w:rFonts w:ascii="Courier New" w:hAnsi="Courier New" w:cs="Courier New"/>
        </w:rPr>
        <w:t xml:space="preserve"> [static]</w:t>
      </w:r>
    </w:p>
    <w:p w:rsidR="00E9433A" w:rsidRPr="005E2978" w:rsidRDefault="00E9433A" w:rsidP="00E9433A">
      <w:pPr>
        <w:pStyle w:val="BodyText"/>
        <w:adjustRightInd/>
        <w:ind w:left="360"/>
        <w:rPr>
          <w:lang w:val="sk-SK"/>
        </w:rPr>
      </w:pPr>
      <w:r w:rsidRPr="005E2978">
        <w:t>pridanie textu nasledovaného znakom ´\n´ a FO reprezentáciou nového riadka</w:t>
      </w:r>
    </w:p>
    <w:p w:rsidR="00E9433A" w:rsidRPr="00A45D0F" w:rsidRDefault="00E9433A" w:rsidP="00E9433A">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1761"/>
        <w:gridCol w:w="6177"/>
      </w:tblGrid>
      <w:tr w:rsidR="00E9433A" w:rsidRPr="00A45D0F" w:rsidTr="00015048">
        <w:tc>
          <w:tcPr>
            <w:tcW w:w="1761" w:type="dxa"/>
          </w:tcPr>
          <w:p w:rsidR="00E9433A" w:rsidRPr="00A45D0F" w:rsidRDefault="00E9433A" w:rsidP="00E9433A">
            <w:r w:rsidRPr="00A45D0F">
              <w:rPr>
                <w:i/>
                <w:iCs/>
              </w:rPr>
              <w:t>str</w:t>
            </w:r>
            <w:r w:rsidRPr="00A45D0F">
              <w:t xml:space="preserve"> </w:t>
            </w:r>
          </w:p>
        </w:tc>
        <w:tc>
          <w:tcPr>
            <w:tcW w:w="6177" w:type="dxa"/>
          </w:tcPr>
          <w:p w:rsidR="00E9433A" w:rsidRPr="00A45D0F" w:rsidRDefault="00E9433A" w:rsidP="00E9433A">
            <w:r w:rsidRPr="00A45D0F">
              <w:t xml:space="preserve">pridávaný reťazec </w:t>
            </w:r>
          </w:p>
        </w:tc>
      </w:tr>
    </w:tbl>
    <w:p w:rsidR="00E9433A" w:rsidRPr="00A45D0F" w:rsidRDefault="00E9433A" w:rsidP="00E9433A">
      <w:pPr>
        <w:pStyle w:val="ListContinue1"/>
      </w:pPr>
      <w:r w:rsidRPr="00A45D0F">
        <w:t>Definícia na riadku 119 súboru  DynamicPDFGenerator.java.</w:t>
      </w:r>
    </w:p>
    <w:p w:rsidR="00E9433A" w:rsidRPr="00A45D0F" w:rsidRDefault="00A31E12" w:rsidP="00E9433A">
      <w:pPr>
        <w:pStyle w:val="Nadpis4"/>
      </w:pPr>
      <w:r w:rsidRPr="00A45D0F">
        <w:fldChar w:fldCharType="begin"/>
      </w:r>
      <w:r w:rsidR="00E9433A" w:rsidRPr="00A45D0F">
        <w:instrText>xe "addTextInitialApproxValuesEqZero:core\:\:DynamicPDFGenerator"</w:instrText>
      </w:r>
      <w:r w:rsidRPr="00A45D0F">
        <w:fldChar w:fldCharType="end"/>
      </w:r>
      <w:r w:rsidRPr="00A45D0F">
        <w:fldChar w:fldCharType="begin"/>
      </w:r>
      <w:r w:rsidR="00E9433A" w:rsidRPr="00A45D0F">
        <w:instrText>xe "core\:\:DynamicPDFGenerator:addTextInitialApproxValuesEqZero"</w:instrText>
      </w:r>
      <w:r w:rsidRPr="00A45D0F">
        <w:fldChar w:fldCharType="end"/>
      </w:r>
      <w:r w:rsidR="00E9433A" w:rsidRPr="00A45D0F">
        <w:t xml:space="preserve">static void core.DynamicPDFGenerator.addTextInitialApproxValuesEqZero (MatrixD </w:t>
      </w:r>
      <w:r w:rsidR="00E9433A" w:rsidRPr="00A45D0F">
        <w:rPr>
          <w:i/>
          <w:iCs/>
        </w:rPr>
        <w:t>matrixD</w:t>
      </w:r>
      <w:r w:rsidR="00E9433A" w:rsidRPr="00A45D0F">
        <w:t>)</w:t>
      </w:r>
      <w:r w:rsidR="00E9433A" w:rsidRPr="00A45D0F">
        <w:rPr>
          <w:rFonts w:ascii="Courier New" w:hAnsi="Courier New" w:cs="Courier New"/>
        </w:rPr>
        <w:t xml:space="preserve"> [static]</w:t>
      </w:r>
    </w:p>
    <w:p w:rsidR="00E9433A" w:rsidRPr="005E2978" w:rsidRDefault="00E9433A" w:rsidP="00E9433A">
      <w:pPr>
        <w:pStyle w:val="BodyText"/>
        <w:adjustRightInd/>
        <w:ind w:left="360"/>
      </w:pPr>
      <w:r w:rsidRPr="005E2978">
        <w:t xml:space="preserve">tlačí nulovú aproximáciu pre všetky neznáme </w:t>
      </w:r>
    </w:p>
    <w:p w:rsidR="00E9433A" w:rsidRPr="00A45D0F" w:rsidRDefault="00E9433A" w:rsidP="00E9433A">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1559"/>
        <w:gridCol w:w="6379"/>
      </w:tblGrid>
      <w:tr w:rsidR="00E9433A" w:rsidRPr="00A45D0F" w:rsidTr="00015048">
        <w:tc>
          <w:tcPr>
            <w:tcW w:w="1559" w:type="dxa"/>
          </w:tcPr>
          <w:p w:rsidR="00E9433A" w:rsidRPr="00A45D0F" w:rsidRDefault="00E9433A" w:rsidP="00E9433A">
            <w:r w:rsidRPr="00A45D0F">
              <w:rPr>
                <w:i/>
                <w:iCs/>
              </w:rPr>
              <w:t>matrixD</w:t>
            </w:r>
            <w:r w:rsidRPr="00A45D0F">
              <w:t xml:space="preserve"> </w:t>
            </w:r>
          </w:p>
        </w:tc>
        <w:tc>
          <w:tcPr>
            <w:tcW w:w="6379" w:type="dxa"/>
          </w:tcPr>
          <w:p w:rsidR="00E9433A" w:rsidRPr="00A45D0F" w:rsidRDefault="00E9433A" w:rsidP="00E9433A">
            <w:r w:rsidRPr="00A45D0F">
              <w:t xml:space="preserve">matica, ktorej neznáme sú tlačené vo forme prvej aproximácie </w:t>
            </w:r>
          </w:p>
        </w:tc>
      </w:tr>
    </w:tbl>
    <w:p w:rsidR="00E9433A" w:rsidRPr="00A45D0F" w:rsidRDefault="00E9433A" w:rsidP="00E9433A">
      <w:pPr>
        <w:pStyle w:val="ListContinue1"/>
      </w:pPr>
      <w:r w:rsidRPr="00A45D0F">
        <w:t>Definícia na riadku 440 súboru  DynamicPDFGenerator.java.</w:t>
      </w:r>
    </w:p>
    <w:p w:rsidR="00E9433A" w:rsidRPr="00A45D0F" w:rsidRDefault="00A31E12" w:rsidP="00E9433A">
      <w:pPr>
        <w:pStyle w:val="Nadpis4"/>
      </w:pPr>
      <w:r w:rsidRPr="00A45D0F">
        <w:lastRenderedPageBreak/>
        <w:fldChar w:fldCharType="begin"/>
      </w:r>
      <w:r w:rsidR="00E9433A" w:rsidRPr="00A45D0F">
        <w:instrText>xe "addTextln:core\:\:DynamicPDFGenerator"</w:instrText>
      </w:r>
      <w:r w:rsidRPr="00A45D0F">
        <w:fldChar w:fldCharType="end"/>
      </w:r>
      <w:r w:rsidRPr="00A45D0F">
        <w:fldChar w:fldCharType="begin"/>
      </w:r>
      <w:r w:rsidR="00E9433A" w:rsidRPr="00A45D0F">
        <w:instrText>xe "core\:\:DynamicPDFGenerator:addTextln"</w:instrText>
      </w:r>
      <w:r w:rsidRPr="00A45D0F">
        <w:fldChar w:fldCharType="end"/>
      </w:r>
      <w:r w:rsidR="00E9433A" w:rsidRPr="00A45D0F">
        <w:t xml:space="preserve">static void core.DynamicPDFGenerator.addTextln (String </w:t>
      </w:r>
      <w:r w:rsidR="00E9433A" w:rsidRPr="00A45D0F">
        <w:rPr>
          <w:i/>
          <w:iCs/>
        </w:rPr>
        <w:t>str</w:t>
      </w:r>
      <w:r w:rsidR="00E9433A" w:rsidRPr="00A45D0F">
        <w:t>)</w:t>
      </w:r>
      <w:r w:rsidR="00E9433A" w:rsidRPr="00A45D0F">
        <w:rPr>
          <w:rFonts w:ascii="Courier New" w:hAnsi="Courier New" w:cs="Courier New"/>
        </w:rPr>
        <w:t xml:space="preserve"> [static]</w:t>
      </w:r>
    </w:p>
    <w:p w:rsidR="00E9433A" w:rsidRPr="005E2978" w:rsidRDefault="00E9433A" w:rsidP="00E9433A">
      <w:pPr>
        <w:pStyle w:val="BodyText"/>
        <w:adjustRightInd/>
        <w:ind w:left="360"/>
      </w:pPr>
      <w:r w:rsidRPr="005E2978">
        <w:t xml:space="preserve">pridáva text vrátane znaku '\n' </w:t>
      </w:r>
    </w:p>
    <w:p w:rsidR="00E9433A" w:rsidRPr="00A45D0F" w:rsidRDefault="00E9433A" w:rsidP="00E9433A">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1761"/>
        <w:gridCol w:w="6318"/>
      </w:tblGrid>
      <w:tr w:rsidR="00E9433A" w:rsidRPr="00A45D0F" w:rsidTr="00015048">
        <w:tc>
          <w:tcPr>
            <w:tcW w:w="1761" w:type="dxa"/>
          </w:tcPr>
          <w:p w:rsidR="00E9433A" w:rsidRPr="00A45D0F" w:rsidRDefault="00E9433A" w:rsidP="00E9433A">
            <w:r w:rsidRPr="00A45D0F">
              <w:rPr>
                <w:i/>
                <w:iCs/>
              </w:rPr>
              <w:t>str</w:t>
            </w:r>
            <w:r w:rsidRPr="00A45D0F">
              <w:t xml:space="preserve"> </w:t>
            </w:r>
          </w:p>
        </w:tc>
        <w:tc>
          <w:tcPr>
            <w:tcW w:w="6318" w:type="dxa"/>
          </w:tcPr>
          <w:p w:rsidR="00E9433A" w:rsidRPr="00A45D0F" w:rsidRDefault="00E9433A" w:rsidP="00E9433A">
            <w:r w:rsidRPr="00A45D0F">
              <w:t>pridávaný reťazec</w:t>
            </w:r>
          </w:p>
        </w:tc>
      </w:tr>
    </w:tbl>
    <w:p w:rsidR="00E9433A" w:rsidRPr="00A45D0F" w:rsidRDefault="00E9433A" w:rsidP="00E9433A">
      <w:pPr>
        <w:pStyle w:val="ListContinue1"/>
      </w:pPr>
      <w:r w:rsidRPr="00A45D0F">
        <w:t>Definícia na riadku 171 súboru  DynamicPDFGenerator.java.</w:t>
      </w:r>
    </w:p>
    <w:p w:rsidR="00E9433A" w:rsidRPr="00A45D0F" w:rsidRDefault="00A31E12" w:rsidP="00E9433A">
      <w:pPr>
        <w:pStyle w:val="Nadpis4"/>
      </w:pPr>
      <w:r w:rsidRPr="00A45D0F">
        <w:fldChar w:fldCharType="begin"/>
      </w:r>
      <w:r w:rsidR="00E9433A" w:rsidRPr="00A45D0F">
        <w:instrText>xe "addTextlnBrKeepWithNext:core\:\:DynamicPDFGenerator"</w:instrText>
      </w:r>
      <w:r w:rsidRPr="00A45D0F">
        <w:fldChar w:fldCharType="end"/>
      </w:r>
      <w:r w:rsidRPr="00A45D0F">
        <w:fldChar w:fldCharType="begin"/>
      </w:r>
      <w:r w:rsidR="00E9433A" w:rsidRPr="00A45D0F">
        <w:instrText>xe "core\:\:DynamicPDFGenerator:addTextlnBrKeepWithNext"</w:instrText>
      </w:r>
      <w:r w:rsidRPr="00A45D0F">
        <w:fldChar w:fldCharType="end"/>
      </w:r>
      <w:r w:rsidR="00E9433A" w:rsidRPr="00A45D0F">
        <w:t xml:space="preserve">static void core.DynamicPDFGenerator.addTextlnBrKeepWithNext (String </w:t>
      </w:r>
      <w:r w:rsidR="00E9433A" w:rsidRPr="00A45D0F">
        <w:rPr>
          <w:i/>
          <w:iCs/>
        </w:rPr>
        <w:t>str</w:t>
      </w:r>
      <w:r w:rsidR="00E9433A" w:rsidRPr="00A45D0F">
        <w:t>)</w:t>
      </w:r>
      <w:r w:rsidR="00E9433A" w:rsidRPr="00A45D0F">
        <w:rPr>
          <w:rFonts w:ascii="Courier New" w:hAnsi="Courier New" w:cs="Courier New"/>
        </w:rPr>
        <w:t xml:space="preserve"> [static]</w:t>
      </w:r>
    </w:p>
    <w:p w:rsidR="0097356F" w:rsidRDefault="00E9433A" w:rsidP="00103347">
      <w:pPr>
        <w:pStyle w:val="BodyText"/>
        <w:adjustRightInd/>
        <w:ind w:left="360"/>
      </w:pPr>
      <w:r w:rsidRPr="005E2978">
        <w:t xml:space="preserve">pridáva text tak, že je ako blok stale zobrazený na nasledovnej strane s nasledovným blokom </w:t>
      </w:r>
    </w:p>
    <w:p w:rsidR="00E9433A" w:rsidRPr="00A45D0F" w:rsidRDefault="00E9433A" w:rsidP="00E9433A">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1761"/>
        <w:gridCol w:w="6318"/>
      </w:tblGrid>
      <w:tr w:rsidR="00E9433A" w:rsidRPr="00A45D0F" w:rsidTr="00015048">
        <w:tc>
          <w:tcPr>
            <w:tcW w:w="1761" w:type="dxa"/>
          </w:tcPr>
          <w:p w:rsidR="00E9433A" w:rsidRPr="00A45D0F" w:rsidRDefault="00E9433A" w:rsidP="00E9433A">
            <w:r w:rsidRPr="00A45D0F">
              <w:rPr>
                <w:i/>
                <w:iCs/>
              </w:rPr>
              <w:t>str</w:t>
            </w:r>
            <w:r w:rsidRPr="00A45D0F">
              <w:t xml:space="preserve"> </w:t>
            </w:r>
          </w:p>
        </w:tc>
        <w:tc>
          <w:tcPr>
            <w:tcW w:w="6318" w:type="dxa"/>
          </w:tcPr>
          <w:p w:rsidR="00E9433A" w:rsidRPr="00A45D0F" w:rsidRDefault="00E9433A" w:rsidP="00E9433A">
            <w:r w:rsidRPr="00A45D0F">
              <w:t xml:space="preserve">pridávaný reťazec </w:t>
            </w:r>
          </w:p>
        </w:tc>
      </w:tr>
    </w:tbl>
    <w:p w:rsidR="00E9433A" w:rsidRPr="00A45D0F" w:rsidRDefault="00E9433A" w:rsidP="00E9433A">
      <w:pPr>
        <w:pStyle w:val="ListContinue1"/>
      </w:pPr>
      <w:r w:rsidRPr="00A45D0F">
        <w:t>Definícia na riadku 129 súboru  DynamicPDFGenerator.java.</w:t>
      </w:r>
    </w:p>
    <w:p w:rsidR="00E9433A" w:rsidRPr="00A45D0F" w:rsidRDefault="00A31E12" w:rsidP="00E9433A">
      <w:pPr>
        <w:pStyle w:val="Nadpis4"/>
      </w:pPr>
      <w:r w:rsidRPr="00A45D0F">
        <w:fldChar w:fldCharType="begin"/>
      </w:r>
      <w:r w:rsidR="00E9433A" w:rsidRPr="00A45D0F">
        <w:instrText>xe "addVectorAsText:core\:\:DynamicPDFGenerator"</w:instrText>
      </w:r>
      <w:r w:rsidRPr="00A45D0F">
        <w:fldChar w:fldCharType="end"/>
      </w:r>
      <w:r w:rsidRPr="00A45D0F">
        <w:fldChar w:fldCharType="begin"/>
      </w:r>
      <w:r w:rsidR="00E9433A" w:rsidRPr="00A45D0F">
        <w:instrText>xe "core\:\:DynamicPDFGenerator:addVectorAsText"</w:instrText>
      </w:r>
      <w:r w:rsidRPr="00A45D0F">
        <w:fldChar w:fldCharType="end"/>
      </w:r>
      <w:r w:rsidR="00E9433A" w:rsidRPr="00A45D0F">
        <w:t xml:space="preserve">static void core.DynamicPDFGenerator.addVectorAsText (VectorD </w:t>
      </w:r>
      <w:r w:rsidR="00E9433A" w:rsidRPr="00A45D0F">
        <w:rPr>
          <w:i/>
          <w:iCs/>
        </w:rPr>
        <w:t>vectorD</w:t>
      </w:r>
      <w:r w:rsidR="00E9433A" w:rsidRPr="00A45D0F">
        <w:t>)</w:t>
      </w:r>
      <w:r w:rsidR="00E9433A" w:rsidRPr="00A45D0F">
        <w:rPr>
          <w:rFonts w:ascii="Courier New" w:hAnsi="Courier New" w:cs="Courier New"/>
        </w:rPr>
        <w:t xml:space="preserve"> [static]</w:t>
      </w:r>
    </w:p>
    <w:p w:rsidR="00E9433A" w:rsidRPr="005E2978" w:rsidRDefault="00E9433A" w:rsidP="00E9433A">
      <w:pPr>
        <w:pStyle w:val="BodyText"/>
        <w:adjustRightInd/>
        <w:ind w:left="360"/>
      </w:pPr>
      <w:r w:rsidRPr="005E2978">
        <w:t xml:space="preserve">pridáva vector vo forme textu </w:t>
      </w:r>
    </w:p>
    <w:p w:rsidR="00E9433A" w:rsidRPr="00A45D0F" w:rsidRDefault="00E9433A" w:rsidP="00E9433A">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1761"/>
        <w:gridCol w:w="6318"/>
      </w:tblGrid>
      <w:tr w:rsidR="00E9433A" w:rsidRPr="00A45D0F" w:rsidTr="00015048">
        <w:tc>
          <w:tcPr>
            <w:tcW w:w="1761" w:type="dxa"/>
          </w:tcPr>
          <w:p w:rsidR="00E9433A" w:rsidRPr="00A45D0F" w:rsidRDefault="00E9433A" w:rsidP="00E9433A">
            <w:r w:rsidRPr="00A45D0F">
              <w:rPr>
                <w:i/>
                <w:iCs/>
              </w:rPr>
              <w:t>vectorD</w:t>
            </w:r>
            <w:r w:rsidRPr="00A45D0F">
              <w:t xml:space="preserve"> </w:t>
            </w:r>
          </w:p>
        </w:tc>
        <w:tc>
          <w:tcPr>
            <w:tcW w:w="6318" w:type="dxa"/>
          </w:tcPr>
          <w:p w:rsidR="00E9433A" w:rsidRPr="00A45D0F" w:rsidRDefault="00E9433A" w:rsidP="00E9433A">
            <w:r w:rsidRPr="00A45D0F">
              <w:t xml:space="preserve">pridávaný vektor </w:t>
            </w:r>
          </w:p>
        </w:tc>
      </w:tr>
    </w:tbl>
    <w:p w:rsidR="00E9433A" w:rsidRPr="00A45D0F" w:rsidRDefault="00E9433A" w:rsidP="00E9433A">
      <w:pPr>
        <w:pStyle w:val="ListContinue1"/>
      </w:pPr>
      <w:r w:rsidRPr="00A45D0F">
        <w:t>Definícia na riadku 236 súboru  DynamicPDFGenerator.java.</w:t>
      </w:r>
    </w:p>
    <w:p w:rsidR="00E9433A" w:rsidRPr="00A45D0F" w:rsidRDefault="00A31E12" w:rsidP="00E9433A">
      <w:pPr>
        <w:pStyle w:val="Nadpis4"/>
      </w:pPr>
      <w:r w:rsidRPr="00A45D0F">
        <w:fldChar w:fldCharType="begin"/>
      </w:r>
      <w:r w:rsidR="00E9433A" w:rsidRPr="00A45D0F">
        <w:instrText>xe "addVectorAsTextRSubstraction:core\:\:DynamicPDFGenerator"</w:instrText>
      </w:r>
      <w:r w:rsidRPr="00A45D0F">
        <w:fldChar w:fldCharType="end"/>
      </w:r>
      <w:r w:rsidRPr="00A45D0F">
        <w:fldChar w:fldCharType="begin"/>
      </w:r>
      <w:r w:rsidR="00E9433A" w:rsidRPr="00A45D0F">
        <w:instrText>xe "core\:\:DynamicPDFGenerator:addVectorAsTextRSubstraction"</w:instrText>
      </w:r>
      <w:r w:rsidRPr="00A45D0F">
        <w:fldChar w:fldCharType="end"/>
      </w:r>
      <w:r w:rsidR="00E9433A" w:rsidRPr="00A45D0F">
        <w:t xml:space="preserve">static void core.DynamicPDFGenerator.addVectorAsTextRSubstraction (VectorD </w:t>
      </w:r>
      <w:r w:rsidR="00E9433A" w:rsidRPr="00A45D0F">
        <w:rPr>
          <w:i/>
          <w:iCs/>
        </w:rPr>
        <w:t>vectorD</w:t>
      </w:r>
      <w:r w:rsidR="00E9433A" w:rsidRPr="00A45D0F">
        <w:t xml:space="preserve">, int </w:t>
      </w:r>
      <w:r w:rsidR="00E9433A" w:rsidRPr="00A45D0F">
        <w:rPr>
          <w:i/>
          <w:iCs/>
        </w:rPr>
        <w:t>dividerRow</w:t>
      </w:r>
      <w:r w:rsidR="00E9433A" w:rsidRPr="00A45D0F">
        <w:t>)</w:t>
      </w:r>
      <w:r w:rsidR="00E9433A" w:rsidRPr="00A45D0F">
        <w:rPr>
          <w:rFonts w:ascii="Courier New" w:hAnsi="Courier New" w:cs="Courier New"/>
        </w:rPr>
        <w:t xml:space="preserve"> [static]</w:t>
      </w:r>
    </w:p>
    <w:p w:rsidR="00E9433A" w:rsidRPr="005E2978" w:rsidRDefault="00E9433A" w:rsidP="00E9433A">
      <w:pPr>
        <w:pStyle w:val="BodyText"/>
        <w:adjustRightInd/>
        <w:ind w:left="360"/>
      </w:pPr>
      <w:r w:rsidRPr="005E2978">
        <w:t xml:space="preserve">pridáva vector vo forme textu vrátane reprezentácie |R substrakcie </w:t>
      </w:r>
    </w:p>
    <w:p w:rsidR="00E9433A" w:rsidRPr="00A45D0F" w:rsidRDefault="00E9433A" w:rsidP="00E9433A">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1761"/>
        <w:gridCol w:w="6318"/>
      </w:tblGrid>
      <w:tr w:rsidR="00E9433A" w:rsidRPr="00A45D0F" w:rsidTr="00015048">
        <w:tc>
          <w:tcPr>
            <w:tcW w:w="1761" w:type="dxa"/>
          </w:tcPr>
          <w:p w:rsidR="00E9433A" w:rsidRPr="00A45D0F" w:rsidRDefault="00E9433A" w:rsidP="00E9433A">
            <w:r w:rsidRPr="00A45D0F">
              <w:rPr>
                <w:i/>
                <w:iCs/>
              </w:rPr>
              <w:t>vectorD</w:t>
            </w:r>
            <w:r w:rsidRPr="00A45D0F">
              <w:t xml:space="preserve"> </w:t>
            </w:r>
          </w:p>
        </w:tc>
        <w:tc>
          <w:tcPr>
            <w:tcW w:w="6318" w:type="dxa"/>
          </w:tcPr>
          <w:p w:rsidR="00E9433A" w:rsidRPr="00A45D0F" w:rsidRDefault="00E9433A" w:rsidP="00E9433A">
            <w:r w:rsidRPr="00A45D0F">
              <w:t xml:space="preserve">pridávaný vektor </w:t>
            </w:r>
          </w:p>
        </w:tc>
      </w:tr>
      <w:tr w:rsidR="00E9433A" w:rsidRPr="00A45D0F" w:rsidTr="00015048">
        <w:tc>
          <w:tcPr>
            <w:tcW w:w="1761" w:type="dxa"/>
          </w:tcPr>
          <w:p w:rsidR="00E9433A" w:rsidRPr="00A45D0F" w:rsidRDefault="00E9433A" w:rsidP="00E9433A">
            <w:r w:rsidRPr="00A45D0F">
              <w:rPr>
                <w:i/>
                <w:iCs/>
              </w:rPr>
              <w:t>dividerRow</w:t>
            </w:r>
          </w:p>
        </w:tc>
        <w:tc>
          <w:tcPr>
            <w:tcW w:w="6318" w:type="dxa"/>
          </w:tcPr>
          <w:p w:rsidR="00E9433A" w:rsidRPr="00A45D0F" w:rsidRDefault="00E9433A" w:rsidP="00E9433A">
            <w:r w:rsidRPr="00A45D0F">
              <w:t xml:space="preserve">index riadka použitého pre R subtrakciu </w:t>
            </w:r>
          </w:p>
        </w:tc>
      </w:tr>
    </w:tbl>
    <w:p w:rsidR="00E9433A" w:rsidRPr="00A45D0F" w:rsidRDefault="00E9433A" w:rsidP="00E9433A">
      <w:pPr>
        <w:pStyle w:val="ListContinue1"/>
      </w:pPr>
      <w:r w:rsidRPr="00A45D0F">
        <w:t>Definícia na riadku 260 súboru  DynamicPDFGenerator.java.</w:t>
      </w:r>
    </w:p>
    <w:p w:rsidR="00E9433A" w:rsidRPr="00A45D0F" w:rsidRDefault="00A31E12" w:rsidP="00E9433A">
      <w:pPr>
        <w:pStyle w:val="Nadpis4"/>
      </w:pPr>
      <w:r w:rsidRPr="00A45D0F">
        <w:fldChar w:fldCharType="begin"/>
      </w:r>
      <w:r w:rsidR="00E9433A" w:rsidRPr="00A45D0F">
        <w:instrText>xe "getInstance:core\:\:DynamicPDFGenerator"</w:instrText>
      </w:r>
      <w:r w:rsidRPr="00A45D0F">
        <w:fldChar w:fldCharType="end"/>
      </w:r>
      <w:r w:rsidRPr="00A45D0F">
        <w:fldChar w:fldCharType="begin"/>
      </w:r>
      <w:r w:rsidR="00E9433A" w:rsidRPr="00A45D0F">
        <w:instrText>xe "core\:\:DynamicPDFGenerator:getInstance"</w:instrText>
      </w:r>
      <w:r w:rsidRPr="00A45D0F">
        <w:fldChar w:fldCharType="end"/>
      </w:r>
      <w:r w:rsidR="00E9433A" w:rsidRPr="00A45D0F">
        <w:t>static DynamicPDFGenerator core.DynamicPDFGenerator.getInstance ()</w:t>
      </w:r>
      <w:r w:rsidR="00E9433A" w:rsidRPr="00A45D0F">
        <w:rPr>
          <w:rFonts w:ascii="Courier New" w:hAnsi="Courier New" w:cs="Courier New"/>
        </w:rPr>
        <w:t xml:space="preserve"> [static]</w:t>
      </w:r>
    </w:p>
    <w:p w:rsidR="00E9433A" w:rsidRPr="005E2978" w:rsidRDefault="00E9433A" w:rsidP="00E9433A">
      <w:pPr>
        <w:pStyle w:val="BodyText"/>
        <w:adjustRightInd/>
        <w:ind w:left="360"/>
      </w:pPr>
      <w:r w:rsidRPr="005E2978">
        <w:t>getter pre inštanciu</w:t>
      </w:r>
    </w:p>
    <w:p w:rsidR="00E9433A" w:rsidRPr="00A45D0F" w:rsidRDefault="00E9433A" w:rsidP="00E9433A">
      <w:pPr>
        <w:pStyle w:val="Nadpis5"/>
        <w:numPr>
          <w:ilvl w:val="0"/>
          <w:numId w:val="0"/>
        </w:numPr>
        <w:ind w:left="284"/>
      </w:pPr>
      <w:r w:rsidRPr="00A45D0F">
        <w:t>Returns:</w:t>
      </w:r>
    </w:p>
    <w:p w:rsidR="00E9433A" w:rsidRPr="005E2978" w:rsidRDefault="00E9433A" w:rsidP="00E9433A">
      <w:pPr>
        <w:pStyle w:val="DescContinue2"/>
        <w:rPr>
          <w:b w:val="0"/>
          <w:sz w:val="24"/>
          <w:szCs w:val="24"/>
        </w:rPr>
      </w:pPr>
      <w:r w:rsidRPr="005E2978">
        <w:rPr>
          <w:b w:val="0"/>
          <w:sz w:val="24"/>
          <w:szCs w:val="24"/>
        </w:rPr>
        <w:t xml:space="preserve">inštanciu </w:t>
      </w:r>
    </w:p>
    <w:p w:rsidR="00E9433A" w:rsidRPr="00A45D0F" w:rsidRDefault="00E9433A" w:rsidP="00E9433A">
      <w:pPr>
        <w:pStyle w:val="ListContinue1"/>
      </w:pPr>
      <w:r w:rsidRPr="00A45D0F">
        <w:t>Definícia na riadku 87 súboru  DynamicPDFGenerator.java.</w:t>
      </w:r>
    </w:p>
    <w:p w:rsidR="00E9433A" w:rsidRPr="00A45D0F" w:rsidRDefault="00A31E12" w:rsidP="00E9433A">
      <w:pPr>
        <w:pStyle w:val="Nadpis4"/>
      </w:pPr>
      <w:r w:rsidRPr="00A45D0F">
        <w:fldChar w:fldCharType="begin"/>
      </w:r>
      <w:r w:rsidR="00E9433A" w:rsidRPr="00A45D0F">
        <w:instrText>xe "getText:core\:\:DynamicPDFGenerator"</w:instrText>
      </w:r>
      <w:r w:rsidRPr="00A45D0F">
        <w:fldChar w:fldCharType="end"/>
      </w:r>
      <w:r w:rsidRPr="00A45D0F">
        <w:fldChar w:fldCharType="begin"/>
      </w:r>
      <w:r w:rsidR="00E9433A" w:rsidRPr="00A45D0F">
        <w:instrText>xe "core\:\:DynamicPDFGenerator:getText"</w:instrText>
      </w:r>
      <w:r w:rsidRPr="00A45D0F">
        <w:fldChar w:fldCharType="end"/>
      </w:r>
      <w:r w:rsidR="00E9433A" w:rsidRPr="00A45D0F">
        <w:t>static String core.DynamicPDFGenerator.getText ()</w:t>
      </w:r>
      <w:r w:rsidR="00E9433A" w:rsidRPr="00A45D0F">
        <w:rPr>
          <w:rFonts w:ascii="Courier New" w:hAnsi="Courier New" w:cs="Courier New"/>
        </w:rPr>
        <w:t xml:space="preserve"> [static]</w:t>
      </w:r>
    </w:p>
    <w:p w:rsidR="00E9433A" w:rsidRPr="005E2978" w:rsidRDefault="00E9433A" w:rsidP="00E9433A">
      <w:pPr>
        <w:pStyle w:val="BodyText"/>
        <w:adjustRightInd/>
        <w:ind w:left="360"/>
      </w:pPr>
      <w:r w:rsidRPr="005E2978">
        <w:t>getter String-ovej reprezentácie obsahu FO súboru</w:t>
      </w:r>
    </w:p>
    <w:p w:rsidR="00E9433A" w:rsidRPr="00A45D0F" w:rsidRDefault="00E9433A" w:rsidP="00E9433A">
      <w:pPr>
        <w:pStyle w:val="Nadpis5"/>
        <w:numPr>
          <w:ilvl w:val="0"/>
          <w:numId w:val="0"/>
        </w:numPr>
        <w:ind w:left="284"/>
      </w:pPr>
      <w:r w:rsidRPr="00A45D0F">
        <w:lastRenderedPageBreak/>
        <w:t>Returns:</w:t>
      </w:r>
    </w:p>
    <w:p w:rsidR="00E9433A" w:rsidRPr="005E2978" w:rsidRDefault="00E9433A" w:rsidP="00E9433A">
      <w:pPr>
        <w:pStyle w:val="DescContinue2"/>
        <w:rPr>
          <w:b w:val="0"/>
          <w:sz w:val="24"/>
          <w:szCs w:val="24"/>
        </w:rPr>
      </w:pPr>
      <w:r w:rsidRPr="005E2978">
        <w:rPr>
          <w:b w:val="0"/>
          <w:sz w:val="24"/>
          <w:szCs w:val="24"/>
        </w:rPr>
        <w:t>String-ová reprezentácia obsahu FO súboru</w:t>
      </w:r>
    </w:p>
    <w:p w:rsidR="00E9433A" w:rsidRPr="00A45D0F" w:rsidRDefault="00E9433A" w:rsidP="00E9433A">
      <w:pPr>
        <w:pStyle w:val="ListContinue1"/>
      </w:pPr>
      <w:r w:rsidRPr="00A45D0F">
        <w:t>Definícia na riadku 101 súboru  DynamicPDFGenerator.java.</w:t>
      </w:r>
    </w:p>
    <w:p w:rsidR="00E9433A" w:rsidRPr="00A45D0F" w:rsidRDefault="00A31E12" w:rsidP="00E9433A">
      <w:pPr>
        <w:pStyle w:val="Nadpis4"/>
      </w:pPr>
      <w:r w:rsidRPr="00A45D0F">
        <w:fldChar w:fldCharType="begin"/>
      </w:r>
      <w:r w:rsidR="00E9433A" w:rsidRPr="00A45D0F">
        <w:instrText>xe "printAlgorithmIntoAFile:core\:\:DynamicPDFGenerator"</w:instrText>
      </w:r>
      <w:r w:rsidRPr="00A45D0F">
        <w:fldChar w:fldCharType="end"/>
      </w:r>
      <w:r w:rsidRPr="00A45D0F">
        <w:fldChar w:fldCharType="begin"/>
      </w:r>
      <w:r w:rsidR="00E9433A" w:rsidRPr="00A45D0F">
        <w:instrText>xe "core\:\:DynamicPDFGenerator:printAlgorithmIntoAFile"</w:instrText>
      </w:r>
      <w:r w:rsidRPr="00A45D0F">
        <w:fldChar w:fldCharType="end"/>
      </w:r>
      <w:r w:rsidR="00E9433A" w:rsidRPr="00A45D0F">
        <w:t xml:space="preserve">static void core.DynamicPDFGenerator.printAlgorithmIntoAFile (File </w:t>
      </w:r>
      <w:r w:rsidR="00E9433A" w:rsidRPr="00A45D0F">
        <w:rPr>
          <w:i/>
          <w:iCs/>
        </w:rPr>
        <w:t>file</w:t>
      </w:r>
      <w:r w:rsidR="00E9433A" w:rsidRPr="00A45D0F">
        <w:t xml:space="preserve">)  throws FileNotFoundException, IOException </w:t>
      </w:r>
      <w:r w:rsidR="00E9433A" w:rsidRPr="00A45D0F">
        <w:rPr>
          <w:rFonts w:ascii="Courier New" w:hAnsi="Courier New" w:cs="Courier New"/>
        </w:rPr>
        <w:t xml:space="preserve"> [static]</w:t>
      </w:r>
    </w:p>
    <w:p w:rsidR="00E9433A" w:rsidRPr="005E2978" w:rsidRDefault="00E9433A" w:rsidP="00E9433A">
      <w:pPr>
        <w:pStyle w:val="BodyText"/>
        <w:adjustRightInd/>
        <w:ind w:left="360"/>
      </w:pPr>
      <w:r w:rsidRPr="005E2978">
        <w:t xml:space="preserve">vytvára XSL-FO (.fo) súbor vrátane vyberanej metódy a riešenej matice </w:t>
      </w:r>
    </w:p>
    <w:p w:rsidR="00E9433A" w:rsidRPr="00A45D0F" w:rsidRDefault="00E9433A" w:rsidP="00E9433A">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2693"/>
        <w:gridCol w:w="5245"/>
      </w:tblGrid>
      <w:tr w:rsidR="00E9433A" w:rsidRPr="00A45D0F" w:rsidTr="00015048">
        <w:tc>
          <w:tcPr>
            <w:tcW w:w="2693" w:type="dxa"/>
          </w:tcPr>
          <w:p w:rsidR="00E9433A" w:rsidRPr="00A45D0F" w:rsidRDefault="00E9433A" w:rsidP="00E9433A">
            <w:r w:rsidRPr="00A45D0F">
              <w:rPr>
                <w:i/>
                <w:iCs/>
              </w:rPr>
              <w:t>file</w:t>
            </w:r>
            <w:r w:rsidRPr="00A45D0F">
              <w:t xml:space="preserve"> </w:t>
            </w:r>
          </w:p>
        </w:tc>
        <w:tc>
          <w:tcPr>
            <w:tcW w:w="5245" w:type="dxa"/>
          </w:tcPr>
          <w:p w:rsidR="00E9433A" w:rsidRPr="00A45D0F" w:rsidRDefault="00E9433A" w:rsidP="00E9433A">
            <w:r w:rsidRPr="00A45D0F">
              <w:t xml:space="preserve">cesta k .fo súboru </w:t>
            </w:r>
          </w:p>
        </w:tc>
      </w:tr>
    </w:tbl>
    <w:p w:rsidR="00E9433A" w:rsidRPr="00A45D0F" w:rsidRDefault="00E9433A" w:rsidP="00E9433A">
      <w:pPr>
        <w:pStyle w:val="Nadpis5"/>
        <w:numPr>
          <w:ilvl w:val="0"/>
          <w:numId w:val="0"/>
        </w:numPr>
        <w:ind w:left="284"/>
      </w:pPr>
      <w:r w:rsidRPr="00A45D0F">
        <w:t>Exceptions: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2693"/>
        <w:gridCol w:w="5245"/>
      </w:tblGrid>
      <w:tr w:rsidR="00E9433A" w:rsidRPr="00A45D0F" w:rsidTr="00015048">
        <w:tc>
          <w:tcPr>
            <w:tcW w:w="2693" w:type="dxa"/>
          </w:tcPr>
          <w:p w:rsidR="00E9433A" w:rsidRPr="00A45D0F" w:rsidRDefault="00E9433A" w:rsidP="00E9433A">
            <w:r w:rsidRPr="00A45D0F">
              <w:rPr>
                <w:i/>
                <w:iCs/>
              </w:rPr>
              <w:t>FileNotFoundException</w:t>
            </w:r>
            <w:r w:rsidRPr="00A45D0F">
              <w:t xml:space="preserve"> </w:t>
            </w:r>
          </w:p>
        </w:tc>
        <w:tc>
          <w:tcPr>
            <w:tcW w:w="5245" w:type="dxa"/>
          </w:tcPr>
          <w:p w:rsidR="00E9433A" w:rsidRPr="00A45D0F" w:rsidRDefault="00E9433A" w:rsidP="00E9433A">
            <w:r w:rsidRPr="00A45D0F">
              <w:t>výnimka hádzaná v prípade nenájdenia súboru</w:t>
            </w:r>
          </w:p>
        </w:tc>
      </w:tr>
      <w:tr w:rsidR="00E9433A" w:rsidRPr="00A45D0F" w:rsidTr="00015048">
        <w:tc>
          <w:tcPr>
            <w:tcW w:w="2693" w:type="dxa"/>
          </w:tcPr>
          <w:p w:rsidR="00E9433A" w:rsidRPr="00A45D0F" w:rsidRDefault="00E9433A" w:rsidP="00E9433A">
            <w:r w:rsidRPr="00A45D0F">
              <w:rPr>
                <w:i/>
                <w:iCs/>
              </w:rPr>
              <w:t>IOException</w:t>
            </w:r>
            <w:r w:rsidRPr="00A45D0F">
              <w:t xml:space="preserve"> </w:t>
            </w:r>
          </w:p>
        </w:tc>
        <w:tc>
          <w:tcPr>
            <w:tcW w:w="5245" w:type="dxa"/>
          </w:tcPr>
          <w:p w:rsidR="00E9433A" w:rsidRPr="00A45D0F" w:rsidRDefault="00E9433A" w:rsidP="00E9433A">
            <w:r w:rsidRPr="00A45D0F">
              <w:t>výnimka hádzaná v prípade neexistencie súboru</w:t>
            </w:r>
            <w:r w:rsidR="00015048">
              <w:t xml:space="preserve"> </w:t>
            </w:r>
            <w:r w:rsidRPr="00A45D0F">
              <w:t>(zlá cesta a pod.)</w:t>
            </w:r>
          </w:p>
        </w:tc>
      </w:tr>
    </w:tbl>
    <w:p w:rsidR="00E9433A" w:rsidRPr="00A45D0F" w:rsidRDefault="00E9433A" w:rsidP="00E9433A">
      <w:pPr>
        <w:pStyle w:val="ListContinue1"/>
      </w:pPr>
      <w:r w:rsidRPr="00A45D0F">
        <w:t>Definícia na riadku 494 súboru  DynamicPDFGenerator.java.</w:t>
      </w:r>
    </w:p>
    <w:p w:rsidR="00E9433A" w:rsidRPr="00A45D0F" w:rsidRDefault="00E9433A" w:rsidP="00E9433A">
      <w:pPr>
        <w:pBdr>
          <w:bottom w:val="single" w:sz="2" w:space="1" w:color="auto"/>
        </w:pBdr>
        <w:rPr>
          <w:rFonts w:ascii="Arial" w:hAnsi="Arial" w:cs="Arial"/>
          <w:b/>
          <w:bCs/>
        </w:rPr>
      </w:pPr>
    </w:p>
    <w:p w:rsidR="00E9433A" w:rsidRPr="00A45D0F" w:rsidRDefault="00E9433A" w:rsidP="00E9433A">
      <w:pPr>
        <w:pStyle w:val="PodNadpis4uroven"/>
        <w:numPr>
          <w:ilvl w:val="0"/>
          <w:numId w:val="0"/>
        </w:numPr>
        <w:rPr>
          <w:lang w:val="en-US"/>
        </w:rPr>
      </w:pPr>
      <w:r w:rsidRPr="00A45D0F">
        <w:rPr>
          <w:lang w:val="en-US"/>
        </w:rPr>
        <w:t>Member Data Documentation</w:t>
      </w:r>
    </w:p>
    <w:p w:rsidR="00E9433A" w:rsidRPr="00A45D0F" w:rsidRDefault="00A31E12" w:rsidP="00E9433A">
      <w:pPr>
        <w:pStyle w:val="Nadpis4"/>
      </w:pPr>
      <w:r w:rsidRPr="00A45D0F">
        <w:fldChar w:fldCharType="begin"/>
      </w:r>
      <w:r w:rsidR="00E9433A" w:rsidRPr="00A45D0F">
        <w:instrText>xe "footerHeight:core\:\:DynamicPDFGenerator"</w:instrText>
      </w:r>
      <w:r w:rsidRPr="00A45D0F">
        <w:fldChar w:fldCharType="end"/>
      </w:r>
      <w:r w:rsidRPr="00A45D0F">
        <w:fldChar w:fldCharType="begin"/>
      </w:r>
      <w:r w:rsidR="00E9433A" w:rsidRPr="00A45D0F">
        <w:instrText>xe "core\:\:DynamicPDFGenerator:footerHeight"</w:instrText>
      </w:r>
      <w:r w:rsidRPr="00A45D0F">
        <w:fldChar w:fldCharType="end"/>
      </w:r>
      <w:r w:rsidR="00E9433A" w:rsidRPr="00A45D0F">
        <w:t>String core.DynamicPDFGenerator.footerHeight = String.valueOf(20)</w:t>
      </w:r>
      <w:r w:rsidR="00E9433A" w:rsidRPr="00A45D0F">
        <w:rPr>
          <w:rFonts w:ascii="Courier New" w:hAnsi="Courier New" w:cs="Courier New"/>
        </w:rPr>
        <w:t xml:space="preserve"> [static, private]</w:t>
      </w:r>
    </w:p>
    <w:p w:rsidR="00E9433A" w:rsidRPr="005E2978" w:rsidRDefault="00E9433A" w:rsidP="00E9433A">
      <w:pPr>
        <w:pStyle w:val="BodyText"/>
        <w:adjustRightInd/>
        <w:ind w:left="360"/>
      </w:pPr>
      <w:r w:rsidRPr="005E2978">
        <w:t xml:space="preserve">výška päty dokumentu </w:t>
      </w:r>
    </w:p>
    <w:p w:rsidR="00E9433A" w:rsidRPr="00A45D0F" w:rsidRDefault="00E9433A" w:rsidP="00E9433A">
      <w:pPr>
        <w:pStyle w:val="ListContinue1"/>
      </w:pPr>
      <w:r w:rsidRPr="00A45D0F">
        <w:t>Definícia na riadku 69 súboru  DynamicPDFGenerator.java.</w:t>
      </w:r>
    </w:p>
    <w:p w:rsidR="00E9433A" w:rsidRPr="00A45D0F" w:rsidRDefault="00A31E12" w:rsidP="00E9433A">
      <w:pPr>
        <w:pStyle w:val="Nadpis4"/>
      </w:pPr>
      <w:r w:rsidRPr="00A45D0F">
        <w:fldChar w:fldCharType="begin"/>
      </w:r>
      <w:r w:rsidR="00E9433A" w:rsidRPr="00A45D0F">
        <w:instrText>xe "headerHeight:core\:\:DynamicPDFGenerator"</w:instrText>
      </w:r>
      <w:r w:rsidRPr="00A45D0F">
        <w:fldChar w:fldCharType="end"/>
      </w:r>
      <w:r w:rsidRPr="00A45D0F">
        <w:fldChar w:fldCharType="begin"/>
      </w:r>
      <w:r w:rsidR="00E9433A" w:rsidRPr="00A45D0F">
        <w:instrText>xe "core\:\:DynamicPDFGenerator:headerHeight"</w:instrText>
      </w:r>
      <w:r w:rsidRPr="00A45D0F">
        <w:fldChar w:fldCharType="end"/>
      </w:r>
      <w:r w:rsidR="00E9433A" w:rsidRPr="00A45D0F">
        <w:t>String core.DynamicPDFGenerator.headerHeight = String.valueOf(20)</w:t>
      </w:r>
      <w:r w:rsidR="00E9433A" w:rsidRPr="00A45D0F">
        <w:rPr>
          <w:rFonts w:ascii="Courier New" w:hAnsi="Courier New" w:cs="Courier New"/>
        </w:rPr>
        <w:t xml:space="preserve"> [static, private]</w:t>
      </w:r>
    </w:p>
    <w:p w:rsidR="00E9433A" w:rsidRPr="005E2978" w:rsidRDefault="00E9433A" w:rsidP="00E9433A">
      <w:pPr>
        <w:pStyle w:val="BodyText"/>
        <w:adjustRightInd/>
        <w:ind w:left="360"/>
      </w:pPr>
      <w:r w:rsidRPr="005E2978">
        <w:t>výška hlavičky dokumentu</w:t>
      </w:r>
    </w:p>
    <w:p w:rsidR="00E9433A" w:rsidRPr="00A45D0F" w:rsidRDefault="00E9433A" w:rsidP="00E9433A">
      <w:pPr>
        <w:pStyle w:val="ListContinue1"/>
      </w:pPr>
      <w:r w:rsidRPr="00A45D0F">
        <w:t>Definícia na riadku 64 súboru  DynamicPDFGenerator.java.</w:t>
      </w:r>
    </w:p>
    <w:p w:rsidR="00E9433A" w:rsidRPr="00A45D0F" w:rsidRDefault="00A31E12" w:rsidP="00E9433A">
      <w:pPr>
        <w:pStyle w:val="Nadpis4"/>
      </w:pPr>
      <w:r w:rsidRPr="00A45D0F">
        <w:fldChar w:fldCharType="begin"/>
      </w:r>
      <w:r w:rsidR="00E9433A" w:rsidRPr="00A45D0F">
        <w:instrText>xe "instance:core\:\:DynamicPDFGenerator"</w:instrText>
      </w:r>
      <w:r w:rsidRPr="00A45D0F">
        <w:fldChar w:fldCharType="end"/>
      </w:r>
      <w:r w:rsidRPr="00A45D0F">
        <w:fldChar w:fldCharType="begin"/>
      </w:r>
      <w:r w:rsidR="00E9433A" w:rsidRPr="00A45D0F">
        <w:instrText>xe "core\:\:DynamicPDFGenerator:instance"</w:instrText>
      </w:r>
      <w:r w:rsidRPr="00A45D0F">
        <w:fldChar w:fldCharType="end"/>
      </w:r>
      <w:r w:rsidR="00E9433A" w:rsidRPr="00A45D0F">
        <w:t>DynamicPDFGenerator core.DynamicPDFGenerator.instance</w:t>
      </w:r>
      <w:r w:rsidR="00E9433A" w:rsidRPr="00A45D0F">
        <w:rPr>
          <w:rFonts w:ascii="Courier New" w:hAnsi="Courier New" w:cs="Courier New"/>
        </w:rPr>
        <w:t xml:space="preserve"> [static, private]</w:t>
      </w:r>
    </w:p>
    <w:p w:rsidR="00E9433A" w:rsidRPr="005E2978" w:rsidRDefault="00E9433A" w:rsidP="00E9433A">
      <w:pPr>
        <w:pStyle w:val="BodyText"/>
        <w:adjustRightInd/>
        <w:ind w:left="360"/>
      </w:pPr>
      <w:r w:rsidRPr="005E2978">
        <w:t>inštancia triedy</w:t>
      </w:r>
    </w:p>
    <w:p w:rsidR="00E9433A" w:rsidRPr="00A45D0F" w:rsidRDefault="00E9433A" w:rsidP="00E9433A">
      <w:pPr>
        <w:pStyle w:val="ListContinue1"/>
      </w:pPr>
      <w:r w:rsidRPr="00A45D0F">
        <w:t>Definícia na riadku 74 súboru  DynamicPDFGenerator.java.</w:t>
      </w:r>
    </w:p>
    <w:p w:rsidR="00E9433A" w:rsidRPr="00A45D0F" w:rsidRDefault="00A31E12" w:rsidP="00E9433A">
      <w:pPr>
        <w:pStyle w:val="Nadpis4"/>
      </w:pPr>
      <w:r w:rsidRPr="00A45D0F">
        <w:fldChar w:fldCharType="begin"/>
      </w:r>
      <w:r w:rsidR="00E9433A" w:rsidRPr="00A45D0F">
        <w:instrText>xe "ln:core\:\:DynamicPDFGenerator"</w:instrText>
      </w:r>
      <w:r w:rsidRPr="00A45D0F">
        <w:fldChar w:fldCharType="end"/>
      </w:r>
      <w:r w:rsidRPr="00A45D0F">
        <w:fldChar w:fldCharType="begin"/>
      </w:r>
      <w:r w:rsidR="00E9433A" w:rsidRPr="00A45D0F">
        <w:instrText>xe "core\:\:DynamicPDFGenerator:ln"</w:instrText>
      </w:r>
      <w:r w:rsidRPr="00A45D0F">
        <w:fldChar w:fldCharType="end"/>
      </w:r>
      <w:r w:rsidR="00E9433A" w:rsidRPr="00A45D0F">
        <w:t>String core.DynamicPDFGenerator.ln = System.getProperty("line.separator")</w:t>
      </w:r>
      <w:r w:rsidR="00E9433A" w:rsidRPr="00A45D0F">
        <w:rPr>
          <w:rFonts w:ascii="Courier New" w:hAnsi="Courier New" w:cs="Courier New"/>
        </w:rPr>
        <w:t xml:space="preserve"> [static, private]</w:t>
      </w:r>
    </w:p>
    <w:p w:rsidR="00E9433A" w:rsidRPr="005E2978" w:rsidRDefault="00E9433A" w:rsidP="00E9433A">
      <w:pPr>
        <w:pStyle w:val="BodyText"/>
        <w:adjustRightInd/>
        <w:ind w:left="360"/>
      </w:pPr>
      <w:r w:rsidRPr="005E2978">
        <w:t xml:space="preserve">oddeľovač riadkov </w:t>
      </w:r>
    </w:p>
    <w:p w:rsidR="00E9433A" w:rsidRPr="00A45D0F" w:rsidRDefault="00E9433A" w:rsidP="00E9433A">
      <w:pPr>
        <w:pStyle w:val="ListContinue1"/>
      </w:pPr>
      <w:r w:rsidRPr="00A45D0F">
        <w:t>Definícia na riadku 47 súboru  DynamicPDFGenerator.java.</w:t>
      </w:r>
    </w:p>
    <w:p w:rsidR="00E9433A" w:rsidRPr="00A45D0F" w:rsidRDefault="00A31E12" w:rsidP="00E9433A">
      <w:pPr>
        <w:pStyle w:val="Nadpis4"/>
      </w:pPr>
      <w:r w:rsidRPr="00A45D0F">
        <w:lastRenderedPageBreak/>
        <w:fldChar w:fldCharType="begin"/>
      </w:r>
      <w:r w:rsidR="00E9433A" w:rsidRPr="00A45D0F">
        <w:instrText>xe "pageHeight:core\:\:DynamicPDFGenerator"</w:instrText>
      </w:r>
      <w:r w:rsidRPr="00A45D0F">
        <w:fldChar w:fldCharType="end"/>
      </w:r>
      <w:r w:rsidRPr="00A45D0F">
        <w:fldChar w:fldCharType="begin"/>
      </w:r>
      <w:r w:rsidR="00E9433A" w:rsidRPr="00A45D0F">
        <w:instrText>xe "core\:\:DynamicPDFGenerator:pageHeight"</w:instrText>
      </w:r>
      <w:r w:rsidRPr="00A45D0F">
        <w:fldChar w:fldCharType="end"/>
      </w:r>
      <w:r w:rsidR="00E9433A" w:rsidRPr="00A45D0F">
        <w:t>String core.DynamicPDFGenerator.pageHeight = String.valueOf(297)</w:t>
      </w:r>
      <w:r w:rsidR="00E9433A" w:rsidRPr="00A45D0F">
        <w:rPr>
          <w:rFonts w:ascii="Courier New" w:hAnsi="Courier New" w:cs="Courier New"/>
        </w:rPr>
        <w:t xml:space="preserve"> [static, private]</w:t>
      </w:r>
    </w:p>
    <w:p w:rsidR="00E9433A" w:rsidRPr="005E2978" w:rsidRDefault="00E9433A" w:rsidP="00E9433A">
      <w:pPr>
        <w:pStyle w:val="BodyText"/>
        <w:adjustRightInd/>
        <w:ind w:left="360"/>
      </w:pPr>
      <w:r w:rsidRPr="005E2978">
        <w:t>veľkosť strany - výška (297 mm )</w:t>
      </w:r>
    </w:p>
    <w:p w:rsidR="00E9433A" w:rsidRPr="00A45D0F" w:rsidRDefault="00E9433A" w:rsidP="00E9433A">
      <w:pPr>
        <w:pStyle w:val="ListContinue1"/>
      </w:pPr>
      <w:r w:rsidRPr="00A45D0F">
        <w:t>Definícia na riadku 53 súboru  DynamicPDFGenerator.java.</w:t>
      </w:r>
    </w:p>
    <w:p w:rsidR="00E9433A" w:rsidRPr="00A45D0F" w:rsidRDefault="00A31E12" w:rsidP="00E9433A">
      <w:pPr>
        <w:pStyle w:val="Nadpis4"/>
      </w:pPr>
      <w:r w:rsidRPr="00A45D0F">
        <w:fldChar w:fldCharType="begin"/>
      </w:r>
      <w:r w:rsidR="00E9433A" w:rsidRPr="00A45D0F">
        <w:instrText>xe "pageWidth:core\:\:DynamicPDFGenerator"</w:instrText>
      </w:r>
      <w:r w:rsidRPr="00A45D0F">
        <w:fldChar w:fldCharType="end"/>
      </w:r>
      <w:r w:rsidRPr="00A45D0F">
        <w:fldChar w:fldCharType="begin"/>
      </w:r>
      <w:r w:rsidR="00E9433A" w:rsidRPr="00A45D0F">
        <w:instrText>xe "core\:\:DynamicPDFGenerator:pageWidth"</w:instrText>
      </w:r>
      <w:r w:rsidRPr="00A45D0F">
        <w:fldChar w:fldCharType="end"/>
      </w:r>
      <w:r w:rsidR="00E9433A" w:rsidRPr="00A45D0F">
        <w:t>String core.DynamicPDFGenerator.pageWidth = String.valueOf(210)</w:t>
      </w:r>
      <w:r w:rsidR="00E9433A" w:rsidRPr="00A45D0F">
        <w:rPr>
          <w:rFonts w:ascii="Courier New" w:hAnsi="Courier New" w:cs="Courier New"/>
        </w:rPr>
        <w:t xml:space="preserve"> [static, private]</w:t>
      </w:r>
    </w:p>
    <w:p w:rsidR="00E9433A" w:rsidRPr="005E2978" w:rsidRDefault="00E9433A" w:rsidP="00E9433A">
      <w:pPr>
        <w:pStyle w:val="BodyText"/>
        <w:adjustRightInd/>
        <w:ind w:left="360"/>
      </w:pPr>
      <w:r w:rsidRPr="005E2978">
        <w:t xml:space="preserve">veľkosť strany - šírka (210 mm ) </w:t>
      </w:r>
    </w:p>
    <w:p w:rsidR="00E9433A" w:rsidRPr="00A45D0F" w:rsidRDefault="00E9433A" w:rsidP="00E9433A">
      <w:pPr>
        <w:pStyle w:val="ListContinue1"/>
      </w:pPr>
      <w:r w:rsidRPr="00A45D0F">
        <w:t>Definícia na riadku 59 súboru  DynamicPDFGenerator.java.</w:t>
      </w:r>
    </w:p>
    <w:p w:rsidR="00E9433A" w:rsidRPr="00A45D0F" w:rsidRDefault="00A31E12" w:rsidP="00E9433A">
      <w:pPr>
        <w:pStyle w:val="Nadpis4"/>
      </w:pPr>
      <w:r w:rsidRPr="00A45D0F">
        <w:fldChar w:fldCharType="begin"/>
      </w:r>
      <w:r w:rsidR="00E9433A" w:rsidRPr="00A45D0F">
        <w:instrText>xe "text:core\:\:DynamicPDFGenerator"</w:instrText>
      </w:r>
      <w:r w:rsidRPr="00A45D0F">
        <w:fldChar w:fldCharType="end"/>
      </w:r>
      <w:r w:rsidRPr="00A45D0F">
        <w:fldChar w:fldCharType="begin"/>
      </w:r>
      <w:r w:rsidR="00E9433A" w:rsidRPr="00A45D0F">
        <w:instrText>xe "core\:\:DynamicPDFGenerator:text"</w:instrText>
      </w:r>
      <w:r w:rsidRPr="00A45D0F">
        <w:fldChar w:fldCharType="end"/>
      </w:r>
      <w:r w:rsidR="00E9433A" w:rsidRPr="00A45D0F">
        <w:t>StringBuilder core.DynamicPDFGenerator.text = new StringBuilder()</w:t>
      </w:r>
      <w:r w:rsidR="00E9433A" w:rsidRPr="00A45D0F">
        <w:rPr>
          <w:rFonts w:ascii="Courier New" w:hAnsi="Courier New" w:cs="Courier New"/>
        </w:rPr>
        <w:t xml:space="preserve"> [static, private]</w:t>
      </w:r>
    </w:p>
    <w:p w:rsidR="00E9433A" w:rsidRPr="005E2978" w:rsidRDefault="00E9433A" w:rsidP="00E9433A">
      <w:pPr>
        <w:pStyle w:val="BodyText"/>
        <w:adjustRightInd/>
        <w:ind w:left="360"/>
      </w:pPr>
      <w:r w:rsidRPr="005E2978">
        <w:t xml:space="preserve">StringBuilder objekt pre reprezentáciu obsahu dynamicky generovaného Fo súboru  </w:t>
      </w:r>
    </w:p>
    <w:p w:rsidR="00E9433A" w:rsidRDefault="00E9433A" w:rsidP="00E9433A">
      <w:pPr>
        <w:pStyle w:val="ListContinue1"/>
      </w:pPr>
      <w:r w:rsidRPr="00A45D0F">
        <w:t>Definícia na riadku 42 súboru  DynamicPDFGenerator.java.</w:t>
      </w:r>
    </w:p>
    <w:p w:rsidR="00E9433A" w:rsidRDefault="00E9433A" w:rsidP="00E9433A"/>
    <w:p w:rsidR="00E9433A" w:rsidRDefault="00E9433A" w:rsidP="00E9433A">
      <w:pPr>
        <w:pStyle w:val="PodNadpis3urovenB"/>
        <w:numPr>
          <w:ilvl w:val="2"/>
          <w:numId w:val="31"/>
        </w:numPr>
        <w:rPr>
          <w:lang w:val="en-US"/>
        </w:rPr>
      </w:pPr>
      <w:bookmarkStart w:id="266" w:name="_Toc325621795"/>
      <w:bookmarkStart w:id="267" w:name="_Toc325667198"/>
      <w:r w:rsidRPr="00A45D0F">
        <w:rPr>
          <w:lang w:val="en-US"/>
        </w:rPr>
        <w:t>core.FOtoPDFconverter</w:t>
      </w:r>
      <w:bookmarkEnd w:id="266"/>
      <w:bookmarkEnd w:id="267"/>
      <w:r w:rsidRPr="00A45D0F">
        <w:rPr>
          <w:lang w:val="en-US"/>
        </w:rPr>
        <w:t xml:space="preserve"> </w:t>
      </w:r>
    </w:p>
    <w:p w:rsidR="00E9433A" w:rsidRPr="00A45D0F" w:rsidRDefault="00A31E12" w:rsidP="00E9433A">
      <w:pPr>
        <w:pStyle w:val="PodNadpis4uroven"/>
        <w:numPr>
          <w:ilvl w:val="0"/>
          <w:numId w:val="0"/>
        </w:numPr>
        <w:rPr>
          <w:lang w:val="en-US"/>
        </w:rPr>
      </w:pPr>
      <w:r w:rsidRPr="00A45D0F">
        <w:rPr>
          <w:lang w:val="en-US"/>
        </w:rPr>
        <w:fldChar w:fldCharType="begin"/>
      </w:r>
      <w:r w:rsidR="00E9433A" w:rsidRPr="00A45D0F">
        <w:rPr>
          <w:lang w:val="en-US"/>
        </w:rPr>
        <w:instrText>tc  \l 2 "core.FOtoPDFconverter"</w:instrText>
      </w:r>
      <w:r w:rsidRPr="00A45D0F">
        <w:rPr>
          <w:lang w:val="en-US"/>
        </w:rPr>
        <w:fldChar w:fldCharType="end"/>
      </w:r>
      <w:r w:rsidRPr="00A45D0F">
        <w:rPr>
          <w:lang w:val="en-US"/>
        </w:rPr>
        <w:fldChar w:fldCharType="begin"/>
      </w:r>
      <w:r w:rsidR="00E9433A" w:rsidRPr="00A45D0F">
        <w:rPr>
          <w:lang w:val="en-US"/>
        </w:rPr>
        <w:instrText>xe "core.FOtoPDFconverter"</w:instrText>
      </w:r>
      <w:r w:rsidRPr="00A45D0F">
        <w:rPr>
          <w:lang w:val="en-US"/>
        </w:rPr>
        <w:fldChar w:fldCharType="end"/>
      </w:r>
      <w:r w:rsidR="00E9433A" w:rsidRPr="00A45D0F">
        <w:rPr>
          <w:lang w:val="en-US"/>
        </w:rPr>
        <w:t>Static Public Member Functions</w:t>
      </w:r>
    </w:p>
    <w:p w:rsidR="00E9433A" w:rsidRPr="00A45D0F" w:rsidRDefault="00E9433A" w:rsidP="00E9433A">
      <w:pPr>
        <w:pStyle w:val="ListBullet0"/>
      </w:pPr>
      <w:r w:rsidRPr="00A45D0F">
        <w:t>static FOtoPDFconverter getInstance ()</w:t>
      </w:r>
    </w:p>
    <w:p w:rsidR="00E9433A" w:rsidRPr="00A45D0F" w:rsidRDefault="00E9433A" w:rsidP="00E9433A">
      <w:pPr>
        <w:pStyle w:val="ListBullet0"/>
      </w:pPr>
      <w:r w:rsidRPr="00A45D0F">
        <w:t xml:space="preserve">static void convertFO2PDF (File fo, File pdf)  throws IOException, FOPException, TransformerException </w:t>
      </w:r>
    </w:p>
    <w:p w:rsidR="00E9433A" w:rsidRPr="00A45D0F" w:rsidRDefault="00E9433A" w:rsidP="00E9433A">
      <w:pPr>
        <w:pStyle w:val="PodNadpis4uroven"/>
        <w:numPr>
          <w:ilvl w:val="0"/>
          <w:numId w:val="0"/>
        </w:numPr>
        <w:rPr>
          <w:lang w:val="en-US"/>
        </w:rPr>
      </w:pPr>
      <w:r w:rsidRPr="00A45D0F">
        <w:rPr>
          <w:lang w:val="en-US"/>
        </w:rPr>
        <w:t>Static Private Attributes</w:t>
      </w:r>
    </w:p>
    <w:p w:rsidR="00E9433A" w:rsidRPr="00A45D0F" w:rsidRDefault="00E9433A" w:rsidP="00E9433A">
      <w:pPr>
        <w:pStyle w:val="ListBullet0"/>
      </w:pPr>
      <w:r w:rsidRPr="00A45D0F">
        <w:t>static FopFactory fopFactory</w:t>
      </w:r>
    </w:p>
    <w:p w:rsidR="00E9433A" w:rsidRPr="00A45D0F" w:rsidRDefault="00E9433A" w:rsidP="00E9433A">
      <w:pPr>
        <w:pStyle w:val="ListBullet0"/>
      </w:pPr>
      <w:r w:rsidRPr="00A45D0F">
        <w:t>static FOtoPDFconverter instance</w:t>
      </w:r>
    </w:p>
    <w:p w:rsidR="00E9433A" w:rsidRPr="00A45D0F" w:rsidRDefault="00E9433A" w:rsidP="00E9433A">
      <w:pPr>
        <w:pBdr>
          <w:bottom w:val="single" w:sz="2" w:space="1" w:color="auto"/>
        </w:pBdr>
      </w:pPr>
    </w:p>
    <w:p w:rsidR="00E9433A" w:rsidRPr="00A45D0F" w:rsidRDefault="00E9433A" w:rsidP="00E9433A">
      <w:pPr>
        <w:pStyle w:val="PodNadpis4uroven"/>
        <w:numPr>
          <w:ilvl w:val="0"/>
          <w:numId w:val="0"/>
        </w:numPr>
        <w:rPr>
          <w:lang w:val="en-US"/>
        </w:rPr>
      </w:pPr>
      <w:r w:rsidRPr="00A45D0F">
        <w:rPr>
          <w:lang w:val="en-US"/>
        </w:rPr>
        <w:t>Detailed Description</w:t>
      </w:r>
    </w:p>
    <w:p w:rsidR="00E9433A" w:rsidRPr="005E2978" w:rsidRDefault="00E9433A" w:rsidP="00E9433A">
      <w:pPr>
        <w:pStyle w:val="BodyText"/>
      </w:pPr>
      <w:r w:rsidRPr="005E2978">
        <w:t xml:space="preserve">Funkcia: Realizuje konverziu FO súboru na PDF použitím FOP technológií. </w:t>
      </w:r>
    </w:p>
    <w:p w:rsidR="00E9433A" w:rsidRPr="00A45D0F" w:rsidRDefault="00E9433A" w:rsidP="00E9433A">
      <w:pPr>
        <w:pStyle w:val="Nadpis5"/>
        <w:numPr>
          <w:ilvl w:val="0"/>
          <w:numId w:val="0"/>
        </w:numPr>
        <w:ind w:left="284"/>
      </w:pPr>
      <w:r w:rsidRPr="00A45D0F">
        <w:t>Author:</w:t>
      </w:r>
    </w:p>
    <w:p w:rsidR="00E9433A" w:rsidRPr="00A45D0F" w:rsidRDefault="00E9433A" w:rsidP="00E9433A">
      <w:pPr>
        <w:pStyle w:val="DescContinue1"/>
      </w:pPr>
      <w:r w:rsidRPr="00A45D0F">
        <w:t xml:space="preserve">Pavol Dano </w:t>
      </w:r>
    </w:p>
    <w:p w:rsidR="00E9433A" w:rsidRPr="00A45D0F" w:rsidRDefault="00E9433A" w:rsidP="00E9433A">
      <w:pPr>
        <w:pStyle w:val="Nadpis5"/>
        <w:numPr>
          <w:ilvl w:val="0"/>
          <w:numId w:val="0"/>
        </w:numPr>
        <w:ind w:left="284"/>
      </w:pPr>
      <w:r w:rsidRPr="00A45D0F">
        <w:t>Version:</w:t>
      </w:r>
    </w:p>
    <w:p w:rsidR="00E9433A" w:rsidRPr="00A45D0F" w:rsidRDefault="00E9433A" w:rsidP="00E9433A">
      <w:pPr>
        <w:pStyle w:val="DescContinue1"/>
      </w:pPr>
      <w:r w:rsidRPr="00A45D0F">
        <w:t xml:space="preserve">1.0 </w:t>
      </w:r>
    </w:p>
    <w:p w:rsidR="00E9433A" w:rsidRPr="005E2978" w:rsidRDefault="00E9433A" w:rsidP="00E9433A">
      <w:pPr>
        <w:pStyle w:val="BodyText"/>
      </w:pPr>
      <w:r w:rsidRPr="005E2978">
        <w:t>Definícia na riadku 45 súboru  FOtoPDFconverter.java.</w:t>
      </w:r>
    </w:p>
    <w:p w:rsidR="00E9433A" w:rsidRPr="00A45D0F" w:rsidRDefault="00E9433A" w:rsidP="00E9433A">
      <w:pPr>
        <w:pBdr>
          <w:bottom w:val="single" w:sz="2" w:space="1" w:color="auto"/>
        </w:pBdr>
      </w:pPr>
    </w:p>
    <w:p w:rsidR="00E9433A" w:rsidRPr="00A45D0F" w:rsidRDefault="00E9433A" w:rsidP="00E9433A">
      <w:pPr>
        <w:pStyle w:val="PodNadpis4uroven"/>
        <w:numPr>
          <w:ilvl w:val="0"/>
          <w:numId w:val="0"/>
        </w:numPr>
        <w:rPr>
          <w:lang w:val="en-US"/>
        </w:rPr>
      </w:pPr>
      <w:r w:rsidRPr="00A45D0F">
        <w:rPr>
          <w:lang w:val="en-US"/>
        </w:rPr>
        <w:t>Member Function Documentation</w:t>
      </w:r>
    </w:p>
    <w:p w:rsidR="00E9433A" w:rsidRPr="00A45D0F" w:rsidRDefault="00A31E12" w:rsidP="00E9433A">
      <w:pPr>
        <w:pStyle w:val="Nadpis4"/>
      </w:pPr>
      <w:r w:rsidRPr="00A45D0F">
        <w:rPr>
          <w:sz w:val="24"/>
          <w:szCs w:val="24"/>
        </w:rPr>
        <w:fldChar w:fldCharType="begin"/>
      </w:r>
      <w:r w:rsidR="00E9433A" w:rsidRPr="00A45D0F">
        <w:rPr>
          <w:sz w:val="24"/>
          <w:szCs w:val="24"/>
        </w:rPr>
        <w:instrText>xe "convertFO2PDF:core\:\:FOtoPDFconverter"</w:instrText>
      </w:r>
      <w:r w:rsidRPr="00A45D0F">
        <w:rPr>
          <w:sz w:val="24"/>
          <w:szCs w:val="24"/>
        </w:rPr>
        <w:fldChar w:fldCharType="end"/>
      </w:r>
      <w:r w:rsidRPr="00A45D0F">
        <w:rPr>
          <w:sz w:val="24"/>
          <w:szCs w:val="24"/>
        </w:rPr>
        <w:fldChar w:fldCharType="begin"/>
      </w:r>
      <w:r w:rsidR="00E9433A" w:rsidRPr="00A45D0F">
        <w:rPr>
          <w:sz w:val="24"/>
          <w:szCs w:val="24"/>
        </w:rPr>
        <w:instrText>xe "core\:\:FOtoPDFconverter:convertFO2PDF"</w:instrText>
      </w:r>
      <w:r w:rsidRPr="00A45D0F">
        <w:rPr>
          <w:sz w:val="24"/>
          <w:szCs w:val="24"/>
        </w:rPr>
        <w:fldChar w:fldCharType="end"/>
      </w:r>
      <w:r w:rsidR="00E9433A" w:rsidRPr="00A45D0F">
        <w:t xml:space="preserve">static void core.FOtoPDFconverter.convertFO2PDF (File </w:t>
      </w:r>
      <w:r w:rsidR="00E9433A" w:rsidRPr="00A45D0F">
        <w:rPr>
          <w:i/>
          <w:iCs/>
        </w:rPr>
        <w:t>fo</w:t>
      </w:r>
      <w:r w:rsidR="00E9433A" w:rsidRPr="00A45D0F">
        <w:t xml:space="preserve">, File </w:t>
      </w:r>
      <w:r w:rsidR="00E9433A" w:rsidRPr="00A45D0F">
        <w:rPr>
          <w:i/>
          <w:iCs/>
        </w:rPr>
        <w:t>pdf</w:t>
      </w:r>
      <w:r w:rsidR="00E9433A" w:rsidRPr="00A45D0F">
        <w:t xml:space="preserve">)  throws IOException, FOPException, TransformerException </w:t>
      </w:r>
      <w:r w:rsidR="00E9433A" w:rsidRPr="00A45D0F">
        <w:rPr>
          <w:rFonts w:ascii="Courier New" w:hAnsi="Courier New" w:cs="Courier New"/>
        </w:rPr>
        <w:t xml:space="preserve"> [static]</w:t>
      </w:r>
    </w:p>
    <w:p w:rsidR="00E9433A" w:rsidRPr="005E2978" w:rsidRDefault="00E9433A" w:rsidP="00E9433A">
      <w:pPr>
        <w:pStyle w:val="BodyText"/>
        <w:adjustRightInd/>
        <w:ind w:left="360"/>
      </w:pPr>
      <w:r w:rsidRPr="005E2978">
        <w:t xml:space="preserve">konvertuje FO súbor na PDF použitím FOP </w:t>
      </w:r>
    </w:p>
    <w:p w:rsidR="00E9433A" w:rsidRPr="00A45D0F" w:rsidRDefault="00E9433A" w:rsidP="00E9433A">
      <w:pPr>
        <w:pStyle w:val="Nadpis5"/>
        <w:numPr>
          <w:ilvl w:val="0"/>
          <w:numId w:val="0"/>
        </w:numPr>
        <w:ind w:left="284"/>
      </w:pPr>
      <w:r w:rsidRPr="00A45D0F">
        <w:lastRenderedPageBreak/>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2126"/>
        <w:gridCol w:w="5812"/>
      </w:tblGrid>
      <w:tr w:rsidR="00E9433A" w:rsidRPr="00A45D0F" w:rsidTr="00103347">
        <w:tc>
          <w:tcPr>
            <w:tcW w:w="2126" w:type="dxa"/>
          </w:tcPr>
          <w:p w:rsidR="00E9433A" w:rsidRPr="00A45D0F" w:rsidRDefault="00E9433A" w:rsidP="00E9433A">
            <w:r w:rsidRPr="00A45D0F">
              <w:rPr>
                <w:i/>
                <w:iCs/>
              </w:rPr>
              <w:t>fo</w:t>
            </w:r>
            <w:r w:rsidRPr="00A45D0F">
              <w:t xml:space="preserve"> </w:t>
            </w:r>
          </w:p>
        </w:tc>
        <w:tc>
          <w:tcPr>
            <w:tcW w:w="5812" w:type="dxa"/>
          </w:tcPr>
          <w:p w:rsidR="00E9433A" w:rsidRPr="00A45D0F" w:rsidRDefault="00E9433A" w:rsidP="00E9433A">
            <w:r w:rsidRPr="00A45D0F">
              <w:t xml:space="preserve">FO súbor </w:t>
            </w:r>
          </w:p>
        </w:tc>
      </w:tr>
      <w:tr w:rsidR="00E9433A" w:rsidRPr="00A45D0F" w:rsidTr="00103347">
        <w:tc>
          <w:tcPr>
            <w:tcW w:w="2126" w:type="dxa"/>
          </w:tcPr>
          <w:p w:rsidR="00E9433A" w:rsidRPr="00A45D0F" w:rsidRDefault="00E9433A" w:rsidP="00E9433A">
            <w:r w:rsidRPr="00A45D0F">
              <w:rPr>
                <w:i/>
                <w:iCs/>
              </w:rPr>
              <w:t>pdf</w:t>
            </w:r>
            <w:r w:rsidRPr="00A45D0F">
              <w:t xml:space="preserve"> </w:t>
            </w:r>
          </w:p>
        </w:tc>
        <w:tc>
          <w:tcPr>
            <w:tcW w:w="5812" w:type="dxa"/>
          </w:tcPr>
          <w:p w:rsidR="00E9433A" w:rsidRPr="00A45D0F" w:rsidRDefault="00E9433A" w:rsidP="00E9433A">
            <w:r w:rsidRPr="00A45D0F">
              <w:t>cieľový PDF súbor</w:t>
            </w:r>
          </w:p>
        </w:tc>
      </w:tr>
    </w:tbl>
    <w:p w:rsidR="00E9433A" w:rsidRPr="00A45D0F" w:rsidRDefault="00E9433A" w:rsidP="00E9433A">
      <w:pPr>
        <w:pStyle w:val="Nadpis5"/>
        <w:numPr>
          <w:ilvl w:val="0"/>
          <w:numId w:val="0"/>
        </w:numPr>
        <w:ind w:left="284"/>
      </w:pPr>
      <w:r w:rsidRPr="00A45D0F">
        <w:t>Exceptions: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2409"/>
        <w:gridCol w:w="5529"/>
      </w:tblGrid>
      <w:tr w:rsidR="00E9433A" w:rsidRPr="00A45D0F" w:rsidTr="00103347">
        <w:tc>
          <w:tcPr>
            <w:tcW w:w="2409" w:type="dxa"/>
          </w:tcPr>
          <w:p w:rsidR="00E9433A" w:rsidRPr="00A45D0F" w:rsidRDefault="00E9433A" w:rsidP="00E9433A">
            <w:r w:rsidRPr="00A45D0F">
              <w:rPr>
                <w:i/>
                <w:iCs/>
              </w:rPr>
              <w:t>IOException</w:t>
            </w:r>
            <w:r w:rsidRPr="00A45D0F">
              <w:t xml:space="preserve"> </w:t>
            </w:r>
          </w:p>
        </w:tc>
        <w:tc>
          <w:tcPr>
            <w:tcW w:w="5529" w:type="dxa"/>
          </w:tcPr>
          <w:p w:rsidR="00E9433A" w:rsidRPr="00A45D0F" w:rsidRDefault="00E9433A" w:rsidP="00E9433A">
            <w:r w:rsidRPr="00A45D0F">
              <w:t>výnimka hádzaná v prípade I/O chyby</w:t>
            </w:r>
          </w:p>
        </w:tc>
      </w:tr>
      <w:tr w:rsidR="00E9433A" w:rsidRPr="00A45D0F" w:rsidTr="00103347">
        <w:tc>
          <w:tcPr>
            <w:tcW w:w="2409" w:type="dxa"/>
          </w:tcPr>
          <w:p w:rsidR="00E9433A" w:rsidRPr="00A45D0F" w:rsidRDefault="00E9433A" w:rsidP="00E9433A">
            <w:r w:rsidRPr="00A45D0F">
              <w:rPr>
                <w:i/>
                <w:iCs/>
              </w:rPr>
              <w:t>FOPException</w:t>
            </w:r>
            <w:r w:rsidRPr="00A45D0F">
              <w:t xml:space="preserve"> </w:t>
            </w:r>
          </w:p>
        </w:tc>
        <w:tc>
          <w:tcPr>
            <w:tcW w:w="5529" w:type="dxa"/>
          </w:tcPr>
          <w:p w:rsidR="00E9433A" w:rsidRPr="00A45D0F" w:rsidRDefault="00E9433A" w:rsidP="00E9433A">
            <w:r w:rsidRPr="00A45D0F">
              <w:t>výnimka hádzaná pri použití FOP technológií (všeobecná)</w:t>
            </w:r>
          </w:p>
        </w:tc>
      </w:tr>
      <w:tr w:rsidR="00E9433A" w:rsidRPr="00A45D0F" w:rsidTr="00103347">
        <w:tc>
          <w:tcPr>
            <w:tcW w:w="2409" w:type="dxa"/>
          </w:tcPr>
          <w:p w:rsidR="00E9433A" w:rsidRPr="00A45D0F" w:rsidRDefault="00E9433A" w:rsidP="00E9433A">
            <w:r w:rsidRPr="00A45D0F">
              <w:rPr>
                <w:i/>
                <w:iCs/>
              </w:rPr>
              <w:t>TransformerException</w:t>
            </w:r>
            <w:r w:rsidRPr="00A45D0F">
              <w:t xml:space="preserve"> </w:t>
            </w:r>
          </w:p>
        </w:tc>
        <w:tc>
          <w:tcPr>
            <w:tcW w:w="5529" w:type="dxa"/>
          </w:tcPr>
          <w:p w:rsidR="00E9433A" w:rsidRPr="00A45D0F" w:rsidRDefault="00E9433A" w:rsidP="00E9433A">
            <w:r w:rsidRPr="00A45D0F">
              <w:t>výnimka hádzaná v prípade vzniku problému s transformáciou FO na PDF</w:t>
            </w:r>
          </w:p>
        </w:tc>
      </w:tr>
    </w:tbl>
    <w:p w:rsidR="00E9433A" w:rsidRPr="00A45D0F" w:rsidRDefault="00E9433A" w:rsidP="00E9433A">
      <w:pPr>
        <w:pStyle w:val="ListContinue1"/>
      </w:pPr>
      <w:r w:rsidRPr="00A45D0F">
        <w:t>Definícia na riadku 81 súboru  FOtoPDFconverter.java.</w:t>
      </w:r>
    </w:p>
    <w:p w:rsidR="00E9433A" w:rsidRPr="00A45D0F" w:rsidRDefault="00A31E12" w:rsidP="00E9433A">
      <w:pPr>
        <w:pStyle w:val="Nadpis4"/>
      </w:pPr>
      <w:r w:rsidRPr="00A45D0F">
        <w:fldChar w:fldCharType="begin"/>
      </w:r>
      <w:r w:rsidR="00E9433A" w:rsidRPr="00A45D0F">
        <w:instrText>xe "getInstance:core\:\:FOtoPDFconverter"</w:instrText>
      </w:r>
      <w:r w:rsidRPr="00A45D0F">
        <w:fldChar w:fldCharType="end"/>
      </w:r>
      <w:r w:rsidRPr="00A45D0F">
        <w:fldChar w:fldCharType="begin"/>
      </w:r>
      <w:r w:rsidR="00E9433A" w:rsidRPr="00A45D0F">
        <w:instrText>xe "core\:\:FOtoPDFconverter:getInstance"</w:instrText>
      </w:r>
      <w:r w:rsidRPr="00A45D0F">
        <w:fldChar w:fldCharType="end"/>
      </w:r>
      <w:r w:rsidR="00E9433A" w:rsidRPr="00A45D0F">
        <w:t>static FOtoPDFconverter core.FOtoPDFconverter.getInstance ()</w:t>
      </w:r>
      <w:r w:rsidR="00E9433A" w:rsidRPr="00A45D0F">
        <w:rPr>
          <w:rFonts w:ascii="Courier New" w:hAnsi="Courier New" w:cs="Courier New"/>
        </w:rPr>
        <w:t xml:space="preserve"> [static]</w:t>
      </w:r>
    </w:p>
    <w:p w:rsidR="00E9433A" w:rsidRPr="005E2978" w:rsidRDefault="00E9433A" w:rsidP="00E9433A">
      <w:pPr>
        <w:pStyle w:val="BodyText"/>
        <w:adjustRightInd/>
        <w:ind w:left="360"/>
      </w:pPr>
      <w:r w:rsidRPr="005E2978">
        <w:t xml:space="preserve">getter </w:t>
      </w:r>
    </w:p>
    <w:p w:rsidR="00E9433A" w:rsidRPr="00A45D0F" w:rsidRDefault="00E9433A" w:rsidP="00E9433A">
      <w:pPr>
        <w:pStyle w:val="Nadpis5"/>
        <w:numPr>
          <w:ilvl w:val="0"/>
          <w:numId w:val="0"/>
        </w:numPr>
        <w:ind w:left="284"/>
      </w:pPr>
      <w:r w:rsidRPr="00A45D0F">
        <w:t>Returns:</w:t>
      </w:r>
    </w:p>
    <w:p w:rsidR="00E9433A" w:rsidRPr="005E2978" w:rsidRDefault="00E9433A" w:rsidP="00E9433A">
      <w:pPr>
        <w:pStyle w:val="DescContinue2"/>
        <w:rPr>
          <w:b w:val="0"/>
          <w:sz w:val="24"/>
          <w:szCs w:val="24"/>
        </w:rPr>
      </w:pPr>
      <w:r w:rsidRPr="005E2978">
        <w:rPr>
          <w:b w:val="0"/>
          <w:sz w:val="24"/>
          <w:szCs w:val="24"/>
        </w:rPr>
        <w:t>Inštancia objektu konvertora</w:t>
      </w:r>
    </w:p>
    <w:p w:rsidR="00E9433A" w:rsidRPr="00A45D0F" w:rsidRDefault="00E9433A" w:rsidP="00E9433A">
      <w:pPr>
        <w:pStyle w:val="ListContinue1"/>
      </w:pPr>
      <w:r w:rsidRPr="00A45D0F">
        <w:t>Definícia na riadku 69 súboru  FOtoPDFconverter.java.</w:t>
      </w:r>
    </w:p>
    <w:p w:rsidR="00E9433A" w:rsidRPr="00A45D0F" w:rsidRDefault="00E9433A" w:rsidP="00E9433A">
      <w:pPr>
        <w:pBdr>
          <w:bottom w:val="single" w:sz="2" w:space="1" w:color="auto"/>
        </w:pBdr>
        <w:rPr>
          <w:rFonts w:ascii="Arial" w:hAnsi="Arial" w:cs="Arial"/>
          <w:b/>
          <w:bCs/>
        </w:rPr>
      </w:pPr>
    </w:p>
    <w:p w:rsidR="00E9433A" w:rsidRPr="00A45D0F" w:rsidRDefault="00E9433A" w:rsidP="00E9433A">
      <w:pPr>
        <w:pStyle w:val="PodNadpis4uroven"/>
        <w:numPr>
          <w:ilvl w:val="0"/>
          <w:numId w:val="0"/>
        </w:numPr>
        <w:rPr>
          <w:lang w:val="en-US"/>
        </w:rPr>
      </w:pPr>
      <w:r w:rsidRPr="00A45D0F">
        <w:rPr>
          <w:lang w:val="en-US"/>
        </w:rPr>
        <w:t>Member Data Documentation</w:t>
      </w:r>
    </w:p>
    <w:p w:rsidR="00E9433A" w:rsidRPr="00A45D0F" w:rsidRDefault="00A31E12" w:rsidP="00E9433A">
      <w:pPr>
        <w:pStyle w:val="Nadpis4"/>
      </w:pPr>
      <w:r w:rsidRPr="00A45D0F">
        <w:fldChar w:fldCharType="begin"/>
      </w:r>
      <w:r w:rsidR="00E9433A" w:rsidRPr="00A45D0F">
        <w:instrText>xe "fopFactory:core\:\:FOtoPDFconverter"</w:instrText>
      </w:r>
      <w:r w:rsidRPr="00A45D0F">
        <w:fldChar w:fldCharType="end"/>
      </w:r>
      <w:r w:rsidRPr="00A45D0F">
        <w:fldChar w:fldCharType="begin"/>
      </w:r>
      <w:r w:rsidR="00E9433A" w:rsidRPr="00A45D0F">
        <w:instrText>xe "core\:\:FOtoPDFconverter:fopFactory"</w:instrText>
      </w:r>
      <w:r w:rsidRPr="00A45D0F">
        <w:fldChar w:fldCharType="end"/>
      </w:r>
      <w:r w:rsidR="00E9433A" w:rsidRPr="00A45D0F">
        <w:t>FopFactory core.FOtoPDFconverter.fopFactory</w:t>
      </w:r>
      <w:r w:rsidR="00E9433A" w:rsidRPr="00A45D0F">
        <w:rPr>
          <w:rFonts w:ascii="Courier New" w:hAnsi="Courier New" w:cs="Courier New"/>
        </w:rPr>
        <w:t xml:space="preserve"> [static, private]</w:t>
      </w:r>
    </w:p>
    <w:p w:rsidR="00E9433A" w:rsidRPr="005E2978" w:rsidRDefault="00E9433A" w:rsidP="00E9433A">
      <w:pPr>
        <w:pStyle w:val="BodyText"/>
        <w:adjustRightInd/>
        <w:ind w:left="360"/>
      </w:pPr>
      <w:r w:rsidRPr="005E2978">
        <w:t>inštancia objektu fopFactory</w:t>
      </w:r>
    </w:p>
    <w:p w:rsidR="00E9433A" w:rsidRPr="00A45D0F" w:rsidRDefault="00E9433A" w:rsidP="00E9433A">
      <w:pPr>
        <w:pStyle w:val="ListContinue1"/>
      </w:pPr>
      <w:r w:rsidRPr="00A45D0F">
        <w:t>Definícia na riadku 50 súboru  FOtoPDFconverter.java.</w:t>
      </w:r>
    </w:p>
    <w:p w:rsidR="00E9433A" w:rsidRPr="00A45D0F" w:rsidRDefault="00A31E12" w:rsidP="00E9433A">
      <w:pPr>
        <w:pStyle w:val="Nadpis4"/>
      </w:pPr>
      <w:r w:rsidRPr="00A45D0F">
        <w:fldChar w:fldCharType="begin"/>
      </w:r>
      <w:r w:rsidR="00E9433A" w:rsidRPr="00A45D0F">
        <w:instrText>xe "instance:core\:\:FOtoPDFconverter"</w:instrText>
      </w:r>
      <w:r w:rsidRPr="00A45D0F">
        <w:fldChar w:fldCharType="end"/>
      </w:r>
      <w:r w:rsidRPr="00A45D0F">
        <w:fldChar w:fldCharType="begin"/>
      </w:r>
      <w:r w:rsidR="00E9433A" w:rsidRPr="00A45D0F">
        <w:instrText>xe "core\:\:FOtoPDFconverter:instance"</w:instrText>
      </w:r>
      <w:r w:rsidRPr="00A45D0F">
        <w:fldChar w:fldCharType="end"/>
      </w:r>
      <w:r w:rsidR="00E9433A" w:rsidRPr="00A45D0F">
        <w:t>FOtoPDFconverter core.FOtoPDFconverter.instance</w:t>
      </w:r>
      <w:r w:rsidR="00E9433A" w:rsidRPr="00A45D0F">
        <w:rPr>
          <w:rFonts w:ascii="Courier New" w:hAnsi="Courier New" w:cs="Courier New"/>
        </w:rPr>
        <w:t xml:space="preserve"> [static, private]</w:t>
      </w:r>
    </w:p>
    <w:p w:rsidR="00E9433A" w:rsidRPr="005E2978" w:rsidRDefault="00E9433A" w:rsidP="00E9433A">
      <w:pPr>
        <w:pStyle w:val="BodyText"/>
        <w:adjustRightInd/>
        <w:ind w:left="360"/>
      </w:pPr>
      <w:r w:rsidRPr="005E2978">
        <w:t>inštancia objektu konvertora</w:t>
      </w:r>
    </w:p>
    <w:p w:rsidR="00E9433A" w:rsidRPr="00A45D0F" w:rsidRDefault="00E9433A" w:rsidP="00E9433A">
      <w:pPr>
        <w:pStyle w:val="ListContinue1"/>
      </w:pPr>
      <w:r w:rsidRPr="00A45D0F">
        <w:t>Definícia na riadku 55 súboru  FOtoPDFconverter.java.</w:t>
      </w:r>
    </w:p>
    <w:p w:rsidR="00E9433A" w:rsidRDefault="00E9433A" w:rsidP="00E9433A"/>
    <w:p w:rsidR="00E9433A" w:rsidRDefault="00E9433A" w:rsidP="00E9433A">
      <w:pPr>
        <w:pStyle w:val="PodNadpis3urovenB"/>
        <w:numPr>
          <w:ilvl w:val="2"/>
          <w:numId w:val="31"/>
        </w:numPr>
        <w:rPr>
          <w:lang w:val="en-US"/>
        </w:rPr>
      </w:pPr>
      <w:bookmarkStart w:id="268" w:name="_Toc325621799"/>
      <w:bookmarkStart w:id="269" w:name="_Toc325667199"/>
      <w:r w:rsidRPr="00A45D0F">
        <w:rPr>
          <w:lang w:val="en-US"/>
        </w:rPr>
        <w:t>core.Generator</w:t>
      </w:r>
      <w:bookmarkEnd w:id="268"/>
      <w:bookmarkEnd w:id="269"/>
      <w:r w:rsidRPr="00A45D0F">
        <w:rPr>
          <w:lang w:val="en-US"/>
        </w:rPr>
        <w:t xml:space="preserve"> </w:t>
      </w:r>
    </w:p>
    <w:p w:rsidR="00E9433A" w:rsidRPr="00A45D0F" w:rsidRDefault="00A31E12" w:rsidP="00E9433A">
      <w:pPr>
        <w:pStyle w:val="PodNadpis4uroven"/>
        <w:numPr>
          <w:ilvl w:val="0"/>
          <w:numId w:val="0"/>
        </w:numPr>
        <w:rPr>
          <w:lang w:val="en-US"/>
        </w:rPr>
      </w:pPr>
      <w:r w:rsidRPr="00A45D0F">
        <w:rPr>
          <w:lang w:val="en-US"/>
        </w:rPr>
        <w:fldChar w:fldCharType="begin"/>
      </w:r>
      <w:r w:rsidR="00E9433A" w:rsidRPr="00A45D0F">
        <w:rPr>
          <w:lang w:val="en-US"/>
        </w:rPr>
        <w:instrText>tc  \l 2 "core.Generator"</w:instrText>
      </w:r>
      <w:r w:rsidRPr="00A45D0F">
        <w:rPr>
          <w:lang w:val="en-US"/>
        </w:rPr>
        <w:fldChar w:fldCharType="end"/>
      </w:r>
      <w:r w:rsidRPr="00A45D0F">
        <w:rPr>
          <w:lang w:val="en-US"/>
        </w:rPr>
        <w:fldChar w:fldCharType="begin"/>
      </w:r>
      <w:r w:rsidR="00E9433A" w:rsidRPr="00A45D0F">
        <w:rPr>
          <w:lang w:val="en-US"/>
        </w:rPr>
        <w:instrText>xe "core.Generator"</w:instrText>
      </w:r>
      <w:r w:rsidRPr="00A45D0F">
        <w:rPr>
          <w:lang w:val="en-US"/>
        </w:rPr>
        <w:fldChar w:fldCharType="end"/>
      </w:r>
      <w:r w:rsidR="00E9433A" w:rsidRPr="00A45D0F">
        <w:rPr>
          <w:lang w:val="en-US"/>
        </w:rPr>
        <w:t>Public Member Functions</w:t>
      </w:r>
    </w:p>
    <w:p w:rsidR="00E9433A" w:rsidRPr="00A45D0F" w:rsidRDefault="00E9433A" w:rsidP="00E9433A">
      <w:pPr>
        <w:pStyle w:val="ListBullet0"/>
      </w:pPr>
      <w:r w:rsidRPr="00A45D0F">
        <w:t>Generator ()</w:t>
      </w:r>
    </w:p>
    <w:p w:rsidR="00E9433A" w:rsidRPr="00A45D0F" w:rsidRDefault="00E9433A" w:rsidP="00E9433A">
      <w:pPr>
        <w:pStyle w:val="ListBullet0"/>
      </w:pPr>
      <w:r w:rsidRPr="00A45D0F">
        <w:t xml:space="preserve">void generateIntegerMatrixDirect (int size, int rangeFrom, int rangeTo)  throws NegativeValueException, ReverseRangeValuesException </w:t>
      </w:r>
    </w:p>
    <w:p w:rsidR="00E9433A" w:rsidRPr="00A45D0F" w:rsidRDefault="00E9433A" w:rsidP="00E9433A">
      <w:pPr>
        <w:pStyle w:val="ListBullet0"/>
      </w:pPr>
      <w:r w:rsidRPr="00A45D0F">
        <w:t xml:space="preserve">void generateNonIntegerMatrixDirect (int size, int precision, double rangeFrom, double rangeTo)  throws NegativeValueException, ReverseRangeValuesException </w:t>
      </w:r>
    </w:p>
    <w:p w:rsidR="00E9433A" w:rsidRPr="00A45D0F" w:rsidRDefault="00E9433A" w:rsidP="00E9433A">
      <w:pPr>
        <w:pStyle w:val="ListBullet0"/>
      </w:pPr>
      <w:r w:rsidRPr="00A45D0F">
        <w:t>MatrixD getDMatrix ()</w:t>
      </w:r>
    </w:p>
    <w:p w:rsidR="00E9433A" w:rsidRPr="00A45D0F" w:rsidRDefault="00E9433A" w:rsidP="00E9433A">
      <w:pPr>
        <w:pStyle w:val="ListBullet0"/>
      </w:pPr>
      <w:r w:rsidRPr="00A45D0F">
        <w:t>VectorD getDUnknowns ()</w:t>
      </w:r>
    </w:p>
    <w:p w:rsidR="00E9433A" w:rsidRPr="00A45D0F" w:rsidRDefault="00E9433A" w:rsidP="00E9433A">
      <w:pPr>
        <w:pStyle w:val="ListBullet0"/>
      </w:pPr>
      <w:r w:rsidRPr="00A45D0F">
        <w:t>MatrixI getIMatrix ()</w:t>
      </w:r>
    </w:p>
    <w:p w:rsidR="00E9433A" w:rsidRPr="00A45D0F" w:rsidRDefault="00E9433A" w:rsidP="00E9433A">
      <w:pPr>
        <w:pStyle w:val="ListBullet0"/>
      </w:pPr>
      <w:r w:rsidRPr="00A45D0F">
        <w:lastRenderedPageBreak/>
        <w:t>VectorI getIUnknowns ()</w:t>
      </w:r>
    </w:p>
    <w:p w:rsidR="00E9433A" w:rsidRPr="00A45D0F" w:rsidRDefault="00E9433A" w:rsidP="00E9433A">
      <w:pPr>
        <w:pStyle w:val="ListBullet0"/>
      </w:pPr>
      <w:r w:rsidRPr="00A45D0F">
        <w:t xml:space="preserve">void generateNonIntegerMatrixIndirect (int size, int precision, double rangeFrom, double rangeTo)  throws NegativeValueException, ReverseRangeValuesException </w:t>
      </w:r>
    </w:p>
    <w:p w:rsidR="00E9433A" w:rsidRPr="00A45D0F" w:rsidRDefault="00E9433A" w:rsidP="00E9433A">
      <w:pPr>
        <w:pStyle w:val="PodNadpis4uroven"/>
        <w:numPr>
          <w:ilvl w:val="0"/>
          <w:numId w:val="0"/>
        </w:numPr>
        <w:rPr>
          <w:lang w:val="en-US"/>
        </w:rPr>
      </w:pPr>
      <w:r w:rsidRPr="00A45D0F">
        <w:rPr>
          <w:lang w:val="en-US"/>
        </w:rPr>
        <w:t>Private Member Functions</w:t>
      </w:r>
    </w:p>
    <w:p w:rsidR="00E9433A" w:rsidRPr="00A45D0F" w:rsidRDefault="00E9433A" w:rsidP="00E9433A">
      <w:pPr>
        <w:pStyle w:val="ListBullet0"/>
      </w:pPr>
      <w:r w:rsidRPr="00A45D0F">
        <w:t>void generateVariablesValuesForInt ()</w:t>
      </w:r>
    </w:p>
    <w:p w:rsidR="00E9433A" w:rsidRPr="00A45D0F" w:rsidRDefault="00E9433A" w:rsidP="00E9433A">
      <w:pPr>
        <w:pStyle w:val="ListBullet0"/>
      </w:pPr>
      <w:r w:rsidRPr="00A45D0F">
        <w:t>void generateMatrixValuesAijForInt ()</w:t>
      </w:r>
    </w:p>
    <w:p w:rsidR="00E9433A" w:rsidRPr="00A45D0F" w:rsidRDefault="00E9433A" w:rsidP="00E9433A">
      <w:pPr>
        <w:pStyle w:val="ListBullet0"/>
      </w:pPr>
      <w:r w:rsidRPr="00A45D0F">
        <w:t>void generateMatrixValuesBiForInt ()</w:t>
      </w:r>
    </w:p>
    <w:p w:rsidR="00E9433A" w:rsidRPr="00A45D0F" w:rsidRDefault="00E9433A" w:rsidP="00E9433A">
      <w:pPr>
        <w:pStyle w:val="ListBullet0"/>
      </w:pPr>
      <w:r w:rsidRPr="00A45D0F">
        <w:t>void generateVariablesValuesForDouble ()</w:t>
      </w:r>
    </w:p>
    <w:p w:rsidR="00E9433A" w:rsidRPr="00A45D0F" w:rsidRDefault="00E9433A" w:rsidP="00E9433A">
      <w:pPr>
        <w:pStyle w:val="ListBullet0"/>
      </w:pPr>
      <w:r w:rsidRPr="00A45D0F">
        <w:t>void generateMatrixValuesAijForDouble ()</w:t>
      </w:r>
    </w:p>
    <w:p w:rsidR="00E9433A" w:rsidRPr="00A45D0F" w:rsidRDefault="00E9433A" w:rsidP="00E9433A">
      <w:pPr>
        <w:pStyle w:val="ListBullet0"/>
      </w:pPr>
      <w:r w:rsidRPr="00A45D0F">
        <w:t>void generateMatrixValuesBiForDouble ()</w:t>
      </w:r>
    </w:p>
    <w:p w:rsidR="00E9433A" w:rsidRPr="00A45D0F" w:rsidRDefault="00E9433A" w:rsidP="00E9433A">
      <w:pPr>
        <w:pStyle w:val="ListBullet0"/>
      </w:pPr>
      <w:r w:rsidRPr="00A45D0F">
        <w:t>double getRange (double rangeFrom, double rangeTo)</w:t>
      </w:r>
    </w:p>
    <w:p w:rsidR="00E9433A" w:rsidRPr="00A45D0F" w:rsidRDefault="00E9433A" w:rsidP="00E9433A">
      <w:pPr>
        <w:pStyle w:val="ListBullet0"/>
      </w:pPr>
      <w:r w:rsidRPr="00A45D0F">
        <w:t>int getRange (int rangeFrom, int rangeTo)</w:t>
      </w:r>
    </w:p>
    <w:p w:rsidR="00E9433A" w:rsidRPr="00A45D0F" w:rsidRDefault="00E9433A" w:rsidP="00E9433A">
      <w:pPr>
        <w:pStyle w:val="ListBullet0"/>
      </w:pPr>
      <w:r w:rsidRPr="00A45D0F">
        <w:t>void generateMatrixValuesAijForDoubleIndirect ()</w:t>
      </w:r>
    </w:p>
    <w:p w:rsidR="00E9433A" w:rsidRPr="00A45D0F" w:rsidRDefault="00E9433A" w:rsidP="00E9433A">
      <w:pPr>
        <w:pStyle w:val="ListBullet0"/>
      </w:pPr>
      <w:r w:rsidRPr="00A45D0F">
        <w:t>void generateMatrixValuesAiiForDoubleIndirect ()</w:t>
      </w:r>
    </w:p>
    <w:p w:rsidR="00E9433A" w:rsidRPr="00A45D0F" w:rsidRDefault="00E9433A" w:rsidP="00E9433A">
      <w:pPr>
        <w:pStyle w:val="ListBullet0"/>
      </w:pPr>
      <w:r w:rsidRPr="00A45D0F">
        <w:t>double getMaxNormForRow (int row)</w:t>
      </w:r>
    </w:p>
    <w:p w:rsidR="00E9433A" w:rsidRPr="00A45D0F" w:rsidRDefault="00E9433A" w:rsidP="00E9433A">
      <w:pPr>
        <w:pStyle w:val="PodNadpis4uroven"/>
        <w:numPr>
          <w:ilvl w:val="0"/>
          <w:numId w:val="0"/>
        </w:numPr>
        <w:rPr>
          <w:lang w:val="en-US"/>
        </w:rPr>
      </w:pPr>
      <w:r w:rsidRPr="00A45D0F">
        <w:rPr>
          <w:lang w:val="en-US"/>
        </w:rPr>
        <w:t>Private Attributes</w:t>
      </w:r>
    </w:p>
    <w:p w:rsidR="00E9433A" w:rsidRPr="00A45D0F" w:rsidRDefault="00E9433A" w:rsidP="00E9433A">
      <w:pPr>
        <w:pStyle w:val="ListBullet0"/>
      </w:pPr>
      <w:r w:rsidRPr="00A45D0F">
        <w:t>int precision</w:t>
      </w:r>
    </w:p>
    <w:p w:rsidR="00E9433A" w:rsidRPr="00A45D0F" w:rsidRDefault="00E9433A" w:rsidP="00E9433A">
      <w:pPr>
        <w:pStyle w:val="ListBullet0"/>
      </w:pPr>
      <w:r w:rsidRPr="00A45D0F">
        <w:t>int absoluteLimit</w:t>
      </w:r>
    </w:p>
    <w:p w:rsidR="00E9433A" w:rsidRPr="00A45D0F" w:rsidRDefault="00E9433A" w:rsidP="00E9433A">
      <w:pPr>
        <w:pStyle w:val="ListBullet0"/>
      </w:pPr>
      <w:r w:rsidRPr="00A45D0F">
        <w:t>int centerValue</w:t>
      </w:r>
    </w:p>
    <w:p w:rsidR="00E9433A" w:rsidRPr="00A45D0F" w:rsidRDefault="00E9433A" w:rsidP="00E9433A">
      <w:pPr>
        <w:pStyle w:val="ListBullet0"/>
      </w:pPr>
      <w:r w:rsidRPr="00A45D0F">
        <w:t>double absoluteRange</w:t>
      </w:r>
    </w:p>
    <w:p w:rsidR="00E9433A" w:rsidRPr="00A45D0F" w:rsidRDefault="00E9433A" w:rsidP="00E9433A">
      <w:pPr>
        <w:pStyle w:val="ListBullet0"/>
      </w:pPr>
      <w:r w:rsidRPr="00A45D0F">
        <w:t>double movement</w:t>
      </w:r>
    </w:p>
    <w:p w:rsidR="00E9433A" w:rsidRPr="00A45D0F" w:rsidRDefault="00E9433A" w:rsidP="00E9433A">
      <w:pPr>
        <w:pStyle w:val="ListBullet0"/>
      </w:pPr>
      <w:r w:rsidRPr="00A45D0F">
        <w:t>Random random</w:t>
      </w:r>
    </w:p>
    <w:p w:rsidR="00E9433A" w:rsidRPr="00A45D0F" w:rsidRDefault="00E9433A" w:rsidP="00E9433A">
      <w:pPr>
        <w:pStyle w:val="ListBullet0"/>
      </w:pPr>
      <w:r w:rsidRPr="00A45D0F">
        <w:t>int[] iVariablesX</w:t>
      </w:r>
    </w:p>
    <w:p w:rsidR="00E9433A" w:rsidRPr="00A45D0F" w:rsidRDefault="00E9433A" w:rsidP="00E9433A">
      <w:pPr>
        <w:pStyle w:val="ListBullet0"/>
      </w:pPr>
      <w:r w:rsidRPr="00A45D0F">
        <w:t>int[][] iMatrix</w:t>
      </w:r>
    </w:p>
    <w:p w:rsidR="00E9433A" w:rsidRPr="00A45D0F" w:rsidRDefault="00E9433A" w:rsidP="00E9433A">
      <w:pPr>
        <w:pStyle w:val="ListBullet0"/>
      </w:pPr>
      <w:r w:rsidRPr="00A45D0F">
        <w:t>double[] dVariablesX</w:t>
      </w:r>
    </w:p>
    <w:p w:rsidR="00E9433A" w:rsidRPr="00A45D0F" w:rsidRDefault="00E9433A" w:rsidP="00E9433A">
      <w:pPr>
        <w:pStyle w:val="ListBullet0"/>
      </w:pPr>
      <w:r w:rsidRPr="00A45D0F">
        <w:t>double[][] dMatrix</w:t>
      </w:r>
    </w:p>
    <w:p w:rsidR="00E9433A" w:rsidRPr="00A45D0F" w:rsidRDefault="00E9433A" w:rsidP="00E9433A">
      <w:pPr>
        <w:pStyle w:val="ListBullet0"/>
      </w:pPr>
      <w:r w:rsidRPr="00A45D0F">
        <w:t>int size</w:t>
      </w:r>
    </w:p>
    <w:p w:rsidR="00E9433A" w:rsidRPr="00A45D0F" w:rsidRDefault="00E9433A" w:rsidP="00E9433A">
      <w:pPr>
        <w:pBdr>
          <w:bottom w:val="single" w:sz="2" w:space="1" w:color="auto"/>
        </w:pBdr>
      </w:pPr>
    </w:p>
    <w:p w:rsidR="00E9433A" w:rsidRPr="00A45D0F" w:rsidRDefault="00E9433A" w:rsidP="00E9433A">
      <w:pPr>
        <w:pStyle w:val="PodNadpis4uroven"/>
        <w:numPr>
          <w:ilvl w:val="0"/>
          <w:numId w:val="0"/>
        </w:numPr>
        <w:rPr>
          <w:lang w:val="en-US"/>
        </w:rPr>
      </w:pPr>
      <w:r w:rsidRPr="00A45D0F">
        <w:rPr>
          <w:lang w:val="en-US"/>
        </w:rPr>
        <w:t>Detailed Description</w:t>
      </w:r>
    </w:p>
    <w:p w:rsidR="00E9433A" w:rsidRPr="005E2978" w:rsidRDefault="00E9433A" w:rsidP="00E9433A">
      <w:pPr>
        <w:pStyle w:val="BodyText"/>
      </w:pPr>
      <w:r w:rsidRPr="005E2978">
        <w:t>Funkcia: generuje náhodné matice.</w:t>
      </w:r>
    </w:p>
    <w:p w:rsidR="00E9433A" w:rsidRPr="00A45D0F" w:rsidRDefault="00E9433A" w:rsidP="00E9433A">
      <w:pPr>
        <w:pStyle w:val="Nadpis5"/>
        <w:numPr>
          <w:ilvl w:val="0"/>
          <w:numId w:val="0"/>
        </w:numPr>
        <w:ind w:left="284"/>
      </w:pPr>
      <w:r w:rsidRPr="00A45D0F">
        <w:t>Author:</w:t>
      </w:r>
    </w:p>
    <w:p w:rsidR="00E9433A" w:rsidRPr="00A45D0F" w:rsidRDefault="00E9433A" w:rsidP="00E9433A">
      <w:pPr>
        <w:pStyle w:val="DescContinue1"/>
      </w:pPr>
      <w:r w:rsidRPr="00A45D0F">
        <w:t xml:space="preserve">Pavol Dano </w:t>
      </w:r>
    </w:p>
    <w:p w:rsidR="00E9433A" w:rsidRPr="00A45D0F" w:rsidRDefault="00E9433A" w:rsidP="00E9433A">
      <w:pPr>
        <w:pStyle w:val="Nadpis5"/>
        <w:numPr>
          <w:ilvl w:val="0"/>
          <w:numId w:val="0"/>
        </w:numPr>
        <w:ind w:left="284"/>
      </w:pPr>
      <w:r w:rsidRPr="00A45D0F">
        <w:t>Version:</w:t>
      </w:r>
    </w:p>
    <w:p w:rsidR="00E9433A" w:rsidRPr="00A45D0F" w:rsidRDefault="00E9433A" w:rsidP="00E9433A">
      <w:pPr>
        <w:pStyle w:val="DescContinue1"/>
      </w:pPr>
      <w:r w:rsidRPr="00A45D0F">
        <w:t xml:space="preserve">1.0 </w:t>
      </w:r>
    </w:p>
    <w:p w:rsidR="00E9433A" w:rsidRPr="005E2978" w:rsidRDefault="00E9433A" w:rsidP="00E9433A">
      <w:pPr>
        <w:pStyle w:val="BodyText"/>
      </w:pPr>
      <w:r w:rsidRPr="005E2978">
        <w:t>Definícia na riadku 35 súboru  Generator.java.</w:t>
      </w:r>
    </w:p>
    <w:p w:rsidR="00E9433A" w:rsidRPr="00A45D0F" w:rsidRDefault="00E9433A" w:rsidP="00E9433A">
      <w:pPr>
        <w:pBdr>
          <w:bottom w:val="single" w:sz="2" w:space="1" w:color="auto"/>
        </w:pBdr>
      </w:pPr>
    </w:p>
    <w:p w:rsidR="00E9433A" w:rsidRPr="00A45D0F" w:rsidRDefault="00E9433A" w:rsidP="00E9433A">
      <w:pPr>
        <w:pStyle w:val="PodNadpis4uroven"/>
        <w:numPr>
          <w:ilvl w:val="0"/>
          <w:numId w:val="0"/>
        </w:numPr>
        <w:rPr>
          <w:lang w:val="en-US"/>
        </w:rPr>
      </w:pPr>
      <w:r>
        <w:rPr>
          <w:lang w:val="en-US"/>
        </w:rPr>
        <w:t>Constructor &amp;</w:t>
      </w:r>
      <w:r w:rsidRPr="00A45D0F">
        <w:rPr>
          <w:lang w:val="en-US"/>
        </w:rPr>
        <w:t xml:space="preserve"> Destructor Documentation</w:t>
      </w:r>
    </w:p>
    <w:p w:rsidR="00E9433A" w:rsidRPr="00A45D0F" w:rsidRDefault="00A31E12" w:rsidP="00E9433A">
      <w:pPr>
        <w:pStyle w:val="Nadpis4"/>
      </w:pPr>
      <w:r w:rsidRPr="00A45D0F">
        <w:fldChar w:fldCharType="begin"/>
      </w:r>
      <w:r w:rsidR="00E9433A" w:rsidRPr="00A45D0F">
        <w:instrText>xe "Generator:core\:\:Generator"</w:instrText>
      </w:r>
      <w:r w:rsidRPr="00A45D0F">
        <w:fldChar w:fldCharType="end"/>
      </w:r>
      <w:r w:rsidRPr="00A45D0F">
        <w:fldChar w:fldCharType="begin"/>
      </w:r>
      <w:r w:rsidR="00E9433A" w:rsidRPr="00A45D0F">
        <w:instrText>xe "core\:\:Generator:Generator"</w:instrText>
      </w:r>
      <w:r w:rsidRPr="00A45D0F">
        <w:fldChar w:fldCharType="end"/>
      </w:r>
      <w:r w:rsidR="00E9433A" w:rsidRPr="00A45D0F">
        <w:t>core.Generator.Generator ()</w:t>
      </w:r>
    </w:p>
    <w:p w:rsidR="00E9433A" w:rsidRPr="005E2978" w:rsidRDefault="00E9433A" w:rsidP="00E9433A">
      <w:pPr>
        <w:pStyle w:val="BodyText"/>
        <w:adjustRightInd/>
        <w:ind w:left="360"/>
      </w:pPr>
      <w:r w:rsidRPr="005E2978">
        <w:t xml:space="preserve">konštruktor, inicializuje Random objekt </w:t>
      </w:r>
    </w:p>
    <w:p w:rsidR="00E9433A" w:rsidRPr="00A45D0F" w:rsidRDefault="00E9433A" w:rsidP="00E9433A">
      <w:pPr>
        <w:pStyle w:val="ListContinue1"/>
      </w:pPr>
      <w:r w:rsidRPr="00A45D0F">
        <w:t>Definícia na riadku 96 súboru  Generator.java.</w:t>
      </w:r>
    </w:p>
    <w:p w:rsidR="00E9433A" w:rsidRPr="00A45D0F" w:rsidRDefault="00E9433A" w:rsidP="00E9433A">
      <w:pPr>
        <w:pBdr>
          <w:bottom w:val="single" w:sz="2" w:space="1" w:color="auto"/>
        </w:pBdr>
        <w:rPr>
          <w:rFonts w:ascii="Arial" w:hAnsi="Arial" w:cs="Arial"/>
          <w:b/>
          <w:bCs/>
        </w:rPr>
      </w:pPr>
    </w:p>
    <w:p w:rsidR="00E9433A" w:rsidRPr="00A45D0F" w:rsidRDefault="00E9433A" w:rsidP="00E9433A">
      <w:pPr>
        <w:pStyle w:val="PodNadpis4uroven"/>
        <w:numPr>
          <w:ilvl w:val="0"/>
          <w:numId w:val="0"/>
        </w:numPr>
        <w:rPr>
          <w:lang w:val="en-US"/>
        </w:rPr>
      </w:pPr>
      <w:r w:rsidRPr="00A45D0F">
        <w:rPr>
          <w:lang w:val="en-US"/>
        </w:rPr>
        <w:lastRenderedPageBreak/>
        <w:t>Member Function Documentation</w:t>
      </w:r>
    </w:p>
    <w:p w:rsidR="00E9433A" w:rsidRPr="00A45D0F" w:rsidRDefault="00A31E12" w:rsidP="00E9433A">
      <w:pPr>
        <w:pStyle w:val="Nadpis4"/>
      </w:pPr>
      <w:r w:rsidRPr="00A45D0F">
        <w:rPr>
          <w:sz w:val="24"/>
          <w:szCs w:val="24"/>
        </w:rPr>
        <w:fldChar w:fldCharType="begin"/>
      </w:r>
      <w:r w:rsidR="00E9433A" w:rsidRPr="00A45D0F">
        <w:rPr>
          <w:sz w:val="24"/>
          <w:szCs w:val="24"/>
        </w:rPr>
        <w:instrText>xe "generateIntegerMatrixDirect:core\:\:Generator"</w:instrText>
      </w:r>
      <w:r w:rsidRPr="00A45D0F">
        <w:rPr>
          <w:sz w:val="24"/>
          <w:szCs w:val="24"/>
        </w:rPr>
        <w:fldChar w:fldCharType="end"/>
      </w:r>
      <w:r w:rsidRPr="00A45D0F">
        <w:rPr>
          <w:sz w:val="24"/>
          <w:szCs w:val="24"/>
        </w:rPr>
        <w:fldChar w:fldCharType="begin"/>
      </w:r>
      <w:r w:rsidR="00E9433A" w:rsidRPr="00A45D0F">
        <w:rPr>
          <w:sz w:val="24"/>
          <w:szCs w:val="24"/>
        </w:rPr>
        <w:instrText>xe "core\:\:Generator:generateIntegerMatrixDirect"</w:instrText>
      </w:r>
      <w:r w:rsidRPr="00A45D0F">
        <w:rPr>
          <w:sz w:val="24"/>
          <w:szCs w:val="24"/>
        </w:rPr>
        <w:fldChar w:fldCharType="end"/>
      </w:r>
      <w:r w:rsidR="00E9433A" w:rsidRPr="00A45D0F">
        <w:t xml:space="preserve">void core.Generator.generateIntegerMatrixDirect (int </w:t>
      </w:r>
      <w:r w:rsidR="00E9433A" w:rsidRPr="00A45D0F">
        <w:rPr>
          <w:i/>
          <w:iCs/>
        </w:rPr>
        <w:t>size</w:t>
      </w:r>
      <w:r w:rsidR="00E9433A" w:rsidRPr="00A45D0F">
        <w:t xml:space="preserve">, int </w:t>
      </w:r>
      <w:r w:rsidR="00E9433A" w:rsidRPr="00A45D0F">
        <w:rPr>
          <w:i/>
          <w:iCs/>
        </w:rPr>
        <w:t>rangeFrom</w:t>
      </w:r>
      <w:r w:rsidR="00E9433A" w:rsidRPr="00A45D0F">
        <w:t xml:space="preserve">, int </w:t>
      </w:r>
      <w:r w:rsidR="00E9433A" w:rsidRPr="00A45D0F">
        <w:rPr>
          <w:i/>
          <w:iCs/>
        </w:rPr>
        <w:t>rangeTo</w:t>
      </w:r>
      <w:r w:rsidR="00E9433A" w:rsidRPr="00A45D0F">
        <w:t xml:space="preserve">)  throws NegativeValueException, ReverseRangeValuesException </w:t>
      </w:r>
    </w:p>
    <w:p w:rsidR="00E9433A" w:rsidRPr="005E2978" w:rsidRDefault="00E9433A" w:rsidP="00E9433A">
      <w:pPr>
        <w:pStyle w:val="BodyText"/>
        <w:adjustRightInd/>
        <w:ind w:left="360"/>
      </w:pPr>
      <w:r w:rsidRPr="005E2978">
        <w:t xml:space="preserve">alokuje dostatok pamäte pre generovanie MatrixD, ktorá pozostáva z celočíselných hodnôt pre riešenia priamymi metódami </w:t>
      </w:r>
    </w:p>
    <w:p w:rsidR="00E9433A" w:rsidRPr="00A45D0F" w:rsidRDefault="00E9433A" w:rsidP="00E9433A">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3260"/>
        <w:gridCol w:w="4819"/>
      </w:tblGrid>
      <w:tr w:rsidR="00E9433A" w:rsidRPr="00A45D0F" w:rsidTr="00103347">
        <w:tc>
          <w:tcPr>
            <w:tcW w:w="3260" w:type="dxa"/>
          </w:tcPr>
          <w:p w:rsidR="00E9433A" w:rsidRPr="00A45D0F" w:rsidRDefault="00E9433A" w:rsidP="00E9433A">
            <w:r w:rsidRPr="00A45D0F">
              <w:rPr>
                <w:i/>
                <w:iCs/>
              </w:rPr>
              <w:t>size</w:t>
            </w:r>
            <w:r w:rsidRPr="00A45D0F">
              <w:t xml:space="preserve"> </w:t>
            </w:r>
          </w:p>
        </w:tc>
        <w:tc>
          <w:tcPr>
            <w:tcW w:w="4819" w:type="dxa"/>
          </w:tcPr>
          <w:p w:rsidR="00E9433A" w:rsidRPr="00A45D0F" w:rsidRDefault="00E9433A" w:rsidP="00E9433A">
            <w:r w:rsidRPr="00A45D0F">
              <w:t xml:space="preserve">veľkosť generovanej matice </w:t>
            </w:r>
          </w:p>
        </w:tc>
      </w:tr>
      <w:tr w:rsidR="00E9433A" w:rsidRPr="00A45D0F" w:rsidTr="00103347">
        <w:tc>
          <w:tcPr>
            <w:tcW w:w="3260" w:type="dxa"/>
          </w:tcPr>
          <w:p w:rsidR="00E9433A" w:rsidRPr="00A45D0F" w:rsidRDefault="00E9433A" w:rsidP="00E9433A">
            <w:r w:rsidRPr="00A45D0F">
              <w:rPr>
                <w:i/>
                <w:iCs/>
              </w:rPr>
              <w:t>rangeFrom</w:t>
            </w:r>
            <w:r w:rsidRPr="00A45D0F">
              <w:t xml:space="preserve"> </w:t>
            </w:r>
          </w:p>
        </w:tc>
        <w:tc>
          <w:tcPr>
            <w:tcW w:w="4819" w:type="dxa"/>
          </w:tcPr>
          <w:p w:rsidR="00E9433A" w:rsidRPr="00A45D0F" w:rsidRDefault="00E9433A" w:rsidP="00E9433A">
            <w:r w:rsidRPr="00A45D0F">
              <w:t xml:space="preserve">počatočná hodnota </w:t>
            </w:r>
          </w:p>
        </w:tc>
      </w:tr>
      <w:tr w:rsidR="00E9433A" w:rsidRPr="00A45D0F" w:rsidTr="00103347">
        <w:tc>
          <w:tcPr>
            <w:tcW w:w="3260" w:type="dxa"/>
          </w:tcPr>
          <w:p w:rsidR="00E9433A" w:rsidRPr="00A45D0F" w:rsidRDefault="00E9433A" w:rsidP="00E9433A">
            <w:r w:rsidRPr="00A45D0F">
              <w:rPr>
                <w:i/>
                <w:iCs/>
              </w:rPr>
              <w:t>rangeTo</w:t>
            </w:r>
            <w:r w:rsidRPr="00A45D0F">
              <w:t xml:space="preserve"> </w:t>
            </w:r>
          </w:p>
        </w:tc>
        <w:tc>
          <w:tcPr>
            <w:tcW w:w="4819" w:type="dxa"/>
          </w:tcPr>
          <w:p w:rsidR="00E9433A" w:rsidRPr="00A45D0F" w:rsidRDefault="00E9433A" w:rsidP="00E9433A">
            <w:r w:rsidRPr="00A45D0F">
              <w:t xml:space="preserve">limitná hodnota </w:t>
            </w:r>
          </w:p>
        </w:tc>
      </w:tr>
    </w:tbl>
    <w:p w:rsidR="00E9433A" w:rsidRPr="00A45D0F" w:rsidRDefault="00E9433A" w:rsidP="00E9433A">
      <w:pPr>
        <w:pStyle w:val="Nadpis5"/>
        <w:numPr>
          <w:ilvl w:val="0"/>
          <w:numId w:val="0"/>
        </w:numPr>
        <w:ind w:left="284"/>
      </w:pPr>
      <w:r w:rsidRPr="00A45D0F">
        <w:t>Exceptions: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3260"/>
        <w:gridCol w:w="4819"/>
      </w:tblGrid>
      <w:tr w:rsidR="00E9433A" w:rsidRPr="00A45D0F" w:rsidTr="00103347">
        <w:tc>
          <w:tcPr>
            <w:tcW w:w="3260" w:type="dxa"/>
          </w:tcPr>
          <w:p w:rsidR="00E9433A" w:rsidRPr="00A45D0F" w:rsidRDefault="00E9433A" w:rsidP="00E9433A">
            <w:r w:rsidRPr="00A45D0F">
              <w:rPr>
                <w:i/>
                <w:iCs/>
              </w:rPr>
              <w:t>NegativeValueException</w:t>
            </w:r>
            <w:r w:rsidRPr="00A45D0F">
              <w:t xml:space="preserve"> </w:t>
            </w:r>
          </w:p>
        </w:tc>
        <w:tc>
          <w:tcPr>
            <w:tcW w:w="4819" w:type="dxa"/>
          </w:tcPr>
          <w:p w:rsidR="00E9433A" w:rsidRPr="00A45D0F" w:rsidRDefault="00E9433A" w:rsidP="00E9433A">
            <w:r w:rsidRPr="00A45D0F">
              <w:t>hádzaná v prípade objavenia sa zápornej hodnoty</w:t>
            </w:r>
          </w:p>
        </w:tc>
      </w:tr>
      <w:tr w:rsidR="00E9433A" w:rsidRPr="00A45D0F" w:rsidTr="00103347">
        <w:tc>
          <w:tcPr>
            <w:tcW w:w="3260" w:type="dxa"/>
          </w:tcPr>
          <w:p w:rsidR="00E9433A" w:rsidRPr="00A45D0F" w:rsidRDefault="00E9433A" w:rsidP="00E9433A">
            <w:r w:rsidRPr="00A45D0F">
              <w:rPr>
                <w:i/>
                <w:iCs/>
              </w:rPr>
              <w:t>ReverseRangeValuesException</w:t>
            </w:r>
            <w:r w:rsidRPr="00A45D0F">
              <w:t xml:space="preserve"> </w:t>
            </w:r>
          </w:p>
        </w:tc>
        <w:tc>
          <w:tcPr>
            <w:tcW w:w="4819" w:type="dxa"/>
          </w:tcPr>
          <w:p w:rsidR="00E9433A" w:rsidRPr="00A45D0F" w:rsidRDefault="00E9433A" w:rsidP="00E9433A">
            <w:r w:rsidRPr="00A45D0F">
              <w:t>hádzaná v prípade opačného poradia hodnôt rozsahu od-do</w:t>
            </w:r>
          </w:p>
        </w:tc>
      </w:tr>
    </w:tbl>
    <w:p w:rsidR="00E9433A" w:rsidRPr="00A45D0F" w:rsidRDefault="00E9433A" w:rsidP="00E9433A">
      <w:pPr>
        <w:pStyle w:val="ListContinue1"/>
      </w:pPr>
      <w:r w:rsidRPr="00A45D0F">
        <w:t>Definícia na riadku 110 súboru  Generator.java.</w:t>
      </w:r>
    </w:p>
    <w:p w:rsidR="00E9433A" w:rsidRPr="00A45D0F" w:rsidRDefault="00A31E12" w:rsidP="00E9433A">
      <w:pPr>
        <w:pStyle w:val="Nadpis4"/>
      </w:pPr>
      <w:r w:rsidRPr="00A45D0F">
        <w:fldChar w:fldCharType="begin"/>
      </w:r>
      <w:r w:rsidR="00E9433A" w:rsidRPr="00A45D0F">
        <w:instrText>xe "generateMatrixValuesAiiForDoubleIndirect:core\:\:Generator"</w:instrText>
      </w:r>
      <w:r w:rsidRPr="00A45D0F">
        <w:fldChar w:fldCharType="end"/>
      </w:r>
      <w:r w:rsidRPr="00A45D0F">
        <w:fldChar w:fldCharType="begin"/>
      </w:r>
      <w:r w:rsidR="00E9433A" w:rsidRPr="00A45D0F">
        <w:instrText>xe "core\:\:Generator:generateMatrixValuesAiiForDoubleIndirect"</w:instrText>
      </w:r>
      <w:r w:rsidRPr="00A45D0F">
        <w:fldChar w:fldCharType="end"/>
      </w:r>
      <w:r w:rsidR="00E9433A" w:rsidRPr="00A45D0F">
        <w:t>void core.Generator.generateMatrixValuesAiiForDoubleIndirect ()</w:t>
      </w:r>
      <w:r w:rsidR="00E9433A" w:rsidRPr="00A45D0F">
        <w:rPr>
          <w:rFonts w:ascii="Courier New" w:hAnsi="Courier New" w:cs="Courier New"/>
        </w:rPr>
        <w:t xml:space="preserve"> [private]</w:t>
      </w:r>
    </w:p>
    <w:p w:rsidR="00E9433A" w:rsidRPr="005E2978" w:rsidRDefault="00E9433A" w:rsidP="00E9433A">
      <w:pPr>
        <w:pStyle w:val="BodyText"/>
        <w:adjustRightInd/>
        <w:ind w:left="360"/>
      </w:pPr>
      <w:r w:rsidRPr="005E2978">
        <w:t xml:space="preserve">generuje Aii maticu s číslami v desatinnom zobrazení pre nepriame metódy </w:t>
      </w:r>
    </w:p>
    <w:p w:rsidR="00E9433A" w:rsidRPr="00A45D0F" w:rsidRDefault="00E9433A" w:rsidP="00E9433A">
      <w:pPr>
        <w:pStyle w:val="ListContinue1"/>
      </w:pPr>
      <w:r w:rsidRPr="00A45D0F">
        <w:t>Definícia na riadku 368 súboru  Generator.java.</w:t>
      </w:r>
    </w:p>
    <w:p w:rsidR="00E9433A" w:rsidRPr="00A45D0F" w:rsidRDefault="00A31E12" w:rsidP="00E9433A">
      <w:pPr>
        <w:pStyle w:val="Nadpis4"/>
      </w:pPr>
      <w:r w:rsidRPr="00A45D0F">
        <w:fldChar w:fldCharType="begin"/>
      </w:r>
      <w:r w:rsidR="00E9433A" w:rsidRPr="00A45D0F">
        <w:instrText>xe "generateMatrixValuesAijForDouble:core\:\:Generator"</w:instrText>
      </w:r>
      <w:r w:rsidRPr="00A45D0F">
        <w:fldChar w:fldCharType="end"/>
      </w:r>
      <w:r w:rsidRPr="00A45D0F">
        <w:fldChar w:fldCharType="begin"/>
      </w:r>
      <w:r w:rsidR="00E9433A" w:rsidRPr="00A45D0F">
        <w:instrText>xe "core\:\:Generator:generateMatrixValuesAijForDouble"</w:instrText>
      </w:r>
      <w:r w:rsidRPr="00A45D0F">
        <w:fldChar w:fldCharType="end"/>
      </w:r>
      <w:r w:rsidR="00E9433A" w:rsidRPr="00A45D0F">
        <w:t>void core.Generator.generateMatrixValuesAijForDouble ()</w:t>
      </w:r>
      <w:r w:rsidR="00E9433A" w:rsidRPr="00A45D0F">
        <w:rPr>
          <w:rFonts w:ascii="Courier New" w:hAnsi="Courier New" w:cs="Courier New"/>
        </w:rPr>
        <w:t xml:space="preserve"> [private]</w:t>
      </w:r>
    </w:p>
    <w:p w:rsidR="00E9433A" w:rsidRPr="005E2978" w:rsidRDefault="00E9433A" w:rsidP="00E9433A">
      <w:pPr>
        <w:pStyle w:val="BodyText"/>
        <w:adjustRightInd/>
        <w:ind w:left="360"/>
      </w:pPr>
      <w:r w:rsidRPr="005E2978">
        <w:t xml:space="preserve">generuje Aij hodnoty pre matice s desatinnými číslami </w:t>
      </w:r>
    </w:p>
    <w:p w:rsidR="00E9433A" w:rsidRPr="00A45D0F" w:rsidRDefault="00E9433A" w:rsidP="00E9433A">
      <w:pPr>
        <w:pStyle w:val="ListContinue1"/>
      </w:pPr>
      <w:r w:rsidRPr="00A45D0F">
        <w:t>Definícia na riadku 215 súboru  Generator.java.</w:t>
      </w:r>
    </w:p>
    <w:p w:rsidR="00E9433A" w:rsidRPr="00A45D0F" w:rsidRDefault="00A31E12" w:rsidP="00E9433A">
      <w:pPr>
        <w:pStyle w:val="Nadpis4"/>
      </w:pPr>
      <w:r w:rsidRPr="00A45D0F">
        <w:fldChar w:fldCharType="begin"/>
      </w:r>
      <w:r w:rsidR="00E9433A" w:rsidRPr="00A45D0F">
        <w:instrText>xe "generateMatrixValuesAijForDoubleIndirect:core\:\:Generator"</w:instrText>
      </w:r>
      <w:r w:rsidRPr="00A45D0F">
        <w:fldChar w:fldCharType="end"/>
      </w:r>
      <w:r w:rsidRPr="00A45D0F">
        <w:fldChar w:fldCharType="begin"/>
      </w:r>
      <w:r w:rsidR="00E9433A" w:rsidRPr="00A45D0F">
        <w:instrText>xe "core\:\:Generator:generateMatrixValuesAijForDoubleIndirect"</w:instrText>
      </w:r>
      <w:r w:rsidRPr="00A45D0F">
        <w:fldChar w:fldCharType="end"/>
      </w:r>
      <w:r w:rsidR="00E9433A" w:rsidRPr="00A45D0F">
        <w:t>void core.Generator.generateMatrixValuesAijForDoubleIndirect ()</w:t>
      </w:r>
      <w:r w:rsidR="00E9433A" w:rsidRPr="00A45D0F">
        <w:rPr>
          <w:rFonts w:ascii="Courier New" w:hAnsi="Courier New" w:cs="Courier New"/>
        </w:rPr>
        <w:t xml:space="preserve"> [private]</w:t>
      </w:r>
    </w:p>
    <w:p w:rsidR="00E9433A" w:rsidRPr="005E2978" w:rsidRDefault="00E9433A" w:rsidP="00E9433A">
      <w:pPr>
        <w:pStyle w:val="BodyText"/>
        <w:adjustRightInd/>
        <w:ind w:left="360"/>
      </w:pPr>
      <w:r w:rsidRPr="005E2978">
        <w:t xml:space="preserve">generuje Aij matice s desatinnými číslami pre nepriame metódy </w:t>
      </w:r>
    </w:p>
    <w:p w:rsidR="00E9433A" w:rsidRPr="00A45D0F" w:rsidRDefault="00E9433A" w:rsidP="00E9433A">
      <w:pPr>
        <w:pStyle w:val="ListContinue1"/>
      </w:pPr>
      <w:r w:rsidRPr="00A45D0F">
        <w:t>Definícia na riadku 346 súboru  Generator.java.</w:t>
      </w:r>
    </w:p>
    <w:p w:rsidR="00E9433A" w:rsidRPr="00A45D0F" w:rsidRDefault="00A31E12" w:rsidP="00E9433A">
      <w:pPr>
        <w:pStyle w:val="Nadpis4"/>
      </w:pPr>
      <w:r w:rsidRPr="00A45D0F">
        <w:fldChar w:fldCharType="begin"/>
      </w:r>
      <w:r w:rsidR="00E9433A" w:rsidRPr="00A45D0F">
        <w:instrText>xe "generateMatrixValuesAijForInt:core\:\:Generator"</w:instrText>
      </w:r>
      <w:r w:rsidRPr="00A45D0F">
        <w:fldChar w:fldCharType="end"/>
      </w:r>
      <w:r w:rsidRPr="00A45D0F">
        <w:fldChar w:fldCharType="begin"/>
      </w:r>
      <w:r w:rsidR="00E9433A" w:rsidRPr="00A45D0F">
        <w:instrText>xe "core\:\:Generator:generateMatrixValuesAijForInt"</w:instrText>
      </w:r>
      <w:r w:rsidRPr="00A45D0F">
        <w:fldChar w:fldCharType="end"/>
      </w:r>
      <w:r w:rsidR="00E9433A" w:rsidRPr="00A45D0F">
        <w:t>void core.Generator.generateMatrixValuesAijForInt ()</w:t>
      </w:r>
      <w:r w:rsidR="00E9433A" w:rsidRPr="00A45D0F">
        <w:rPr>
          <w:rFonts w:ascii="Courier New" w:hAnsi="Courier New" w:cs="Courier New"/>
        </w:rPr>
        <w:t xml:space="preserve"> [private]</w:t>
      </w:r>
    </w:p>
    <w:p w:rsidR="00E9433A" w:rsidRPr="005E2978" w:rsidRDefault="00E9433A" w:rsidP="00E9433A">
      <w:pPr>
        <w:pStyle w:val="BodyText"/>
        <w:adjustRightInd/>
        <w:ind w:left="360"/>
      </w:pPr>
      <w:r w:rsidRPr="005E2978">
        <w:t xml:space="preserve">generuje Aij hodnoty pre celočíselnú maticu </w:t>
      </w:r>
    </w:p>
    <w:p w:rsidR="00E9433A" w:rsidRPr="00A45D0F" w:rsidRDefault="00E9433A" w:rsidP="00E9433A">
      <w:pPr>
        <w:pStyle w:val="ListContinue1"/>
      </w:pPr>
      <w:r w:rsidRPr="00A45D0F">
        <w:t>Definícia na riadku 180 súboru  Generator.java.</w:t>
      </w:r>
    </w:p>
    <w:p w:rsidR="00E9433A" w:rsidRPr="00A45D0F" w:rsidRDefault="00A31E12" w:rsidP="00E9433A">
      <w:pPr>
        <w:pStyle w:val="Nadpis4"/>
      </w:pPr>
      <w:r w:rsidRPr="00A45D0F">
        <w:fldChar w:fldCharType="begin"/>
      </w:r>
      <w:r w:rsidR="00E9433A" w:rsidRPr="00A45D0F">
        <w:instrText>xe "generateMatrixValuesBiForDouble:core\:\:Generator"</w:instrText>
      </w:r>
      <w:r w:rsidRPr="00A45D0F">
        <w:fldChar w:fldCharType="end"/>
      </w:r>
      <w:r w:rsidRPr="00A45D0F">
        <w:fldChar w:fldCharType="begin"/>
      </w:r>
      <w:r w:rsidR="00E9433A" w:rsidRPr="00A45D0F">
        <w:instrText>xe "core\:\:Generator:generateMatrixValuesBiForDouble"</w:instrText>
      </w:r>
      <w:r w:rsidRPr="00A45D0F">
        <w:fldChar w:fldCharType="end"/>
      </w:r>
      <w:r w:rsidR="00E9433A" w:rsidRPr="00A45D0F">
        <w:t>void core.Generator.generateMatrixValuesBiForDouble ()</w:t>
      </w:r>
      <w:r w:rsidR="00E9433A" w:rsidRPr="00A45D0F">
        <w:rPr>
          <w:rFonts w:ascii="Courier New" w:hAnsi="Courier New" w:cs="Courier New"/>
        </w:rPr>
        <w:t xml:space="preserve"> [private]</w:t>
      </w:r>
    </w:p>
    <w:p w:rsidR="00E9433A" w:rsidRPr="005E2978" w:rsidRDefault="00E9433A" w:rsidP="00E9433A">
      <w:pPr>
        <w:pStyle w:val="BodyText"/>
        <w:adjustRightInd/>
        <w:ind w:left="360"/>
      </w:pPr>
      <w:r w:rsidRPr="005E2978">
        <w:t>generuje Bi hodnoty pre maticu s desatinnými číslami</w:t>
      </w:r>
    </w:p>
    <w:p w:rsidR="00E9433A" w:rsidRPr="00A45D0F" w:rsidRDefault="00E9433A" w:rsidP="00E9433A">
      <w:pPr>
        <w:pStyle w:val="ListContinue1"/>
      </w:pPr>
      <w:r w:rsidRPr="00A45D0F">
        <w:t>Definícia na riadku 227 súboru  Generator.java.</w:t>
      </w:r>
    </w:p>
    <w:p w:rsidR="00E9433A" w:rsidRPr="00A45D0F" w:rsidRDefault="00A31E12" w:rsidP="00E9433A">
      <w:pPr>
        <w:pStyle w:val="Nadpis4"/>
      </w:pPr>
      <w:r w:rsidRPr="00A45D0F">
        <w:fldChar w:fldCharType="begin"/>
      </w:r>
      <w:r w:rsidR="00E9433A" w:rsidRPr="00A45D0F">
        <w:instrText>xe "generateMatrixValuesBiForInt:core\:\:Generator"</w:instrText>
      </w:r>
      <w:r w:rsidRPr="00A45D0F">
        <w:fldChar w:fldCharType="end"/>
      </w:r>
      <w:r w:rsidRPr="00A45D0F">
        <w:fldChar w:fldCharType="begin"/>
      </w:r>
      <w:r w:rsidR="00E9433A" w:rsidRPr="00A45D0F">
        <w:instrText>xe "core\:\:Generator:generateMatrixValuesBiForInt"</w:instrText>
      </w:r>
      <w:r w:rsidRPr="00A45D0F">
        <w:fldChar w:fldCharType="end"/>
      </w:r>
      <w:r w:rsidR="00E9433A" w:rsidRPr="00A45D0F">
        <w:t>void core.Generator.generateMatrixValuesBiForInt ()</w:t>
      </w:r>
      <w:r w:rsidR="00E9433A" w:rsidRPr="00A45D0F">
        <w:rPr>
          <w:rFonts w:ascii="Courier New" w:hAnsi="Courier New" w:cs="Courier New"/>
        </w:rPr>
        <w:t xml:space="preserve"> [private]</w:t>
      </w:r>
    </w:p>
    <w:p w:rsidR="00E9433A" w:rsidRPr="005E2978" w:rsidRDefault="00E9433A" w:rsidP="00E9433A">
      <w:pPr>
        <w:pStyle w:val="BodyText"/>
        <w:adjustRightInd/>
        <w:ind w:left="360"/>
      </w:pPr>
      <w:r w:rsidRPr="005E2978">
        <w:t>generuje Bi hodnoty pre celočíselnú maticu</w:t>
      </w:r>
    </w:p>
    <w:p w:rsidR="00E9433A" w:rsidRPr="00A45D0F" w:rsidRDefault="00E9433A" w:rsidP="00E9433A">
      <w:pPr>
        <w:pStyle w:val="ListContinue1"/>
      </w:pPr>
      <w:r w:rsidRPr="00A45D0F">
        <w:lastRenderedPageBreak/>
        <w:t>Definícia na riadku 192 súboru  Generator.java.</w:t>
      </w:r>
    </w:p>
    <w:p w:rsidR="00E9433A" w:rsidRPr="00A45D0F" w:rsidRDefault="00A31E12" w:rsidP="00E9433A">
      <w:pPr>
        <w:pStyle w:val="Nadpis4"/>
      </w:pPr>
      <w:r w:rsidRPr="00A45D0F">
        <w:fldChar w:fldCharType="begin"/>
      </w:r>
      <w:r w:rsidR="00E9433A" w:rsidRPr="00A45D0F">
        <w:instrText>xe "generateNonIntegerMatrixDirect:core\:\:Generator"</w:instrText>
      </w:r>
      <w:r w:rsidRPr="00A45D0F">
        <w:fldChar w:fldCharType="end"/>
      </w:r>
      <w:r w:rsidRPr="00A45D0F">
        <w:fldChar w:fldCharType="begin"/>
      </w:r>
      <w:r w:rsidR="00E9433A" w:rsidRPr="00A45D0F">
        <w:instrText>xe "core\:\:Generator:generateNonIntegerMatrixDirect"</w:instrText>
      </w:r>
      <w:r w:rsidRPr="00A45D0F">
        <w:fldChar w:fldCharType="end"/>
      </w:r>
      <w:r w:rsidR="00E9433A" w:rsidRPr="00A45D0F">
        <w:t xml:space="preserve">void core.Generator.generateNonIntegerMatrixDirect (int </w:t>
      </w:r>
      <w:r w:rsidR="00E9433A" w:rsidRPr="00A45D0F">
        <w:rPr>
          <w:i/>
          <w:iCs/>
        </w:rPr>
        <w:t>size</w:t>
      </w:r>
      <w:r w:rsidR="00E9433A" w:rsidRPr="00A45D0F">
        <w:t xml:space="preserve">, int </w:t>
      </w:r>
      <w:r w:rsidR="00E9433A" w:rsidRPr="00A45D0F">
        <w:rPr>
          <w:i/>
          <w:iCs/>
        </w:rPr>
        <w:t>precision</w:t>
      </w:r>
      <w:r w:rsidR="00E9433A" w:rsidRPr="00A45D0F">
        <w:t xml:space="preserve">, double </w:t>
      </w:r>
      <w:r w:rsidR="00E9433A" w:rsidRPr="00A45D0F">
        <w:rPr>
          <w:i/>
          <w:iCs/>
        </w:rPr>
        <w:t>rangeFrom</w:t>
      </w:r>
      <w:r w:rsidR="00E9433A" w:rsidRPr="00A45D0F">
        <w:t xml:space="preserve">, double </w:t>
      </w:r>
      <w:r w:rsidR="00E9433A" w:rsidRPr="00A45D0F">
        <w:rPr>
          <w:i/>
          <w:iCs/>
        </w:rPr>
        <w:t>rangeTo</w:t>
      </w:r>
      <w:r w:rsidR="00E9433A" w:rsidRPr="00A45D0F">
        <w:t xml:space="preserve">)  throws NegativeValueException, ReverseRangeValuesException </w:t>
      </w:r>
    </w:p>
    <w:p w:rsidR="00E9433A" w:rsidRPr="005E2978" w:rsidRDefault="00E9433A" w:rsidP="00E9433A">
      <w:pPr>
        <w:pStyle w:val="BodyText"/>
        <w:adjustRightInd/>
        <w:ind w:left="360"/>
      </w:pPr>
      <w:r w:rsidRPr="005E2978">
        <w:t xml:space="preserve">alokuje dostatok pamäte pre generovanú maticu neceločíselnú pre priame metódy </w:t>
      </w:r>
    </w:p>
    <w:p w:rsidR="00E9433A" w:rsidRPr="00A45D0F" w:rsidRDefault="00E9433A" w:rsidP="00E9433A">
      <w:pPr>
        <w:pStyle w:val="Nadpis5"/>
        <w:numPr>
          <w:ilvl w:val="0"/>
          <w:numId w:val="0"/>
        </w:numPr>
        <w:ind w:left="284"/>
      </w:pPr>
      <w:r w:rsidRPr="00A45D0F">
        <w:t>Parameters:</w:t>
      </w:r>
    </w:p>
    <w:tbl>
      <w:tblPr>
        <w:tblW w:w="8079" w:type="dxa"/>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3260"/>
        <w:gridCol w:w="4819"/>
      </w:tblGrid>
      <w:tr w:rsidR="00E9433A" w:rsidRPr="00A45D0F" w:rsidTr="00103347">
        <w:tc>
          <w:tcPr>
            <w:tcW w:w="3260" w:type="dxa"/>
          </w:tcPr>
          <w:p w:rsidR="00E9433A" w:rsidRPr="00A45D0F" w:rsidRDefault="00E9433A" w:rsidP="00E9433A">
            <w:r w:rsidRPr="00A45D0F">
              <w:rPr>
                <w:i/>
                <w:iCs/>
              </w:rPr>
              <w:t>size</w:t>
            </w:r>
            <w:r w:rsidRPr="00A45D0F">
              <w:t xml:space="preserve"> </w:t>
            </w:r>
          </w:p>
        </w:tc>
        <w:tc>
          <w:tcPr>
            <w:tcW w:w="4819" w:type="dxa"/>
          </w:tcPr>
          <w:p w:rsidR="00E9433A" w:rsidRPr="00A45D0F" w:rsidRDefault="00E9433A" w:rsidP="00E9433A">
            <w:r w:rsidRPr="00A45D0F">
              <w:t xml:space="preserve">veľkosť generovanej matice </w:t>
            </w:r>
          </w:p>
        </w:tc>
      </w:tr>
      <w:tr w:rsidR="00E9433A" w:rsidRPr="00A45D0F" w:rsidTr="00103347">
        <w:tc>
          <w:tcPr>
            <w:tcW w:w="3260" w:type="dxa"/>
          </w:tcPr>
          <w:p w:rsidR="00E9433A" w:rsidRPr="00A45D0F" w:rsidRDefault="00E9433A" w:rsidP="00E9433A">
            <w:r w:rsidRPr="00A45D0F">
              <w:rPr>
                <w:i/>
                <w:iCs/>
              </w:rPr>
              <w:t>precision</w:t>
            </w:r>
            <w:r w:rsidRPr="00A45D0F">
              <w:t xml:space="preserve"> </w:t>
            </w:r>
          </w:p>
        </w:tc>
        <w:tc>
          <w:tcPr>
            <w:tcW w:w="4819" w:type="dxa"/>
          </w:tcPr>
          <w:p w:rsidR="00E9433A" w:rsidRPr="00A45D0F" w:rsidRDefault="00E9433A" w:rsidP="00E9433A">
            <w:r w:rsidRPr="00A45D0F">
              <w:t xml:space="preserve">definuje koľko cifier po desatinnej čiarke sú brané do úvahy </w:t>
            </w:r>
          </w:p>
        </w:tc>
      </w:tr>
      <w:tr w:rsidR="00E9433A" w:rsidRPr="00A45D0F" w:rsidTr="00103347">
        <w:tc>
          <w:tcPr>
            <w:tcW w:w="3260" w:type="dxa"/>
          </w:tcPr>
          <w:p w:rsidR="00E9433A" w:rsidRPr="00A45D0F" w:rsidRDefault="00E9433A" w:rsidP="00E9433A">
            <w:r w:rsidRPr="00A45D0F">
              <w:rPr>
                <w:i/>
                <w:iCs/>
              </w:rPr>
              <w:t>rangeFrom</w:t>
            </w:r>
            <w:r w:rsidRPr="00A45D0F">
              <w:t xml:space="preserve"> </w:t>
            </w:r>
          </w:p>
        </w:tc>
        <w:tc>
          <w:tcPr>
            <w:tcW w:w="4819" w:type="dxa"/>
          </w:tcPr>
          <w:p w:rsidR="00E9433A" w:rsidRPr="00A45D0F" w:rsidRDefault="00E9433A" w:rsidP="00E9433A">
            <w:r w:rsidRPr="00A45D0F">
              <w:t xml:space="preserve">počatočná hodnota </w:t>
            </w:r>
          </w:p>
        </w:tc>
      </w:tr>
      <w:tr w:rsidR="00E9433A" w:rsidRPr="00A45D0F" w:rsidTr="00103347">
        <w:tc>
          <w:tcPr>
            <w:tcW w:w="3260" w:type="dxa"/>
          </w:tcPr>
          <w:p w:rsidR="00E9433A" w:rsidRPr="00A45D0F" w:rsidRDefault="00E9433A" w:rsidP="00E9433A">
            <w:r w:rsidRPr="00A45D0F">
              <w:rPr>
                <w:i/>
                <w:iCs/>
              </w:rPr>
              <w:t>rangeTo</w:t>
            </w:r>
            <w:r w:rsidRPr="00A45D0F">
              <w:t xml:space="preserve"> </w:t>
            </w:r>
          </w:p>
        </w:tc>
        <w:tc>
          <w:tcPr>
            <w:tcW w:w="4819" w:type="dxa"/>
          </w:tcPr>
          <w:p w:rsidR="00E9433A" w:rsidRPr="00A45D0F" w:rsidRDefault="00E9433A" w:rsidP="00E9433A">
            <w:r w:rsidRPr="00A45D0F">
              <w:t xml:space="preserve">limitná hodnota </w:t>
            </w:r>
          </w:p>
        </w:tc>
      </w:tr>
    </w:tbl>
    <w:p w:rsidR="00E9433A" w:rsidRPr="00A45D0F" w:rsidRDefault="00E9433A" w:rsidP="00E9433A">
      <w:pPr>
        <w:pStyle w:val="Nadpis5"/>
        <w:numPr>
          <w:ilvl w:val="0"/>
          <w:numId w:val="0"/>
        </w:numPr>
        <w:ind w:left="284"/>
      </w:pPr>
      <w:r w:rsidRPr="00A45D0F">
        <w:t>Exceptions:</w:t>
      </w:r>
    </w:p>
    <w:tbl>
      <w:tblPr>
        <w:tblW w:w="8079" w:type="dxa"/>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3260"/>
        <w:gridCol w:w="4819"/>
      </w:tblGrid>
      <w:tr w:rsidR="00E9433A" w:rsidRPr="00A45D0F" w:rsidTr="0069031E">
        <w:tc>
          <w:tcPr>
            <w:tcW w:w="3260" w:type="dxa"/>
          </w:tcPr>
          <w:p w:rsidR="00E9433A" w:rsidRPr="00A45D0F" w:rsidRDefault="00E9433A" w:rsidP="00E9433A">
            <w:r w:rsidRPr="00A45D0F">
              <w:rPr>
                <w:i/>
                <w:iCs/>
              </w:rPr>
              <w:t>NegativeValueException</w:t>
            </w:r>
            <w:r w:rsidRPr="00A45D0F">
              <w:t xml:space="preserve"> </w:t>
            </w:r>
          </w:p>
        </w:tc>
        <w:tc>
          <w:tcPr>
            <w:tcW w:w="4819" w:type="dxa"/>
          </w:tcPr>
          <w:p w:rsidR="00E9433A" w:rsidRPr="00A45D0F" w:rsidRDefault="00E9433A" w:rsidP="00E9433A">
            <w:r w:rsidRPr="00A45D0F">
              <w:t>hádzaná v prípade objavenia sa zápornej hodnoty</w:t>
            </w:r>
          </w:p>
        </w:tc>
      </w:tr>
      <w:tr w:rsidR="00E9433A" w:rsidRPr="00A45D0F" w:rsidTr="0069031E">
        <w:tc>
          <w:tcPr>
            <w:tcW w:w="3260" w:type="dxa"/>
          </w:tcPr>
          <w:p w:rsidR="00E9433A" w:rsidRPr="00A45D0F" w:rsidRDefault="00E9433A" w:rsidP="00E9433A">
            <w:r w:rsidRPr="00A45D0F">
              <w:rPr>
                <w:i/>
                <w:iCs/>
              </w:rPr>
              <w:t>ReverseRangeValuesException</w:t>
            </w:r>
            <w:r w:rsidRPr="00A45D0F">
              <w:t xml:space="preserve"> </w:t>
            </w:r>
          </w:p>
        </w:tc>
        <w:tc>
          <w:tcPr>
            <w:tcW w:w="4819" w:type="dxa"/>
          </w:tcPr>
          <w:p w:rsidR="00E9433A" w:rsidRPr="00A45D0F" w:rsidRDefault="00E9433A" w:rsidP="00E9433A">
            <w:r w:rsidRPr="00A45D0F">
              <w:t>hádzaná v prípade opačného poradia hodnôt rozsahu od-do</w:t>
            </w:r>
          </w:p>
        </w:tc>
      </w:tr>
    </w:tbl>
    <w:p w:rsidR="00E9433A" w:rsidRPr="00A45D0F" w:rsidRDefault="00E9433A" w:rsidP="00E9433A">
      <w:pPr>
        <w:pStyle w:val="ListContinue1"/>
      </w:pPr>
      <w:r w:rsidRPr="00A45D0F">
        <w:t>Definícia na riadku 144 súboru  Generator.java.</w:t>
      </w:r>
    </w:p>
    <w:p w:rsidR="00E9433A" w:rsidRPr="00A45D0F" w:rsidRDefault="00A31E12" w:rsidP="00E9433A">
      <w:pPr>
        <w:pStyle w:val="Nadpis4"/>
      </w:pPr>
      <w:r w:rsidRPr="00A45D0F">
        <w:fldChar w:fldCharType="begin"/>
      </w:r>
      <w:r w:rsidR="00E9433A" w:rsidRPr="00A45D0F">
        <w:instrText>xe "generateNonIntegerMatrixIndirect:core\:\:Generator"</w:instrText>
      </w:r>
      <w:r w:rsidRPr="00A45D0F">
        <w:fldChar w:fldCharType="end"/>
      </w:r>
      <w:r w:rsidRPr="00A45D0F">
        <w:fldChar w:fldCharType="begin"/>
      </w:r>
      <w:r w:rsidR="00E9433A" w:rsidRPr="00A45D0F">
        <w:instrText>xe "core\:\:Generator:generateNonIntegerMatrixIndirect"</w:instrText>
      </w:r>
      <w:r w:rsidRPr="00A45D0F">
        <w:fldChar w:fldCharType="end"/>
      </w:r>
      <w:r w:rsidR="00E9433A" w:rsidRPr="00A45D0F">
        <w:t xml:space="preserve">void core.Generator.generateNonIntegerMatrixIndirect (int </w:t>
      </w:r>
      <w:r w:rsidR="00E9433A" w:rsidRPr="00A45D0F">
        <w:rPr>
          <w:i/>
          <w:iCs/>
        </w:rPr>
        <w:t>size</w:t>
      </w:r>
      <w:r w:rsidR="00E9433A" w:rsidRPr="00A45D0F">
        <w:t xml:space="preserve">, int </w:t>
      </w:r>
      <w:r w:rsidR="00E9433A" w:rsidRPr="00A45D0F">
        <w:rPr>
          <w:i/>
          <w:iCs/>
        </w:rPr>
        <w:t>precision</w:t>
      </w:r>
      <w:r w:rsidR="00E9433A" w:rsidRPr="00A45D0F">
        <w:t xml:space="preserve">, double </w:t>
      </w:r>
      <w:r w:rsidR="00E9433A" w:rsidRPr="00A45D0F">
        <w:rPr>
          <w:i/>
          <w:iCs/>
        </w:rPr>
        <w:t>rangeFrom</w:t>
      </w:r>
      <w:r w:rsidR="00E9433A" w:rsidRPr="00A45D0F">
        <w:t xml:space="preserve">, double </w:t>
      </w:r>
      <w:r w:rsidR="00E9433A" w:rsidRPr="00A45D0F">
        <w:rPr>
          <w:i/>
          <w:iCs/>
        </w:rPr>
        <w:t>rangeTo</w:t>
      </w:r>
      <w:r w:rsidR="00E9433A" w:rsidRPr="00A45D0F">
        <w:t xml:space="preserve">)  throws NegativeValueException, ReverseRangeValuesException </w:t>
      </w:r>
    </w:p>
    <w:p w:rsidR="00E9433A" w:rsidRPr="005E2978" w:rsidRDefault="00E9433A" w:rsidP="00E9433A">
      <w:pPr>
        <w:pStyle w:val="BodyText"/>
        <w:adjustRightInd/>
        <w:ind w:left="360"/>
      </w:pPr>
      <w:r w:rsidRPr="005E2978">
        <w:t xml:space="preserve">alokuje dostatok pamäte pre generovanú maticu neceločíselnú pre nepriame metódy </w:t>
      </w:r>
    </w:p>
    <w:p w:rsidR="00E9433A" w:rsidRPr="00A45D0F" w:rsidRDefault="00E9433A" w:rsidP="00E9433A">
      <w:pPr>
        <w:pStyle w:val="Nadpis5"/>
        <w:numPr>
          <w:ilvl w:val="0"/>
          <w:numId w:val="0"/>
        </w:numPr>
        <w:ind w:left="284"/>
      </w:pPr>
      <w:r w:rsidRPr="00A45D0F">
        <w:t>Parameters:</w:t>
      </w:r>
    </w:p>
    <w:tbl>
      <w:tblPr>
        <w:tblW w:w="8079" w:type="dxa"/>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1984"/>
        <w:gridCol w:w="6095"/>
      </w:tblGrid>
      <w:tr w:rsidR="00E9433A" w:rsidRPr="00A45D0F" w:rsidTr="0069031E">
        <w:tc>
          <w:tcPr>
            <w:tcW w:w="1984" w:type="dxa"/>
          </w:tcPr>
          <w:p w:rsidR="00E9433A" w:rsidRPr="00A45D0F" w:rsidRDefault="00E9433A" w:rsidP="00E9433A">
            <w:r w:rsidRPr="00A45D0F">
              <w:rPr>
                <w:i/>
                <w:iCs/>
              </w:rPr>
              <w:t>size</w:t>
            </w:r>
            <w:r w:rsidRPr="00A45D0F">
              <w:t xml:space="preserve"> </w:t>
            </w:r>
          </w:p>
        </w:tc>
        <w:tc>
          <w:tcPr>
            <w:tcW w:w="6095" w:type="dxa"/>
          </w:tcPr>
          <w:p w:rsidR="00E9433A" w:rsidRPr="00A45D0F" w:rsidRDefault="00E9433A" w:rsidP="00E9433A">
            <w:r w:rsidRPr="00A45D0F">
              <w:t xml:space="preserve">veľkosť generovanej matice </w:t>
            </w:r>
          </w:p>
        </w:tc>
      </w:tr>
      <w:tr w:rsidR="00E9433A" w:rsidRPr="00A45D0F" w:rsidTr="0069031E">
        <w:tc>
          <w:tcPr>
            <w:tcW w:w="1984" w:type="dxa"/>
          </w:tcPr>
          <w:p w:rsidR="00E9433A" w:rsidRPr="00A45D0F" w:rsidRDefault="00E9433A" w:rsidP="00E9433A">
            <w:r w:rsidRPr="00A45D0F">
              <w:rPr>
                <w:i/>
                <w:iCs/>
              </w:rPr>
              <w:t>precision</w:t>
            </w:r>
            <w:r w:rsidRPr="00A45D0F">
              <w:t xml:space="preserve"> </w:t>
            </w:r>
          </w:p>
        </w:tc>
        <w:tc>
          <w:tcPr>
            <w:tcW w:w="6095" w:type="dxa"/>
          </w:tcPr>
          <w:p w:rsidR="00E9433A" w:rsidRPr="00A45D0F" w:rsidRDefault="00E9433A" w:rsidP="00E9433A">
            <w:r w:rsidRPr="00A45D0F">
              <w:t xml:space="preserve">definuje koľko cifier po desatinnej čiarke sú brané do úvahy </w:t>
            </w:r>
          </w:p>
        </w:tc>
      </w:tr>
      <w:tr w:rsidR="00E9433A" w:rsidRPr="00A45D0F" w:rsidTr="0069031E">
        <w:tc>
          <w:tcPr>
            <w:tcW w:w="1984" w:type="dxa"/>
          </w:tcPr>
          <w:p w:rsidR="00E9433A" w:rsidRPr="00A45D0F" w:rsidRDefault="00E9433A" w:rsidP="00E9433A">
            <w:r w:rsidRPr="00A45D0F">
              <w:rPr>
                <w:i/>
                <w:iCs/>
              </w:rPr>
              <w:t>rangeFrom</w:t>
            </w:r>
            <w:r w:rsidRPr="00A45D0F">
              <w:t xml:space="preserve"> </w:t>
            </w:r>
          </w:p>
        </w:tc>
        <w:tc>
          <w:tcPr>
            <w:tcW w:w="6095" w:type="dxa"/>
          </w:tcPr>
          <w:p w:rsidR="00E9433A" w:rsidRPr="00A45D0F" w:rsidRDefault="00E9433A" w:rsidP="00E9433A">
            <w:r w:rsidRPr="00A45D0F">
              <w:t xml:space="preserve">počatočná hodnota </w:t>
            </w:r>
          </w:p>
        </w:tc>
      </w:tr>
      <w:tr w:rsidR="00E9433A" w:rsidRPr="00A45D0F" w:rsidTr="0069031E">
        <w:tc>
          <w:tcPr>
            <w:tcW w:w="1984" w:type="dxa"/>
          </w:tcPr>
          <w:p w:rsidR="00E9433A" w:rsidRPr="00A45D0F" w:rsidRDefault="00E9433A" w:rsidP="00E9433A">
            <w:r w:rsidRPr="00A45D0F">
              <w:rPr>
                <w:i/>
                <w:iCs/>
              </w:rPr>
              <w:t>rangeTo</w:t>
            </w:r>
            <w:r w:rsidRPr="00A45D0F">
              <w:t xml:space="preserve"> </w:t>
            </w:r>
          </w:p>
        </w:tc>
        <w:tc>
          <w:tcPr>
            <w:tcW w:w="6095" w:type="dxa"/>
          </w:tcPr>
          <w:p w:rsidR="00E9433A" w:rsidRPr="00A45D0F" w:rsidRDefault="00E9433A" w:rsidP="00E9433A">
            <w:r w:rsidRPr="00A45D0F">
              <w:t xml:space="preserve">limitná hodnota </w:t>
            </w:r>
          </w:p>
        </w:tc>
      </w:tr>
    </w:tbl>
    <w:p w:rsidR="00E9433A" w:rsidRPr="00A45D0F" w:rsidRDefault="00E9433A" w:rsidP="00E9433A">
      <w:pPr>
        <w:pStyle w:val="Nadpis5"/>
        <w:numPr>
          <w:ilvl w:val="0"/>
          <w:numId w:val="0"/>
        </w:numPr>
        <w:ind w:left="284"/>
      </w:pPr>
      <w:r w:rsidRPr="00A45D0F">
        <w:t>Exceptions:</w:t>
      </w:r>
    </w:p>
    <w:tbl>
      <w:tblPr>
        <w:tblW w:w="8079" w:type="dxa"/>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3260"/>
        <w:gridCol w:w="4819"/>
      </w:tblGrid>
      <w:tr w:rsidR="00E9433A" w:rsidRPr="00A45D0F" w:rsidTr="00015048">
        <w:tc>
          <w:tcPr>
            <w:tcW w:w="3260" w:type="dxa"/>
          </w:tcPr>
          <w:p w:rsidR="00E9433A" w:rsidRPr="00A45D0F" w:rsidRDefault="00E9433A" w:rsidP="00E9433A">
            <w:r w:rsidRPr="00A45D0F">
              <w:rPr>
                <w:i/>
                <w:iCs/>
              </w:rPr>
              <w:t>NegativeValueException</w:t>
            </w:r>
            <w:r w:rsidRPr="00A45D0F">
              <w:t xml:space="preserve"> </w:t>
            </w:r>
          </w:p>
        </w:tc>
        <w:tc>
          <w:tcPr>
            <w:tcW w:w="4819" w:type="dxa"/>
          </w:tcPr>
          <w:p w:rsidR="00E9433A" w:rsidRPr="00A45D0F" w:rsidRDefault="00E9433A" w:rsidP="00E9433A">
            <w:r w:rsidRPr="00A45D0F">
              <w:t>hádzaná v prípade objavenia sa zápornej hodnoty</w:t>
            </w:r>
          </w:p>
        </w:tc>
      </w:tr>
      <w:tr w:rsidR="00E9433A" w:rsidRPr="00A45D0F" w:rsidTr="00015048">
        <w:tc>
          <w:tcPr>
            <w:tcW w:w="3260" w:type="dxa"/>
          </w:tcPr>
          <w:p w:rsidR="00E9433A" w:rsidRPr="00A45D0F" w:rsidRDefault="00E9433A" w:rsidP="00E9433A">
            <w:r w:rsidRPr="00A45D0F">
              <w:rPr>
                <w:i/>
                <w:iCs/>
              </w:rPr>
              <w:lastRenderedPageBreak/>
              <w:t>ReverseRangeValuesException</w:t>
            </w:r>
            <w:r w:rsidRPr="00A45D0F">
              <w:t xml:space="preserve"> </w:t>
            </w:r>
          </w:p>
        </w:tc>
        <w:tc>
          <w:tcPr>
            <w:tcW w:w="4819" w:type="dxa"/>
          </w:tcPr>
          <w:p w:rsidR="00E9433A" w:rsidRPr="00A45D0F" w:rsidRDefault="00E9433A" w:rsidP="00E9433A">
            <w:r w:rsidRPr="00A45D0F">
              <w:t>hádzaná v prípade opačného poradia hodnôt rozsahu od-do</w:t>
            </w:r>
          </w:p>
        </w:tc>
      </w:tr>
    </w:tbl>
    <w:p w:rsidR="00E9433A" w:rsidRPr="00A45D0F" w:rsidRDefault="00E9433A" w:rsidP="00E9433A">
      <w:pPr>
        <w:pStyle w:val="ListContinue1"/>
      </w:pPr>
      <w:r w:rsidRPr="00A45D0F">
        <w:t>Definícia na riadku 317 súboru  Generator.java.</w:t>
      </w:r>
    </w:p>
    <w:p w:rsidR="00E9433A" w:rsidRPr="00A45D0F" w:rsidRDefault="00A31E12" w:rsidP="00E9433A">
      <w:pPr>
        <w:pStyle w:val="Nadpis4"/>
      </w:pPr>
      <w:r w:rsidRPr="00A45D0F">
        <w:fldChar w:fldCharType="begin"/>
      </w:r>
      <w:r w:rsidR="00E9433A" w:rsidRPr="00A45D0F">
        <w:instrText>xe "generateVariablesValuesForDouble:core\:\:Generator"</w:instrText>
      </w:r>
      <w:r w:rsidRPr="00A45D0F">
        <w:fldChar w:fldCharType="end"/>
      </w:r>
      <w:r w:rsidRPr="00A45D0F">
        <w:fldChar w:fldCharType="begin"/>
      </w:r>
      <w:r w:rsidR="00E9433A" w:rsidRPr="00A45D0F">
        <w:instrText>xe "core\:\:Generator:generateVariablesValuesForDouble"</w:instrText>
      </w:r>
      <w:r w:rsidRPr="00A45D0F">
        <w:fldChar w:fldCharType="end"/>
      </w:r>
      <w:r w:rsidR="00E9433A" w:rsidRPr="00A45D0F">
        <w:t>void core.Generator.generateVariablesValuesForDouble ()</w:t>
      </w:r>
      <w:r w:rsidR="00E9433A" w:rsidRPr="00A45D0F">
        <w:rPr>
          <w:rFonts w:ascii="Courier New" w:hAnsi="Courier New" w:cs="Courier New"/>
        </w:rPr>
        <w:t xml:space="preserve"> [private]</w:t>
      </w:r>
    </w:p>
    <w:p w:rsidR="00E9433A" w:rsidRPr="005E2978" w:rsidRDefault="00E9433A" w:rsidP="00E9433A">
      <w:pPr>
        <w:pStyle w:val="BodyText"/>
        <w:adjustRightInd/>
        <w:ind w:left="360"/>
      </w:pPr>
      <w:r w:rsidRPr="005E2978">
        <w:t xml:space="preserve">generuje hodnoty neznámych pre neceločíselnú maticu </w:t>
      </w:r>
    </w:p>
    <w:p w:rsidR="00E9433A" w:rsidRPr="00A45D0F" w:rsidRDefault="00E9433A" w:rsidP="00E9433A">
      <w:pPr>
        <w:pStyle w:val="ListContinue1"/>
      </w:pPr>
      <w:r w:rsidRPr="00A45D0F">
        <w:t>Definícia na riadku 205 súboru  Generator.java.</w:t>
      </w:r>
    </w:p>
    <w:p w:rsidR="00E9433A" w:rsidRPr="00A45D0F" w:rsidRDefault="00A31E12" w:rsidP="00E9433A">
      <w:pPr>
        <w:pStyle w:val="Nadpis4"/>
      </w:pPr>
      <w:r w:rsidRPr="00A45D0F">
        <w:fldChar w:fldCharType="begin"/>
      </w:r>
      <w:r w:rsidR="00E9433A" w:rsidRPr="00A45D0F">
        <w:instrText>xe "generateVariablesValuesForInt:core\:\:Generator"</w:instrText>
      </w:r>
      <w:r w:rsidRPr="00A45D0F">
        <w:fldChar w:fldCharType="end"/>
      </w:r>
      <w:r w:rsidRPr="00A45D0F">
        <w:fldChar w:fldCharType="begin"/>
      </w:r>
      <w:r w:rsidR="00E9433A" w:rsidRPr="00A45D0F">
        <w:instrText>xe "core\:\:Generator:generateVariablesValuesForInt"</w:instrText>
      </w:r>
      <w:r w:rsidRPr="00A45D0F">
        <w:fldChar w:fldCharType="end"/>
      </w:r>
      <w:r w:rsidR="00E9433A" w:rsidRPr="00A45D0F">
        <w:t>void core.Generator.generateVariablesValuesForInt ()</w:t>
      </w:r>
      <w:r w:rsidR="00E9433A" w:rsidRPr="00A45D0F">
        <w:rPr>
          <w:rFonts w:ascii="Courier New" w:hAnsi="Courier New" w:cs="Courier New"/>
        </w:rPr>
        <w:t xml:space="preserve"> [private]</w:t>
      </w:r>
    </w:p>
    <w:p w:rsidR="00E9433A" w:rsidRPr="005E2978" w:rsidRDefault="00E9433A" w:rsidP="00E9433A">
      <w:pPr>
        <w:pStyle w:val="BodyText"/>
        <w:adjustRightInd/>
        <w:ind w:left="360"/>
      </w:pPr>
      <w:r w:rsidRPr="005E2978">
        <w:t>generuje hodnoty neznámych pre celočíselnu maticu</w:t>
      </w:r>
    </w:p>
    <w:p w:rsidR="00E9433A" w:rsidRPr="00A45D0F" w:rsidRDefault="00E9433A" w:rsidP="00E9433A">
      <w:pPr>
        <w:pStyle w:val="ListContinue1"/>
      </w:pPr>
      <w:r w:rsidRPr="00A45D0F">
        <w:t>Definícia na riadku 170 súboru  Generator.java.</w:t>
      </w:r>
    </w:p>
    <w:p w:rsidR="00E9433A" w:rsidRPr="00A45D0F" w:rsidRDefault="00A31E12" w:rsidP="00E9433A">
      <w:pPr>
        <w:pStyle w:val="Nadpis4"/>
      </w:pPr>
      <w:r w:rsidRPr="00A45D0F">
        <w:fldChar w:fldCharType="begin"/>
      </w:r>
      <w:r w:rsidR="00E9433A" w:rsidRPr="00A45D0F">
        <w:instrText>xe "getDMatrix:core\:\:Generator"</w:instrText>
      </w:r>
      <w:r w:rsidRPr="00A45D0F">
        <w:fldChar w:fldCharType="end"/>
      </w:r>
      <w:r w:rsidRPr="00A45D0F">
        <w:fldChar w:fldCharType="begin"/>
      </w:r>
      <w:r w:rsidR="00E9433A" w:rsidRPr="00A45D0F">
        <w:instrText>xe "core\:\:Generator:getDMatrix"</w:instrText>
      </w:r>
      <w:r w:rsidRPr="00A45D0F">
        <w:fldChar w:fldCharType="end"/>
      </w:r>
      <w:r w:rsidR="00E9433A" w:rsidRPr="00A45D0F">
        <w:t>MatrixD core.Generator.getDMatrix ()</w:t>
      </w:r>
    </w:p>
    <w:p w:rsidR="00E9433A" w:rsidRPr="005E2978" w:rsidRDefault="00E9433A" w:rsidP="00E9433A">
      <w:pPr>
        <w:pStyle w:val="BodyText"/>
        <w:adjustRightInd/>
        <w:ind w:left="360"/>
      </w:pPr>
      <w:r w:rsidRPr="005E2978">
        <w:t xml:space="preserve">getter </w:t>
      </w:r>
    </w:p>
    <w:p w:rsidR="00E9433A" w:rsidRPr="00A45D0F" w:rsidRDefault="00E9433A" w:rsidP="00E9433A">
      <w:pPr>
        <w:pStyle w:val="Nadpis5"/>
        <w:numPr>
          <w:ilvl w:val="0"/>
          <w:numId w:val="0"/>
        </w:numPr>
        <w:ind w:left="284"/>
      </w:pPr>
      <w:r w:rsidRPr="00A45D0F">
        <w:t>Returns:</w:t>
      </w:r>
    </w:p>
    <w:p w:rsidR="00E9433A" w:rsidRPr="005E2978" w:rsidRDefault="00E9433A" w:rsidP="00E9433A">
      <w:pPr>
        <w:pStyle w:val="DescContinue2"/>
        <w:rPr>
          <w:b w:val="0"/>
          <w:sz w:val="24"/>
          <w:szCs w:val="24"/>
        </w:rPr>
      </w:pPr>
      <w:r w:rsidRPr="005E2978">
        <w:rPr>
          <w:b w:val="0"/>
          <w:sz w:val="24"/>
          <w:szCs w:val="24"/>
        </w:rPr>
        <w:t>Matica s neceločíselnými prvkami</w:t>
      </w:r>
    </w:p>
    <w:p w:rsidR="00E9433A" w:rsidRPr="00A45D0F" w:rsidRDefault="00E9433A" w:rsidP="00E9433A">
      <w:pPr>
        <w:pStyle w:val="ListContinue1"/>
      </w:pPr>
      <w:r w:rsidRPr="00A45D0F">
        <w:t>Definícia na riadku 241 súboru  Generator.java.</w:t>
      </w:r>
    </w:p>
    <w:p w:rsidR="00E9433A" w:rsidRPr="00A45D0F" w:rsidRDefault="00A31E12" w:rsidP="00E9433A">
      <w:pPr>
        <w:pStyle w:val="Nadpis4"/>
      </w:pPr>
      <w:r w:rsidRPr="00A45D0F">
        <w:fldChar w:fldCharType="begin"/>
      </w:r>
      <w:r w:rsidR="00E9433A" w:rsidRPr="00A45D0F">
        <w:instrText>xe "getDUnknowns:core\:\:Generator"</w:instrText>
      </w:r>
      <w:r w:rsidRPr="00A45D0F">
        <w:fldChar w:fldCharType="end"/>
      </w:r>
      <w:r w:rsidRPr="00A45D0F">
        <w:fldChar w:fldCharType="begin"/>
      </w:r>
      <w:r w:rsidR="00E9433A" w:rsidRPr="00A45D0F">
        <w:instrText>xe "core\:\:Generator:getDUnknowns"</w:instrText>
      </w:r>
      <w:r w:rsidRPr="00A45D0F">
        <w:fldChar w:fldCharType="end"/>
      </w:r>
      <w:r w:rsidR="00E9433A" w:rsidRPr="00A45D0F">
        <w:t>VectorD core.Generator.getDUnknowns ()</w:t>
      </w:r>
    </w:p>
    <w:p w:rsidR="00E9433A" w:rsidRPr="005E2978" w:rsidRDefault="00E9433A" w:rsidP="00E9433A">
      <w:pPr>
        <w:pStyle w:val="BodyText"/>
        <w:adjustRightInd/>
        <w:ind w:left="360"/>
      </w:pPr>
      <w:r w:rsidRPr="005E2978">
        <w:t xml:space="preserve">getter </w:t>
      </w:r>
    </w:p>
    <w:p w:rsidR="00E9433A" w:rsidRPr="00A45D0F" w:rsidRDefault="00E9433A" w:rsidP="00E9433A">
      <w:pPr>
        <w:pStyle w:val="Nadpis5"/>
        <w:numPr>
          <w:ilvl w:val="0"/>
          <w:numId w:val="0"/>
        </w:numPr>
        <w:ind w:left="284"/>
      </w:pPr>
      <w:r w:rsidRPr="00A45D0F">
        <w:t>Returns:</w:t>
      </w:r>
    </w:p>
    <w:p w:rsidR="00E9433A" w:rsidRPr="005E2978" w:rsidRDefault="00E9433A" w:rsidP="00E9433A">
      <w:pPr>
        <w:pStyle w:val="DescContinue2"/>
        <w:rPr>
          <w:b w:val="0"/>
          <w:sz w:val="24"/>
          <w:szCs w:val="24"/>
        </w:rPr>
      </w:pPr>
      <w:r w:rsidRPr="005E2978">
        <w:rPr>
          <w:b w:val="0"/>
          <w:sz w:val="24"/>
          <w:szCs w:val="24"/>
        </w:rPr>
        <w:t>Vector hľadaných hodnôt pre neceločíselné hodnoty</w:t>
      </w:r>
    </w:p>
    <w:p w:rsidR="00E9433A" w:rsidRPr="00A45D0F" w:rsidRDefault="00E9433A" w:rsidP="00E9433A">
      <w:pPr>
        <w:pStyle w:val="ListContinue1"/>
      </w:pPr>
      <w:r w:rsidRPr="00A45D0F">
        <w:t>Definícia na riadku 249 súboru  Generator.java.</w:t>
      </w:r>
    </w:p>
    <w:p w:rsidR="00E9433A" w:rsidRPr="00A45D0F" w:rsidRDefault="00A31E12" w:rsidP="00E9433A">
      <w:pPr>
        <w:pStyle w:val="Nadpis4"/>
      </w:pPr>
      <w:r w:rsidRPr="00A45D0F">
        <w:fldChar w:fldCharType="begin"/>
      </w:r>
      <w:r w:rsidR="00E9433A" w:rsidRPr="00A45D0F">
        <w:instrText>xe "getIMatrix:core\:\:Generator"</w:instrText>
      </w:r>
      <w:r w:rsidRPr="00A45D0F">
        <w:fldChar w:fldCharType="end"/>
      </w:r>
      <w:r w:rsidRPr="00A45D0F">
        <w:fldChar w:fldCharType="begin"/>
      </w:r>
      <w:r w:rsidR="00E9433A" w:rsidRPr="00A45D0F">
        <w:instrText>xe "core\:\:Generator:getIMatrix"</w:instrText>
      </w:r>
      <w:r w:rsidRPr="00A45D0F">
        <w:fldChar w:fldCharType="end"/>
      </w:r>
      <w:r w:rsidR="00E9433A" w:rsidRPr="00A45D0F">
        <w:t>MatrixI core.Generator.getIMatrix ()</w:t>
      </w:r>
    </w:p>
    <w:p w:rsidR="00E9433A" w:rsidRPr="005E2978" w:rsidRDefault="00E9433A" w:rsidP="00E9433A">
      <w:pPr>
        <w:pStyle w:val="BodyText"/>
        <w:adjustRightInd/>
        <w:ind w:left="360"/>
      </w:pPr>
      <w:r w:rsidRPr="005E2978">
        <w:t xml:space="preserve">getter </w:t>
      </w:r>
    </w:p>
    <w:p w:rsidR="00E9433A" w:rsidRPr="00A45D0F" w:rsidRDefault="00E9433A" w:rsidP="00E9433A">
      <w:pPr>
        <w:pStyle w:val="Nadpis5"/>
        <w:numPr>
          <w:ilvl w:val="0"/>
          <w:numId w:val="0"/>
        </w:numPr>
        <w:ind w:left="284"/>
      </w:pPr>
      <w:r w:rsidRPr="00A45D0F">
        <w:t>Returns:</w:t>
      </w:r>
    </w:p>
    <w:p w:rsidR="00E9433A" w:rsidRPr="005E2978" w:rsidRDefault="00E9433A" w:rsidP="00E9433A">
      <w:pPr>
        <w:pStyle w:val="DescContinue2"/>
        <w:rPr>
          <w:b w:val="0"/>
          <w:sz w:val="24"/>
          <w:szCs w:val="24"/>
        </w:rPr>
      </w:pPr>
      <w:r w:rsidRPr="005E2978">
        <w:rPr>
          <w:b w:val="0"/>
          <w:sz w:val="24"/>
          <w:szCs w:val="24"/>
        </w:rPr>
        <w:t>Matica obsahujúca výlučne celé čísla</w:t>
      </w:r>
    </w:p>
    <w:p w:rsidR="00E9433A" w:rsidRPr="00A45D0F" w:rsidRDefault="00E9433A" w:rsidP="00E9433A">
      <w:pPr>
        <w:pStyle w:val="ListContinue1"/>
      </w:pPr>
      <w:r w:rsidRPr="00A45D0F">
        <w:t>Definícia na riadku 257 súboru  Generator.java.</w:t>
      </w:r>
    </w:p>
    <w:p w:rsidR="00E9433A" w:rsidRPr="00A45D0F" w:rsidRDefault="00A31E12" w:rsidP="00E9433A">
      <w:pPr>
        <w:pStyle w:val="Nadpis4"/>
      </w:pPr>
      <w:r w:rsidRPr="00A45D0F">
        <w:fldChar w:fldCharType="begin"/>
      </w:r>
      <w:r w:rsidR="00E9433A" w:rsidRPr="00A45D0F">
        <w:instrText>xe "getIUnknowns:core\:\:Generator"</w:instrText>
      </w:r>
      <w:r w:rsidRPr="00A45D0F">
        <w:fldChar w:fldCharType="end"/>
      </w:r>
      <w:r w:rsidRPr="00A45D0F">
        <w:fldChar w:fldCharType="begin"/>
      </w:r>
      <w:r w:rsidR="00E9433A" w:rsidRPr="00A45D0F">
        <w:instrText>xe "core\:\:Generator:getIUnknowns"</w:instrText>
      </w:r>
      <w:r w:rsidRPr="00A45D0F">
        <w:fldChar w:fldCharType="end"/>
      </w:r>
      <w:r w:rsidR="00E9433A" w:rsidRPr="00A45D0F">
        <w:t>VectorI core.Generator.getIUnknowns ()</w:t>
      </w:r>
    </w:p>
    <w:p w:rsidR="00E9433A" w:rsidRPr="005E2978" w:rsidRDefault="00E9433A" w:rsidP="00E9433A">
      <w:pPr>
        <w:pStyle w:val="BodyText"/>
        <w:adjustRightInd/>
        <w:ind w:left="360"/>
      </w:pPr>
      <w:r w:rsidRPr="005E2978">
        <w:t xml:space="preserve">getter </w:t>
      </w:r>
    </w:p>
    <w:p w:rsidR="00E9433A" w:rsidRPr="00A45D0F" w:rsidRDefault="00E9433A" w:rsidP="00E9433A">
      <w:pPr>
        <w:pStyle w:val="Nadpis5"/>
        <w:numPr>
          <w:ilvl w:val="0"/>
          <w:numId w:val="0"/>
        </w:numPr>
        <w:ind w:left="284"/>
      </w:pPr>
      <w:r w:rsidRPr="00A45D0F">
        <w:t>Returns:</w:t>
      </w:r>
    </w:p>
    <w:p w:rsidR="00E9433A" w:rsidRPr="005E2978" w:rsidRDefault="00E9433A" w:rsidP="00E9433A">
      <w:pPr>
        <w:pStyle w:val="DescContinue2"/>
        <w:rPr>
          <w:b w:val="0"/>
          <w:sz w:val="24"/>
          <w:szCs w:val="24"/>
        </w:rPr>
      </w:pPr>
      <w:r w:rsidRPr="005E2978">
        <w:rPr>
          <w:b w:val="0"/>
          <w:sz w:val="24"/>
          <w:szCs w:val="24"/>
        </w:rPr>
        <w:t>Vector riešenia pozostávajúci z celých čísel</w:t>
      </w:r>
    </w:p>
    <w:p w:rsidR="00E9433A" w:rsidRPr="00A45D0F" w:rsidRDefault="00E9433A" w:rsidP="00E9433A">
      <w:pPr>
        <w:pStyle w:val="ListContinue1"/>
      </w:pPr>
      <w:r w:rsidRPr="00A45D0F">
        <w:t>Definícia na riadku 265 súboru  Generator.java.</w:t>
      </w:r>
    </w:p>
    <w:p w:rsidR="00E9433A" w:rsidRPr="00A45D0F" w:rsidRDefault="00A31E12" w:rsidP="00E9433A">
      <w:pPr>
        <w:pStyle w:val="Nadpis4"/>
      </w:pPr>
      <w:r w:rsidRPr="00A45D0F">
        <w:fldChar w:fldCharType="begin"/>
      </w:r>
      <w:r w:rsidR="00E9433A" w:rsidRPr="00A45D0F">
        <w:instrText>xe "getMaxNormForRow:core\:\:Generator"</w:instrText>
      </w:r>
      <w:r w:rsidRPr="00A45D0F">
        <w:fldChar w:fldCharType="end"/>
      </w:r>
      <w:r w:rsidRPr="00A45D0F">
        <w:fldChar w:fldCharType="begin"/>
      </w:r>
      <w:r w:rsidR="00E9433A" w:rsidRPr="00A45D0F">
        <w:instrText>xe "core\:\:Generator:getMaxNormForRow"</w:instrText>
      </w:r>
      <w:r w:rsidRPr="00A45D0F">
        <w:fldChar w:fldCharType="end"/>
      </w:r>
      <w:r w:rsidR="00E9433A" w:rsidRPr="00A45D0F">
        <w:t xml:space="preserve">double core.Generator.getMaxNormForRow (int </w:t>
      </w:r>
      <w:r w:rsidR="00E9433A" w:rsidRPr="00A45D0F">
        <w:rPr>
          <w:i/>
          <w:iCs/>
        </w:rPr>
        <w:t>row</w:t>
      </w:r>
      <w:r w:rsidR="00E9433A" w:rsidRPr="00A45D0F">
        <w:t>)</w:t>
      </w:r>
      <w:r w:rsidR="00E9433A" w:rsidRPr="00A45D0F">
        <w:rPr>
          <w:rFonts w:ascii="Courier New" w:hAnsi="Courier New" w:cs="Courier New"/>
        </w:rPr>
        <w:t xml:space="preserve"> [private]</w:t>
      </w:r>
    </w:p>
    <w:p w:rsidR="00E9433A" w:rsidRDefault="00E9433A" w:rsidP="00E9433A">
      <w:pPr>
        <w:pStyle w:val="BodyText"/>
        <w:adjustRightInd/>
        <w:ind w:left="360"/>
      </w:pPr>
      <w:r w:rsidRPr="005E2978">
        <w:t xml:space="preserve">počíta normu pre špecifický riadok generovanej matice </w:t>
      </w:r>
    </w:p>
    <w:p w:rsidR="00331F97" w:rsidRPr="005E2978" w:rsidRDefault="00331F97" w:rsidP="00E9433A">
      <w:pPr>
        <w:pStyle w:val="BodyText"/>
        <w:adjustRightInd/>
        <w:ind w:left="360"/>
      </w:pPr>
    </w:p>
    <w:p w:rsidR="00E9433A" w:rsidRPr="00A45D0F" w:rsidRDefault="00E9433A" w:rsidP="00E9433A">
      <w:pPr>
        <w:pStyle w:val="Nadpis5"/>
        <w:numPr>
          <w:ilvl w:val="0"/>
          <w:numId w:val="0"/>
        </w:numPr>
        <w:ind w:left="284"/>
      </w:pPr>
      <w:r w:rsidRPr="00A45D0F">
        <w:lastRenderedPageBreak/>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1761"/>
        <w:gridCol w:w="6177"/>
      </w:tblGrid>
      <w:tr w:rsidR="00E9433A" w:rsidRPr="00A45D0F" w:rsidTr="00015048">
        <w:tc>
          <w:tcPr>
            <w:tcW w:w="1761" w:type="dxa"/>
          </w:tcPr>
          <w:p w:rsidR="00E9433A" w:rsidRPr="00A45D0F" w:rsidRDefault="00E9433A" w:rsidP="00E9433A">
            <w:r w:rsidRPr="00A45D0F">
              <w:rPr>
                <w:i/>
                <w:iCs/>
              </w:rPr>
              <w:t xml:space="preserve">riadok </w:t>
            </w:r>
          </w:p>
        </w:tc>
        <w:tc>
          <w:tcPr>
            <w:tcW w:w="6177" w:type="dxa"/>
          </w:tcPr>
          <w:p w:rsidR="00E9433A" w:rsidRPr="00A45D0F" w:rsidRDefault="00E9433A" w:rsidP="00E9433A">
            <w:r w:rsidRPr="00A45D0F">
              <w:t>riadok, ktorého norma sa počíta</w:t>
            </w:r>
          </w:p>
        </w:tc>
      </w:tr>
    </w:tbl>
    <w:p w:rsidR="00E9433A" w:rsidRPr="00A45D0F" w:rsidRDefault="00E9433A" w:rsidP="00E9433A">
      <w:pPr>
        <w:pStyle w:val="Nadpis5"/>
        <w:numPr>
          <w:ilvl w:val="0"/>
          <w:numId w:val="0"/>
        </w:numPr>
        <w:ind w:left="284"/>
      </w:pPr>
      <w:r w:rsidRPr="00A45D0F">
        <w:t>Returns:</w:t>
      </w:r>
    </w:p>
    <w:p w:rsidR="00E9433A" w:rsidRPr="005E2978" w:rsidRDefault="00E9433A" w:rsidP="00E9433A">
      <w:pPr>
        <w:pStyle w:val="DescContinue2"/>
        <w:rPr>
          <w:b w:val="0"/>
          <w:sz w:val="24"/>
          <w:szCs w:val="24"/>
        </w:rPr>
      </w:pPr>
      <w:r w:rsidRPr="005E2978">
        <w:rPr>
          <w:b w:val="0"/>
          <w:sz w:val="24"/>
          <w:szCs w:val="24"/>
        </w:rPr>
        <w:t>Maximálna norma matice</w:t>
      </w:r>
    </w:p>
    <w:p w:rsidR="00E9433A" w:rsidRPr="00A45D0F" w:rsidRDefault="00E9433A" w:rsidP="00E9433A">
      <w:pPr>
        <w:pStyle w:val="ListContinue1"/>
      </w:pPr>
      <w:r w:rsidRPr="00A45D0F">
        <w:t>Definícia na riadku 387 súboru  Generator.java.</w:t>
      </w:r>
    </w:p>
    <w:p w:rsidR="00E9433A" w:rsidRPr="00A45D0F" w:rsidRDefault="00A31E12" w:rsidP="00E9433A">
      <w:pPr>
        <w:pStyle w:val="Nadpis4"/>
      </w:pPr>
      <w:r w:rsidRPr="00A45D0F">
        <w:fldChar w:fldCharType="begin"/>
      </w:r>
      <w:r w:rsidR="00E9433A" w:rsidRPr="00A45D0F">
        <w:instrText>xe "getRange:core\:\:Generator"</w:instrText>
      </w:r>
      <w:r w:rsidRPr="00A45D0F">
        <w:fldChar w:fldCharType="end"/>
      </w:r>
      <w:r w:rsidRPr="00A45D0F">
        <w:fldChar w:fldCharType="begin"/>
      </w:r>
      <w:r w:rsidR="00E9433A" w:rsidRPr="00A45D0F">
        <w:instrText>xe "core\:\:Generator:getRange"</w:instrText>
      </w:r>
      <w:r w:rsidRPr="00A45D0F">
        <w:fldChar w:fldCharType="end"/>
      </w:r>
      <w:r w:rsidR="00E9433A" w:rsidRPr="00A45D0F">
        <w:t xml:space="preserve">double core.Generator.getRange (double </w:t>
      </w:r>
      <w:r w:rsidR="00E9433A" w:rsidRPr="00A45D0F">
        <w:rPr>
          <w:i/>
          <w:iCs/>
        </w:rPr>
        <w:t>rangeFrom</w:t>
      </w:r>
      <w:r w:rsidR="00E9433A" w:rsidRPr="00A45D0F">
        <w:t xml:space="preserve">, double </w:t>
      </w:r>
      <w:r w:rsidR="00E9433A" w:rsidRPr="00A45D0F">
        <w:rPr>
          <w:i/>
          <w:iCs/>
        </w:rPr>
        <w:t>rangeTo</w:t>
      </w:r>
      <w:r w:rsidR="00E9433A" w:rsidRPr="00A45D0F">
        <w:t>)</w:t>
      </w:r>
      <w:r w:rsidR="00E9433A" w:rsidRPr="00A45D0F">
        <w:rPr>
          <w:rFonts w:ascii="Courier New" w:hAnsi="Courier New" w:cs="Courier New"/>
        </w:rPr>
        <w:t xml:space="preserve"> [private]</w:t>
      </w:r>
    </w:p>
    <w:p w:rsidR="00E9433A" w:rsidRPr="005E2978" w:rsidRDefault="00E9433A" w:rsidP="00E9433A">
      <w:pPr>
        <w:pStyle w:val="BodyText"/>
        <w:adjustRightInd/>
        <w:ind w:left="360"/>
      </w:pPr>
      <w:r w:rsidRPr="005E2978">
        <w:t>počíta rozsah na základe požadovaných vlastností</w:t>
      </w:r>
    </w:p>
    <w:p w:rsidR="00E9433A" w:rsidRPr="00A45D0F" w:rsidRDefault="00E9433A" w:rsidP="00E9433A">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1761"/>
        <w:gridCol w:w="6177"/>
      </w:tblGrid>
      <w:tr w:rsidR="00E9433A" w:rsidRPr="00A45D0F" w:rsidTr="00015048">
        <w:tc>
          <w:tcPr>
            <w:tcW w:w="1761" w:type="dxa"/>
          </w:tcPr>
          <w:p w:rsidR="00E9433A" w:rsidRPr="00A45D0F" w:rsidRDefault="00E9433A" w:rsidP="00E9433A">
            <w:r w:rsidRPr="00A45D0F">
              <w:rPr>
                <w:i/>
                <w:iCs/>
              </w:rPr>
              <w:t>rangeFrom</w:t>
            </w:r>
            <w:r w:rsidRPr="00A45D0F">
              <w:t xml:space="preserve"> </w:t>
            </w:r>
          </w:p>
        </w:tc>
        <w:tc>
          <w:tcPr>
            <w:tcW w:w="6177" w:type="dxa"/>
          </w:tcPr>
          <w:p w:rsidR="00E9433A" w:rsidRPr="00A45D0F" w:rsidRDefault="00E9433A" w:rsidP="00E9433A">
            <w:r w:rsidRPr="00A45D0F">
              <w:t xml:space="preserve">nižšia hranice pre generovanie </w:t>
            </w:r>
          </w:p>
        </w:tc>
      </w:tr>
      <w:tr w:rsidR="00E9433A" w:rsidRPr="00A45D0F" w:rsidTr="00015048">
        <w:tc>
          <w:tcPr>
            <w:tcW w:w="1761" w:type="dxa"/>
          </w:tcPr>
          <w:p w:rsidR="00E9433A" w:rsidRPr="00A45D0F" w:rsidRDefault="00E9433A" w:rsidP="00E9433A">
            <w:r w:rsidRPr="00A45D0F">
              <w:rPr>
                <w:i/>
                <w:iCs/>
              </w:rPr>
              <w:t>rangeTo</w:t>
            </w:r>
            <w:r w:rsidRPr="00A45D0F">
              <w:t xml:space="preserve"> </w:t>
            </w:r>
          </w:p>
        </w:tc>
        <w:tc>
          <w:tcPr>
            <w:tcW w:w="6177" w:type="dxa"/>
          </w:tcPr>
          <w:p w:rsidR="00E9433A" w:rsidRPr="00A45D0F" w:rsidRDefault="00E9433A" w:rsidP="00E9433A">
            <w:r w:rsidRPr="00A45D0F">
              <w:t xml:space="preserve">vyššia hranice pre generovanie </w:t>
            </w:r>
          </w:p>
        </w:tc>
      </w:tr>
    </w:tbl>
    <w:p w:rsidR="00E9433A" w:rsidRPr="00A45D0F" w:rsidRDefault="00E9433A" w:rsidP="00E9433A">
      <w:pPr>
        <w:pStyle w:val="Nadpis5"/>
        <w:numPr>
          <w:ilvl w:val="0"/>
          <w:numId w:val="0"/>
        </w:numPr>
        <w:ind w:left="284"/>
      </w:pPr>
      <w:r w:rsidRPr="00A45D0F">
        <w:t>Returns:</w:t>
      </w:r>
    </w:p>
    <w:p w:rsidR="00E9433A" w:rsidRPr="005E2978" w:rsidRDefault="00E9433A" w:rsidP="00E9433A">
      <w:pPr>
        <w:pStyle w:val="DescContinue2"/>
        <w:rPr>
          <w:b w:val="0"/>
          <w:sz w:val="24"/>
          <w:szCs w:val="24"/>
        </w:rPr>
      </w:pPr>
      <w:r w:rsidRPr="005E2978">
        <w:rPr>
          <w:b w:val="0"/>
          <w:sz w:val="24"/>
          <w:szCs w:val="24"/>
        </w:rPr>
        <w:t xml:space="preserve">computed range </w:t>
      </w:r>
    </w:p>
    <w:p w:rsidR="00E9433A" w:rsidRPr="00A45D0F" w:rsidRDefault="00E9433A" w:rsidP="00E9433A">
      <w:pPr>
        <w:pStyle w:val="ListContinue1"/>
      </w:pPr>
      <w:r w:rsidRPr="00A45D0F">
        <w:t>Definícia na riadku 275 súboru  Generator.java.</w:t>
      </w:r>
    </w:p>
    <w:p w:rsidR="00E9433A" w:rsidRPr="00A45D0F" w:rsidRDefault="00A31E12" w:rsidP="00E9433A">
      <w:pPr>
        <w:pStyle w:val="Nadpis4"/>
      </w:pPr>
      <w:r w:rsidRPr="00A45D0F">
        <w:fldChar w:fldCharType="begin"/>
      </w:r>
      <w:r w:rsidR="00E9433A" w:rsidRPr="00A45D0F">
        <w:instrText>xe "getRange:core\:\:Generator"</w:instrText>
      </w:r>
      <w:r w:rsidRPr="00A45D0F">
        <w:fldChar w:fldCharType="end"/>
      </w:r>
      <w:r w:rsidRPr="00A45D0F">
        <w:fldChar w:fldCharType="begin"/>
      </w:r>
      <w:r w:rsidR="00E9433A" w:rsidRPr="00A45D0F">
        <w:instrText>xe "core\:\:Generator:getRange"</w:instrText>
      </w:r>
      <w:r w:rsidRPr="00A45D0F">
        <w:fldChar w:fldCharType="end"/>
      </w:r>
      <w:r w:rsidR="00E9433A" w:rsidRPr="00A45D0F">
        <w:t xml:space="preserve">int core.Generator.getRange (int </w:t>
      </w:r>
      <w:r w:rsidR="00E9433A" w:rsidRPr="00A45D0F">
        <w:rPr>
          <w:i/>
          <w:iCs/>
        </w:rPr>
        <w:t>rangeFrom</w:t>
      </w:r>
      <w:r w:rsidR="00E9433A" w:rsidRPr="00A45D0F">
        <w:t xml:space="preserve">, int </w:t>
      </w:r>
      <w:r w:rsidR="00E9433A" w:rsidRPr="00A45D0F">
        <w:rPr>
          <w:i/>
          <w:iCs/>
        </w:rPr>
        <w:t>rangeTo</w:t>
      </w:r>
      <w:r w:rsidR="00E9433A" w:rsidRPr="00A45D0F">
        <w:t>)</w:t>
      </w:r>
      <w:r w:rsidR="00E9433A" w:rsidRPr="00A45D0F">
        <w:rPr>
          <w:rFonts w:ascii="Courier New" w:hAnsi="Courier New" w:cs="Courier New"/>
        </w:rPr>
        <w:t xml:space="preserve"> [private]</w:t>
      </w:r>
    </w:p>
    <w:p w:rsidR="00E9433A" w:rsidRPr="005E2978" w:rsidRDefault="00E9433A" w:rsidP="00E9433A">
      <w:pPr>
        <w:pStyle w:val="BodyText"/>
        <w:adjustRightInd/>
        <w:ind w:left="360"/>
      </w:pPr>
      <w:r w:rsidRPr="005E2978">
        <w:t>počíta rozsah na základe požadovaných vlastností, verzia pre celočíselný rozsah</w:t>
      </w:r>
    </w:p>
    <w:p w:rsidR="00E9433A" w:rsidRPr="00A45D0F" w:rsidRDefault="00E9433A" w:rsidP="00E9433A">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1761"/>
        <w:gridCol w:w="6177"/>
      </w:tblGrid>
      <w:tr w:rsidR="00E9433A" w:rsidRPr="00A45D0F" w:rsidTr="00015048">
        <w:tc>
          <w:tcPr>
            <w:tcW w:w="1761" w:type="dxa"/>
          </w:tcPr>
          <w:p w:rsidR="00E9433A" w:rsidRPr="00A45D0F" w:rsidRDefault="00E9433A" w:rsidP="00E9433A">
            <w:r w:rsidRPr="00A45D0F">
              <w:rPr>
                <w:i/>
                <w:iCs/>
              </w:rPr>
              <w:t>rangeFrom</w:t>
            </w:r>
            <w:r w:rsidRPr="00A45D0F">
              <w:t xml:space="preserve"> </w:t>
            </w:r>
          </w:p>
        </w:tc>
        <w:tc>
          <w:tcPr>
            <w:tcW w:w="6177" w:type="dxa"/>
          </w:tcPr>
          <w:p w:rsidR="00E9433A" w:rsidRPr="00A45D0F" w:rsidRDefault="00E9433A" w:rsidP="00E9433A">
            <w:r w:rsidRPr="00A45D0F">
              <w:t xml:space="preserve">nižšia hranice pre generovanie </w:t>
            </w:r>
          </w:p>
        </w:tc>
      </w:tr>
      <w:tr w:rsidR="00E9433A" w:rsidRPr="00A45D0F" w:rsidTr="00015048">
        <w:tc>
          <w:tcPr>
            <w:tcW w:w="1761" w:type="dxa"/>
          </w:tcPr>
          <w:p w:rsidR="00E9433A" w:rsidRPr="00A45D0F" w:rsidRDefault="00E9433A" w:rsidP="00E9433A">
            <w:r w:rsidRPr="00A45D0F">
              <w:rPr>
                <w:i/>
                <w:iCs/>
              </w:rPr>
              <w:t>rangeTo</w:t>
            </w:r>
            <w:r w:rsidRPr="00A45D0F">
              <w:t xml:space="preserve"> </w:t>
            </w:r>
          </w:p>
        </w:tc>
        <w:tc>
          <w:tcPr>
            <w:tcW w:w="6177" w:type="dxa"/>
          </w:tcPr>
          <w:p w:rsidR="00E9433A" w:rsidRPr="00A45D0F" w:rsidRDefault="00E9433A" w:rsidP="00E9433A">
            <w:r w:rsidRPr="00A45D0F">
              <w:t xml:space="preserve">vyššia hranice pre generovanie </w:t>
            </w:r>
          </w:p>
        </w:tc>
      </w:tr>
    </w:tbl>
    <w:p w:rsidR="00E9433A" w:rsidRPr="00A45D0F" w:rsidRDefault="00E9433A" w:rsidP="00E9433A">
      <w:pPr>
        <w:pStyle w:val="Nadpis5"/>
        <w:numPr>
          <w:ilvl w:val="0"/>
          <w:numId w:val="0"/>
        </w:numPr>
        <w:ind w:left="284"/>
      </w:pPr>
      <w:r w:rsidRPr="00A45D0F">
        <w:t>Returns:</w:t>
      </w:r>
    </w:p>
    <w:p w:rsidR="00E9433A" w:rsidRPr="005E2978" w:rsidRDefault="00E9433A" w:rsidP="00E9433A">
      <w:pPr>
        <w:pStyle w:val="DescContinue2"/>
        <w:rPr>
          <w:b w:val="0"/>
          <w:sz w:val="24"/>
          <w:szCs w:val="24"/>
        </w:rPr>
      </w:pPr>
      <w:r w:rsidRPr="005E2978">
        <w:rPr>
          <w:b w:val="0"/>
          <w:sz w:val="24"/>
          <w:szCs w:val="24"/>
        </w:rPr>
        <w:t>Vypočítaný rozsah</w:t>
      </w:r>
    </w:p>
    <w:p w:rsidR="00E9433A" w:rsidRPr="00A45D0F" w:rsidRDefault="00E9433A" w:rsidP="00E9433A">
      <w:pPr>
        <w:pStyle w:val="ListContinue1"/>
      </w:pPr>
      <w:r w:rsidRPr="00A45D0F">
        <w:t>Definícia na riadku 294 súboru  Generator.java.</w:t>
      </w:r>
    </w:p>
    <w:p w:rsidR="00E9433A" w:rsidRPr="00A45D0F" w:rsidRDefault="00E9433A" w:rsidP="00E9433A">
      <w:pPr>
        <w:pBdr>
          <w:bottom w:val="single" w:sz="2" w:space="1" w:color="auto"/>
        </w:pBdr>
        <w:rPr>
          <w:rFonts w:ascii="Arial" w:hAnsi="Arial" w:cs="Arial"/>
          <w:b/>
          <w:bCs/>
        </w:rPr>
      </w:pPr>
    </w:p>
    <w:p w:rsidR="00E9433A" w:rsidRPr="00A45D0F" w:rsidRDefault="00E9433A" w:rsidP="00E9433A">
      <w:pPr>
        <w:pStyle w:val="PodNadpis4uroven"/>
        <w:numPr>
          <w:ilvl w:val="0"/>
          <w:numId w:val="0"/>
        </w:numPr>
        <w:rPr>
          <w:lang w:val="en-US"/>
        </w:rPr>
      </w:pPr>
      <w:r w:rsidRPr="00A45D0F">
        <w:rPr>
          <w:lang w:val="en-US"/>
        </w:rPr>
        <w:t>Member Data Documentation</w:t>
      </w:r>
    </w:p>
    <w:p w:rsidR="00E9433A" w:rsidRPr="00A45D0F" w:rsidRDefault="00A31E12" w:rsidP="00E9433A">
      <w:pPr>
        <w:pStyle w:val="Nadpis4"/>
      </w:pPr>
      <w:r w:rsidRPr="00A45D0F">
        <w:fldChar w:fldCharType="begin"/>
      </w:r>
      <w:r w:rsidR="00E9433A" w:rsidRPr="00A45D0F">
        <w:instrText>xe "absoluteLimit:core\:\:Generator"</w:instrText>
      </w:r>
      <w:r w:rsidRPr="00A45D0F">
        <w:fldChar w:fldCharType="end"/>
      </w:r>
      <w:r w:rsidRPr="00A45D0F">
        <w:fldChar w:fldCharType="begin"/>
      </w:r>
      <w:r w:rsidR="00E9433A" w:rsidRPr="00A45D0F">
        <w:instrText>xe "core\:\:Generator:absoluteLimit"</w:instrText>
      </w:r>
      <w:r w:rsidRPr="00A45D0F">
        <w:fldChar w:fldCharType="end"/>
      </w:r>
      <w:r w:rsidR="00E9433A" w:rsidRPr="00A45D0F">
        <w:t>int core.Generator.absoluteLimit</w:t>
      </w:r>
      <w:r w:rsidR="00E9433A" w:rsidRPr="00A45D0F">
        <w:rPr>
          <w:rFonts w:ascii="Courier New" w:hAnsi="Courier New" w:cs="Courier New"/>
        </w:rPr>
        <w:t xml:space="preserve"> [private]</w:t>
      </w:r>
    </w:p>
    <w:p w:rsidR="00E9433A" w:rsidRPr="005E2978" w:rsidRDefault="00E9433A" w:rsidP="00E9433A">
      <w:pPr>
        <w:pStyle w:val="BodyText"/>
        <w:adjustRightInd/>
        <w:ind w:left="360"/>
      </w:pPr>
      <w:r w:rsidRPr="005E2978">
        <w:t>absolútny limit</w:t>
      </w:r>
    </w:p>
    <w:p w:rsidR="00E9433A" w:rsidRPr="00A45D0F" w:rsidRDefault="00E9433A" w:rsidP="00E9433A">
      <w:pPr>
        <w:pStyle w:val="ListContinue1"/>
      </w:pPr>
      <w:r w:rsidRPr="00A45D0F">
        <w:t>Definícia na riadku 45 súboru  Generator.java.</w:t>
      </w:r>
    </w:p>
    <w:p w:rsidR="00E9433A" w:rsidRPr="00A45D0F" w:rsidRDefault="00A31E12" w:rsidP="00E9433A">
      <w:pPr>
        <w:pStyle w:val="Nadpis4"/>
      </w:pPr>
      <w:r w:rsidRPr="00A45D0F">
        <w:fldChar w:fldCharType="begin"/>
      </w:r>
      <w:r w:rsidR="00E9433A" w:rsidRPr="00A45D0F">
        <w:instrText>xe "absoluteRange:core\:\:Generator"</w:instrText>
      </w:r>
      <w:r w:rsidRPr="00A45D0F">
        <w:fldChar w:fldCharType="end"/>
      </w:r>
      <w:r w:rsidRPr="00A45D0F">
        <w:fldChar w:fldCharType="begin"/>
      </w:r>
      <w:r w:rsidR="00E9433A" w:rsidRPr="00A45D0F">
        <w:instrText>xe "core\:\:Generator:absoluteRange"</w:instrText>
      </w:r>
      <w:r w:rsidRPr="00A45D0F">
        <w:fldChar w:fldCharType="end"/>
      </w:r>
      <w:r w:rsidR="00E9433A" w:rsidRPr="00A45D0F">
        <w:t>double core.Generator.absoluteRange</w:t>
      </w:r>
      <w:r w:rsidR="00E9433A" w:rsidRPr="00A45D0F">
        <w:rPr>
          <w:rFonts w:ascii="Courier New" w:hAnsi="Courier New" w:cs="Courier New"/>
        </w:rPr>
        <w:t xml:space="preserve"> [private]</w:t>
      </w:r>
    </w:p>
    <w:p w:rsidR="00E9433A" w:rsidRPr="005E2978" w:rsidRDefault="00E9433A" w:rsidP="00E9433A">
      <w:pPr>
        <w:pStyle w:val="BodyText"/>
        <w:adjustRightInd/>
        <w:ind w:left="360"/>
      </w:pPr>
      <w:r w:rsidRPr="005E2978">
        <w:t>absolútny rozsah</w:t>
      </w:r>
    </w:p>
    <w:p w:rsidR="00E9433A" w:rsidRPr="00A45D0F" w:rsidRDefault="00E9433A" w:rsidP="00E9433A">
      <w:pPr>
        <w:pStyle w:val="ListContinue1"/>
      </w:pPr>
      <w:r w:rsidRPr="00A45D0F">
        <w:t>Definícia na riadku 55 súboru  Generator.java.</w:t>
      </w:r>
    </w:p>
    <w:p w:rsidR="00E9433A" w:rsidRPr="00A45D0F" w:rsidRDefault="00A31E12" w:rsidP="00E9433A">
      <w:pPr>
        <w:pStyle w:val="Nadpis4"/>
      </w:pPr>
      <w:r w:rsidRPr="00A45D0F">
        <w:lastRenderedPageBreak/>
        <w:fldChar w:fldCharType="begin"/>
      </w:r>
      <w:r w:rsidR="00E9433A" w:rsidRPr="00A45D0F">
        <w:instrText>xe "centerValue:core\:\:Generator"</w:instrText>
      </w:r>
      <w:r w:rsidRPr="00A45D0F">
        <w:fldChar w:fldCharType="end"/>
      </w:r>
      <w:r w:rsidRPr="00A45D0F">
        <w:fldChar w:fldCharType="begin"/>
      </w:r>
      <w:r w:rsidR="00E9433A" w:rsidRPr="00A45D0F">
        <w:instrText>xe "core\:\:Generator:centerValue"</w:instrText>
      </w:r>
      <w:r w:rsidRPr="00A45D0F">
        <w:fldChar w:fldCharType="end"/>
      </w:r>
      <w:r w:rsidR="00E9433A" w:rsidRPr="00A45D0F">
        <w:t>int core.Generator.centerValue</w:t>
      </w:r>
      <w:r w:rsidR="00E9433A" w:rsidRPr="00A45D0F">
        <w:rPr>
          <w:rFonts w:ascii="Courier New" w:hAnsi="Courier New" w:cs="Courier New"/>
        </w:rPr>
        <w:t xml:space="preserve"> [private]</w:t>
      </w:r>
    </w:p>
    <w:p w:rsidR="00E9433A" w:rsidRPr="005E2978" w:rsidRDefault="00E9433A" w:rsidP="00E9433A">
      <w:pPr>
        <w:pStyle w:val="BodyText"/>
        <w:adjustRightInd/>
        <w:ind w:left="360"/>
      </w:pPr>
      <w:r w:rsidRPr="005E2978">
        <w:t xml:space="preserve">hodnota pre centrovanie náhodne generovaných celočíselnych hodnôt celočíselnej matice </w:t>
      </w:r>
    </w:p>
    <w:p w:rsidR="00E9433A" w:rsidRPr="00A45D0F" w:rsidRDefault="00E9433A" w:rsidP="00E9433A">
      <w:pPr>
        <w:pStyle w:val="ListContinue1"/>
      </w:pPr>
      <w:r w:rsidRPr="00A45D0F">
        <w:t>Definícia na riadku 50 súboru  Generator.java.</w:t>
      </w:r>
    </w:p>
    <w:p w:rsidR="00E9433A" w:rsidRPr="00A45D0F" w:rsidRDefault="00A31E12" w:rsidP="00E9433A">
      <w:pPr>
        <w:pStyle w:val="Nadpis4"/>
      </w:pPr>
      <w:r w:rsidRPr="00A45D0F">
        <w:fldChar w:fldCharType="begin"/>
      </w:r>
      <w:r w:rsidR="00E9433A" w:rsidRPr="00A45D0F">
        <w:instrText>xe "dMatrix:core\:\:Generator"</w:instrText>
      </w:r>
      <w:r w:rsidRPr="00A45D0F">
        <w:fldChar w:fldCharType="end"/>
      </w:r>
      <w:r w:rsidRPr="00A45D0F">
        <w:fldChar w:fldCharType="begin"/>
      </w:r>
      <w:r w:rsidR="00E9433A" w:rsidRPr="00A45D0F">
        <w:instrText>xe "core\:\:Generator:dMatrix"</w:instrText>
      </w:r>
      <w:r w:rsidRPr="00A45D0F">
        <w:fldChar w:fldCharType="end"/>
      </w:r>
      <w:r w:rsidR="00E9433A" w:rsidRPr="00A45D0F">
        <w:t>double [][] core.Generator.dMatrix</w:t>
      </w:r>
      <w:r w:rsidR="00E9433A" w:rsidRPr="00A45D0F">
        <w:rPr>
          <w:rFonts w:ascii="Courier New" w:hAnsi="Courier New" w:cs="Courier New"/>
        </w:rPr>
        <w:t xml:space="preserve"> [private]</w:t>
      </w:r>
    </w:p>
    <w:p w:rsidR="00E9433A" w:rsidRPr="005E2978" w:rsidRDefault="00E9433A" w:rsidP="00E9433A">
      <w:pPr>
        <w:pStyle w:val="BodyText"/>
        <w:adjustRightInd/>
        <w:ind w:left="360"/>
      </w:pPr>
      <w:r w:rsidRPr="005E2978">
        <w:t>neceločíselná matica</w:t>
      </w:r>
    </w:p>
    <w:p w:rsidR="00E9433A" w:rsidRPr="00A45D0F" w:rsidRDefault="00E9433A" w:rsidP="00E9433A">
      <w:pPr>
        <w:pStyle w:val="ListContinue1"/>
      </w:pPr>
      <w:r w:rsidRPr="00A45D0F">
        <w:t>Definícia na riadku 85 súboru  Generator.java.</w:t>
      </w:r>
    </w:p>
    <w:p w:rsidR="00E9433A" w:rsidRPr="00A45D0F" w:rsidRDefault="00A31E12" w:rsidP="00E9433A">
      <w:pPr>
        <w:pStyle w:val="Nadpis4"/>
      </w:pPr>
      <w:r w:rsidRPr="00A45D0F">
        <w:fldChar w:fldCharType="begin"/>
      </w:r>
      <w:r w:rsidR="00E9433A" w:rsidRPr="00A45D0F">
        <w:instrText>xe "dVariablesX:core\:\:Generator"</w:instrText>
      </w:r>
      <w:r w:rsidRPr="00A45D0F">
        <w:fldChar w:fldCharType="end"/>
      </w:r>
      <w:r w:rsidRPr="00A45D0F">
        <w:fldChar w:fldCharType="begin"/>
      </w:r>
      <w:r w:rsidR="00E9433A" w:rsidRPr="00A45D0F">
        <w:instrText>xe "core\:\:Generator:dVariablesX"</w:instrText>
      </w:r>
      <w:r w:rsidRPr="00A45D0F">
        <w:fldChar w:fldCharType="end"/>
      </w:r>
      <w:r w:rsidR="00E9433A" w:rsidRPr="00A45D0F">
        <w:t>double [] core.Generator.dVariablesX</w:t>
      </w:r>
      <w:r w:rsidR="00E9433A" w:rsidRPr="00A45D0F">
        <w:rPr>
          <w:rFonts w:ascii="Courier New" w:hAnsi="Courier New" w:cs="Courier New"/>
        </w:rPr>
        <w:t xml:space="preserve"> [private]</w:t>
      </w:r>
    </w:p>
    <w:p w:rsidR="00E9433A" w:rsidRPr="005E2978" w:rsidRDefault="00E9433A" w:rsidP="00E9433A">
      <w:pPr>
        <w:pStyle w:val="BodyText"/>
        <w:adjustRightInd/>
        <w:ind w:left="360"/>
      </w:pPr>
      <w:r w:rsidRPr="005E2978">
        <w:t>neceločíselný vector neznámych</w:t>
      </w:r>
    </w:p>
    <w:p w:rsidR="00E9433A" w:rsidRPr="00A45D0F" w:rsidRDefault="00E9433A" w:rsidP="00E9433A">
      <w:pPr>
        <w:pStyle w:val="ListContinue1"/>
      </w:pPr>
      <w:r w:rsidRPr="00A45D0F">
        <w:t>Definícia na riadku 80 súboru  Generator.java.</w:t>
      </w:r>
    </w:p>
    <w:p w:rsidR="00E9433A" w:rsidRPr="00A45D0F" w:rsidRDefault="00A31E12" w:rsidP="00E9433A">
      <w:pPr>
        <w:pStyle w:val="Nadpis4"/>
      </w:pPr>
      <w:r w:rsidRPr="00A45D0F">
        <w:fldChar w:fldCharType="begin"/>
      </w:r>
      <w:r w:rsidR="00E9433A" w:rsidRPr="00A45D0F">
        <w:instrText>xe "iMatrix:core\:\:Generator"</w:instrText>
      </w:r>
      <w:r w:rsidRPr="00A45D0F">
        <w:fldChar w:fldCharType="end"/>
      </w:r>
      <w:r w:rsidRPr="00A45D0F">
        <w:fldChar w:fldCharType="begin"/>
      </w:r>
      <w:r w:rsidR="00E9433A" w:rsidRPr="00A45D0F">
        <w:instrText>xe "core\:\:Generator:iMatrix"</w:instrText>
      </w:r>
      <w:r w:rsidRPr="00A45D0F">
        <w:fldChar w:fldCharType="end"/>
      </w:r>
      <w:r w:rsidR="00E9433A" w:rsidRPr="00A45D0F">
        <w:t>int [][] core.Generator.iMatrix</w:t>
      </w:r>
      <w:r w:rsidR="00E9433A" w:rsidRPr="00A45D0F">
        <w:rPr>
          <w:rFonts w:ascii="Courier New" w:hAnsi="Courier New" w:cs="Courier New"/>
        </w:rPr>
        <w:t xml:space="preserve"> [private]</w:t>
      </w:r>
    </w:p>
    <w:p w:rsidR="00E9433A" w:rsidRPr="005E2978" w:rsidRDefault="00E9433A" w:rsidP="00E9433A">
      <w:pPr>
        <w:pStyle w:val="BodyText"/>
        <w:adjustRightInd/>
        <w:ind w:left="360"/>
      </w:pPr>
      <w:r w:rsidRPr="005E2978">
        <w:t>Celočíselná matica</w:t>
      </w:r>
    </w:p>
    <w:p w:rsidR="00E9433A" w:rsidRPr="00A45D0F" w:rsidRDefault="00E9433A" w:rsidP="00E9433A">
      <w:pPr>
        <w:pStyle w:val="ListContinue1"/>
      </w:pPr>
      <w:r w:rsidRPr="00A45D0F">
        <w:t>Definícia na riadku 75 súboru  Generator.java.</w:t>
      </w:r>
    </w:p>
    <w:p w:rsidR="00E9433A" w:rsidRPr="00A45D0F" w:rsidRDefault="00A31E12" w:rsidP="00E9433A">
      <w:pPr>
        <w:pStyle w:val="Nadpis4"/>
      </w:pPr>
      <w:r w:rsidRPr="00A45D0F">
        <w:fldChar w:fldCharType="begin"/>
      </w:r>
      <w:r w:rsidR="00E9433A" w:rsidRPr="00A45D0F">
        <w:instrText>xe "iVariablesX:core\:\:Generator"</w:instrText>
      </w:r>
      <w:r w:rsidRPr="00A45D0F">
        <w:fldChar w:fldCharType="end"/>
      </w:r>
      <w:r w:rsidRPr="00A45D0F">
        <w:fldChar w:fldCharType="begin"/>
      </w:r>
      <w:r w:rsidR="00E9433A" w:rsidRPr="00A45D0F">
        <w:instrText>xe "core\:\:Generator:iVariablesX"</w:instrText>
      </w:r>
      <w:r w:rsidRPr="00A45D0F">
        <w:fldChar w:fldCharType="end"/>
      </w:r>
      <w:r w:rsidR="00E9433A" w:rsidRPr="00A45D0F">
        <w:t>int [] core.Generator.iVariablesX</w:t>
      </w:r>
      <w:r w:rsidR="00E9433A" w:rsidRPr="00A45D0F">
        <w:rPr>
          <w:rFonts w:ascii="Courier New" w:hAnsi="Courier New" w:cs="Courier New"/>
        </w:rPr>
        <w:t xml:space="preserve"> [private]</w:t>
      </w:r>
    </w:p>
    <w:p w:rsidR="00E9433A" w:rsidRPr="005E2978" w:rsidRDefault="00E9433A" w:rsidP="00E9433A">
      <w:pPr>
        <w:pStyle w:val="BodyText"/>
        <w:adjustRightInd/>
        <w:ind w:left="360"/>
      </w:pPr>
      <w:r w:rsidRPr="005E2978">
        <w:t>celočíselný vektor neznámych</w:t>
      </w:r>
    </w:p>
    <w:p w:rsidR="00E9433A" w:rsidRPr="00A45D0F" w:rsidRDefault="00E9433A" w:rsidP="00E9433A">
      <w:pPr>
        <w:pStyle w:val="ListContinue1"/>
      </w:pPr>
      <w:r w:rsidRPr="00A45D0F">
        <w:t>Definícia na riadku 70 súboru  Generator.java.</w:t>
      </w:r>
    </w:p>
    <w:p w:rsidR="00E9433A" w:rsidRPr="00A45D0F" w:rsidRDefault="00A31E12" w:rsidP="00E9433A">
      <w:pPr>
        <w:pStyle w:val="Nadpis4"/>
      </w:pPr>
      <w:r w:rsidRPr="00A45D0F">
        <w:fldChar w:fldCharType="begin"/>
      </w:r>
      <w:r w:rsidR="00E9433A" w:rsidRPr="00A45D0F">
        <w:instrText>xe "movement:core\:\:Generator"</w:instrText>
      </w:r>
      <w:r w:rsidRPr="00A45D0F">
        <w:fldChar w:fldCharType="end"/>
      </w:r>
      <w:r w:rsidRPr="00A45D0F">
        <w:fldChar w:fldCharType="begin"/>
      </w:r>
      <w:r w:rsidR="00E9433A" w:rsidRPr="00A45D0F">
        <w:instrText>xe "core\:\:Generator:movement"</w:instrText>
      </w:r>
      <w:r w:rsidRPr="00A45D0F">
        <w:fldChar w:fldCharType="end"/>
      </w:r>
      <w:r w:rsidR="00E9433A" w:rsidRPr="00A45D0F">
        <w:t>double core.Generator.movement</w:t>
      </w:r>
      <w:r w:rsidR="00E9433A" w:rsidRPr="00A45D0F">
        <w:rPr>
          <w:rFonts w:ascii="Courier New" w:hAnsi="Courier New" w:cs="Courier New"/>
        </w:rPr>
        <w:t xml:space="preserve"> [private]</w:t>
      </w:r>
    </w:p>
    <w:p w:rsidR="00E9433A" w:rsidRPr="005E2978" w:rsidRDefault="00E9433A" w:rsidP="00E9433A">
      <w:pPr>
        <w:pStyle w:val="BodyText"/>
        <w:adjustRightInd/>
        <w:ind w:left="360"/>
      </w:pPr>
      <w:r w:rsidRPr="005E2978">
        <w:t xml:space="preserve">posun </w:t>
      </w:r>
    </w:p>
    <w:p w:rsidR="00E9433A" w:rsidRPr="00A45D0F" w:rsidRDefault="00E9433A" w:rsidP="00E9433A">
      <w:pPr>
        <w:pStyle w:val="ListContinue1"/>
      </w:pPr>
      <w:r w:rsidRPr="00A45D0F">
        <w:t>Definícia na riadku 60 súboru  Generator.java.</w:t>
      </w:r>
    </w:p>
    <w:p w:rsidR="00E9433A" w:rsidRPr="00A45D0F" w:rsidRDefault="00A31E12" w:rsidP="00E9433A">
      <w:pPr>
        <w:pStyle w:val="Nadpis4"/>
      </w:pPr>
      <w:r w:rsidRPr="00A45D0F">
        <w:fldChar w:fldCharType="begin"/>
      </w:r>
      <w:r w:rsidR="00E9433A" w:rsidRPr="00A45D0F">
        <w:instrText>xe "precision:core\:\:Generator"</w:instrText>
      </w:r>
      <w:r w:rsidRPr="00A45D0F">
        <w:fldChar w:fldCharType="end"/>
      </w:r>
      <w:r w:rsidRPr="00A45D0F">
        <w:fldChar w:fldCharType="begin"/>
      </w:r>
      <w:r w:rsidR="00E9433A" w:rsidRPr="00A45D0F">
        <w:instrText>xe "core\:\:Generator:precision"</w:instrText>
      </w:r>
      <w:r w:rsidRPr="00A45D0F">
        <w:fldChar w:fldCharType="end"/>
      </w:r>
      <w:r w:rsidR="00E9433A" w:rsidRPr="00A45D0F">
        <w:t>int core.Generator.precision</w:t>
      </w:r>
      <w:r w:rsidR="00E9433A" w:rsidRPr="00A45D0F">
        <w:rPr>
          <w:rFonts w:ascii="Courier New" w:hAnsi="Courier New" w:cs="Courier New"/>
        </w:rPr>
        <w:t xml:space="preserve"> [private]</w:t>
      </w:r>
    </w:p>
    <w:p w:rsidR="00E9433A" w:rsidRPr="005E2978" w:rsidRDefault="00E9433A" w:rsidP="00E9433A">
      <w:pPr>
        <w:pStyle w:val="BodyText"/>
        <w:adjustRightInd/>
        <w:ind w:left="360"/>
      </w:pPr>
      <w:r w:rsidRPr="005E2978">
        <w:t>precíznosť generovania</w:t>
      </w:r>
    </w:p>
    <w:p w:rsidR="00E9433A" w:rsidRPr="00A45D0F" w:rsidRDefault="00E9433A" w:rsidP="00E9433A">
      <w:pPr>
        <w:pStyle w:val="ListContinue1"/>
      </w:pPr>
      <w:r w:rsidRPr="00A45D0F">
        <w:t>Definícia na riadku 40 súboru  Generator.java.</w:t>
      </w:r>
    </w:p>
    <w:p w:rsidR="00E9433A" w:rsidRPr="00A45D0F" w:rsidRDefault="00A31E12" w:rsidP="00E9433A">
      <w:pPr>
        <w:pStyle w:val="Nadpis4"/>
      </w:pPr>
      <w:r w:rsidRPr="00A45D0F">
        <w:fldChar w:fldCharType="begin"/>
      </w:r>
      <w:r w:rsidR="00E9433A" w:rsidRPr="00A45D0F">
        <w:instrText>xe "random:core\:\:Generator"</w:instrText>
      </w:r>
      <w:r w:rsidRPr="00A45D0F">
        <w:fldChar w:fldCharType="end"/>
      </w:r>
      <w:r w:rsidRPr="00A45D0F">
        <w:fldChar w:fldCharType="begin"/>
      </w:r>
      <w:r w:rsidR="00E9433A" w:rsidRPr="00A45D0F">
        <w:instrText>xe "core\:\:Generator:random"</w:instrText>
      </w:r>
      <w:r w:rsidRPr="00A45D0F">
        <w:fldChar w:fldCharType="end"/>
      </w:r>
      <w:r w:rsidR="00E9433A" w:rsidRPr="00A45D0F">
        <w:t>Random core.Generator.random</w:t>
      </w:r>
      <w:r w:rsidR="00E9433A" w:rsidRPr="00A45D0F">
        <w:rPr>
          <w:rFonts w:ascii="Courier New" w:hAnsi="Courier New" w:cs="Courier New"/>
        </w:rPr>
        <w:t xml:space="preserve"> [private]</w:t>
      </w:r>
    </w:p>
    <w:p w:rsidR="00E9433A" w:rsidRPr="005E2978" w:rsidRDefault="00E9433A" w:rsidP="00E9433A">
      <w:pPr>
        <w:pStyle w:val="BodyText"/>
        <w:adjustRightInd/>
        <w:ind w:left="360"/>
      </w:pPr>
      <w:r w:rsidRPr="005E2978">
        <w:t>Random objekt použitý pre generovanie hodnôt</w:t>
      </w:r>
    </w:p>
    <w:p w:rsidR="00E9433A" w:rsidRPr="00A45D0F" w:rsidRDefault="00E9433A" w:rsidP="00E9433A">
      <w:pPr>
        <w:pStyle w:val="ListContinue1"/>
      </w:pPr>
      <w:r w:rsidRPr="00A45D0F">
        <w:t>Definícia na riadku 65 súboru  Generator.java.</w:t>
      </w:r>
    </w:p>
    <w:p w:rsidR="00E9433A" w:rsidRPr="00A45D0F" w:rsidRDefault="00A31E12" w:rsidP="00E9433A">
      <w:pPr>
        <w:pStyle w:val="Nadpis4"/>
      </w:pPr>
      <w:r w:rsidRPr="00A45D0F">
        <w:fldChar w:fldCharType="begin"/>
      </w:r>
      <w:r w:rsidR="00E9433A" w:rsidRPr="00A45D0F">
        <w:instrText>xe "size:core\:\:Generator"</w:instrText>
      </w:r>
      <w:r w:rsidRPr="00A45D0F">
        <w:fldChar w:fldCharType="end"/>
      </w:r>
      <w:r w:rsidRPr="00A45D0F">
        <w:fldChar w:fldCharType="begin"/>
      </w:r>
      <w:r w:rsidR="00E9433A" w:rsidRPr="00A45D0F">
        <w:instrText>xe "core\:\:Generator:size"</w:instrText>
      </w:r>
      <w:r w:rsidRPr="00A45D0F">
        <w:fldChar w:fldCharType="end"/>
      </w:r>
      <w:r w:rsidR="00E9433A" w:rsidRPr="00A45D0F">
        <w:t>int core.Generator.size</w:t>
      </w:r>
      <w:r w:rsidR="00E9433A" w:rsidRPr="00A45D0F">
        <w:rPr>
          <w:rFonts w:ascii="Courier New" w:hAnsi="Courier New" w:cs="Courier New"/>
        </w:rPr>
        <w:t xml:space="preserve"> [private]</w:t>
      </w:r>
    </w:p>
    <w:p w:rsidR="00E9433A" w:rsidRPr="005E2978" w:rsidRDefault="00E9433A" w:rsidP="00E9433A">
      <w:pPr>
        <w:pStyle w:val="BodyText"/>
        <w:adjustRightInd/>
        <w:ind w:left="360"/>
      </w:pPr>
      <w:r w:rsidRPr="005E2978">
        <w:t xml:space="preserve">veľkosť matice </w:t>
      </w:r>
    </w:p>
    <w:p w:rsidR="00E9433A" w:rsidRDefault="00E9433A" w:rsidP="00E9433A">
      <w:r w:rsidRPr="00A45D0F">
        <w:t>Definícia na riadku 90 súboru  Generator.java.</w:t>
      </w:r>
    </w:p>
    <w:p w:rsidR="00E9433A" w:rsidRDefault="00E9433A" w:rsidP="00E9433A"/>
    <w:p w:rsidR="00E9433A" w:rsidRDefault="00E9433A" w:rsidP="00E9433A">
      <w:pPr>
        <w:pStyle w:val="PodNadpis3urovenB"/>
        <w:numPr>
          <w:ilvl w:val="2"/>
          <w:numId w:val="31"/>
        </w:numPr>
        <w:rPr>
          <w:lang w:val="en-US"/>
        </w:rPr>
      </w:pPr>
      <w:bookmarkStart w:id="270" w:name="_Toc325621786"/>
      <w:bookmarkStart w:id="271" w:name="_Toc325667200"/>
      <w:r w:rsidRPr="00E84407">
        <w:rPr>
          <w:lang w:val="en-US"/>
        </w:rPr>
        <w:t>exceptions.BaseDirectoryCreationException</w:t>
      </w:r>
      <w:bookmarkEnd w:id="270"/>
      <w:bookmarkEnd w:id="271"/>
      <w:r w:rsidRPr="00E84407">
        <w:rPr>
          <w:lang w:val="en-US"/>
        </w:rPr>
        <w:t xml:space="preserve"> </w:t>
      </w:r>
    </w:p>
    <w:p w:rsidR="00E9433A" w:rsidRPr="00E84407" w:rsidRDefault="00A31E12" w:rsidP="00E9433A">
      <w:pPr>
        <w:pStyle w:val="PodNadpis4uroven"/>
        <w:numPr>
          <w:ilvl w:val="0"/>
          <w:numId w:val="0"/>
        </w:numPr>
        <w:rPr>
          <w:lang w:val="en-US"/>
        </w:rPr>
      </w:pPr>
      <w:r w:rsidRPr="00E84407">
        <w:rPr>
          <w:lang w:val="en-US"/>
        </w:rPr>
        <w:fldChar w:fldCharType="begin"/>
      </w:r>
      <w:r w:rsidR="00E9433A" w:rsidRPr="00E84407">
        <w:rPr>
          <w:lang w:val="en-US"/>
        </w:rPr>
        <w:instrText>tc  \l 2 "exceptions.BaseDirectoryCreationException"</w:instrText>
      </w:r>
      <w:r w:rsidRPr="00E84407">
        <w:rPr>
          <w:lang w:val="en-US"/>
        </w:rPr>
        <w:fldChar w:fldCharType="end"/>
      </w:r>
      <w:r w:rsidRPr="00E84407">
        <w:rPr>
          <w:lang w:val="en-US"/>
        </w:rPr>
        <w:fldChar w:fldCharType="begin"/>
      </w:r>
      <w:r w:rsidR="00E9433A" w:rsidRPr="00E84407">
        <w:rPr>
          <w:lang w:val="en-US"/>
        </w:rPr>
        <w:instrText>xe "exceptions.BaseDirectoryCreationException"</w:instrText>
      </w:r>
      <w:r w:rsidRPr="00E84407">
        <w:rPr>
          <w:lang w:val="en-US"/>
        </w:rPr>
        <w:fldChar w:fldCharType="end"/>
      </w:r>
      <w:r w:rsidR="00E9433A" w:rsidRPr="00E84407">
        <w:rPr>
          <w:lang w:val="en-US"/>
        </w:rPr>
        <w:t>Public Member Functions</w:t>
      </w:r>
    </w:p>
    <w:p w:rsidR="00E9433A" w:rsidRPr="00E84407" w:rsidRDefault="00E9433A" w:rsidP="00E9433A">
      <w:pPr>
        <w:pStyle w:val="ListBullet0"/>
      </w:pPr>
      <w:r w:rsidRPr="00E84407">
        <w:t>BaseDirectoryCreationException ()</w:t>
      </w:r>
    </w:p>
    <w:p w:rsidR="00E9433A" w:rsidRPr="00E84407" w:rsidRDefault="00E9433A" w:rsidP="00E9433A">
      <w:pPr>
        <w:pStyle w:val="ListBullet0"/>
      </w:pPr>
      <w:r w:rsidRPr="00E84407">
        <w:t>BaseDirectoryCreationException (String msg)</w:t>
      </w:r>
    </w:p>
    <w:p w:rsidR="00E9433A" w:rsidRPr="00E84407" w:rsidRDefault="00E9433A" w:rsidP="00E9433A">
      <w:pPr>
        <w:pBdr>
          <w:bottom w:val="single" w:sz="2" w:space="1" w:color="auto"/>
        </w:pBdr>
      </w:pPr>
    </w:p>
    <w:p w:rsidR="00E9433A" w:rsidRPr="00E84407" w:rsidRDefault="00E9433A" w:rsidP="00E9433A">
      <w:pPr>
        <w:pStyle w:val="PodNadpis4uroven"/>
        <w:numPr>
          <w:ilvl w:val="0"/>
          <w:numId w:val="0"/>
        </w:numPr>
        <w:rPr>
          <w:lang w:val="en-US"/>
        </w:rPr>
      </w:pPr>
      <w:r w:rsidRPr="00E84407">
        <w:rPr>
          <w:lang w:val="en-US"/>
        </w:rPr>
        <w:lastRenderedPageBreak/>
        <w:t>Detailed Description</w:t>
      </w:r>
    </w:p>
    <w:p w:rsidR="00E9433A" w:rsidRPr="005E2978" w:rsidRDefault="00E9433A" w:rsidP="00E9433A">
      <w:pPr>
        <w:pStyle w:val="BodyText"/>
      </w:pPr>
      <w:r w:rsidRPr="005E2978">
        <w:t>Funkcia: hádzaná v prípade neúspešného vytvorenia základného dátového adresára obsahujúceho .fo, .pdf, .html súbory.</w:t>
      </w:r>
    </w:p>
    <w:p w:rsidR="00E9433A" w:rsidRPr="00E84407" w:rsidRDefault="00E9433A" w:rsidP="00E9433A">
      <w:pPr>
        <w:pStyle w:val="Nadpis5"/>
        <w:numPr>
          <w:ilvl w:val="0"/>
          <w:numId w:val="0"/>
        </w:numPr>
        <w:ind w:left="284"/>
      </w:pPr>
      <w:r w:rsidRPr="00E84407">
        <w:t>Author:</w:t>
      </w:r>
    </w:p>
    <w:p w:rsidR="00E9433A" w:rsidRPr="00E84407" w:rsidRDefault="00E9433A" w:rsidP="00E9433A">
      <w:pPr>
        <w:pStyle w:val="DescContinue1"/>
      </w:pPr>
      <w:r w:rsidRPr="00E84407">
        <w:t xml:space="preserve">Pavol Dano </w:t>
      </w:r>
    </w:p>
    <w:p w:rsidR="00E9433A" w:rsidRPr="005E2978" w:rsidRDefault="00E9433A" w:rsidP="00E9433A">
      <w:pPr>
        <w:pStyle w:val="BodyText"/>
      </w:pPr>
      <w:r w:rsidRPr="005E2978">
        <w:t>Definícia na riadku 22 súboru  BaseDirectoryCreationException.java.</w:t>
      </w:r>
    </w:p>
    <w:p w:rsidR="00E9433A" w:rsidRPr="00E84407" w:rsidRDefault="00E9433A" w:rsidP="00E9433A">
      <w:pPr>
        <w:pBdr>
          <w:bottom w:val="single" w:sz="2" w:space="1" w:color="auto"/>
        </w:pBdr>
      </w:pPr>
    </w:p>
    <w:p w:rsidR="00E9433A" w:rsidRPr="00E84407" w:rsidRDefault="00E9433A" w:rsidP="00E9433A">
      <w:pPr>
        <w:pStyle w:val="PodNadpis4uroven"/>
        <w:numPr>
          <w:ilvl w:val="0"/>
          <w:numId w:val="0"/>
        </w:numPr>
        <w:rPr>
          <w:lang w:val="en-US"/>
        </w:rPr>
      </w:pPr>
      <w:r>
        <w:rPr>
          <w:lang w:val="en-US"/>
        </w:rPr>
        <w:t>Constructor &amp;</w:t>
      </w:r>
      <w:r w:rsidRPr="00E84407">
        <w:rPr>
          <w:lang w:val="en-US"/>
        </w:rPr>
        <w:t xml:space="preserve"> Destructor Documentation</w:t>
      </w:r>
    </w:p>
    <w:p w:rsidR="00E9433A" w:rsidRPr="00E84407" w:rsidRDefault="00A31E12" w:rsidP="00E9433A">
      <w:pPr>
        <w:pStyle w:val="Nadpis4"/>
      </w:pPr>
      <w:r w:rsidRPr="00E84407">
        <w:fldChar w:fldCharType="begin"/>
      </w:r>
      <w:r w:rsidR="00E9433A" w:rsidRPr="00E84407">
        <w:instrText>xe "BaseDirectoryCreationException:exceptions\:\:BaseDirectoryCreationException"</w:instrText>
      </w:r>
      <w:r w:rsidRPr="00E84407">
        <w:fldChar w:fldCharType="end"/>
      </w:r>
      <w:r w:rsidRPr="00E84407">
        <w:fldChar w:fldCharType="begin"/>
      </w:r>
      <w:r w:rsidR="00E9433A" w:rsidRPr="00E84407">
        <w:instrText>xe "exceptions\:\:BaseDirectoryCreationException:BaseDirectoryCreationException"</w:instrText>
      </w:r>
      <w:r w:rsidRPr="00E84407">
        <w:fldChar w:fldCharType="end"/>
      </w:r>
      <w:r w:rsidR="00E9433A" w:rsidRPr="00E84407">
        <w:t>exceptions.BaseDirectoryCreationException.BaseDirectoryCreationException ()</w:t>
      </w:r>
    </w:p>
    <w:p w:rsidR="00E9433A" w:rsidRPr="005E2978" w:rsidRDefault="00E9433A" w:rsidP="00E9433A">
      <w:pPr>
        <w:pStyle w:val="BodyText"/>
        <w:adjustRightInd/>
        <w:ind w:left="360"/>
      </w:pPr>
      <w:r w:rsidRPr="005E2978">
        <w:t xml:space="preserve">konštruktor </w:t>
      </w:r>
    </w:p>
    <w:p w:rsidR="00E9433A" w:rsidRPr="00E84407" w:rsidRDefault="00E9433A" w:rsidP="00E9433A">
      <w:pPr>
        <w:pStyle w:val="ListContinue1"/>
        <w:jc w:val="left"/>
      </w:pPr>
      <w:r w:rsidRPr="00E84407">
        <w:t>Definícia na riadku 27 súboru  BaseDirectoryCreationException.java.</w:t>
      </w:r>
    </w:p>
    <w:p w:rsidR="00E9433A" w:rsidRPr="00E84407" w:rsidRDefault="00A31E12" w:rsidP="00E9433A">
      <w:pPr>
        <w:pStyle w:val="Nadpis4"/>
      </w:pPr>
      <w:r w:rsidRPr="00E84407">
        <w:fldChar w:fldCharType="begin"/>
      </w:r>
      <w:r w:rsidR="00E9433A" w:rsidRPr="00E84407">
        <w:instrText>xe "BaseDirectoryCreationException:exceptions\:\:BaseDirectoryCreationException"</w:instrText>
      </w:r>
      <w:r w:rsidRPr="00E84407">
        <w:fldChar w:fldCharType="end"/>
      </w:r>
      <w:r w:rsidRPr="00E84407">
        <w:fldChar w:fldCharType="begin"/>
      </w:r>
      <w:r w:rsidR="00E9433A" w:rsidRPr="00E84407">
        <w:instrText>xe "exceptions\:\:BaseDirectoryCreationException:BaseDirectoryCreationException"</w:instrText>
      </w:r>
      <w:r w:rsidRPr="00E84407">
        <w:fldChar w:fldCharType="end"/>
      </w:r>
      <w:r w:rsidR="00E9433A" w:rsidRPr="00E84407">
        <w:t xml:space="preserve">exceptions.BaseDirectoryCreationException.BaseDirectoryCreationException (String </w:t>
      </w:r>
      <w:r w:rsidR="00E9433A" w:rsidRPr="00E84407">
        <w:rPr>
          <w:i/>
          <w:iCs/>
        </w:rPr>
        <w:t>msg</w:t>
      </w:r>
      <w:r w:rsidR="00E9433A" w:rsidRPr="00E84407">
        <w:t>)</w:t>
      </w:r>
    </w:p>
    <w:p w:rsidR="00E9433A" w:rsidRPr="005E2978" w:rsidRDefault="00E9433A" w:rsidP="00E9433A">
      <w:pPr>
        <w:pStyle w:val="BodyText"/>
        <w:adjustRightInd/>
        <w:ind w:left="360"/>
      </w:pPr>
      <w:r w:rsidRPr="005E2978">
        <w:t xml:space="preserve">konštruktor </w:t>
      </w:r>
    </w:p>
    <w:p w:rsidR="00E9433A" w:rsidRPr="00E84407" w:rsidRDefault="00E9433A" w:rsidP="00E9433A">
      <w:pPr>
        <w:pStyle w:val="Nadpis5"/>
        <w:numPr>
          <w:ilvl w:val="0"/>
          <w:numId w:val="0"/>
        </w:numPr>
        <w:ind w:left="284"/>
      </w:pPr>
      <w:r w:rsidRPr="00E84407">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1761"/>
        <w:gridCol w:w="6035"/>
      </w:tblGrid>
      <w:tr w:rsidR="00E9433A" w:rsidRPr="00E84407" w:rsidTr="00015048">
        <w:tc>
          <w:tcPr>
            <w:tcW w:w="1761" w:type="dxa"/>
          </w:tcPr>
          <w:p w:rsidR="00E9433A" w:rsidRPr="00E84407" w:rsidRDefault="00E9433A" w:rsidP="00E9433A">
            <w:r w:rsidRPr="00E84407">
              <w:rPr>
                <w:i/>
                <w:iCs/>
              </w:rPr>
              <w:t>msg</w:t>
            </w:r>
            <w:r w:rsidRPr="00E84407">
              <w:t xml:space="preserve"> </w:t>
            </w:r>
          </w:p>
        </w:tc>
        <w:tc>
          <w:tcPr>
            <w:tcW w:w="6035" w:type="dxa"/>
          </w:tcPr>
          <w:p w:rsidR="00E9433A" w:rsidRPr="00E84407" w:rsidRDefault="00E9433A" w:rsidP="00E9433A">
            <w:r w:rsidRPr="00E84407">
              <w:t xml:space="preserve">správa zobrazená, ak je požadovaná </w:t>
            </w:r>
          </w:p>
        </w:tc>
      </w:tr>
    </w:tbl>
    <w:p w:rsidR="00E9433A" w:rsidRPr="00E84407" w:rsidRDefault="00E9433A" w:rsidP="00E9433A">
      <w:pPr>
        <w:pStyle w:val="ListContinue1"/>
        <w:jc w:val="left"/>
      </w:pPr>
      <w:r w:rsidRPr="00E84407">
        <w:t>Definícia na riadku 34 súboru  BaseDirectoryCreationException.java.</w:t>
      </w:r>
    </w:p>
    <w:p w:rsidR="00E9433A" w:rsidRDefault="00E9433A" w:rsidP="00E9433A"/>
    <w:p w:rsidR="00304383" w:rsidRDefault="00304383" w:rsidP="00304383">
      <w:pPr>
        <w:pStyle w:val="PodNadpis3urovenB"/>
        <w:numPr>
          <w:ilvl w:val="2"/>
          <w:numId w:val="31"/>
        </w:numPr>
        <w:rPr>
          <w:lang w:val="en-US"/>
        </w:rPr>
      </w:pPr>
      <w:bookmarkStart w:id="272" w:name="_Toc325621809"/>
      <w:bookmarkStart w:id="273" w:name="_Toc325667201"/>
      <w:r w:rsidRPr="00A45D0F">
        <w:rPr>
          <w:lang w:val="en-US"/>
        </w:rPr>
        <w:t>exceptions.MatrixSizeException</w:t>
      </w:r>
      <w:bookmarkEnd w:id="272"/>
      <w:bookmarkEnd w:id="273"/>
      <w:r w:rsidRPr="00A45D0F">
        <w:rPr>
          <w:lang w:val="en-US"/>
        </w:rPr>
        <w:t xml:space="preserve"> </w:t>
      </w:r>
    </w:p>
    <w:p w:rsidR="00304383" w:rsidRPr="00A45D0F" w:rsidRDefault="00A31E12" w:rsidP="00304383">
      <w:pPr>
        <w:pStyle w:val="PodNadpis4uroven"/>
        <w:numPr>
          <w:ilvl w:val="0"/>
          <w:numId w:val="0"/>
        </w:numPr>
        <w:rPr>
          <w:lang w:val="en-US"/>
        </w:rPr>
      </w:pPr>
      <w:r w:rsidRPr="00A45D0F">
        <w:rPr>
          <w:lang w:val="en-US"/>
        </w:rPr>
        <w:fldChar w:fldCharType="begin"/>
      </w:r>
      <w:r w:rsidR="00304383" w:rsidRPr="00A45D0F">
        <w:rPr>
          <w:lang w:val="en-US"/>
        </w:rPr>
        <w:instrText>tc  \l 2 "exceptions.MatrixSizeException"</w:instrText>
      </w:r>
      <w:r w:rsidRPr="00A45D0F">
        <w:rPr>
          <w:lang w:val="en-US"/>
        </w:rPr>
        <w:fldChar w:fldCharType="end"/>
      </w:r>
      <w:r w:rsidRPr="00A45D0F">
        <w:rPr>
          <w:lang w:val="en-US"/>
        </w:rPr>
        <w:fldChar w:fldCharType="begin"/>
      </w:r>
      <w:r w:rsidR="00304383" w:rsidRPr="00A45D0F">
        <w:rPr>
          <w:lang w:val="en-US"/>
        </w:rPr>
        <w:instrText>xe "exceptions.MatrixSizeException"</w:instrText>
      </w:r>
      <w:r w:rsidRPr="00A45D0F">
        <w:rPr>
          <w:lang w:val="en-US"/>
        </w:rPr>
        <w:fldChar w:fldCharType="end"/>
      </w:r>
      <w:r w:rsidR="00304383" w:rsidRPr="00A45D0F">
        <w:rPr>
          <w:lang w:val="en-US"/>
        </w:rPr>
        <w:t>Public Member Functions</w:t>
      </w:r>
    </w:p>
    <w:p w:rsidR="00304383" w:rsidRPr="00A45D0F" w:rsidRDefault="00304383" w:rsidP="00304383">
      <w:pPr>
        <w:pStyle w:val="ListBullet0"/>
      </w:pPr>
      <w:r w:rsidRPr="00A45D0F">
        <w:t>MatrixSizeException ()</w:t>
      </w:r>
    </w:p>
    <w:p w:rsidR="00304383" w:rsidRPr="00A45D0F" w:rsidRDefault="00304383" w:rsidP="00304383">
      <w:pPr>
        <w:pStyle w:val="ListBullet0"/>
      </w:pPr>
      <w:r w:rsidRPr="00A45D0F">
        <w:t>MatrixSizeException (String msg)</w:t>
      </w:r>
    </w:p>
    <w:p w:rsidR="00304383" w:rsidRPr="00A45D0F" w:rsidRDefault="00304383" w:rsidP="00304383">
      <w:pPr>
        <w:pBdr>
          <w:bottom w:val="single" w:sz="2" w:space="1" w:color="auto"/>
        </w:pBdr>
      </w:pPr>
    </w:p>
    <w:p w:rsidR="00304383" w:rsidRPr="00A45D0F" w:rsidRDefault="00304383" w:rsidP="00304383">
      <w:pPr>
        <w:pStyle w:val="PodNadpis4uroven"/>
        <w:numPr>
          <w:ilvl w:val="0"/>
          <w:numId w:val="0"/>
        </w:numPr>
        <w:rPr>
          <w:lang w:val="en-US"/>
        </w:rPr>
      </w:pPr>
      <w:r w:rsidRPr="00A45D0F">
        <w:rPr>
          <w:lang w:val="en-US"/>
        </w:rPr>
        <w:t>Detailed Description</w:t>
      </w:r>
    </w:p>
    <w:p w:rsidR="00304383" w:rsidRPr="005E2978" w:rsidRDefault="00304383" w:rsidP="00304383">
      <w:pPr>
        <w:pStyle w:val="BodyText"/>
      </w:pPr>
      <w:r w:rsidRPr="005E2978">
        <w:t>Funkcia: reprezentuje chybový stav signalizujúci neočakávaný počet prvkov matice.</w:t>
      </w:r>
    </w:p>
    <w:p w:rsidR="00304383" w:rsidRPr="00A45D0F" w:rsidRDefault="00304383" w:rsidP="00304383">
      <w:pPr>
        <w:pStyle w:val="Nadpis5"/>
        <w:numPr>
          <w:ilvl w:val="0"/>
          <w:numId w:val="0"/>
        </w:numPr>
        <w:ind w:left="284"/>
      </w:pPr>
      <w:r w:rsidRPr="00A45D0F">
        <w:t>Author:</w:t>
      </w:r>
    </w:p>
    <w:p w:rsidR="00304383" w:rsidRPr="00A45D0F" w:rsidRDefault="00304383" w:rsidP="00304383">
      <w:pPr>
        <w:pStyle w:val="DescContinue1"/>
      </w:pPr>
      <w:r w:rsidRPr="00A45D0F">
        <w:t xml:space="preserve">Pavol Dano </w:t>
      </w:r>
    </w:p>
    <w:p w:rsidR="00304383" w:rsidRPr="005E2978" w:rsidRDefault="00304383" w:rsidP="00304383">
      <w:pPr>
        <w:pStyle w:val="BodyText"/>
      </w:pPr>
      <w:r w:rsidRPr="005E2978">
        <w:t>Definícia na riadku 22 súboru  MatrixSizeException.java.</w:t>
      </w:r>
    </w:p>
    <w:p w:rsidR="00304383" w:rsidRPr="00A45D0F" w:rsidRDefault="00304383" w:rsidP="00304383">
      <w:pPr>
        <w:pBdr>
          <w:bottom w:val="single" w:sz="2" w:space="1" w:color="auto"/>
        </w:pBdr>
      </w:pPr>
    </w:p>
    <w:p w:rsidR="00304383" w:rsidRPr="00A45D0F" w:rsidRDefault="00304383" w:rsidP="00304383">
      <w:pPr>
        <w:pStyle w:val="PodNadpis4uroven"/>
        <w:numPr>
          <w:ilvl w:val="0"/>
          <w:numId w:val="0"/>
        </w:numPr>
        <w:rPr>
          <w:lang w:val="en-US"/>
        </w:rPr>
      </w:pPr>
      <w:r>
        <w:rPr>
          <w:lang w:val="en-US"/>
        </w:rPr>
        <w:t>Constructor &amp;</w:t>
      </w:r>
      <w:r w:rsidRPr="00A45D0F">
        <w:rPr>
          <w:lang w:val="en-US"/>
        </w:rPr>
        <w:t xml:space="preserve"> Destructor Documentation</w:t>
      </w:r>
    </w:p>
    <w:p w:rsidR="00304383" w:rsidRPr="00A45D0F" w:rsidRDefault="00A31E12" w:rsidP="00304383">
      <w:pPr>
        <w:pStyle w:val="Nadpis4"/>
      </w:pPr>
      <w:r w:rsidRPr="00A45D0F">
        <w:fldChar w:fldCharType="begin"/>
      </w:r>
      <w:r w:rsidR="00304383" w:rsidRPr="00A45D0F">
        <w:instrText>xe "MatrixSizeException:exceptions\:\:MatrixSizeException"</w:instrText>
      </w:r>
      <w:r w:rsidRPr="00A45D0F">
        <w:fldChar w:fldCharType="end"/>
      </w:r>
      <w:r w:rsidRPr="00A45D0F">
        <w:fldChar w:fldCharType="begin"/>
      </w:r>
      <w:r w:rsidR="00304383" w:rsidRPr="00A45D0F">
        <w:instrText>xe "exceptions\:\:MatrixSizeException:MatrixSizeException"</w:instrText>
      </w:r>
      <w:r w:rsidRPr="00A45D0F">
        <w:fldChar w:fldCharType="end"/>
      </w:r>
      <w:r w:rsidR="00304383" w:rsidRPr="00A45D0F">
        <w:t>exceptions.MatrixSizeException.MatrixSizeException ()</w:t>
      </w:r>
    </w:p>
    <w:p w:rsidR="00304383" w:rsidRPr="005E2978" w:rsidRDefault="00304383" w:rsidP="00304383">
      <w:pPr>
        <w:pStyle w:val="BodyText"/>
        <w:adjustRightInd/>
        <w:ind w:left="360"/>
      </w:pPr>
      <w:r w:rsidRPr="005E2978">
        <w:t xml:space="preserve">konštruktor </w:t>
      </w:r>
    </w:p>
    <w:p w:rsidR="00304383" w:rsidRPr="00A45D0F" w:rsidRDefault="00304383" w:rsidP="00304383">
      <w:pPr>
        <w:pStyle w:val="ListContinue1"/>
      </w:pPr>
      <w:r w:rsidRPr="00A45D0F">
        <w:lastRenderedPageBreak/>
        <w:t>Definícia na riadku 27 súboru  MatrixSizeException.java.</w:t>
      </w:r>
    </w:p>
    <w:p w:rsidR="00304383" w:rsidRPr="00A45D0F" w:rsidRDefault="00A31E12" w:rsidP="00304383">
      <w:pPr>
        <w:pStyle w:val="Nadpis4"/>
      </w:pPr>
      <w:r w:rsidRPr="00A45D0F">
        <w:fldChar w:fldCharType="begin"/>
      </w:r>
      <w:r w:rsidR="00304383" w:rsidRPr="00A45D0F">
        <w:instrText>xe "MatrixSizeException:exceptions\:\:MatrixSizeException"</w:instrText>
      </w:r>
      <w:r w:rsidRPr="00A45D0F">
        <w:fldChar w:fldCharType="end"/>
      </w:r>
      <w:r w:rsidRPr="00A45D0F">
        <w:fldChar w:fldCharType="begin"/>
      </w:r>
      <w:r w:rsidR="00304383" w:rsidRPr="00A45D0F">
        <w:instrText>xe "exceptions\:\:MatrixSizeException:MatrixSizeException"</w:instrText>
      </w:r>
      <w:r w:rsidRPr="00A45D0F">
        <w:fldChar w:fldCharType="end"/>
      </w:r>
      <w:r w:rsidR="00304383" w:rsidRPr="00A45D0F">
        <w:t xml:space="preserve">exceptions.MatrixSizeException.MatrixSizeException (String </w:t>
      </w:r>
      <w:r w:rsidR="00304383" w:rsidRPr="00A45D0F">
        <w:rPr>
          <w:i/>
          <w:iCs/>
        </w:rPr>
        <w:t>msg</w:t>
      </w:r>
      <w:r w:rsidR="00304383" w:rsidRPr="00A45D0F">
        <w:t>)</w:t>
      </w:r>
    </w:p>
    <w:p w:rsidR="00304383" w:rsidRPr="005E2978" w:rsidRDefault="00304383" w:rsidP="00304383">
      <w:pPr>
        <w:pStyle w:val="BodyText"/>
        <w:adjustRightInd/>
        <w:ind w:left="360"/>
      </w:pPr>
      <w:r w:rsidRPr="005E2978">
        <w:t xml:space="preserve">konštruktor </w:t>
      </w:r>
    </w:p>
    <w:p w:rsidR="00304383" w:rsidRPr="00A45D0F" w:rsidRDefault="00304383" w:rsidP="00304383">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1761"/>
        <w:gridCol w:w="6177"/>
      </w:tblGrid>
      <w:tr w:rsidR="00304383" w:rsidRPr="00A45D0F" w:rsidTr="00015048">
        <w:tc>
          <w:tcPr>
            <w:tcW w:w="1761" w:type="dxa"/>
          </w:tcPr>
          <w:p w:rsidR="00304383" w:rsidRPr="00A45D0F" w:rsidRDefault="00304383" w:rsidP="008F50DE">
            <w:r w:rsidRPr="00A45D0F">
              <w:rPr>
                <w:i/>
                <w:iCs/>
              </w:rPr>
              <w:t>msg</w:t>
            </w:r>
            <w:r w:rsidRPr="00A45D0F">
              <w:t xml:space="preserve"> </w:t>
            </w:r>
          </w:p>
        </w:tc>
        <w:tc>
          <w:tcPr>
            <w:tcW w:w="6177" w:type="dxa"/>
          </w:tcPr>
          <w:p w:rsidR="00304383" w:rsidRPr="00A45D0F" w:rsidRDefault="00304383" w:rsidP="008F50DE">
            <w:r w:rsidRPr="00A45D0F">
              <w:t xml:space="preserve">správa zobrazená, ak je požadovaná </w:t>
            </w:r>
          </w:p>
        </w:tc>
      </w:tr>
    </w:tbl>
    <w:p w:rsidR="00304383" w:rsidRPr="001D4BA1" w:rsidRDefault="00304383" w:rsidP="00304383">
      <w:pPr>
        <w:rPr>
          <w:lang w:val="en-US"/>
        </w:rPr>
      </w:pPr>
      <w:r w:rsidRPr="00A45D0F">
        <w:t>Definícia na riadku 34 súboru  MatrixSizeException.java.</w:t>
      </w:r>
    </w:p>
    <w:p w:rsidR="00E9433A" w:rsidRDefault="00E9433A" w:rsidP="00E9433A"/>
    <w:p w:rsidR="00304383" w:rsidRDefault="00304383" w:rsidP="00304383">
      <w:pPr>
        <w:pStyle w:val="PodNadpis3urovenB"/>
        <w:numPr>
          <w:ilvl w:val="2"/>
          <w:numId w:val="31"/>
        </w:numPr>
        <w:rPr>
          <w:lang w:val="en-US"/>
        </w:rPr>
      </w:pPr>
      <w:bookmarkStart w:id="274" w:name="_Toc325621812"/>
      <w:bookmarkStart w:id="275" w:name="_Toc325667202"/>
      <w:r w:rsidRPr="00A45D0F">
        <w:rPr>
          <w:lang w:val="en-US"/>
        </w:rPr>
        <w:t>exceptions.NegativeValueException</w:t>
      </w:r>
      <w:bookmarkEnd w:id="274"/>
      <w:bookmarkEnd w:id="275"/>
      <w:r w:rsidRPr="00A45D0F">
        <w:rPr>
          <w:lang w:val="en-US"/>
        </w:rPr>
        <w:t xml:space="preserve"> </w:t>
      </w:r>
    </w:p>
    <w:p w:rsidR="00304383" w:rsidRPr="00A45D0F" w:rsidRDefault="00A31E12" w:rsidP="00304383">
      <w:pPr>
        <w:pStyle w:val="PodNadpis4uroven"/>
        <w:numPr>
          <w:ilvl w:val="0"/>
          <w:numId w:val="0"/>
        </w:numPr>
        <w:rPr>
          <w:lang w:val="en-US"/>
        </w:rPr>
      </w:pPr>
      <w:r w:rsidRPr="00A45D0F">
        <w:rPr>
          <w:lang w:val="en-US"/>
        </w:rPr>
        <w:fldChar w:fldCharType="begin"/>
      </w:r>
      <w:r w:rsidR="00304383" w:rsidRPr="00A45D0F">
        <w:rPr>
          <w:lang w:val="en-US"/>
        </w:rPr>
        <w:instrText>tc  \l 2 "exceptions.NegativeValueException"</w:instrText>
      </w:r>
      <w:r w:rsidRPr="00A45D0F">
        <w:rPr>
          <w:lang w:val="en-US"/>
        </w:rPr>
        <w:fldChar w:fldCharType="end"/>
      </w:r>
      <w:r w:rsidRPr="00A45D0F">
        <w:rPr>
          <w:lang w:val="en-US"/>
        </w:rPr>
        <w:fldChar w:fldCharType="begin"/>
      </w:r>
      <w:r w:rsidR="00304383" w:rsidRPr="00A45D0F">
        <w:rPr>
          <w:lang w:val="en-US"/>
        </w:rPr>
        <w:instrText>xe "exceptions.NegativeValueException"</w:instrText>
      </w:r>
      <w:r w:rsidRPr="00A45D0F">
        <w:rPr>
          <w:lang w:val="en-US"/>
        </w:rPr>
        <w:fldChar w:fldCharType="end"/>
      </w:r>
      <w:r w:rsidR="00304383" w:rsidRPr="00A45D0F">
        <w:rPr>
          <w:lang w:val="en-US"/>
        </w:rPr>
        <w:t>Public Member Functions</w:t>
      </w:r>
    </w:p>
    <w:p w:rsidR="00304383" w:rsidRPr="00A45D0F" w:rsidRDefault="00304383" w:rsidP="00304383">
      <w:pPr>
        <w:pStyle w:val="ListBullet0"/>
      </w:pPr>
      <w:r w:rsidRPr="00A45D0F">
        <w:t>NegativeValueException ()</w:t>
      </w:r>
    </w:p>
    <w:p w:rsidR="00304383" w:rsidRPr="00A45D0F" w:rsidRDefault="00304383" w:rsidP="00304383">
      <w:pPr>
        <w:pStyle w:val="ListBullet0"/>
      </w:pPr>
      <w:r w:rsidRPr="00A45D0F">
        <w:t>NegativeValueException (String message)</w:t>
      </w:r>
    </w:p>
    <w:p w:rsidR="00304383" w:rsidRPr="00A45D0F" w:rsidRDefault="00304383" w:rsidP="00304383">
      <w:pPr>
        <w:pBdr>
          <w:bottom w:val="single" w:sz="2" w:space="1" w:color="auto"/>
        </w:pBdr>
      </w:pPr>
    </w:p>
    <w:p w:rsidR="00304383" w:rsidRPr="00A45D0F" w:rsidRDefault="00304383" w:rsidP="00304383">
      <w:pPr>
        <w:pStyle w:val="PodNadpis4uroven"/>
        <w:numPr>
          <w:ilvl w:val="0"/>
          <w:numId w:val="0"/>
        </w:numPr>
        <w:rPr>
          <w:lang w:val="en-US"/>
        </w:rPr>
      </w:pPr>
      <w:r w:rsidRPr="00A45D0F">
        <w:rPr>
          <w:lang w:val="en-US"/>
        </w:rPr>
        <w:t>Detailed Description</w:t>
      </w:r>
    </w:p>
    <w:p w:rsidR="00304383" w:rsidRPr="005E2978" w:rsidRDefault="00304383" w:rsidP="00304383">
      <w:pPr>
        <w:pStyle w:val="BodyText"/>
      </w:pPr>
      <w:r w:rsidRPr="005E2978">
        <w:t>Funkcia: hádzaná, keď sa záporná hodnota objaví v kontexte, kde takáto hodnota nie je očakávaná.</w:t>
      </w:r>
    </w:p>
    <w:p w:rsidR="00304383" w:rsidRPr="00A45D0F" w:rsidRDefault="00304383" w:rsidP="00304383">
      <w:pPr>
        <w:pStyle w:val="Nadpis5"/>
        <w:numPr>
          <w:ilvl w:val="0"/>
          <w:numId w:val="0"/>
        </w:numPr>
        <w:ind w:left="284"/>
      </w:pPr>
      <w:r w:rsidRPr="00A45D0F">
        <w:t>Author:</w:t>
      </w:r>
    </w:p>
    <w:p w:rsidR="00304383" w:rsidRPr="00A45D0F" w:rsidRDefault="00304383" w:rsidP="00304383">
      <w:pPr>
        <w:pStyle w:val="DescContinue1"/>
      </w:pPr>
      <w:r w:rsidRPr="00A45D0F">
        <w:t xml:space="preserve">Pavol Dano </w:t>
      </w:r>
    </w:p>
    <w:p w:rsidR="00304383" w:rsidRPr="005E2978" w:rsidRDefault="00304383" w:rsidP="00304383">
      <w:pPr>
        <w:pStyle w:val="BodyText"/>
      </w:pPr>
      <w:r w:rsidRPr="005E2978">
        <w:t>Definícia na riadku 22 súboru  NegativeValueException.java.</w:t>
      </w:r>
    </w:p>
    <w:p w:rsidR="00304383" w:rsidRPr="00A45D0F" w:rsidRDefault="00304383" w:rsidP="00304383">
      <w:pPr>
        <w:pBdr>
          <w:bottom w:val="single" w:sz="2" w:space="1" w:color="auto"/>
        </w:pBdr>
      </w:pPr>
    </w:p>
    <w:p w:rsidR="00304383" w:rsidRPr="00A45D0F" w:rsidRDefault="00304383" w:rsidP="00304383">
      <w:pPr>
        <w:pStyle w:val="PodNadpis4uroven"/>
        <w:numPr>
          <w:ilvl w:val="0"/>
          <w:numId w:val="0"/>
        </w:numPr>
        <w:rPr>
          <w:lang w:val="en-US"/>
        </w:rPr>
      </w:pPr>
      <w:r>
        <w:rPr>
          <w:lang w:val="en-US"/>
        </w:rPr>
        <w:t>Constructor &amp;</w:t>
      </w:r>
      <w:r w:rsidRPr="00A45D0F">
        <w:rPr>
          <w:lang w:val="en-US"/>
        </w:rPr>
        <w:t xml:space="preserve"> Destructor Documentation</w:t>
      </w:r>
    </w:p>
    <w:p w:rsidR="00304383" w:rsidRPr="00A45D0F" w:rsidRDefault="00A31E12" w:rsidP="00304383">
      <w:pPr>
        <w:pStyle w:val="Nadpis4"/>
      </w:pPr>
      <w:r w:rsidRPr="00A45D0F">
        <w:fldChar w:fldCharType="begin"/>
      </w:r>
      <w:r w:rsidR="00304383" w:rsidRPr="00A45D0F">
        <w:instrText>xe "NegativeValueException:exceptions\:\:NegativeValueException"</w:instrText>
      </w:r>
      <w:r w:rsidRPr="00A45D0F">
        <w:fldChar w:fldCharType="end"/>
      </w:r>
      <w:r w:rsidRPr="00A45D0F">
        <w:fldChar w:fldCharType="begin"/>
      </w:r>
      <w:r w:rsidR="00304383" w:rsidRPr="00A45D0F">
        <w:instrText>xe "exceptions\:\:NegativeValueException:NegativeValueException"</w:instrText>
      </w:r>
      <w:r w:rsidRPr="00A45D0F">
        <w:fldChar w:fldCharType="end"/>
      </w:r>
      <w:r w:rsidR="00304383" w:rsidRPr="00A45D0F">
        <w:t>exceptions.NegativeValueException.NegativeValueException ()</w:t>
      </w:r>
    </w:p>
    <w:p w:rsidR="00304383" w:rsidRPr="005E2978" w:rsidRDefault="00304383" w:rsidP="00304383">
      <w:pPr>
        <w:pStyle w:val="BodyText"/>
        <w:adjustRightInd/>
        <w:ind w:left="360"/>
      </w:pPr>
      <w:r w:rsidRPr="005E2978">
        <w:t xml:space="preserve">konštruktor </w:t>
      </w:r>
    </w:p>
    <w:p w:rsidR="00304383" w:rsidRPr="00A45D0F" w:rsidRDefault="00304383" w:rsidP="00304383">
      <w:pPr>
        <w:pStyle w:val="ListContinue1"/>
      </w:pPr>
      <w:r w:rsidRPr="00A45D0F">
        <w:t>Definícia na riadku 27 súboru  NegativeValueException.java.</w:t>
      </w:r>
    </w:p>
    <w:p w:rsidR="00304383" w:rsidRPr="00A45D0F" w:rsidRDefault="00A31E12" w:rsidP="00304383">
      <w:pPr>
        <w:pStyle w:val="Nadpis4"/>
      </w:pPr>
      <w:r w:rsidRPr="00A45D0F">
        <w:fldChar w:fldCharType="begin"/>
      </w:r>
      <w:r w:rsidR="00304383" w:rsidRPr="00A45D0F">
        <w:instrText>xe "NegativeValueException:exceptions\:\:NegativeValueException"</w:instrText>
      </w:r>
      <w:r w:rsidRPr="00A45D0F">
        <w:fldChar w:fldCharType="end"/>
      </w:r>
      <w:r w:rsidRPr="00A45D0F">
        <w:fldChar w:fldCharType="begin"/>
      </w:r>
      <w:r w:rsidR="00304383" w:rsidRPr="00A45D0F">
        <w:instrText>xe "exceptions\:\:NegativeValueException:NegativeValueException"</w:instrText>
      </w:r>
      <w:r w:rsidRPr="00A45D0F">
        <w:fldChar w:fldCharType="end"/>
      </w:r>
      <w:r w:rsidR="00304383" w:rsidRPr="00A45D0F">
        <w:t xml:space="preserve">exceptions.NegativeValueException.NegativeValueException (String </w:t>
      </w:r>
      <w:r w:rsidR="00304383" w:rsidRPr="00A45D0F">
        <w:rPr>
          <w:i/>
          <w:iCs/>
        </w:rPr>
        <w:t>message</w:t>
      </w:r>
      <w:r w:rsidR="00304383" w:rsidRPr="00A45D0F">
        <w:t>)</w:t>
      </w:r>
    </w:p>
    <w:p w:rsidR="00304383" w:rsidRPr="005E2978" w:rsidRDefault="00304383" w:rsidP="00304383">
      <w:pPr>
        <w:pStyle w:val="BodyText"/>
        <w:adjustRightInd/>
        <w:ind w:left="360"/>
      </w:pPr>
      <w:r w:rsidRPr="005E2978">
        <w:t xml:space="preserve">konštruktor </w:t>
      </w:r>
    </w:p>
    <w:p w:rsidR="00304383" w:rsidRPr="00A45D0F" w:rsidRDefault="00304383" w:rsidP="00304383">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1761"/>
        <w:gridCol w:w="6318"/>
      </w:tblGrid>
      <w:tr w:rsidR="00304383" w:rsidRPr="00A45D0F" w:rsidTr="00015048">
        <w:tc>
          <w:tcPr>
            <w:tcW w:w="1761" w:type="dxa"/>
          </w:tcPr>
          <w:p w:rsidR="00304383" w:rsidRPr="00A45D0F" w:rsidRDefault="00304383" w:rsidP="008F50DE">
            <w:r w:rsidRPr="00A45D0F">
              <w:rPr>
                <w:i/>
                <w:iCs/>
              </w:rPr>
              <w:t>message</w:t>
            </w:r>
            <w:r w:rsidRPr="00A45D0F">
              <w:t xml:space="preserve"> </w:t>
            </w:r>
          </w:p>
        </w:tc>
        <w:tc>
          <w:tcPr>
            <w:tcW w:w="6318" w:type="dxa"/>
          </w:tcPr>
          <w:p w:rsidR="00304383" w:rsidRPr="00A45D0F" w:rsidRDefault="00304383" w:rsidP="008F50DE">
            <w:r w:rsidRPr="00A45D0F">
              <w:t xml:space="preserve">správa zobrazená, ak je požadovaná </w:t>
            </w:r>
          </w:p>
        </w:tc>
      </w:tr>
    </w:tbl>
    <w:p w:rsidR="00304383" w:rsidRPr="001D4BA1" w:rsidRDefault="00304383" w:rsidP="00304383">
      <w:pPr>
        <w:rPr>
          <w:lang w:val="en-US"/>
        </w:rPr>
      </w:pPr>
      <w:r w:rsidRPr="00A45D0F">
        <w:t>Definícia na riadku 35 súboru  NegativeValueException.java.</w:t>
      </w:r>
    </w:p>
    <w:p w:rsidR="00304383" w:rsidRDefault="00304383" w:rsidP="00E9433A"/>
    <w:p w:rsidR="00304383" w:rsidRDefault="00304383" w:rsidP="00304383">
      <w:pPr>
        <w:pStyle w:val="PodNadpis3urovenB"/>
        <w:numPr>
          <w:ilvl w:val="2"/>
          <w:numId w:val="31"/>
        </w:numPr>
        <w:rPr>
          <w:lang w:val="en-US"/>
        </w:rPr>
      </w:pPr>
      <w:bookmarkStart w:id="276" w:name="_Toc325621817"/>
      <w:bookmarkStart w:id="277" w:name="_Toc325667203"/>
      <w:r w:rsidRPr="00A45D0F">
        <w:rPr>
          <w:lang w:val="en-US"/>
        </w:rPr>
        <w:lastRenderedPageBreak/>
        <w:t>exceptions.ReverseRangeValuesException</w:t>
      </w:r>
      <w:bookmarkEnd w:id="276"/>
      <w:bookmarkEnd w:id="277"/>
      <w:r w:rsidRPr="00A45D0F">
        <w:rPr>
          <w:lang w:val="en-US"/>
        </w:rPr>
        <w:t xml:space="preserve"> </w:t>
      </w:r>
    </w:p>
    <w:p w:rsidR="00304383" w:rsidRPr="00A45D0F" w:rsidRDefault="00A31E12" w:rsidP="00304383">
      <w:pPr>
        <w:pStyle w:val="PodNadpis4uroven"/>
        <w:numPr>
          <w:ilvl w:val="0"/>
          <w:numId w:val="0"/>
        </w:numPr>
        <w:rPr>
          <w:lang w:val="en-US"/>
        </w:rPr>
      </w:pPr>
      <w:r w:rsidRPr="00A45D0F">
        <w:rPr>
          <w:lang w:val="en-US"/>
        </w:rPr>
        <w:fldChar w:fldCharType="begin"/>
      </w:r>
      <w:r w:rsidR="00304383" w:rsidRPr="00A45D0F">
        <w:rPr>
          <w:lang w:val="en-US"/>
        </w:rPr>
        <w:instrText>tc  \l 2 "exceptions.ReverseRangeValuesException"</w:instrText>
      </w:r>
      <w:r w:rsidRPr="00A45D0F">
        <w:rPr>
          <w:lang w:val="en-US"/>
        </w:rPr>
        <w:fldChar w:fldCharType="end"/>
      </w:r>
      <w:r w:rsidRPr="00A45D0F">
        <w:rPr>
          <w:lang w:val="en-US"/>
        </w:rPr>
        <w:fldChar w:fldCharType="begin"/>
      </w:r>
      <w:r w:rsidR="00304383" w:rsidRPr="00A45D0F">
        <w:rPr>
          <w:lang w:val="en-US"/>
        </w:rPr>
        <w:instrText>xe "exceptions.ReverseRangeValuesException"</w:instrText>
      </w:r>
      <w:r w:rsidRPr="00A45D0F">
        <w:rPr>
          <w:lang w:val="en-US"/>
        </w:rPr>
        <w:fldChar w:fldCharType="end"/>
      </w:r>
      <w:r w:rsidR="00304383" w:rsidRPr="00A45D0F">
        <w:rPr>
          <w:lang w:val="en-US"/>
        </w:rPr>
        <w:t>Public Member Functions</w:t>
      </w:r>
    </w:p>
    <w:p w:rsidR="00304383" w:rsidRPr="00A45D0F" w:rsidRDefault="00304383" w:rsidP="00304383">
      <w:pPr>
        <w:pStyle w:val="ListBullet0"/>
      </w:pPr>
      <w:r w:rsidRPr="00A45D0F">
        <w:t>ReverseRangeValuesException ()</w:t>
      </w:r>
    </w:p>
    <w:p w:rsidR="00304383" w:rsidRPr="00A45D0F" w:rsidRDefault="00304383" w:rsidP="00304383">
      <w:pPr>
        <w:pStyle w:val="ListBullet0"/>
      </w:pPr>
      <w:r w:rsidRPr="00A45D0F">
        <w:t>ReverseRangeValuesException (String msg)</w:t>
      </w:r>
    </w:p>
    <w:p w:rsidR="00304383" w:rsidRPr="00A45D0F" w:rsidRDefault="00304383" w:rsidP="00304383">
      <w:pPr>
        <w:pBdr>
          <w:bottom w:val="single" w:sz="2" w:space="1" w:color="auto"/>
        </w:pBdr>
      </w:pPr>
    </w:p>
    <w:p w:rsidR="00304383" w:rsidRPr="00A45D0F" w:rsidRDefault="00304383" w:rsidP="00304383">
      <w:pPr>
        <w:pStyle w:val="PodNadpis4uroven"/>
        <w:numPr>
          <w:ilvl w:val="0"/>
          <w:numId w:val="0"/>
        </w:numPr>
        <w:rPr>
          <w:lang w:val="en-US"/>
        </w:rPr>
      </w:pPr>
      <w:r w:rsidRPr="00A45D0F">
        <w:rPr>
          <w:lang w:val="en-US"/>
        </w:rPr>
        <w:t>Detailed Description</w:t>
      </w:r>
    </w:p>
    <w:p w:rsidR="00304383" w:rsidRPr="005E2978" w:rsidRDefault="00304383" w:rsidP="00304383">
      <w:pPr>
        <w:pStyle w:val="BodyText"/>
      </w:pPr>
      <w:r w:rsidRPr="005E2978">
        <w:t>Funkcia: hádzaná, ak dolný a horný limit pre generovanie matíc majú prevrátené poradie, číže, ak dolná hranica &gt;</w:t>
      </w:r>
      <w:r w:rsidRPr="005E2978">
        <w:rPr>
          <w:lang w:val="sk-SK"/>
        </w:rPr>
        <w:t xml:space="preserve"> horná hranica</w:t>
      </w:r>
      <w:r w:rsidRPr="005E2978">
        <w:t>.</w:t>
      </w:r>
    </w:p>
    <w:p w:rsidR="00304383" w:rsidRPr="00A45D0F" w:rsidRDefault="00304383" w:rsidP="00304383">
      <w:pPr>
        <w:pStyle w:val="Nadpis5"/>
        <w:numPr>
          <w:ilvl w:val="0"/>
          <w:numId w:val="0"/>
        </w:numPr>
        <w:ind w:left="284"/>
      </w:pPr>
      <w:r w:rsidRPr="00A45D0F">
        <w:t>Author:</w:t>
      </w:r>
    </w:p>
    <w:p w:rsidR="00304383" w:rsidRPr="00A45D0F" w:rsidRDefault="00304383" w:rsidP="00304383">
      <w:pPr>
        <w:pStyle w:val="DescContinue1"/>
      </w:pPr>
      <w:r w:rsidRPr="00A45D0F">
        <w:t xml:space="preserve">Pavol Dano </w:t>
      </w:r>
    </w:p>
    <w:p w:rsidR="00304383" w:rsidRPr="005E2978" w:rsidRDefault="00304383" w:rsidP="00304383">
      <w:pPr>
        <w:pStyle w:val="BodyText"/>
      </w:pPr>
      <w:r w:rsidRPr="005E2978">
        <w:t>Definícia na riadku 23 súboru  ReverseRangeValuesException.java.</w:t>
      </w:r>
    </w:p>
    <w:p w:rsidR="00304383" w:rsidRPr="00A45D0F" w:rsidRDefault="00304383" w:rsidP="00304383">
      <w:pPr>
        <w:pBdr>
          <w:bottom w:val="single" w:sz="2" w:space="1" w:color="auto"/>
        </w:pBdr>
      </w:pPr>
    </w:p>
    <w:p w:rsidR="00304383" w:rsidRPr="00A45D0F" w:rsidRDefault="00304383" w:rsidP="00304383">
      <w:pPr>
        <w:pStyle w:val="PodNadpis4uroven"/>
        <w:numPr>
          <w:ilvl w:val="0"/>
          <w:numId w:val="0"/>
        </w:numPr>
        <w:rPr>
          <w:lang w:val="en-US"/>
        </w:rPr>
      </w:pPr>
      <w:r>
        <w:rPr>
          <w:lang w:val="en-US"/>
        </w:rPr>
        <w:t>Constructor &amp;</w:t>
      </w:r>
      <w:r w:rsidRPr="00A45D0F">
        <w:rPr>
          <w:lang w:val="en-US"/>
        </w:rPr>
        <w:t xml:space="preserve"> Destructor Documentation</w:t>
      </w:r>
    </w:p>
    <w:p w:rsidR="00304383" w:rsidRPr="00A45D0F" w:rsidRDefault="00A31E12" w:rsidP="00304383">
      <w:pPr>
        <w:pStyle w:val="Nadpis4"/>
      </w:pPr>
      <w:r w:rsidRPr="00A45D0F">
        <w:fldChar w:fldCharType="begin"/>
      </w:r>
      <w:r w:rsidR="00304383" w:rsidRPr="00A45D0F">
        <w:instrText>xe "ReverseRangeValuesException:exceptions\:\:ReverseRangeValuesException"</w:instrText>
      </w:r>
      <w:r w:rsidRPr="00A45D0F">
        <w:fldChar w:fldCharType="end"/>
      </w:r>
      <w:r w:rsidRPr="00A45D0F">
        <w:fldChar w:fldCharType="begin"/>
      </w:r>
      <w:r w:rsidR="00304383" w:rsidRPr="00A45D0F">
        <w:instrText>xe "exceptions\:\:ReverseRangeValuesException:ReverseRangeValuesException"</w:instrText>
      </w:r>
      <w:r w:rsidRPr="00A45D0F">
        <w:fldChar w:fldCharType="end"/>
      </w:r>
      <w:r w:rsidR="00304383" w:rsidRPr="00A45D0F">
        <w:t>exceptions.ReverseRangeValuesException.ReverseRangeValuesException ()</w:t>
      </w:r>
    </w:p>
    <w:p w:rsidR="00304383" w:rsidRPr="005E2978" w:rsidRDefault="00304383" w:rsidP="00304383">
      <w:pPr>
        <w:pStyle w:val="BodyText"/>
        <w:adjustRightInd/>
        <w:ind w:left="360"/>
      </w:pPr>
      <w:r w:rsidRPr="005E2978">
        <w:t xml:space="preserve">konštruktor </w:t>
      </w:r>
    </w:p>
    <w:p w:rsidR="00304383" w:rsidRPr="00A45D0F" w:rsidRDefault="00304383" w:rsidP="00304383">
      <w:pPr>
        <w:pStyle w:val="ListContinue1"/>
      </w:pPr>
      <w:r w:rsidRPr="00A45D0F">
        <w:t>Definícia na riadku 28 súboru  ReverseRangeValuesException.java.</w:t>
      </w:r>
    </w:p>
    <w:p w:rsidR="00304383" w:rsidRPr="00A45D0F" w:rsidRDefault="00A31E12" w:rsidP="00304383">
      <w:pPr>
        <w:pStyle w:val="Nadpis4"/>
      </w:pPr>
      <w:r w:rsidRPr="00A45D0F">
        <w:fldChar w:fldCharType="begin"/>
      </w:r>
      <w:r w:rsidR="00304383" w:rsidRPr="00A45D0F">
        <w:instrText>xe "ReverseRangeValuesException:exceptions\:\:ReverseRangeValuesException"</w:instrText>
      </w:r>
      <w:r w:rsidRPr="00A45D0F">
        <w:fldChar w:fldCharType="end"/>
      </w:r>
      <w:r w:rsidRPr="00A45D0F">
        <w:fldChar w:fldCharType="begin"/>
      </w:r>
      <w:r w:rsidR="00304383" w:rsidRPr="00A45D0F">
        <w:instrText>xe "exceptions\:\:ReverseRangeValuesException:ReverseRangeValuesException"</w:instrText>
      </w:r>
      <w:r w:rsidRPr="00A45D0F">
        <w:fldChar w:fldCharType="end"/>
      </w:r>
      <w:r w:rsidR="00304383" w:rsidRPr="00A45D0F">
        <w:t xml:space="preserve">exceptions.ReverseRangeValuesException.ReverseRangeValuesException (String </w:t>
      </w:r>
      <w:r w:rsidR="00304383" w:rsidRPr="00A45D0F">
        <w:rPr>
          <w:i/>
          <w:iCs/>
        </w:rPr>
        <w:t>msg</w:t>
      </w:r>
      <w:r w:rsidR="00304383" w:rsidRPr="00A45D0F">
        <w:t>)</w:t>
      </w:r>
    </w:p>
    <w:p w:rsidR="00304383" w:rsidRPr="005E2978" w:rsidRDefault="00304383" w:rsidP="00304383">
      <w:pPr>
        <w:pStyle w:val="BodyText"/>
        <w:adjustRightInd/>
        <w:ind w:left="360"/>
      </w:pPr>
      <w:r w:rsidRPr="005E2978">
        <w:t xml:space="preserve">konštruktor </w:t>
      </w:r>
    </w:p>
    <w:p w:rsidR="00304383" w:rsidRPr="00A45D0F" w:rsidRDefault="00304383" w:rsidP="00304383">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1761"/>
        <w:gridCol w:w="6177"/>
      </w:tblGrid>
      <w:tr w:rsidR="00304383" w:rsidRPr="00A45D0F" w:rsidTr="00015048">
        <w:tc>
          <w:tcPr>
            <w:tcW w:w="1761" w:type="dxa"/>
          </w:tcPr>
          <w:p w:rsidR="00304383" w:rsidRPr="00A45D0F" w:rsidRDefault="00304383" w:rsidP="008F50DE">
            <w:r w:rsidRPr="00A45D0F">
              <w:rPr>
                <w:i/>
                <w:iCs/>
              </w:rPr>
              <w:t>msg</w:t>
            </w:r>
            <w:r w:rsidRPr="00A45D0F">
              <w:t xml:space="preserve"> </w:t>
            </w:r>
          </w:p>
        </w:tc>
        <w:tc>
          <w:tcPr>
            <w:tcW w:w="6177" w:type="dxa"/>
          </w:tcPr>
          <w:p w:rsidR="00304383" w:rsidRPr="00A45D0F" w:rsidRDefault="00304383" w:rsidP="008F50DE">
            <w:r w:rsidRPr="00A45D0F">
              <w:t xml:space="preserve">správa zobrazená, ak je požadovaná </w:t>
            </w:r>
          </w:p>
        </w:tc>
      </w:tr>
    </w:tbl>
    <w:p w:rsidR="00304383" w:rsidRDefault="00304383" w:rsidP="00E9433A">
      <w:r w:rsidRPr="00A45D0F">
        <w:t>Definícia na riadku 36 súboru  ReverseRangeValuesException.java.</w:t>
      </w:r>
    </w:p>
    <w:p w:rsidR="00304383" w:rsidRDefault="00304383" w:rsidP="00E9433A"/>
    <w:p w:rsidR="00304383" w:rsidRDefault="00304383" w:rsidP="00304383">
      <w:pPr>
        <w:pStyle w:val="PodNadpis3urovenB"/>
        <w:numPr>
          <w:ilvl w:val="2"/>
          <w:numId w:val="31"/>
        </w:numPr>
        <w:rPr>
          <w:lang w:val="en-US"/>
        </w:rPr>
      </w:pPr>
      <w:bookmarkStart w:id="278" w:name="_Toc325621804"/>
      <w:bookmarkStart w:id="279" w:name="_Toc325667204"/>
      <w:r w:rsidRPr="00A45D0F">
        <w:rPr>
          <w:lang w:val="en-US"/>
        </w:rPr>
        <w:t>linearSystems.data.MatrixD</w:t>
      </w:r>
      <w:bookmarkEnd w:id="278"/>
      <w:bookmarkEnd w:id="279"/>
      <w:r w:rsidRPr="00A45D0F">
        <w:rPr>
          <w:lang w:val="en-US"/>
        </w:rPr>
        <w:t xml:space="preserve"> </w:t>
      </w:r>
    </w:p>
    <w:p w:rsidR="00304383" w:rsidRPr="00A45D0F" w:rsidRDefault="00A31E12" w:rsidP="00304383">
      <w:pPr>
        <w:pStyle w:val="PodNadpis4uroven"/>
        <w:numPr>
          <w:ilvl w:val="0"/>
          <w:numId w:val="0"/>
        </w:numPr>
        <w:rPr>
          <w:lang w:val="en-US"/>
        </w:rPr>
      </w:pPr>
      <w:r w:rsidRPr="00A45D0F">
        <w:rPr>
          <w:lang w:val="en-US"/>
        </w:rPr>
        <w:fldChar w:fldCharType="begin"/>
      </w:r>
      <w:r w:rsidR="00304383" w:rsidRPr="00A45D0F">
        <w:rPr>
          <w:lang w:val="en-US"/>
        </w:rPr>
        <w:instrText>tc  \l 2 "linearSystems.data.MatrixD"</w:instrText>
      </w:r>
      <w:r w:rsidRPr="00A45D0F">
        <w:rPr>
          <w:lang w:val="en-US"/>
        </w:rPr>
        <w:fldChar w:fldCharType="end"/>
      </w:r>
      <w:r w:rsidRPr="00A45D0F">
        <w:rPr>
          <w:lang w:val="en-US"/>
        </w:rPr>
        <w:fldChar w:fldCharType="begin"/>
      </w:r>
      <w:r w:rsidR="00304383" w:rsidRPr="00A45D0F">
        <w:rPr>
          <w:lang w:val="en-US"/>
        </w:rPr>
        <w:instrText>xe "linearSystems.data.MatrixD"</w:instrText>
      </w:r>
      <w:r w:rsidRPr="00A45D0F">
        <w:rPr>
          <w:lang w:val="en-US"/>
        </w:rPr>
        <w:fldChar w:fldCharType="end"/>
      </w:r>
      <w:r w:rsidR="00304383" w:rsidRPr="00A45D0F">
        <w:rPr>
          <w:lang w:val="en-US"/>
        </w:rPr>
        <w:t>Public Member Functions</w:t>
      </w:r>
    </w:p>
    <w:p w:rsidR="00304383" w:rsidRPr="00A45D0F" w:rsidRDefault="00304383" w:rsidP="00304383">
      <w:pPr>
        <w:pStyle w:val="ListBullet0"/>
      </w:pPr>
      <w:r w:rsidRPr="00A45D0F">
        <w:t>MatrixD ()</w:t>
      </w:r>
    </w:p>
    <w:p w:rsidR="00304383" w:rsidRPr="00A45D0F" w:rsidRDefault="00304383" w:rsidP="00304383">
      <w:pPr>
        <w:pStyle w:val="ListBullet0"/>
      </w:pPr>
      <w:r w:rsidRPr="00A45D0F">
        <w:t>MatrixD (double[][] matrix)</w:t>
      </w:r>
    </w:p>
    <w:p w:rsidR="00304383" w:rsidRPr="00A45D0F" w:rsidRDefault="00304383" w:rsidP="00304383">
      <w:pPr>
        <w:pStyle w:val="ListBullet0"/>
      </w:pPr>
      <w:r w:rsidRPr="00A45D0F">
        <w:t>int isZeroOnDiagonal ()</w:t>
      </w:r>
    </w:p>
    <w:p w:rsidR="00304383" w:rsidRPr="00A45D0F" w:rsidRDefault="00304383" w:rsidP="00304383">
      <w:pPr>
        <w:pStyle w:val="ListBullet0"/>
      </w:pPr>
      <w:r w:rsidRPr="00A45D0F">
        <w:t>double[] getVectorOnPosition (int row)</w:t>
      </w:r>
    </w:p>
    <w:p w:rsidR="00304383" w:rsidRPr="00A45D0F" w:rsidRDefault="00304383" w:rsidP="00304383">
      <w:pPr>
        <w:pStyle w:val="ListBullet0"/>
      </w:pPr>
      <w:r w:rsidRPr="00A45D0F">
        <w:t>void swapVectors (int row1, int row2)</w:t>
      </w:r>
    </w:p>
    <w:p w:rsidR="00304383" w:rsidRPr="00A45D0F" w:rsidRDefault="00304383" w:rsidP="00304383">
      <w:pPr>
        <w:pStyle w:val="ListBullet0"/>
      </w:pPr>
      <w:r w:rsidRPr="00A45D0F">
        <w:t>String toString ()</w:t>
      </w:r>
    </w:p>
    <w:p w:rsidR="00304383" w:rsidRPr="00A45D0F" w:rsidRDefault="00304383" w:rsidP="00304383">
      <w:pPr>
        <w:pStyle w:val="ListBullet0"/>
      </w:pPr>
      <w:r w:rsidRPr="00A45D0F">
        <w:t>String toString (int precisionBeforeComa, int precisionAfterComa)</w:t>
      </w:r>
    </w:p>
    <w:p w:rsidR="00304383" w:rsidRPr="00A45D0F" w:rsidRDefault="00304383" w:rsidP="00304383">
      <w:pPr>
        <w:pStyle w:val="ListBullet0"/>
      </w:pPr>
      <w:r w:rsidRPr="00A45D0F">
        <w:t>String toPrintedForm ()</w:t>
      </w:r>
    </w:p>
    <w:p w:rsidR="00304383" w:rsidRPr="00A45D0F" w:rsidRDefault="00304383" w:rsidP="00304383">
      <w:pPr>
        <w:pStyle w:val="ListBullet0"/>
      </w:pPr>
      <w:r w:rsidRPr="00A45D0F">
        <w:t>MatrixD clone ()</w:t>
      </w:r>
    </w:p>
    <w:p w:rsidR="00304383" w:rsidRPr="00A45D0F" w:rsidRDefault="00304383" w:rsidP="00304383">
      <w:pPr>
        <w:pStyle w:val="ListBullet0"/>
      </w:pPr>
      <w:r w:rsidRPr="00A45D0F">
        <w:t>void zeroMatrix ()</w:t>
      </w:r>
    </w:p>
    <w:p w:rsidR="00304383" w:rsidRPr="00A45D0F" w:rsidRDefault="00304383" w:rsidP="00304383">
      <w:pPr>
        <w:pStyle w:val="PodNadpis4uroven"/>
        <w:numPr>
          <w:ilvl w:val="0"/>
          <w:numId w:val="0"/>
        </w:numPr>
        <w:rPr>
          <w:lang w:val="en-US"/>
        </w:rPr>
      </w:pPr>
      <w:r w:rsidRPr="00A45D0F">
        <w:rPr>
          <w:lang w:val="en-US"/>
        </w:rPr>
        <w:lastRenderedPageBreak/>
        <w:t>Public Attributes</w:t>
      </w:r>
    </w:p>
    <w:p w:rsidR="00304383" w:rsidRPr="00A45D0F" w:rsidRDefault="00304383" w:rsidP="00304383">
      <w:pPr>
        <w:pStyle w:val="ListBullet0"/>
      </w:pPr>
      <w:r w:rsidRPr="00A45D0F">
        <w:t>int rows</w:t>
      </w:r>
    </w:p>
    <w:p w:rsidR="00304383" w:rsidRPr="00A45D0F" w:rsidRDefault="00304383" w:rsidP="00304383">
      <w:pPr>
        <w:pStyle w:val="ListBullet0"/>
      </w:pPr>
      <w:r w:rsidRPr="00A45D0F">
        <w:t>int riadky</w:t>
      </w:r>
    </w:p>
    <w:p w:rsidR="00304383" w:rsidRPr="00A45D0F" w:rsidRDefault="00304383" w:rsidP="00304383">
      <w:pPr>
        <w:pStyle w:val="ListBullet0"/>
      </w:pPr>
      <w:r w:rsidRPr="00A45D0F">
        <w:t>double[][] matrix</w:t>
      </w:r>
    </w:p>
    <w:p w:rsidR="00304383" w:rsidRPr="00A45D0F" w:rsidRDefault="00304383" w:rsidP="00304383">
      <w:pPr>
        <w:pBdr>
          <w:bottom w:val="single" w:sz="2" w:space="1" w:color="auto"/>
        </w:pBdr>
      </w:pPr>
    </w:p>
    <w:p w:rsidR="00304383" w:rsidRPr="00A45D0F" w:rsidRDefault="00304383" w:rsidP="00304383">
      <w:pPr>
        <w:pStyle w:val="PodNadpis4uroven"/>
        <w:numPr>
          <w:ilvl w:val="0"/>
          <w:numId w:val="0"/>
        </w:numPr>
        <w:rPr>
          <w:lang w:val="en-US"/>
        </w:rPr>
      </w:pPr>
      <w:r w:rsidRPr="00A45D0F">
        <w:rPr>
          <w:lang w:val="en-US"/>
        </w:rPr>
        <w:t>Detailed Description</w:t>
      </w:r>
    </w:p>
    <w:p w:rsidR="00304383" w:rsidRPr="005E2978" w:rsidRDefault="00304383" w:rsidP="00304383">
      <w:pPr>
        <w:pStyle w:val="BodyText"/>
      </w:pPr>
      <w:r w:rsidRPr="005E2978">
        <w:t>Funkcia: trieda reprezentujúca maticu pozostávajúcu z čísel s desatinnou čiarkou.</w:t>
      </w:r>
    </w:p>
    <w:p w:rsidR="00304383" w:rsidRPr="00A45D0F" w:rsidRDefault="00304383" w:rsidP="00304383">
      <w:pPr>
        <w:pStyle w:val="Nadpis5"/>
        <w:numPr>
          <w:ilvl w:val="0"/>
          <w:numId w:val="0"/>
        </w:numPr>
        <w:ind w:left="284"/>
      </w:pPr>
      <w:r w:rsidRPr="00A45D0F">
        <w:t>Author:</w:t>
      </w:r>
    </w:p>
    <w:p w:rsidR="00304383" w:rsidRPr="00A45D0F" w:rsidRDefault="00304383" w:rsidP="00304383">
      <w:pPr>
        <w:pStyle w:val="DescContinue1"/>
      </w:pPr>
      <w:r w:rsidRPr="00A45D0F">
        <w:t xml:space="preserve">Pavol Dano </w:t>
      </w:r>
    </w:p>
    <w:p w:rsidR="00304383" w:rsidRPr="005E2978" w:rsidRDefault="00304383" w:rsidP="00304383">
      <w:pPr>
        <w:pStyle w:val="BodyText"/>
      </w:pPr>
      <w:r w:rsidRPr="005E2978">
        <w:t>Definícia na riadku 20 súboru  MatrixD.java.</w:t>
      </w:r>
    </w:p>
    <w:p w:rsidR="00304383" w:rsidRPr="00A45D0F" w:rsidRDefault="00304383" w:rsidP="00304383">
      <w:pPr>
        <w:pBdr>
          <w:bottom w:val="single" w:sz="2" w:space="1" w:color="auto"/>
        </w:pBdr>
      </w:pPr>
    </w:p>
    <w:p w:rsidR="00304383" w:rsidRPr="00A45D0F" w:rsidRDefault="00304383" w:rsidP="00304383">
      <w:pPr>
        <w:pStyle w:val="PodNadpis4uroven"/>
        <w:numPr>
          <w:ilvl w:val="0"/>
          <w:numId w:val="0"/>
        </w:numPr>
        <w:rPr>
          <w:lang w:val="en-US"/>
        </w:rPr>
      </w:pPr>
      <w:r>
        <w:rPr>
          <w:lang w:val="en-US"/>
        </w:rPr>
        <w:t>Constructor &amp;</w:t>
      </w:r>
      <w:r w:rsidRPr="00A45D0F">
        <w:rPr>
          <w:lang w:val="en-US"/>
        </w:rPr>
        <w:t xml:space="preserve"> Destructor Documentation</w:t>
      </w:r>
    </w:p>
    <w:p w:rsidR="00304383" w:rsidRPr="00A45D0F" w:rsidRDefault="00A31E12" w:rsidP="00304383">
      <w:pPr>
        <w:pStyle w:val="Nadpis4"/>
      </w:pPr>
      <w:r w:rsidRPr="00A45D0F">
        <w:fldChar w:fldCharType="begin"/>
      </w:r>
      <w:r w:rsidR="00304383" w:rsidRPr="00A45D0F">
        <w:instrText>xe "MatrixD:linearSystems\:\:data\:\:MatrixD"</w:instrText>
      </w:r>
      <w:r w:rsidRPr="00A45D0F">
        <w:fldChar w:fldCharType="end"/>
      </w:r>
      <w:r w:rsidRPr="00A45D0F">
        <w:fldChar w:fldCharType="begin"/>
      </w:r>
      <w:r w:rsidR="00304383" w:rsidRPr="00A45D0F">
        <w:instrText>xe "linearSystems\:\:data\:\:MatrixD:MatrixD"</w:instrText>
      </w:r>
      <w:r w:rsidRPr="00A45D0F">
        <w:fldChar w:fldCharType="end"/>
      </w:r>
      <w:r w:rsidR="00304383" w:rsidRPr="00A45D0F">
        <w:t>linearSystems.data.MatrixD.MatrixD ()</w:t>
      </w:r>
    </w:p>
    <w:p w:rsidR="00304383" w:rsidRPr="005E2978" w:rsidRDefault="00304383" w:rsidP="00304383">
      <w:pPr>
        <w:pStyle w:val="BodyText"/>
        <w:adjustRightInd/>
        <w:ind w:left="360"/>
      </w:pPr>
      <w:r w:rsidRPr="005E2978">
        <w:t xml:space="preserve">konštruktor </w:t>
      </w:r>
    </w:p>
    <w:p w:rsidR="00304383" w:rsidRPr="00A45D0F" w:rsidRDefault="00304383" w:rsidP="00304383">
      <w:pPr>
        <w:pStyle w:val="ListContinue1"/>
      </w:pPr>
      <w:r w:rsidRPr="00A45D0F">
        <w:t>Definícia na riadku 40 súboru  MatrixD.java.</w:t>
      </w:r>
    </w:p>
    <w:p w:rsidR="00304383" w:rsidRPr="00A45D0F" w:rsidRDefault="00A31E12" w:rsidP="00304383">
      <w:pPr>
        <w:pStyle w:val="Nadpis4"/>
      </w:pPr>
      <w:r w:rsidRPr="00A45D0F">
        <w:fldChar w:fldCharType="begin"/>
      </w:r>
      <w:r w:rsidR="00304383" w:rsidRPr="00A45D0F">
        <w:instrText>xe "MatrixD:linearSystems\:\:data\:\:MatrixD"</w:instrText>
      </w:r>
      <w:r w:rsidRPr="00A45D0F">
        <w:fldChar w:fldCharType="end"/>
      </w:r>
      <w:r w:rsidRPr="00A45D0F">
        <w:fldChar w:fldCharType="begin"/>
      </w:r>
      <w:r w:rsidR="00304383" w:rsidRPr="00A45D0F">
        <w:instrText>xe "linearSystems\:\:data\:\:MatrixD:MatrixD"</w:instrText>
      </w:r>
      <w:r w:rsidRPr="00A45D0F">
        <w:fldChar w:fldCharType="end"/>
      </w:r>
      <w:r w:rsidR="00304383" w:rsidRPr="00A45D0F">
        <w:t xml:space="preserve">linearSystems.data.MatrixD.MatrixD (double </w:t>
      </w:r>
      <w:r w:rsidR="00304383" w:rsidRPr="00A45D0F">
        <w:rPr>
          <w:i/>
          <w:iCs/>
        </w:rPr>
        <w:t>matrix</w:t>
      </w:r>
      <w:r w:rsidR="00304383" w:rsidRPr="00A45D0F">
        <w:t>[][])</w:t>
      </w:r>
    </w:p>
    <w:p w:rsidR="00304383" w:rsidRPr="005E2978" w:rsidRDefault="00304383" w:rsidP="00304383">
      <w:pPr>
        <w:pStyle w:val="BodyText"/>
        <w:adjustRightInd/>
        <w:ind w:left="360"/>
      </w:pPr>
      <w:r w:rsidRPr="005E2978">
        <w:t xml:space="preserve">konštruktor </w:t>
      </w:r>
    </w:p>
    <w:p w:rsidR="00304383" w:rsidRPr="00A45D0F" w:rsidRDefault="00304383" w:rsidP="00304383">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1761"/>
        <w:gridCol w:w="6177"/>
      </w:tblGrid>
      <w:tr w:rsidR="00304383" w:rsidRPr="00A45D0F" w:rsidTr="00015048">
        <w:tc>
          <w:tcPr>
            <w:tcW w:w="1761" w:type="dxa"/>
          </w:tcPr>
          <w:p w:rsidR="00304383" w:rsidRPr="00A45D0F" w:rsidRDefault="00304383" w:rsidP="008F50DE">
            <w:r w:rsidRPr="00A45D0F">
              <w:rPr>
                <w:i/>
                <w:iCs/>
              </w:rPr>
              <w:t>matrix</w:t>
            </w:r>
            <w:r w:rsidRPr="00A45D0F">
              <w:t xml:space="preserve"> </w:t>
            </w:r>
          </w:p>
        </w:tc>
        <w:tc>
          <w:tcPr>
            <w:tcW w:w="6177" w:type="dxa"/>
          </w:tcPr>
          <w:p w:rsidR="00304383" w:rsidRPr="00A45D0F" w:rsidRDefault="00304383" w:rsidP="008F50DE">
            <w:r w:rsidRPr="00A45D0F">
              <w:t>inicializovaný poľom dát</w:t>
            </w:r>
          </w:p>
        </w:tc>
      </w:tr>
    </w:tbl>
    <w:p w:rsidR="00304383" w:rsidRPr="00A45D0F" w:rsidRDefault="00304383" w:rsidP="00304383">
      <w:pPr>
        <w:pStyle w:val="ListContinue1"/>
      </w:pPr>
      <w:r w:rsidRPr="00A45D0F">
        <w:t>Definícia na riadku 47 súboru  MatrixD.java.</w:t>
      </w:r>
    </w:p>
    <w:p w:rsidR="00304383" w:rsidRPr="00A45D0F" w:rsidRDefault="00304383" w:rsidP="00304383">
      <w:pPr>
        <w:pBdr>
          <w:bottom w:val="single" w:sz="2" w:space="1" w:color="auto"/>
        </w:pBdr>
        <w:rPr>
          <w:rFonts w:ascii="Arial" w:hAnsi="Arial" w:cs="Arial"/>
          <w:b/>
          <w:bCs/>
        </w:rPr>
      </w:pPr>
    </w:p>
    <w:p w:rsidR="00304383" w:rsidRPr="00A45D0F" w:rsidRDefault="00304383" w:rsidP="00304383">
      <w:pPr>
        <w:pStyle w:val="PodNadpis4uroven"/>
        <w:numPr>
          <w:ilvl w:val="0"/>
          <w:numId w:val="0"/>
        </w:numPr>
        <w:rPr>
          <w:lang w:val="en-US"/>
        </w:rPr>
      </w:pPr>
      <w:r w:rsidRPr="00A45D0F">
        <w:rPr>
          <w:lang w:val="en-US"/>
        </w:rPr>
        <w:t>Member Function Documentation</w:t>
      </w:r>
    </w:p>
    <w:p w:rsidR="00304383" w:rsidRPr="00A45D0F" w:rsidRDefault="00A31E12" w:rsidP="00304383">
      <w:pPr>
        <w:pStyle w:val="Nadpis4"/>
      </w:pPr>
      <w:r w:rsidRPr="00A45D0F">
        <w:fldChar w:fldCharType="begin"/>
      </w:r>
      <w:r w:rsidR="00304383" w:rsidRPr="00A45D0F">
        <w:instrText>xe "clone:linearSystems\:\:data\:\:MatrixD"</w:instrText>
      </w:r>
      <w:r w:rsidRPr="00A45D0F">
        <w:fldChar w:fldCharType="end"/>
      </w:r>
      <w:r w:rsidRPr="00A45D0F">
        <w:fldChar w:fldCharType="begin"/>
      </w:r>
      <w:r w:rsidR="00304383" w:rsidRPr="00A45D0F">
        <w:instrText>xe "linearSystems\:\:data\:\:MatrixD:clone"</w:instrText>
      </w:r>
      <w:r w:rsidRPr="00A45D0F">
        <w:fldChar w:fldCharType="end"/>
      </w:r>
      <w:r w:rsidR="00304383" w:rsidRPr="00A45D0F">
        <w:t>MatrixD linearSystems.data.MatrixD.clone ()</w:t>
      </w:r>
    </w:p>
    <w:p w:rsidR="00304383" w:rsidRPr="005E2978" w:rsidRDefault="00304383" w:rsidP="00304383">
      <w:pPr>
        <w:pStyle w:val="BodyText"/>
        <w:adjustRightInd/>
        <w:ind w:left="360"/>
      </w:pPr>
      <w:r w:rsidRPr="005E2978">
        <w:t xml:space="preserve">"konštruktor" pre kopírovanie objektu </w:t>
      </w:r>
    </w:p>
    <w:p w:rsidR="00304383" w:rsidRPr="00A45D0F" w:rsidRDefault="00304383" w:rsidP="00304383">
      <w:pPr>
        <w:pStyle w:val="Nadpis5"/>
        <w:numPr>
          <w:ilvl w:val="0"/>
          <w:numId w:val="0"/>
        </w:numPr>
        <w:ind w:left="284"/>
      </w:pPr>
      <w:r w:rsidRPr="00A45D0F">
        <w:t>Returns:</w:t>
      </w:r>
    </w:p>
    <w:p w:rsidR="00304383" w:rsidRPr="005E2978" w:rsidRDefault="00304383" w:rsidP="00304383">
      <w:pPr>
        <w:pStyle w:val="DescContinue2"/>
        <w:rPr>
          <w:b w:val="0"/>
          <w:sz w:val="24"/>
          <w:szCs w:val="24"/>
        </w:rPr>
      </w:pPr>
      <w:r w:rsidRPr="005E2978">
        <w:rPr>
          <w:b w:val="0"/>
          <w:sz w:val="24"/>
          <w:szCs w:val="24"/>
        </w:rPr>
        <w:t>Matica s hodnotami rovnakými ako hodnoty objektu, na ktorom je metóda clone() volaná</w:t>
      </w:r>
    </w:p>
    <w:p w:rsidR="00304383" w:rsidRPr="00A45D0F" w:rsidRDefault="00304383" w:rsidP="00304383">
      <w:pPr>
        <w:pStyle w:val="ListContinue1"/>
      </w:pPr>
      <w:r w:rsidRPr="00A45D0F">
        <w:t>Definícia na riadku 160 súboru  MatrixD.java.</w:t>
      </w:r>
    </w:p>
    <w:p w:rsidR="00304383" w:rsidRPr="00A45D0F" w:rsidRDefault="00A31E12" w:rsidP="00304383">
      <w:pPr>
        <w:pStyle w:val="Nadpis4"/>
      </w:pPr>
      <w:r w:rsidRPr="00A45D0F">
        <w:fldChar w:fldCharType="begin"/>
      </w:r>
      <w:r w:rsidR="00304383" w:rsidRPr="00A45D0F">
        <w:instrText>xe "getVectorOnPosition:linearSystems\:\:data\:\:MatrixD"</w:instrText>
      </w:r>
      <w:r w:rsidRPr="00A45D0F">
        <w:fldChar w:fldCharType="end"/>
      </w:r>
      <w:r w:rsidRPr="00A45D0F">
        <w:fldChar w:fldCharType="begin"/>
      </w:r>
      <w:r w:rsidR="00304383" w:rsidRPr="00A45D0F">
        <w:instrText>xe "linearSystems\:\:data\:\:MatrixD:getVectorOnPosition"</w:instrText>
      </w:r>
      <w:r w:rsidRPr="00A45D0F">
        <w:fldChar w:fldCharType="end"/>
      </w:r>
      <w:r w:rsidR="00304383" w:rsidRPr="00A45D0F">
        <w:t xml:space="preserve">double [] linearSystems.data.MatrixD.getVectorOnPosition (int </w:t>
      </w:r>
      <w:r w:rsidR="00304383" w:rsidRPr="00A45D0F">
        <w:rPr>
          <w:i/>
          <w:iCs/>
        </w:rPr>
        <w:t>row</w:t>
      </w:r>
      <w:r w:rsidR="00304383" w:rsidRPr="00A45D0F">
        <w:t>)</w:t>
      </w:r>
    </w:p>
    <w:p w:rsidR="00304383" w:rsidRDefault="00304383" w:rsidP="00304383">
      <w:pPr>
        <w:pStyle w:val="BodyText"/>
        <w:adjustRightInd/>
        <w:ind w:left="360"/>
      </w:pPr>
      <w:r w:rsidRPr="005E2978">
        <w:t>vracia vektor reprezentujúci konkrétny riadok matice</w:t>
      </w:r>
    </w:p>
    <w:p w:rsidR="00331F97" w:rsidRDefault="00331F97" w:rsidP="00304383">
      <w:pPr>
        <w:pStyle w:val="BodyText"/>
        <w:adjustRightInd/>
        <w:ind w:left="360"/>
      </w:pPr>
    </w:p>
    <w:p w:rsidR="00331F97" w:rsidRDefault="00331F97" w:rsidP="00304383">
      <w:pPr>
        <w:pStyle w:val="BodyText"/>
        <w:adjustRightInd/>
        <w:ind w:left="360"/>
      </w:pPr>
    </w:p>
    <w:p w:rsidR="00331F97" w:rsidRPr="005E2978" w:rsidRDefault="00331F97" w:rsidP="00304383">
      <w:pPr>
        <w:pStyle w:val="BodyText"/>
        <w:adjustRightInd/>
        <w:ind w:left="360"/>
      </w:pPr>
    </w:p>
    <w:p w:rsidR="00304383" w:rsidRPr="00A45D0F" w:rsidRDefault="00304383" w:rsidP="00304383">
      <w:pPr>
        <w:pStyle w:val="Nadpis5"/>
        <w:numPr>
          <w:ilvl w:val="0"/>
          <w:numId w:val="0"/>
        </w:numPr>
        <w:ind w:left="284"/>
      </w:pPr>
      <w:r w:rsidRPr="00A45D0F">
        <w:lastRenderedPageBreak/>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2409"/>
        <w:gridCol w:w="5670"/>
      </w:tblGrid>
      <w:tr w:rsidR="00304383" w:rsidRPr="00A45D0F" w:rsidTr="00015048">
        <w:tc>
          <w:tcPr>
            <w:tcW w:w="2409" w:type="dxa"/>
          </w:tcPr>
          <w:p w:rsidR="00304383" w:rsidRPr="00A45D0F" w:rsidRDefault="00304383" w:rsidP="008F50DE">
            <w:r w:rsidRPr="00A45D0F">
              <w:rPr>
                <w:i/>
                <w:iCs/>
              </w:rPr>
              <w:t xml:space="preserve">row </w:t>
            </w:r>
          </w:p>
        </w:tc>
        <w:tc>
          <w:tcPr>
            <w:tcW w:w="5670" w:type="dxa"/>
          </w:tcPr>
          <w:p w:rsidR="00304383" w:rsidRPr="00A45D0F" w:rsidRDefault="00304383" w:rsidP="008F50DE">
            <w:r w:rsidRPr="00A45D0F">
              <w:t xml:space="preserve">riadok matice </w:t>
            </w:r>
          </w:p>
        </w:tc>
      </w:tr>
    </w:tbl>
    <w:p w:rsidR="00304383" w:rsidRPr="00A45D0F" w:rsidRDefault="00304383" w:rsidP="00304383">
      <w:pPr>
        <w:pStyle w:val="Nadpis5"/>
        <w:numPr>
          <w:ilvl w:val="0"/>
          <w:numId w:val="0"/>
        </w:numPr>
        <w:ind w:left="284"/>
      </w:pPr>
      <w:r w:rsidRPr="00A45D0F">
        <w:t>Returns:</w:t>
      </w:r>
    </w:p>
    <w:p w:rsidR="00304383" w:rsidRPr="005E2978" w:rsidRDefault="00304383" w:rsidP="00304383">
      <w:pPr>
        <w:pStyle w:val="DescContinue2"/>
        <w:rPr>
          <w:b w:val="0"/>
          <w:sz w:val="24"/>
          <w:szCs w:val="24"/>
        </w:rPr>
      </w:pPr>
      <w:r w:rsidRPr="005E2978">
        <w:rPr>
          <w:b w:val="0"/>
          <w:sz w:val="24"/>
          <w:szCs w:val="24"/>
        </w:rPr>
        <w:t>vracia vector matice</w:t>
      </w:r>
    </w:p>
    <w:p w:rsidR="00304383" w:rsidRPr="00A45D0F" w:rsidRDefault="00304383" w:rsidP="00304383">
      <w:pPr>
        <w:pStyle w:val="ListContinue1"/>
      </w:pPr>
      <w:r w:rsidRPr="00A45D0F">
        <w:t>Definícia na riadku 72 súboru  MatrixD.java.</w:t>
      </w:r>
    </w:p>
    <w:p w:rsidR="00304383" w:rsidRPr="00A45D0F" w:rsidRDefault="00A31E12" w:rsidP="00304383">
      <w:pPr>
        <w:pStyle w:val="Nadpis4"/>
      </w:pPr>
      <w:r w:rsidRPr="00A45D0F">
        <w:fldChar w:fldCharType="begin"/>
      </w:r>
      <w:r w:rsidR="00304383" w:rsidRPr="00A45D0F">
        <w:instrText>xe "isZeroOnDiagonal:linearSystems\:\:data\:\:MatrixD"</w:instrText>
      </w:r>
      <w:r w:rsidRPr="00A45D0F">
        <w:fldChar w:fldCharType="end"/>
      </w:r>
      <w:r w:rsidRPr="00A45D0F">
        <w:fldChar w:fldCharType="begin"/>
      </w:r>
      <w:r w:rsidR="00304383" w:rsidRPr="00A45D0F">
        <w:instrText>xe "linearSystems\:\:data\:\:MatrixD:isZeroOnDiagonal"</w:instrText>
      </w:r>
      <w:r w:rsidRPr="00A45D0F">
        <w:fldChar w:fldCharType="end"/>
      </w:r>
      <w:r w:rsidR="00304383" w:rsidRPr="00A45D0F">
        <w:t>int linearSystems.data.MatrixD.isZeroOnDiagonal ()</w:t>
      </w:r>
    </w:p>
    <w:p w:rsidR="00304383" w:rsidRPr="005E2978" w:rsidRDefault="00304383" w:rsidP="00304383">
      <w:pPr>
        <w:pStyle w:val="BodyText"/>
        <w:adjustRightInd/>
        <w:ind w:left="360"/>
      </w:pPr>
      <w:r w:rsidRPr="005E2978">
        <w:t xml:space="preserve">vracia -1, ak 0 sa objaví na diagonal matice </w:t>
      </w:r>
    </w:p>
    <w:p w:rsidR="00304383" w:rsidRPr="00A45D0F" w:rsidRDefault="00304383" w:rsidP="00304383">
      <w:pPr>
        <w:pStyle w:val="Nadpis5"/>
        <w:numPr>
          <w:ilvl w:val="0"/>
          <w:numId w:val="0"/>
        </w:numPr>
        <w:ind w:left="284"/>
      </w:pPr>
      <w:r w:rsidRPr="00A45D0F">
        <w:t>Returns:</w:t>
      </w:r>
    </w:p>
    <w:p w:rsidR="00304383" w:rsidRPr="005E2978" w:rsidRDefault="00304383" w:rsidP="00304383">
      <w:pPr>
        <w:pStyle w:val="DescContinue2"/>
        <w:rPr>
          <w:b w:val="0"/>
          <w:sz w:val="24"/>
          <w:szCs w:val="24"/>
        </w:rPr>
      </w:pPr>
      <w:r w:rsidRPr="005E2978">
        <w:rPr>
          <w:b w:val="0"/>
          <w:sz w:val="24"/>
          <w:szCs w:val="24"/>
        </w:rPr>
        <w:t xml:space="preserve">-1 alebo i ako pozícia nuly na diagonále </w:t>
      </w:r>
    </w:p>
    <w:p w:rsidR="00304383" w:rsidRPr="00A45D0F" w:rsidRDefault="00304383" w:rsidP="00304383">
      <w:pPr>
        <w:pStyle w:val="ListContinue1"/>
      </w:pPr>
      <w:r w:rsidRPr="00A45D0F">
        <w:t>Definícia na riadku 57 súboru  MatrixD.java.</w:t>
      </w:r>
    </w:p>
    <w:p w:rsidR="00304383" w:rsidRPr="00A45D0F" w:rsidRDefault="00A31E12" w:rsidP="00304383">
      <w:pPr>
        <w:pStyle w:val="Nadpis4"/>
      </w:pPr>
      <w:r w:rsidRPr="00A45D0F">
        <w:fldChar w:fldCharType="begin"/>
      </w:r>
      <w:r w:rsidR="00304383" w:rsidRPr="00A45D0F">
        <w:instrText>xe "swapVectors:linearSystems\:\:data\:\:MatrixD"</w:instrText>
      </w:r>
      <w:r w:rsidRPr="00A45D0F">
        <w:fldChar w:fldCharType="end"/>
      </w:r>
      <w:r w:rsidRPr="00A45D0F">
        <w:fldChar w:fldCharType="begin"/>
      </w:r>
      <w:r w:rsidR="00304383" w:rsidRPr="00A45D0F">
        <w:instrText>xe "linearSystems\:\:data\:\:MatrixD:swapVectors"</w:instrText>
      </w:r>
      <w:r w:rsidRPr="00A45D0F">
        <w:fldChar w:fldCharType="end"/>
      </w:r>
      <w:r w:rsidR="00304383" w:rsidRPr="00A45D0F">
        <w:t xml:space="preserve">void linearSystems.data.MatrixD.swapVectors (int </w:t>
      </w:r>
      <w:r w:rsidR="00304383" w:rsidRPr="00A45D0F">
        <w:rPr>
          <w:i/>
          <w:iCs/>
        </w:rPr>
        <w:t>row1</w:t>
      </w:r>
      <w:r w:rsidR="00304383" w:rsidRPr="00A45D0F">
        <w:t xml:space="preserve">, int </w:t>
      </w:r>
      <w:r w:rsidR="00304383" w:rsidRPr="00A45D0F">
        <w:rPr>
          <w:i/>
          <w:iCs/>
        </w:rPr>
        <w:t>row2</w:t>
      </w:r>
      <w:r w:rsidR="00304383" w:rsidRPr="00A45D0F">
        <w:t>)</w:t>
      </w:r>
    </w:p>
    <w:p w:rsidR="00304383" w:rsidRPr="005E2978" w:rsidRDefault="00304383" w:rsidP="00304383">
      <w:pPr>
        <w:pStyle w:val="BodyText"/>
        <w:adjustRightInd/>
        <w:ind w:left="360"/>
      </w:pPr>
      <w:r w:rsidRPr="005E2978">
        <w:t>Vymieňa vektory row1 a row2</w:t>
      </w:r>
    </w:p>
    <w:p w:rsidR="00304383" w:rsidRPr="00A45D0F" w:rsidRDefault="00304383" w:rsidP="00304383">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2409"/>
        <w:gridCol w:w="5670"/>
      </w:tblGrid>
      <w:tr w:rsidR="00304383" w:rsidRPr="00A45D0F" w:rsidTr="00015048">
        <w:tc>
          <w:tcPr>
            <w:tcW w:w="2409" w:type="dxa"/>
          </w:tcPr>
          <w:p w:rsidR="00304383" w:rsidRPr="00A45D0F" w:rsidRDefault="00304383" w:rsidP="008F50DE">
            <w:r w:rsidRPr="00A45D0F">
              <w:rPr>
                <w:i/>
                <w:iCs/>
              </w:rPr>
              <w:t>row1</w:t>
            </w:r>
            <w:r w:rsidRPr="00A45D0F">
              <w:t xml:space="preserve"> </w:t>
            </w:r>
          </w:p>
        </w:tc>
        <w:tc>
          <w:tcPr>
            <w:tcW w:w="5670" w:type="dxa"/>
          </w:tcPr>
          <w:p w:rsidR="00304383" w:rsidRPr="00A45D0F" w:rsidRDefault="00304383" w:rsidP="008F50DE">
            <w:r w:rsidRPr="00A45D0F">
              <w:t>vymieňaný riadok</w:t>
            </w:r>
          </w:p>
        </w:tc>
      </w:tr>
      <w:tr w:rsidR="00304383" w:rsidRPr="00A45D0F" w:rsidTr="00015048">
        <w:tc>
          <w:tcPr>
            <w:tcW w:w="2409" w:type="dxa"/>
          </w:tcPr>
          <w:p w:rsidR="00304383" w:rsidRPr="00A45D0F" w:rsidRDefault="00304383" w:rsidP="008F50DE">
            <w:r w:rsidRPr="00A45D0F">
              <w:rPr>
                <w:i/>
                <w:iCs/>
              </w:rPr>
              <w:t>row2</w:t>
            </w:r>
            <w:r w:rsidRPr="00A45D0F">
              <w:t xml:space="preserve"> </w:t>
            </w:r>
          </w:p>
        </w:tc>
        <w:tc>
          <w:tcPr>
            <w:tcW w:w="5670" w:type="dxa"/>
          </w:tcPr>
          <w:p w:rsidR="00304383" w:rsidRPr="00A45D0F" w:rsidRDefault="00304383" w:rsidP="008F50DE">
            <w:r w:rsidRPr="00A45D0F">
              <w:t>vymieňaný riadok</w:t>
            </w:r>
          </w:p>
        </w:tc>
      </w:tr>
    </w:tbl>
    <w:p w:rsidR="00304383" w:rsidRPr="00A45D0F" w:rsidRDefault="00304383" w:rsidP="00304383">
      <w:pPr>
        <w:pStyle w:val="ListContinue1"/>
      </w:pPr>
      <w:r w:rsidRPr="00A45D0F">
        <w:t>Definícia na riadku 83 súboru  MatrixD.java.</w:t>
      </w:r>
    </w:p>
    <w:p w:rsidR="00304383" w:rsidRPr="00A45D0F" w:rsidRDefault="00A31E12" w:rsidP="00304383">
      <w:pPr>
        <w:pStyle w:val="Nadpis4"/>
      </w:pPr>
      <w:r w:rsidRPr="00A45D0F">
        <w:fldChar w:fldCharType="begin"/>
      </w:r>
      <w:r w:rsidR="00304383" w:rsidRPr="00A45D0F">
        <w:instrText>xe "toPrintedForm:linearSystems\:\:data\:\:MatrixD"</w:instrText>
      </w:r>
      <w:r w:rsidRPr="00A45D0F">
        <w:fldChar w:fldCharType="end"/>
      </w:r>
      <w:r w:rsidRPr="00A45D0F">
        <w:fldChar w:fldCharType="begin"/>
      </w:r>
      <w:r w:rsidR="00304383" w:rsidRPr="00A45D0F">
        <w:instrText>xe "linearSystems\:\:data\:\:MatrixD:toPrintedForm"</w:instrText>
      </w:r>
      <w:r w:rsidRPr="00A45D0F">
        <w:fldChar w:fldCharType="end"/>
      </w:r>
      <w:r w:rsidR="00304383" w:rsidRPr="00A45D0F">
        <w:t>String linearSystems.data.MatrixD.toPrintedForm ()</w:t>
      </w:r>
    </w:p>
    <w:p w:rsidR="00304383" w:rsidRPr="005E2978" w:rsidRDefault="00304383" w:rsidP="00304383">
      <w:pPr>
        <w:pStyle w:val="BodyText"/>
        <w:adjustRightInd/>
        <w:ind w:left="360"/>
      </w:pPr>
      <w:r w:rsidRPr="005E2978">
        <w:t>reprezentácia matice pre tlač do súboru vo forme reťazca znakov</w:t>
      </w:r>
    </w:p>
    <w:p w:rsidR="00304383" w:rsidRPr="00A45D0F" w:rsidRDefault="00304383" w:rsidP="00304383">
      <w:pPr>
        <w:pStyle w:val="Nadpis5"/>
        <w:numPr>
          <w:ilvl w:val="0"/>
          <w:numId w:val="0"/>
        </w:numPr>
        <w:ind w:left="284"/>
      </w:pPr>
      <w:r w:rsidRPr="00A45D0F">
        <w:t>Returns:</w:t>
      </w:r>
    </w:p>
    <w:p w:rsidR="00304383" w:rsidRPr="005E2978" w:rsidRDefault="00304383" w:rsidP="00304383">
      <w:pPr>
        <w:pStyle w:val="DescContinue2"/>
        <w:rPr>
          <w:b w:val="0"/>
          <w:sz w:val="24"/>
          <w:szCs w:val="24"/>
        </w:rPr>
      </w:pPr>
      <w:r w:rsidRPr="005E2978">
        <w:rPr>
          <w:b w:val="0"/>
          <w:sz w:val="24"/>
          <w:szCs w:val="24"/>
        </w:rPr>
        <w:t>reprezentáciu matice vo forme reťazca</w:t>
      </w:r>
    </w:p>
    <w:p w:rsidR="00304383" w:rsidRPr="00A45D0F" w:rsidRDefault="00304383" w:rsidP="00304383">
      <w:pPr>
        <w:pStyle w:val="ListContinue1"/>
      </w:pPr>
      <w:r w:rsidRPr="00A45D0F">
        <w:t>Definícia na riadku 142 súboru  MatrixD.java.</w:t>
      </w:r>
    </w:p>
    <w:p w:rsidR="00304383" w:rsidRPr="00A45D0F" w:rsidRDefault="00A31E12" w:rsidP="00304383">
      <w:pPr>
        <w:pStyle w:val="Nadpis4"/>
      </w:pPr>
      <w:r w:rsidRPr="00A45D0F">
        <w:fldChar w:fldCharType="begin"/>
      </w:r>
      <w:r w:rsidR="00304383" w:rsidRPr="00A45D0F">
        <w:instrText>xe "toString:linearSystems\:\:data\:\:MatrixD"</w:instrText>
      </w:r>
      <w:r w:rsidRPr="00A45D0F">
        <w:fldChar w:fldCharType="end"/>
      </w:r>
      <w:r w:rsidRPr="00A45D0F">
        <w:fldChar w:fldCharType="begin"/>
      </w:r>
      <w:r w:rsidR="00304383" w:rsidRPr="00A45D0F">
        <w:instrText>xe "linearSystems\:\:data\:\:MatrixD:toString"</w:instrText>
      </w:r>
      <w:r w:rsidRPr="00A45D0F">
        <w:fldChar w:fldCharType="end"/>
      </w:r>
      <w:r w:rsidR="00304383" w:rsidRPr="00A45D0F">
        <w:t>String linearSystems.data.MatrixD.toString ()</w:t>
      </w:r>
    </w:p>
    <w:p w:rsidR="00304383" w:rsidRPr="005E2978" w:rsidRDefault="00304383" w:rsidP="00304383">
      <w:pPr>
        <w:pStyle w:val="BodyText"/>
        <w:adjustRightInd/>
        <w:ind w:left="360"/>
      </w:pPr>
      <w:r w:rsidRPr="005E2978">
        <w:t>reťazcová reprezentácia matice tlačenej na štandardný výstup implicitne použitím precíznosti o hodnote 2 cifier za desatinnou čiarkou</w:t>
      </w:r>
    </w:p>
    <w:p w:rsidR="00304383" w:rsidRPr="00A45D0F" w:rsidRDefault="00304383" w:rsidP="00304383">
      <w:pPr>
        <w:pStyle w:val="Nadpis5"/>
        <w:numPr>
          <w:ilvl w:val="0"/>
          <w:numId w:val="0"/>
        </w:numPr>
        <w:ind w:left="284"/>
      </w:pPr>
      <w:r w:rsidRPr="00A45D0F">
        <w:t>Returns:</w:t>
      </w:r>
    </w:p>
    <w:p w:rsidR="00304383" w:rsidRPr="005E2978" w:rsidRDefault="00304383" w:rsidP="00304383">
      <w:pPr>
        <w:pStyle w:val="DescContinue2"/>
        <w:rPr>
          <w:b w:val="0"/>
          <w:sz w:val="24"/>
          <w:szCs w:val="24"/>
        </w:rPr>
      </w:pPr>
      <w:r w:rsidRPr="005E2978">
        <w:rPr>
          <w:b w:val="0"/>
          <w:sz w:val="24"/>
          <w:szCs w:val="24"/>
        </w:rPr>
        <w:t>reprezentácia matice vo forme reťazca znakov</w:t>
      </w:r>
    </w:p>
    <w:p w:rsidR="00304383" w:rsidRPr="00A45D0F" w:rsidRDefault="00304383" w:rsidP="00304383">
      <w:pPr>
        <w:pStyle w:val="ListContinue1"/>
      </w:pPr>
      <w:r w:rsidRPr="00A45D0F">
        <w:t>Definícia na riadku 100 súboru  MatrixD.java.</w:t>
      </w:r>
    </w:p>
    <w:p w:rsidR="00304383" w:rsidRPr="00A45D0F" w:rsidRDefault="00A31E12" w:rsidP="00304383">
      <w:pPr>
        <w:pStyle w:val="Nadpis4"/>
      </w:pPr>
      <w:r w:rsidRPr="00A45D0F">
        <w:fldChar w:fldCharType="begin"/>
      </w:r>
      <w:r w:rsidR="00304383" w:rsidRPr="00A45D0F">
        <w:instrText>xe "toString:linearSystems\:\:data\:\:MatrixD"</w:instrText>
      </w:r>
      <w:r w:rsidRPr="00A45D0F">
        <w:fldChar w:fldCharType="end"/>
      </w:r>
      <w:r w:rsidRPr="00A45D0F">
        <w:fldChar w:fldCharType="begin"/>
      </w:r>
      <w:r w:rsidR="00304383" w:rsidRPr="00A45D0F">
        <w:instrText>xe "linearSystems\:\:data\:\:MatrixD:toString"</w:instrText>
      </w:r>
      <w:r w:rsidRPr="00A45D0F">
        <w:fldChar w:fldCharType="end"/>
      </w:r>
      <w:r w:rsidR="00304383" w:rsidRPr="00A45D0F">
        <w:t xml:space="preserve">String linearSystems.data.MatrixD.toString (int </w:t>
      </w:r>
      <w:r w:rsidR="00304383" w:rsidRPr="00A45D0F">
        <w:rPr>
          <w:i/>
          <w:iCs/>
        </w:rPr>
        <w:t>precisionBeforeComa</w:t>
      </w:r>
      <w:r w:rsidR="00304383" w:rsidRPr="00A45D0F">
        <w:t xml:space="preserve">, int </w:t>
      </w:r>
      <w:r w:rsidR="00304383" w:rsidRPr="00A45D0F">
        <w:rPr>
          <w:i/>
          <w:iCs/>
        </w:rPr>
        <w:t>precisionAfterComa</w:t>
      </w:r>
      <w:r w:rsidR="00304383" w:rsidRPr="00A45D0F">
        <w:t>)</w:t>
      </w:r>
    </w:p>
    <w:p w:rsidR="00304383" w:rsidRPr="005E2978" w:rsidRDefault="00304383" w:rsidP="00304383">
      <w:pPr>
        <w:pStyle w:val="BodyText"/>
        <w:adjustRightInd/>
        <w:ind w:left="360"/>
      </w:pPr>
      <w:r w:rsidRPr="005E2978">
        <w:t>reprezentácia matice pre tlač na štandardný výstup vo forme reťazca znakov, tentokrát s</w:t>
      </w:r>
      <w:r w:rsidR="000428A4">
        <w:t> </w:t>
      </w:r>
      <w:r w:rsidRPr="005E2978">
        <w:t>definovanou precíznosťou</w:t>
      </w:r>
    </w:p>
    <w:p w:rsidR="00304383" w:rsidRPr="00A45D0F" w:rsidRDefault="00304383" w:rsidP="00304383">
      <w:pPr>
        <w:pStyle w:val="Nadpis5"/>
        <w:numPr>
          <w:ilvl w:val="0"/>
          <w:numId w:val="0"/>
        </w:numPr>
        <w:ind w:left="284"/>
      </w:pPr>
      <w:r w:rsidRPr="00A45D0F">
        <w:lastRenderedPageBreak/>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2409"/>
        <w:gridCol w:w="5670"/>
      </w:tblGrid>
      <w:tr w:rsidR="00304383" w:rsidRPr="00A45D0F" w:rsidTr="00015048">
        <w:tc>
          <w:tcPr>
            <w:tcW w:w="2409" w:type="dxa"/>
          </w:tcPr>
          <w:p w:rsidR="00304383" w:rsidRPr="00A45D0F" w:rsidRDefault="00304383" w:rsidP="008F50DE">
            <w:r w:rsidRPr="00A45D0F">
              <w:rPr>
                <w:i/>
                <w:iCs/>
              </w:rPr>
              <w:t>precisionBeforeComa</w:t>
            </w:r>
            <w:r w:rsidRPr="00A45D0F">
              <w:t xml:space="preserve"> </w:t>
            </w:r>
          </w:p>
        </w:tc>
        <w:tc>
          <w:tcPr>
            <w:tcW w:w="5670" w:type="dxa"/>
          </w:tcPr>
          <w:p w:rsidR="00304383" w:rsidRPr="00A45D0F" w:rsidRDefault="00304383" w:rsidP="008F50DE">
            <w:r w:rsidRPr="00A45D0F">
              <w:t>počet cifier pred desatinnou čiarkou</w:t>
            </w:r>
          </w:p>
        </w:tc>
      </w:tr>
      <w:tr w:rsidR="00304383" w:rsidRPr="00A45D0F" w:rsidTr="00015048">
        <w:tc>
          <w:tcPr>
            <w:tcW w:w="2409" w:type="dxa"/>
          </w:tcPr>
          <w:p w:rsidR="00304383" w:rsidRPr="00A45D0F" w:rsidRDefault="00304383" w:rsidP="008F50DE">
            <w:r w:rsidRPr="00A45D0F">
              <w:rPr>
                <w:i/>
                <w:iCs/>
              </w:rPr>
              <w:t>precisionAfterComa</w:t>
            </w:r>
            <w:r w:rsidRPr="00A45D0F">
              <w:t xml:space="preserve"> </w:t>
            </w:r>
          </w:p>
        </w:tc>
        <w:tc>
          <w:tcPr>
            <w:tcW w:w="5670" w:type="dxa"/>
          </w:tcPr>
          <w:p w:rsidR="00304383" w:rsidRPr="00A45D0F" w:rsidRDefault="00304383" w:rsidP="008F50DE">
            <w:r w:rsidRPr="00A45D0F">
              <w:t>počet cifier za desatinnou čiarkou</w:t>
            </w:r>
          </w:p>
        </w:tc>
      </w:tr>
    </w:tbl>
    <w:p w:rsidR="00304383" w:rsidRPr="00A45D0F" w:rsidRDefault="00304383" w:rsidP="00304383">
      <w:pPr>
        <w:pStyle w:val="Nadpis5"/>
        <w:numPr>
          <w:ilvl w:val="0"/>
          <w:numId w:val="0"/>
        </w:numPr>
        <w:ind w:left="284"/>
      </w:pPr>
      <w:r w:rsidRPr="00A45D0F">
        <w:t>Returns:</w:t>
      </w:r>
    </w:p>
    <w:p w:rsidR="00304383" w:rsidRPr="005E2978" w:rsidRDefault="00304383" w:rsidP="00304383">
      <w:pPr>
        <w:pStyle w:val="DescContinue2"/>
        <w:rPr>
          <w:b w:val="0"/>
          <w:sz w:val="24"/>
          <w:szCs w:val="24"/>
        </w:rPr>
      </w:pPr>
      <w:r w:rsidRPr="005E2978">
        <w:rPr>
          <w:b w:val="0"/>
          <w:sz w:val="24"/>
          <w:szCs w:val="24"/>
        </w:rPr>
        <w:t>reprezentácia matice vo forme reťazca znakov</w:t>
      </w:r>
    </w:p>
    <w:p w:rsidR="00304383" w:rsidRPr="00A45D0F" w:rsidRDefault="00304383" w:rsidP="00304383">
      <w:pPr>
        <w:pStyle w:val="ListContinue1"/>
      </w:pPr>
      <w:r w:rsidRPr="00A45D0F">
        <w:t>Definícia na riadku 121 súboru  MatrixD.java.</w:t>
      </w:r>
    </w:p>
    <w:p w:rsidR="00304383" w:rsidRPr="00A45D0F" w:rsidRDefault="00A31E12" w:rsidP="00304383">
      <w:pPr>
        <w:pStyle w:val="Nadpis4"/>
      </w:pPr>
      <w:r w:rsidRPr="00A45D0F">
        <w:fldChar w:fldCharType="begin"/>
      </w:r>
      <w:r w:rsidR="00304383" w:rsidRPr="00A45D0F">
        <w:instrText>xe "zeroMatrix:linearSystems\:\:data\:\:MatrixD"</w:instrText>
      </w:r>
      <w:r w:rsidRPr="00A45D0F">
        <w:fldChar w:fldCharType="end"/>
      </w:r>
      <w:r w:rsidRPr="00A45D0F">
        <w:fldChar w:fldCharType="begin"/>
      </w:r>
      <w:r w:rsidR="00304383" w:rsidRPr="00A45D0F">
        <w:instrText>xe "linearSystems\:\:data\:\:MatrixD:zeroMatrix"</w:instrText>
      </w:r>
      <w:r w:rsidRPr="00A45D0F">
        <w:fldChar w:fldCharType="end"/>
      </w:r>
      <w:r w:rsidR="00304383" w:rsidRPr="00A45D0F">
        <w:t>void linearSystems.data.MatrixD.zeroMatrix ()</w:t>
      </w:r>
    </w:p>
    <w:p w:rsidR="00304383" w:rsidRPr="005E2978" w:rsidRDefault="00304383" w:rsidP="00304383">
      <w:pPr>
        <w:pStyle w:val="BodyText"/>
        <w:adjustRightInd/>
        <w:ind w:left="360"/>
      </w:pPr>
      <w:r w:rsidRPr="005E2978">
        <w:t>nastaví hodnoty všetkých prvkov poľa matrix na hodnotu 0</w:t>
      </w:r>
    </w:p>
    <w:p w:rsidR="00304383" w:rsidRPr="00A45D0F" w:rsidRDefault="00304383" w:rsidP="00304383">
      <w:pPr>
        <w:pStyle w:val="ListContinue1"/>
      </w:pPr>
      <w:r w:rsidRPr="00A45D0F">
        <w:t>Definícia na riadku 173 súboru  MatrixD.java.</w:t>
      </w:r>
    </w:p>
    <w:p w:rsidR="00304383" w:rsidRPr="00A45D0F" w:rsidRDefault="00304383" w:rsidP="00304383">
      <w:pPr>
        <w:pBdr>
          <w:bottom w:val="single" w:sz="2" w:space="1" w:color="auto"/>
        </w:pBdr>
        <w:rPr>
          <w:rFonts w:ascii="Arial" w:hAnsi="Arial" w:cs="Arial"/>
          <w:b/>
          <w:bCs/>
        </w:rPr>
      </w:pPr>
    </w:p>
    <w:p w:rsidR="00304383" w:rsidRPr="00A45D0F" w:rsidRDefault="00304383" w:rsidP="00304383">
      <w:pPr>
        <w:pStyle w:val="PodNadpis4uroven"/>
        <w:numPr>
          <w:ilvl w:val="0"/>
          <w:numId w:val="0"/>
        </w:numPr>
        <w:rPr>
          <w:lang w:val="en-US"/>
        </w:rPr>
      </w:pPr>
      <w:r w:rsidRPr="00A45D0F">
        <w:rPr>
          <w:lang w:val="en-US"/>
        </w:rPr>
        <w:t>Member Data Documentation</w:t>
      </w:r>
    </w:p>
    <w:p w:rsidR="00304383" w:rsidRPr="00A45D0F" w:rsidRDefault="00A31E12" w:rsidP="00304383">
      <w:pPr>
        <w:pStyle w:val="Nadpis4"/>
      </w:pPr>
      <w:r w:rsidRPr="00A45D0F">
        <w:fldChar w:fldCharType="begin"/>
      </w:r>
      <w:r w:rsidR="00304383" w:rsidRPr="00A45D0F">
        <w:instrText>xe "columns:linearSystems\:\:data\:\:MatrixD"</w:instrText>
      </w:r>
      <w:r w:rsidRPr="00A45D0F">
        <w:fldChar w:fldCharType="end"/>
      </w:r>
      <w:r w:rsidRPr="00A45D0F">
        <w:fldChar w:fldCharType="begin"/>
      </w:r>
      <w:r w:rsidR="00304383" w:rsidRPr="00A45D0F">
        <w:instrText>xe "linearSystems\:\:data\:\:MatrixD:columns"</w:instrText>
      </w:r>
      <w:r w:rsidRPr="00A45D0F">
        <w:fldChar w:fldCharType="end"/>
      </w:r>
      <w:r w:rsidR="00304383" w:rsidRPr="00A45D0F">
        <w:t>int linearSystems.data.MatrixD.riadky</w:t>
      </w:r>
    </w:p>
    <w:p w:rsidR="00304383" w:rsidRPr="005E2978" w:rsidRDefault="00304383" w:rsidP="00304383">
      <w:pPr>
        <w:pStyle w:val="BodyText"/>
        <w:adjustRightInd/>
        <w:ind w:left="360"/>
      </w:pPr>
      <w:r w:rsidRPr="005E2978">
        <w:t>počet riadkov</w:t>
      </w:r>
    </w:p>
    <w:p w:rsidR="00304383" w:rsidRPr="00A45D0F" w:rsidRDefault="00304383" w:rsidP="00304383">
      <w:pPr>
        <w:pStyle w:val="ListContinue1"/>
      </w:pPr>
      <w:r w:rsidRPr="00A45D0F">
        <w:t>Definícia na riadku 30 súboru  MatrixD.java.</w:t>
      </w:r>
    </w:p>
    <w:p w:rsidR="00304383" w:rsidRPr="00A45D0F" w:rsidRDefault="00A31E12" w:rsidP="00304383">
      <w:pPr>
        <w:pStyle w:val="Nadpis4"/>
      </w:pPr>
      <w:r w:rsidRPr="00A45D0F">
        <w:fldChar w:fldCharType="begin"/>
      </w:r>
      <w:r w:rsidR="00304383" w:rsidRPr="00A45D0F">
        <w:instrText>xe "matrix:linearSystems\:\:data\:\:MatrixD"</w:instrText>
      </w:r>
      <w:r w:rsidRPr="00A45D0F">
        <w:fldChar w:fldCharType="end"/>
      </w:r>
      <w:r w:rsidRPr="00A45D0F">
        <w:fldChar w:fldCharType="begin"/>
      </w:r>
      <w:r w:rsidR="00304383" w:rsidRPr="00A45D0F">
        <w:instrText>xe "linearSystems\:\:data\:\:MatrixD:matrix"</w:instrText>
      </w:r>
      <w:r w:rsidRPr="00A45D0F">
        <w:fldChar w:fldCharType="end"/>
      </w:r>
      <w:r w:rsidR="00304383" w:rsidRPr="00A45D0F">
        <w:t>double [][] linearSystems.data.MatrixD.matrix</w:t>
      </w:r>
    </w:p>
    <w:p w:rsidR="00304383" w:rsidRPr="005E2978" w:rsidRDefault="00304383" w:rsidP="00304383">
      <w:pPr>
        <w:pStyle w:val="BodyText"/>
        <w:adjustRightInd/>
        <w:ind w:left="360"/>
      </w:pPr>
      <w:r w:rsidRPr="005E2978">
        <w:t>pole neceločíselných hodnôt – dáta matice</w:t>
      </w:r>
    </w:p>
    <w:p w:rsidR="00304383" w:rsidRPr="00A45D0F" w:rsidRDefault="00304383" w:rsidP="00304383">
      <w:pPr>
        <w:pStyle w:val="ListContinue1"/>
      </w:pPr>
      <w:r w:rsidRPr="00A45D0F">
        <w:t>Definícia na riadku 35 súboru  MatrixD.java.</w:t>
      </w:r>
    </w:p>
    <w:p w:rsidR="00304383" w:rsidRPr="00A45D0F" w:rsidRDefault="00A31E12" w:rsidP="00304383">
      <w:pPr>
        <w:pStyle w:val="Nadpis4"/>
      </w:pPr>
      <w:r w:rsidRPr="00A45D0F">
        <w:fldChar w:fldCharType="begin"/>
      </w:r>
      <w:r w:rsidR="00304383" w:rsidRPr="00A45D0F">
        <w:instrText>xe "rows:linearSystems\:\:data\:\:MatrixD"</w:instrText>
      </w:r>
      <w:r w:rsidRPr="00A45D0F">
        <w:fldChar w:fldCharType="end"/>
      </w:r>
      <w:r w:rsidRPr="00A45D0F">
        <w:fldChar w:fldCharType="begin"/>
      </w:r>
      <w:r w:rsidR="00304383" w:rsidRPr="00A45D0F">
        <w:instrText>xe "linearSystems\:\:data\:\:MatrixD:rows"</w:instrText>
      </w:r>
      <w:r w:rsidRPr="00A45D0F">
        <w:fldChar w:fldCharType="end"/>
      </w:r>
      <w:r w:rsidR="00304383" w:rsidRPr="00A45D0F">
        <w:t>int linearSystems.data.MatrixD.rows</w:t>
      </w:r>
    </w:p>
    <w:p w:rsidR="00304383" w:rsidRPr="005E2978" w:rsidRDefault="00304383" w:rsidP="00304383">
      <w:pPr>
        <w:pStyle w:val="BodyText"/>
        <w:adjustRightInd/>
        <w:ind w:left="360"/>
      </w:pPr>
      <w:r w:rsidRPr="005E2978">
        <w:t>počet riadkov</w:t>
      </w:r>
    </w:p>
    <w:p w:rsidR="00304383" w:rsidRPr="00A45D0F" w:rsidRDefault="00304383" w:rsidP="00304383">
      <w:pPr>
        <w:pStyle w:val="ListContinue1"/>
      </w:pPr>
      <w:r w:rsidRPr="00A45D0F">
        <w:t>Definícia na riadku 25 súboru  MatrixD.java.</w:t>
      </w:r>
    </w:p>
    <w:p w:rsidR="00304383" w:rsidRDefault="00304383" w:rsidP="00E9433A"/>
    <w:p w:rsidR="00304383" w:rsidRDefault="00304383" w:rsidP="00304383">
      <w:pPr>
        <w:pStyle w:val="PodNadpis3urovenB"/>
        <w:numPr>
          <w:ilvl w:val="2"/>
          <w:numId w:val="31"/>
        </w:numPr>
        <w:rPr>
          <w:lang w:val="en-US"/>
        </w:rPr>
      </w:pPr>
      <w:bookmarkStart w:id="280" w:name="_Toc325621806"/>
      <w:bookmarkStart w:id="281" w:name="_Toc325667205"/>
      <w:r w:rsidRPr="00A45D0F">
        <w:rPr>
          <w:lang w:val="en-US"/>
        </w:rPr>
        <w:t>linearSystems.data.MatrixExecutionsHelper</w:t>
      </w:r>
      <w:bookmarkEnd w:id="280"/>
      <w:bookmarkEnd w:id="281"/>
      <w:r w:rsidRPr="00A45D0F">
        <w:rPr>
          <w:lang w:val="en-US"/>
        </w:rPr>
        <w:t xml:space="preserve"> </w:t>
      </w:r>
    </w:p>
    <w:p w:rsidR="00304383" w:rsidRPr="00A45D0F" w:rsidRDefault="00A31E12" w:rsidP="00304383">
      <w:pPr>
        <w:pStyle w:val="PodNadpis4uroven"/>
        <w:numPr>
          <w:ilvl w:val="0"/>
          <w:numId w:val="0"/>
        </w:numPr>
        <w:rPr>
          <w:lang w:val="en-US"/>
        </w:rPr>
      </w:pPr>
      <w:r w:rsidRPr="00A45D0F">
        <w:rPr>
          <w:lang w:val="en-US"/>
        </w:rPr>
        <w:fldChar w:fldCharType="begin"/>
      </w:r>
      <w:r w:rsidR="00304383" w:rsidRPr="00A45D0F">
        <w:rPr>
          <w:lang w:val="en-US"/>
        </w:rPr>
        <w:instrText>tc  \l 2 "linearSystems.data.MatrixExecutionsHelper"</w:instrText>
      </w:r>
      <w:r w:rsidRPr="00A45D0F">
        <w:rPr>
          <w:lang w:val="en-US"/>
        </w:rPr>
        <w:fldChar w:fldCharType="end"/>
      </w:r>
      <w:r w:rsidRPr="00A45D0F">
        <w:rPr>
          <w:lang w:val="en-US"/>
        </w:rPr>
        <w:fldChar w:fldCharType="begin"/>
      </w:r>
      <w:r w:rsidR="00304383" w:rsidRPr="00A45D0F">
        <w:rPr>
          <w:lang w:val="en-US"/>
        </w:rPr>
        <w:instrText>xe "linearSystems.data.MatrixExecutionsHelper"</w:instrText>
      </w:r>
      <w:r w:rsidRPr="00A45D0F">
        <w:rPr>
          <w:lang w:val="en-US"/>
        </w:rPr>
        <w:fldChar w:fldCharType="end"/>
      </w:r>
      <w:r w:rsidR="00304383" w:rsidRPr="00A45D0F">
        <w:rPr>
          <w:lang w:val="en-US"/>
        </w:rPr>
        <w:t>Static Public Member Functions</w:t>
      </w:r>
    </w:p>
    <w:p w:rsidR="00304383" w:rsidRPr="00A45D0F" w:rsidRDefault="00304383" w:rsidP="00304383">
      <w:pPr>
        <w:pStyle w:val="ListBullet0"/>
      </w:pPr>
      <w:r w:rsidRPr="00A45D0F">
        <w:t xml:space="preserve">static void getRidOfZeroOnDiagonal (MatrixD matrixD, int position)  throws MatrixEditableNotException </w:t>
      </w:r>
    </w:p>
    <w:p w:rsidR="00304383" w:rsidRPr="00A45D0F" w:rsidRDefault="00304383" w:rsidP="00304383">
      <w:pPr>
        <w:pStyle w:val="ListBullet0"/>
      </w:pPr>
      <w:r w:rsidRPr="00A45D0F">
        <w:t>static void sumTwoVectors (double[] destination, double[] source)</w:t>
      </w:r>
    </w:p>
    <w:p w:rsidR="00304383" w:rsidRPr="00A45D0F" w:rsidRDefault="00304383" w:rsidP="00304383">
      <w:pPr>
        <w:pStyle w:val="ListBullet0"/>
      </w:pPr>
      <w:r w:rsidRPr="00A45D0F">
        <w:t>static void divideVectorByNumber (double[] vector, double divider)</w:t>
      </w:r>
    </w:p>
    <w:p w:rsidR="00304383" w:rsidRPr="00A45D0F" w:rsidRDefault="00304383" w:rsidP="00304383">
      <w:pPr>
        <w:pStyle w:val="ListBullet0"/>
      </w:pPr>
      <w:r w:rsidRPr="00A45D0F">
        <w:t>static void multipleVectorByNumber (double[] vector, double multiplier)</w:t>
      </w:r>
    </w:p>
    <w:p w:rsidR="00304383" w:rsidRPr="00A45D0F" w:rsidRDefault="00304383" w:rsidP="00304383">
      <w:pPr>
        <w:pStyle w:val="ListBullet0"/>
      </w:pPr>
      <w:r w:rsidRPr="00A45D0F">
        <w:t xml:space="preserve">static boolean checkRowDominance (MatrixD matrixD)  throws RowlyIndominantMatrixException </w:t>
      </w:r>
    </w:p>
    <w:p w:rsidR="00304383" w:rsidRPr="00A45D0F" w:rsidRDefault="00304383" w:rsidP="00304383">
      <w:pPr>
        <w:pStyle w:val="ListBullet0"/>
      </w:pPr>
      <w:r w:rsidRPr="00A45D0F">
        <w:t xml:space="preserve">static boolean checkColumnDominance (MatrixD matrixD)  throws ColumnlyIndominantMatrixException </w:t>
      </w:r>
    </w:p>
    <w:p w:rsidR="00304383" w:rsidRPr="00A45D0F" w:rsidRDefault="00304383" w:rsidP="00304383">
      <w:pPr>
        <w:pStyle w:val="ListBullet0"/>
      </w:pPr>
      <w:r w:rsidRPr="00A45D0F">
        <w:t>static void divideElementsByDiagonalValues (MatrixD matrixD)</w:t>
      </w:r>
    </w:p>
    <w:p w:rsidR="00304383" w:rsidRPr="00A45D0F" w:rsidRDefault="00304383" w:rsidP="00304383">
      <w:pPr>
        <w:pStyle w:val="ListBullet0"/>
      </w:pPr>
      <w:r w:rsidRPr="00A45D0F">
        <w:t>static double getMaxNorm (MatrixD matrixD)</w:t>
      </w:r>
    </w:p>
    <w:p w:rsidR="00304383" w:rsidRPr="00A45D0F" w:rsidRDefault="00304383" w:rsidP="00304383">
      <w:pPr>
        <w:pStyle w:val="ListBullet0"/>
      </w:pPr>
      <w:r w:rsidRPr="00A45D0F">
        <w:t>static void copyVectors (VectorD source, VectorD dest)</w:t>
      </w:r>
    </w:p>
    <w:p w:rsidR="00304383" w:rsidRPr="00A45D0F" w:rsidRDefault="00304383" w:rsidP="00304383">
      <w:pPr>
        <w:pBdr>
          <w:bottom w:val="single" w:sz="2" w:space="1" w:color="auto"/>
        </w:pBdr>
      </w:pPr>
    </w:p>
    <w:p w:rsidR="00304383" w:rsidRPr="00A45D0F" w:rsidRDefault="00304383" w:rsidP="00304383">
      <w:pPr>
        <w:pStyle w:val="PodNadpis4uroven"/>
        <w:numPr>
          <w:ilvl w:val="0"/>
          <w:numId w:val="0"/>
        </w:numPr>
        <w:rPr>
          <w:lang w:val="en-US"/>
        </w:rPr>
      </w:pPr>
      <w:r w:rsidRPr="00A45D0F">
        <w:rPr>
          <w:lang w:val="en-US"/>
        </w:rPr>
        <w:lastRenderedPageBreak/>
        <w:t>Detailed Description</w:t>
      </w:r>
    </w:p>
    <w:p w:rsidR="00304383" w:rsidRPr="005E2978" w:rsidRDefault="00304383" w:rsidP="00304383">
      <w:pPr>
        <w:pStyle w:val="BodyText"/>
      </w:pPr>
      <w:r w:rsidRPr="005E2978">
        <w:t>Funkcia: trieda MatrixExecutionsHelper je zodpovedná za vykonávanie dodatočných operácií nad maticami.</w:t>
      </w:r>
    </w:p>
    <w:p w:rsidR="00304383" w:rsidRPr="00A45D0F" w:rsidRDefault="00304383" w:rsidP="00304383">
      <w:pPr>
        <w:pStyle w:val="Nadpis5"/>
        <w:numPr>
          <w:ilvl w:val="0"/>
          <w:numId w:val="0"/>
        </w:numPr>
        <w:ind w:left="284"/>
      </w:pPr>
      <w:r w:rsidRPr="00A45D0F">
        <w:t>Author:</w:t>
      </w:r>
    </w:p>
    <w:p w:rsidR="00304383" w:rsidRPr="00A45D0F" w:rsidRDefault="00304383" w:rsidP="00304383">
      <w:pPr>
        <w:pStyle w:val="DescContinue1"/>
      </w:pPr>
      <w:r w:rsidRPr="00A45D0F">
        <w:t xml:space="preserve">Pavol Dano </w:t>
      </w:r>
    </w:p>
    <w:p w:rsidR="00304383" w:rsidRPr="005E2978" w:rsidRDefault="00304383" w:rsidP="00304383">
      <w:pPr>
        <w:pStyle w:val="BodyText"/>
      </w:pPr>
      <w:r w:rsidRPr="005E2978">
        <w:t>Definícia na riadku 27 súboru  MatrixExecutionsHelper.java.</w:t>
      </w:r>
    </w:p>
    <w:p w:rsidR="00304383" w:rsidRPr="00A45D0F" w:rsidRDefault="00304383" w:rsidP="00304383">
      <w:pPr>
        <w:pBdr>
          <w:bottom w:val="single" w:sz="2" w:space="1" w:color="auto"/>
        </w:pBdr>
      </w:pPr>
    </w:p>
    <w:p w:rsidR="00304383" w:rsidRPr="00A45D0F" w:rsidRDefault="00304383" w:rsidP="00304383">
      <w:pPr>
        <w:pStyle w:val="PodNadpis4uroven"/>
        <w:numPr>
          <w:ilvl w:val="0"/>
          <w:numId w:val="0"/>
        </w:numPr>
        <w:rPr>
          <w:lang w:val="en-US"/>
        </w:rPr>
      </w:pPr>
      <w:r w:rsidRPr="00A45D0F">
        <w:rPr>
          <w:lang w:val="en-US"/>
        </w:rPr>
        <w:t>Member Function Documentation</w:t>
      </w:r>
    </w:p>
    <w:p w:rsidR="00304383" w:rsidRPr="00A45D0F" w:rsidRDefault="00A31E12" w:rsidP="00304383">
      <w:pPr>
        <w:pStyle w:val="Nadpis4"/>
      </w:pPr>
      <w:r w:rsidRPr="00A45D0F">
        <w:fldChar w:fldCharType="begin"/>
      </w:r>
      <w:r w:rsidR="00304383" w:rsidRPr="00A45D0F">
        <w:instrText>xe "checkColumnDominance:linearSystems\:\:data\:\:MatrixExecutionsHelper"</w:instrText>
      </w:r>
      <w:r w:rsidRPr="00A45D0F">
        <w:fldChar w:fldCharType="end"/>
      </w:r>
      <w:r w:rsidRPr="00A45D0F">
        <w:fldChar w:fldCharType="begin"/>
      </w:r>
      <w:r w:rsidR="00304383" w:rsidRPr="00A45D0F">
        <w:instrText>xe "linearSystems\:\:data\:\:MatrixExecutionsHelper:checkColumnDominance"</w:instrText>
      </w:r>
      <w:r w:rsidRPr="00A45D0F">
        <w:fldChar w:fldCharType="end"/>
      </w:r>
      <w:r w:rsidR="00304383" w:rsidRPr="00A45D0F">
        <w:t xml:space="preserve">static boolean linearSystems.data.MatrixExecutionsHelper.checkColumnDominance (MatrixD </w:t>
      </w:r>
      <w:r w:rsidR="00304383" w:rsidRPr="00A45D0F">
        <w:rPr>
          <w:i/>
          <w:iCs/>
        </w:rPr>
        <w:t>matrixD</w:t>
      </w:r>
      <w:r w:rsidR="00304383" w:rsidRPr="00A45D0F">
        <w:t xml:space="preserve">)  throws ColumnlyIndominantMatrixException </w:t>
      </w:r>
      <w:r w:rsidR="00304383" w:rsidRPr="00A45D0F">
        <w:rPr>
          <w:rFonts w:ascii="Courier New" w:hAnsi="Courier New" w:cs="Courier New"/>
        </w:rPr>
        <w:t xml:space="preserve"> [static]</w:t>
      </w:r>
    </w:p>
    <w:p w:rsidR="00304383" w:rsidRPr="005E2978" w:rsidRDefault="00304383" w:rsidP="00304383">
      <w:pPr>
        <w:pStyle w:val="BodyText"/>
        <w:adjustRightInd/>
        <w:ind w:left="360"/>
      </w:pPr>
      <w:r w:rsidRPr="005E2978">
        <w:t>kontroluje stĺpcovú dominanciu matice</w:t>
      </w:r>
    </w:p>
    <w:p w:rsidR="00304383" w:rsidRPr="00A45D0F" w:rsidRDefault="00304383" w:rsidP="00304383">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3969"/>
        <w:gridCol w:w="4110"/>
      </w:tblGrid>
      <w:tr w:rsidR="00304383" w:rsidRPr="00A45D0F" w:rsidTr="003A6757">
        <w:tc>
          <w:tcPr>
            <w:tcW w:w="3969" w:type="dxa"/>
          </w:tcPr>
          <w:p w:rsidR="00304383" w:rsidRPr="00A45D0F" w:rsidRDefault="00304383" w:rsidP="008F50DE">
            <w:r w:rsidRPr="00A45D0F">
              <w:rPr>
                <w:i/>
                <w:iCs/>
              </w:rPr>
              <w:t>matrixD</w:t>
            </w:r>
            <w:r w:rsidRPr="00A45D0F">
              <w:t xml:space="preserve"> </w:t>
            </w:r>
          </w:p>
        </w:tc>
        <w:tc>
          <w:tcPr>
            <w:tcW w:w="4110" w:type="dxa"/>
          </w:tcPr>
          <w:p w:rsidR="00304383" w:rsidRPr="00A45D0F" w:rsidRDefault="00304383" w:rsidP="008F50DE">
            <w:r w:rsidRPr="00A45D0F">
              <w:t>matica, ktorej dominancia je testovaná</w:t>
            </w:r>
          </w:p>
        </w:tc>
      </w:tr>
    </w:tbl>
    <w:p w:rsidR="00304383" w:rsidRPr="00A45D0F" w:rsidRDefault="00304383" w:rsidP="00304383">
      <w:pPr>
        <w:pStyle w:val="Nadpis5"/>
        <w:numPr>
          <w:ilvl w:val="0"/>
          <w:numId w:val="0"/>
        </w:numPr>
        <w:ind w:left="284"/>
      </w:pPr>
      <w:r w:rsidRPr="00A45D0F">
        <w:t>Returns:</w:t>
      </w:r>
    </w:p>
    <w:p w:rsidR="00304383" w:rsidRPr="005E2978" w:rsidRDefault="00304383" w:rsidP="00304383">
      <w:pPr>
        <w:pStyle w:val="DescContinue2"/>
        <w:rPr>
          <w:b w:val="0"/>
          <w:sz w:val="24"/>
          <w:szCs w:val="24"/>
        </w:rPr>
      </w:pPr>
      <w:r w:rsidRPr="005E2978">
        <w:rPr>
          <w:b w:val="0"/>
          <w:sz w:val="24"/>
          <w:szCs w:val="24"/>
        </w:rPr>
        <w:t>true, ak matica je stĺpcovo dominantná</w:t>
      </w:r>
    </w:p>
    <w:p w:rsidR="00304383" w:rsidRPr="00A45D0F" w:rsidRDefault="00304383" w:rsidP="00304383">
      <w:pPr>
        <w:pStyle w:val="Nadpis5"/>
        <w:numPr>
          <w:ilvl w:val="0"/>
          <w:numId w:val="0"/>
        </w:numPr>
        <w:ind w:left="284"/>
      </w:pPr>
      <w:r w:rsidRPr="00A45D0F">
        <w:t>Exceptions: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3969"/>
        <w:gridCol w:w="4110"/>
      </w:tblGrid>
      <w:tr w:rsidR="00304383" w:rsidRPr="00A45D0F" w:rsidTr="003A6757">
        <w:tc>
          <w:tcPr>
            <w:tcW w:w="3969" w:type="dxa"/>
          </w:tcPr>
          <w:p w:rsidR="00304383" w:rsidRPr="00A45D0F" w:rsidRDefault="00304383" w:rsidP="008F50DE">
            <w:r w:rsidRPr="00A45D0F">
              <w:rPr>
                <w:i/>
                <w:iCs/>
              </w:rPr>
              <w:t>ColumnlyIndominantMatrixException</w:t>
            </w:r>
            <w:r w:rsidRPr="00A45D0F">
              <w:t xml:space="preserve"> </w:t>
            </w:r>
          </w:p>
        </w:tc>
        <w:tc>
          <w:tcPr>
            <w:tcW w:w="4110" w:type="dxa"/>
          </w:tcPr>
          <w:p w:rsidR="00304383" w:rsidRPr="00A45D0F" w:rsidRDefault="00304383" w:rsidP="008F50DE">
            <w:r w:rsidRPr="00A45D0F">
              <w:t>hádzaná, ak matica nie je stĺpcovo dominantná</w:t>
            </w:r>
          </w:p>
        </w:tc>
      </w:tr>
    </w:tbl>
    <w:p w:rsidR="00304383" w:rsidRPr="00A45D0F" w:rsidRDefault="00304383" w:rsidP="00304383">
      <w:pPr>
        <w:pStyle w:val="ListContinue1"/>
      </w:pPr>
      <w:r w:rsidRPr="00A45D0F">
        <w:t>Definícia na riadku 122 súboru  MatrixExecutionsHelper.java.</w:t>
      </w:r>
    </w:p>
    <w:p w:rsidR="00304383" w:rsidRPr="00A45D0F" w:rsidRDefault="00A31E12" w:rsidP="00304383">
      <w:pPr>
        <w:pStyle w:val="Nadpis4"/>
      </w:pPr>
      <w:r w:rsidRPr="00A45D0F">
        <w:fldChar w:fldCharType="begin"/>
      </w:r>
      <w:r w:rsidR="00304383" w:rsidRPr="00A45D0F">
        <w:instrText>xe "checkRowDominance:linearSystems\:\:data\:\:MatrixExecutionsHelper"</w:instrText>
      </w:r>
      <w:r w:rsidRPr="00A45D0F">
        <w:fldChar w:fldCharType="end"/>
      </w:r>
      <w:r w:rsidRPr="00A45D0F">
        <w:fldChar w:fldCharType="begin"/>
      </w:r>
      <w:r w:rsidR="00304383" w:rsidRPr="00A45D0F">
        <w:instrText>xe "linearSystems\:\:data\:\:MatrixExecutionsHelper:checkRowDominance"</w:instrText>
      </w:r>
      <w:r w:rsidRPr="00A45D0F">
        <w:fldChar w:fldCharType="end"/>
      </w:r>
      <w:r w:rsidR="00304383" w:rsidRPr="00A45D0F">
        <w:t xml:space="preserve">static boolean linearSystems.data.MatrixExecutionsHelper.checkRowDominance (MatrixD </w:t>
      </w:r>
      <w:r w:rsidR="00304383" w:rsidRPr="00A45D0F">
        <w:rPr>
          <w:i/>
          <w:iCs/>
        </w:rPr>
        <w:t>matrixD</w:t>
      </w:r>
      <w:r w:rsidR="00304383" w:rsidRPr="00A45D0F">
        <w:t xml:space="preserve">)  throws RowlyIndominantMatrixException </w:t>
      </w:r>
      <w:r w:rsidR="00304383" w:rsidRPr="00A45D0F">
        <w:rPr>
          <w:rFonts w:ascii="Courier New" w:hAnsi="Courier New" w:cs="Courier New"/>
        </w:rPr>
        <w:t xml:space="preserve"> [static]</w:t>
      </w:r>
    </w:p>
    <w:p w:rsidR="00304383" w:rsidRPr="005E2978" w:rsidRDefault="00304383" w:rsidP="00304383">
      <w:pPr>
        <w:pStyle w:val="BodyText"/>
        <w:adjustRightInd/>
        <w:ind w:left="360"/>
      </w:pPr>
      <w:r w:rsidRPr="005E2978">
        <w:t>kontroluje riadkovú dominanciu matice</w:t>
      </w:r>
    </w:p>
    <w:p w:rsidR="00304383" w:rsidRPr="00A45D0F" w:rsidRDefault="00304383" w:rsidP="00304383">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3969"/>
        <w:gridCol w:w="4110"/>
      </w:tblGrid>
      <w:tr w:rsidR="00304383" w:rsidRPr="00A45D0F" w:rsidTr="003A6757">
        <w:tc>
          <w:tcPr>
            <w:tcW w:w="3969" w:type="dxa"/>
          </w:tcPr>
          <w:p w:rsidR="00304383" w:rsidRPr="00A45D0F" w:rsidRDefault="00304383" w:rsidP="008F50DE">
            <w:r w:rsidRPr="00A45D0F">
              <w:rPr>
                <w:i/>
                <w:iCs/>
              </w:rPr>
              <w:t>matrixD</w:t>
            </w:r>
            <w:r w:rsidRPr="00A45D0F">
              <w:t xml:space="preserve"> </w:t>
            </w:r>
          </w:p>
        </w:tc>
        <w:tc>
          <w:tcPr>
            <w:tcW w:w="4110" w:type="dxa"/>
          </w:tcPr>
          <w:p w:rsidR="00304383" w:rsidRPr="00A45D0F" w:rsidRDefault="00304383" w:rsidP="008F50DE">
            <w:r w:rsidRPr="00A45D0F">
              <w:t>matica, ktorej dominancia je testovaná</w:t>
            </w:r>
          </w:p>
        </w:tc>
      </w:tr>
    </w:tbl>
    <w:p w:rsidR="00304383" w:rsidRPr="00A45D0F" w:rsidRDefault="00304383" w:rsidP="00304383">
      <w:pPr>
        <w:pStyle w:val="Nadpis5"/>
        <w:numPr>
          <w:ilvl w:val="0"/>
          <w:numId w:val="0"/>
        </w:numPr>
        <w:ind w:left="284"/>
      </w:pPr>
      <w:r w:rsidRPr="00A45D0F">
        <w:t>Returns:</w:t>
      </w:r>
    </w:p>
    <w:p w:rsidR="00304383" w:rsidRPr="005E2978" w:rsidRDefault="00304383" w:rsidP="00304383">
      <w:pPr>
        <w:pStyle w:val="DescContinue2"/>
        <w:rPr>
          <w:b w:val="0"/>
          <w:sz w:val="24"/>
          <w:szCs w:val="24"/>
        </w:rPr>
      </w:pPr>
      <w:r w:rsidRPr="005E2978">
        <w:rPr>
          <w:b w:val="0"/>
          <w:sz w:val="24"/>
          <w:szCs w:val="24"/>
        </w:rPr>
        <w:t>true, ak matica je riadkovo dominantná</w:t>
      </w:r>
    </w:p>
    <w:p w:rsidR="00304383" w:rsidRPr="00A45D0F" w:rsidRDefault="00304383" w:rsidP="00304383">
      <w:pPr>
        <w:pStyle w:val="Nadpis5"/>
        <w:numPr>
          <w:ilvl w:val="0"/>
          <w:numId w:val="0"/>
        </w:numPr>
        <w:ind w:left="284"/>
      </w:pPr>
      <w:r w:rsidRPr="00A45D0F">
        <w:t>Exceptions:</w:t>
      </w:r>
    </w:p>
    <w:tbl>
      <w:tblPr>
        <w:tblW w:w="8079" w:type="dxa"/>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3969"/>
        <w:gridCol w:w="4110"/>
      </w:tblGrid>
      <w:tr w:rsidR="00304383" w:rsidRPr="00A45D0F" w:rsidTr="003A6757">
        <w:tc>
          <w:tcPr>
            <w:tcW w:w="3969" w:type="dxa"/>
          </w:tcPr>
          <w:p w:rsidR="00304383" w:rsidRPr="00A45D0F" w:rsidRDefault="00304383" w:rsidP="008F50DE">
            <w:r w:rsidRPr="00A45D0F">
              <w:rPr>
                <w:i/>
                <w:iCs/>
              </w:rPr>
              <w:t>ColumnlyIndominantMatrixException</w:t>
            </w:r>
            <w:r w:rsidRPr="00A45D0F">
              <w:t xml:space="preserve"> </w:t>
            </w:r>
          </w:p>
        </w:tc>
        <w:tc>
          <w:tcPr>
            <w:tcW w:w="4110" w:type="dxa"/>
          </w:tcPr>
          <w:p w:rsidR="00304383" w:rsidRPr="00A45D0F" w:rsidRDefault="00304383" w:rsidP="008F50DE">
            <w:r w:rsidRPr="00A45D0F">
              <w:t>hádzaná, ak matica nie je stĺpcovo dominantná</w:t>
            </w:r>
          </w:p>
        </w:tc>
      </w:tr>
    </w:tbl>
    <w:p w:rsidR="00304383" w:rsidRPr="00A45D0F" w:rsidRDefault="00304383" w:rsidP="00304383">
      <w:pPr>
        <w:pStyle w:val="ListContinue1"/>
      </w:pPr>
      <w:r w:rsidRPr="00A45D0F">
        <w:lastRenderedPageBreak/>
        <w:t>Definícia na riadku 98 súboru  MatrixExecutionsHelper.java.</w:t>
      </w:r>
    </w:p>
    <w:p w:rsidR="00304383" w:rsidRPr="00A45D0F" w:rsidRDefault="00A31E12" w:rsidP="00304383">
      <w:pPr>
        <w:pStyle w:val="Nadpis4"/>
      </w:pPr>
      <w:r w:rsidRPr="00A45D0F">
        <w:fldChar w:fldCharType="begin"/>
      </w:r>
      <w:r w:rsidR="00304383" w:rsidRPr="00A45D0F">
        <w:instrText>xe "copyVectors:linearSystems\:\:data\:\:MatrixExecutionsHelper"</w:instrText>
      </w:r>
      <w:r w:rsidRPr="00A45D0F">
        <w:fldChar w:fldCharType="end"/>
      </w:r>
      <w:r w:rsidRPr="00A45D0F">
        <w:fldChar w:fldCharType="begin"/>
      </w:r>
      <w:r w:rsidR="00304383" w:rsidRPr="00A45D0F">
        <w:instrText>xe "linearSystems\:\:data\:\:MatrixExecutionsHelper:copyVectors"</w:instrText>
      </w:r>
      <w:r w:rsidRPr="00A45D0F">
        <w:fldChar w:fldCharType="end"/>
      </w:r>
      <w:r w:rsidR="00304383" w:rsidRPr="00A45D0F">
        <w:t xml:space="preserve">static void linearSystems.data.MatrixExecutionsHelper.copyVectors (VectorD </w:t>
      </w:r>
      <w:r w:rsidR="00304383" w:rsidRPr="00A45D0F">
        <w:rPr>
          <w:i/>
          <w:iCs/>
        </w:rPr>
        <w:t>source</w:t>
      </w:r>
      <w:r w:rsidR="00304383" w:rsidRPr="00A45D0F">
        <w:t xml:space="preserve">, VectorD </w:t>
      </w:r>
      <w:r w:rsidR="00304383" w:rsidRPr="00A45D0F">
        <w:rPr>
          <w:i/>
          <w:iCs/>
        </w:rPr>
        <w:t>dest</w:t>
      </w:r>
      <w:r w:rsidR="00304383" w:rsidRPr="00A45D0F">
        <w:t>)</w:t>
      </w:r>
      <w:r w:rsidR="00304383" w:rsidRPr="00A45D0F">
        <w:rPr>
          <w:rFonts w:ascii="Courier New" w:hAnsi="Courier New" w:cs="Courier New"/>
        </w:rPr>
        <w:t xml:space="preserve"> [static]</w:t>
      </w:r>
    </w:p>
    <w:p w:rsidR="00304383" w:rsidRPr="005E2978" w:rsidRDefault="00304383" w:rsidP="00304383">
      <w:pPr>
        <w:pStyle w:val="BodyText"/>
        <w:adjustRightInd/>
        <w:ind w:left="360"/>
      </w:pPr>
      <w:r w:rsidRPr="005E2978">
        <w:t>kopíruje vektory zo zdroja do nové miesto</w:t>
      </w:r>
    </w:p>
    <w:p w:rsidR="00304383" w:rsidRPr="00A45D0F" w:rsidRDefault="00304383" w:rsidP="00304383">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1761"/>
        <w:gridCol w:w="6318"/>
      </w:tblGrid>
      <w:tr w:rsidR="00304383" w:rsidRPr="00A45D0F" w:rsidTr="00015048">
        <w:tc>
          <w:tcPr>
            <w:tcW w:w="1761" w:type="dxa"/>
          </w:tcPr>
          <w:p w:rsidR="00304383" w:rsidRPr="00A45D0F" w:rsidRDefault="00304383" w:rsidP="008F50DE">
            <w:r w:rsidRPr="00A45D0F">
              <w:rPr>
                <w:i/>
                <w:iCs/>
              </w:rPr>
              <w:t>source</w:t>
            </w:r>
            <w:r w:rsidRPr="00A45D0F">
              <w:t xml:space="preserve"> </w:t>
            </w:r>
          </w:p>
        </w:tc>
        <w:tc>
          <w:tcPr>
            <w:tcW w:w="6318" w:type="dxa"/>
          </w:tcPr>
          <w:p w:rsidR="00304383" w:rsidRPr="00A45D0F" w:rsidRDefault="00304383" w:rsidP="008F50DE">
            <w:r w:rsidRPr="00A45D0F">
              <w:t>zdrojový vektor</w:t>
            </w:r>
          </w:p>
        </w:tc>
      </w:tr>
      <w:tr w:rsidR="00304383" w:rsidRPr="00A45D0F" w:rsidTr="00015048">
        <w:tc>
          <w:tcPr>
            <w:tcW w:w="1761" w:type="dxa"/>
          </w:tcPr>
          <w:p w:rsidR="00304383" w:rsidRPr="00A45D0F" w:rsidRDefault="00304383" w:rsidP="008F50DE">
            <w:r w:rsidRPr="00A45D0F">
              <w:rPr>
                <w:i/>
                <w:iCs/>
              </w:rPr>
              <w:t>dest</w:t>
            </w:r>
            <w:r w:rsidRPr="00A45D0F">
              <w:t xml:space="preserve"> </w:t>
            </w:r>
          </w:p>
        </w:tc>
        <w:tc>
          <w:tcPr>
            <w:tcW w:w="6318" w:type="dxa"/>
          </w:tcPr>
          <w:p w:rsidR="00304383" w:rsidRPr="00A45D0F" w:rsidRDefault="00304383" w:rsidP="008F50DE">
            <w:r w:rsidRPr="00A45D0F">
              <w:t>miesto uloženia kopírovaného vektora</w:t>
            </w:r>
          </w:p>
        </w:tc>
      </w:tr>
    </w:tbl>
    <w:p w:rsidR="00304383" w:rsidRPr="00A45D0F" w:rsidRDefault="00304383" w:rsidP="00304383">
      <w:pPr>
        <w:pStyle w:val="ListContinue1"/>
      </w:pPr>
      <w:r w:rsidRPr="00A45D0F">
        <w:t>Definícia na riadku 179 súboru  MatrixExecutionsHelper.java.</w:t>
      </w:r>
    </w:p>
    <w:p w:rsidR="00304383" w:rsidRPr="00A45D0F" w:rsidRDefault="00A31E12" w:rsidP="00304383">
      <w:pPr>
        <w:pStyle w:val="Nadpis4"/>
      </w:pPr>
      <w:r w:rsidRPr="00A45D0F">
        <w:fldChar w:fldCharType="begin"/>
      </w:r>
      <w:r w:rsidR="00304383" w:rsidRPr="00A45D0F">
        <w:instrText>xe "divideElementsByDiagonalValues:linearSystems\:\:data\:\:MatrixExecutionsHelper"</w:instrText>
      </w:r>
      <w:r w:rsidRPr="00A45D0F">
        <w:fldChar w:fldCharType="end"/>
      </w:r>
      <w:r w:rsidRPr="00A45D0F">
        <w:fldChar w:fldCharType="begin"/>
      </w:r>
      <w:r w:rsidR="00304383" w:rsidRPr="00A45D0F">
        <w:instrText>xe "linearSystems\:\:data\:\:MatrixExecutionsHelper:divideElementsByDiagonalValues"</w:instrText>
      </w:r>
      <w:r w:rsidRPr="00A45D0F">
        <w:fldChar w:fldCharType="end"/>
      </w:r>
      <w:r w:rsidR="00304383" w:rsidRPr="00A45D0F">
        <w:t xml:space="preserve">static void linearSystems.data.MatrixExecutionsHelper.divideElementsByDiagonalValues (MatrixD </w:t>
      </w:r>
      <w:r w:rsidR="00304383" w:rsidRPr="00A45D0F">
        <w:rPr>
          <w:i/>
          <w:iCs/>
        </w:rPr>
        <w:t>matrixD</w:t>
      </w:r>
      <w:r w:rsidR="00304383" w:rsidRPr="00A45D0F">
        <w:t>)</w:t>
      </w:r>
      <w:r w:rsidR="00304383" w:rsidRPr="00A45D0F">
        <w:rPr>
          <w:rFonts w:ascii="Courier New" w:hAnsi="Courier New" w:cs="Courier New"/>
        </w:rPr>
        <w:t xml:space="preserve"> [static]</w:t>
      </w:r>
    </w:p>
    <w:p w:rsidR="00304383" w:rsidRPr="005E2978" w:rsidRDefault="00304383" w:rsidP="00304383">
      <w:pPr>
        <w:pStyle w:val="BodyText"/>
        <w:adjustRightInd/>
        <w:ind w:left="360"/>
      </w:pPr>
      <w:r w:rsidRPr="005E2978">
        <w:t>delí všetky členy riadku hodnotou prvku na diagonále</w:t>
      </w:r>
    </w:p>
    <w:p w:rsidR="00304383" w:rsidRPr="00A45D0F" w:rsidRDefault="00304383" w:rsidP="00304383">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2693"/>
        <w:gridCol w:w="5386"/>
      </w:tblGrid>
      <w:tr w:rsidR="00304383" w:rsidRPr="00A45D0F" w:rsidTr="00015048">
        <w:tc>
          <w:tcPr>
            <w:tcW w:w="2693" w:type="dxa"/>
          </w:tcPr>
          <w:p w:rsidR="00304383" w:rsidRPr="00A45D0F" w:rsidRDefault="00304383" w:rsidP="008F50DE">
            <w:r w:rsidRPr="00A45D0F">
              <w:rPr>
                <w:i/>
                <w:iCs/>
              </w:rPr>
              <w:t>matrixD</w:t>
            </w:r>
            <w:r w:rsidRPr="00A45D0F">
              <w:t xml:space="preserve"> </w:t>
            </w:r>
          </w:p>
        </w:tc>
        <w:tc>
          <w:tcPr>
            <w:tcW w:w="5386" w:type="dxa"/>
          </w:tcPr>
          <w:p w:rsidR="00304383" w:rsidRPr="00A45D0F" w:rsidRDefault="00304383" w:rsidP="008F50DE">
            <w:r w:rsidRPr="00A45D0F">
              <w:t>matica, ktorej členy sú delené</w:t>
            </w:r>
          </w:p>
        </w:tc>
      </w:tr>
    </w:tbl>
    <w:p w:rsidR="00304383" w:rsidRPr="00A45D0F" w:rsidRDefault="00304383" w:rsidP="00304383">
      <w:pPr>
        <w:pStyle w:val="ListContinue1"/>
      </w:pPr>
      <w:r w:rsidRPr="00A45D0F">
        <w:t>Definícia na riadku 142 súboru  MatrixExecutionsHelper.java.</w:t>
      </w:r>
    </w:p>
    <w:p w:rsidR="00304383" w:rsidRPr="00A45D0F" w:rsidRDefault="00A31E12" w:rsidP="00304383">
      <w:pPr>
        <w:pStyle w:val="Nadpis4"/>
      </w:pPr>
      <w:r w:rsidRPr="00A45D0F">
        <w:fldChar w:fldCharType="begin"/>
      </w:r>
      <w:r w:rsidR="00304383" w:rsidRPr="00A45D0F">
        <w:instrText>xe "divideVectorByNumber:linearSystems\:\:data\:\:MatrixExecutionsHelper"</w:instrText>
      </w:r>
      <w:r w:rsidRPr="00A45D0F">
        <w:fldChar w:fldCharType="end"/>
      </w:r>
      <w:r w:rsidRPr="00A45D0F">
        <w:fldChar w:fldCharType="begin"/>
      </w:r>
      <w:r w:rsidR="00304383" w:rsidRPr="00A45D0F">
        <w:instrText>xe "linearSystems\:\:data\:\:MatrixExecutionsHelper:divideVectorByNumber"</w:instrText>
      </w:r>
      <w:r w:rsidRPr="00A45D0F">
        <w:fldChar w:fldCharType="end"/>
      </w:r>
      <w:r w:rsidR="00304383" w:rsidRPr="00A45D0F">
        <w:t xml:space="preserve">static void linearSystems.data.MatrixExecutionsHelper.divideVectorByNumber (double[] </w:t>
      </w:r>
      <w:r w:rsidR="00304383" w:rsidRPr="00A45D0F">
        <w:rPr>
          <w:i/>
          <w:iCs/>
        </w:rPr>
        <w:t>vector</w:t>
      </w:r>
      <w:r w:rsidR="00304383" w:rsidRPr="00A45D0F">
        <w:t xml:space="preserve">, double </w:t>
      </w:r>
      <w:r w:rsidR="00304383" w:rsidRPr="00A45D0F">
        <w:rPr>
          <w:i/>
          <w:iCs/>
        </w:rPr>
        <w:t>divider</w:t>
      </w:r>
      <w:r w:rsidR="00304383" w:rsidRPr="00A45D0F">
        <w:t>)</w:t>
      </w:r>
      <w:r w:rsidR="00304383" w:rsidRPr="00A45D0F">
        <w:rPr>
          <w:rFonts w:ascii="Courier New" w:hAnsi="Courier New" w:cs="Courier New"/>
        </w:rPr>
        <w:t xml:space="preserve"> [static]</w:t>
      </w:r>
    </w:p>
    <w:p w:rsidR="00304383" w:rsidRPr="005E2978" w:rsidRDefault="00304383" w:rsidP="00304383">
      <w:pPr>
        <w:pStyle w:val="BodyText"/>
        <w:adjustRightInd/>
        <w:ind w:left="360"/>
      </w:pPr>
      <w:r w:rsidRPr="005E2978">
        <w:t>delí celý vektor skalárom</w:t>
      </w:r>
    </w:p>
    <w:p w:rsidR="00304383" w:rsidRPr="00A45D0F" w:rsidRDefault="00304383" w:rsidP="00304383">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2693"/>
        <w:gridCol w:w="5386"/>
      </w:tblGrid>
      <w:tr w:rsidR="00304383" w:rsidRPr="00A45D0F" w:rsidTr="00015048">
        <w:tc>
          <w:tcPr>
            <w:tcW w:w="2693" w:type="dxa"/>
          </w:tcPr>
          <w:p w:rsidR="00304383" w:rsidRPr="00A45D0F" w:rsidRDefault="00304383" w:rsidP="008F50DE">
            <w:r w:rsidRPr="00A45D0F">
              <w:rPr>
                <w:i/>
                <w:iCs/>
              </w:rPr>
              <w:t>vector</w:t>
            </w:r>
            <w:r w:rsidRPr="00A45D0F">
              <w:t xml:space="preserve"> </w:t>
            </w:r>
          </w:p>
        </w:tc>
        <w:tc>
          <w:tcPr>
            <w:tcW w:w="5386" w:type="dxa"/>
          </w:tcPr>
          <w:p w:rsidR="00304383" w:rsidRPr="00A45D0F" w:rsidRDefault="00304383" w:rsidP="008F50DE">
            <w:r w:rsidRPr="00A45D0F">
              <w:t>vector, ktorého prvky sú predelené</w:t>
            </w:r>
          </w:p>
        </w:tc>
      </w:tr>
      <w:tr w:rsidR="00304383" w:rsidRPr="00A45D0F" w:rsidTr="00015048">
        <w:tc>
          <w:tcPr>
            <w:tcW w:w="2693" w:type="dxa"/>
          </w:tcPr>
          <w:p w:rsidR="00304383" w:rsidRPr="00A45D0F" w:rsidRDefault="00304383" w:rsidP="008F50DE">
            <w:r w:rsidRPr="00A45D0F">
              <w:rPr>
                <w:i/>
                <w:iCs/>
              </w:rPr>
              <w:t>divider</w:t>
            </w:r>
            <w:r w:rsidRPr="00A45D0F">
              <w:t xml:space="preserve"> </w:t>
            </w:r>
          </w:p>
        </w:tc>
        <w:tc>
          <w:tcPr>
            <w:tcW w:w="5386" w:type="dxa"/>
          </w:tcPr>
          <w:p w:rsidR="00304383" w:rsidRPr="00A45D0F" w:rsidRDefault="00304383" w:rsidP="008F50DE">
            <w:r w:rsidRPr="00A45D0F">
              <w:t>hodnota, ktorou je daný vector predelený</w:t>
            </w:r>
          </w:p>
        </w:tc>
      </w:tr>
    </w:tbl>
    <w:p w:rsidR="00304383" w:rsidRPr="00A45D0F" w:rsidRDefault="00304383" w:rsidP="00304383">
      <w:pPr>
        <w:pStyle w:val="ListContinue1"/>
      </w:pPr>
      <w:r w:rsidRPr="00A45D0F">
        <w:t>Definícia na riadku 74 súboru  MatrixExecutionsHelper.java.</w:t>
      </w:r>
    </w:p>
    <w:p w:rsidR="00304383" w:rsidRPr="00A45D0F" w:rsidRDefault="00A31E12" w:rsidP="00304383">
      <w:pPr>
        <w:pStyle w:val="Nadpis4"/>
      </w:pPr>
      <w:r w:rsidRPr="00A45D0F">
        <w:fldChar w:fldCharType="begin"/>
      </w:r>
      <w:r w:rsidR="00304383" w:rsidRPr="00A45D0F">
        <w:instrText>xe "getMaxNorm:linearSystems\:\:data\:\:MatrixExecutionsHelper"</w:instrText>
      </w:r>
      <w:r w:rsidRPr="00A45D0F">
        <w:fldChar w:fldCharType="end"/>
      </w:r>
      <w:r w:rsidRPr="00A45D0F">
        <w:fldChar w:fldCharType="begin"/>
      </w:r>
      <w:r w:rsidR="00304383" w:rsidRPr="00A45D0F">
        <w:instrText>xe "linearSystems\:\:data\:\:MatrixExecutionsHelper:getMaxNorm"</w:instrText>
      </w:r>
      <w:r w:rsidRPr="00A45D0F">
        <w:fldChar w:fldCharType="end"/>
      </w:r>
      <w:r w:rsidR="00304383" w:rsidRPr="00A45D0F">
        <w:t xml:space="preserve">static double linearSystems.data.MatrixExecutionsHelper.getMaxNorm (MatrixD </w:t>
      </w:r>
      <w:r w:rsidR="00304383" w:rsidRPr="00A45D0F">
        <w:rPr>
          <w:i/>
          <w:iCs/>
        </w:rPr>
        <w:t>matrixD</w:t>
      </w:r>
      <w:r w:rsidR="00304383" w:rsidRPr="00A45D0F">
        <w:t>)</w:t>
      </w:r>
      <w:r w:rsidR="00304383" w:rsidRPr="00A45D0F">
        <w:rPr>
          <w:rFonts w:ascii="Courier New" w:hAnsi="Courier New" w:cs="Courier New"/>
        </w:rPr>
        <w:t xml:space="preserve"> [static]</w:t>
      </w:r>
    </w:p>
    <w:p w:rsidR="00304383" w:rsidRPr="005E2978" w:rsidRDefault="00304383" w:rsidP="00304383">
      <w:pPr>
        <w:pStyle w:val="BodyText"/>
        <w:adjustRightInd/>
        <w:ind w:left="360"/>
      </w:pPr>
      <w:r w:rsidRPr="005E2978">
        <w:t>vracia maximálnu hodnotu všetkých prvkov na diagonále okrem diagonálneho pre konkrétnu maticu</w:t>
      </w:r>
    </w:p>
    <w:p w:rsidR="00304383" w:rsidRPr="00A45D0F" w:rsidRDefault="00304383" w:rsidP="00304383">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2693"/>
        <w:gridCol w:w="5386"/>
      </w:tblGrid>
      <w:tr w:rsidR="00304383" w:rsidRPr="00A45D0F" w:rsidTr="00015048">
        <w:tc>
          <w:tcPr>
            <w:tcW w:w="2693" w:type="dxa"/>
          </w:tcPr>
          <w:p w:rsidR="00304383" w:rsidRPr="00A45D0F" w:rsidRDefault="00304383" w:rsidP="008F50DE">
            <w:r w:rsidRPr="00A45D0F">
              <w:rPr>
                <w:i/>
                <w:iCs/>
              </w:rPr>
              <w:t>matrixD</w:t>
            </w:r>
            <w:r w:rsidRPr="00A45D0F">
              <w:t xml:space="preserve"> </w:t>
            </w:r>
          </w:p>
        </w:tc>
        <w:tc>
          <w:tcPr>
            <w:tcW w:w="5386" w:type="dxa"/>
          </w:tcPr>
          <w:p w:rsidR="00304383" w:rsidRPr="00A45D0F" w:rsidRDefault="00304383" w:rsidP="008F50DE">
            <w:r w:rsidRPr="00A45D0F">
              <w:t>objekt matice</w:t>
            </w:r>
          </w:p>
        </w:tc>
      </w:tr>
    </w:tbl>
    <w:p w:rsidR="00304383" w:rsidRPr="00A45D0F" w:rsidRDefault="00304383" w:rsidP="00304383">
      <w:pPr>
        <w:pStyle w:val="Nadpis5"/>
        <w:numPr>
          <w:ilvl w:val="0"/>
          <w:numId w:val="0"/>
        </w:numPr>
        <w:ind w:left="284"/>
      </w:pPr>
      <w:r w:rsidRPr="00A45D0F">
        <w:t>Returns:</w:t>
      </w:r>
    </w:p>
    <w:p w:rsidR="00304383" w:rsidRPr="005E2978" w:rsidRDefault="00304383" w:rsidP="00304383">
      <w:pPr>
        <w:pStyle w:val="DescContinue2"/>
        <w:rPr>
          <w:b w:val="0"/>
          <w:sz w:val="24"/>
          <w:szCs w:val="24"/>
        </w:rPr>
      </w:pPr>
      <w:r w:rsidRPr="005E2978">
        <w:rPr>
          <w:b w:val="0"/>
          <w:sz w:val="24"/>
          <w:szCs w:val="24"/>
        </w:rPr>
        <w:t>Maximálna hodnota riadku matice matrixD</w:t>
      </w:r>
    </w:p>
    <w:p w:rsidR="00304383" w:rsidRPr="00A45D0F" w:rsidRDefault="00304383" w:rsidP="00304383">
      <w:pPr>
        <w:pStyle w:val="ListContinue1"/>
      </w:pPr>
      <w:r w:rsidRPr="00A45D0F">
        <w:t>Definícia na riadku 157 súboru  MatrixExecutionsHelper.java.</w:t>
      </w:r>
    </w:p>
    <w:p w:rsidR="00304383" w:rsidRPr="00A45D0F" w:rsidRDefault="00A31E12" w:rsidP="00304383">
      <w:pPr>
        <w:pStyle w:val="Nadpis4"/>
      </w:pPr>
      <w:r w:rsidRPr="00A45D0F">
        <w:lastRenderedPageBreak/>
        <w:fldChar w:fldCharType="begin"/>
      </w:r>
      <w:r w:rsidR="00304383" w:rsidRPr="00A45D0F">
        <w:instrText>xe "getRidOfZeroOnDiagonal:linearSystems\:\:data\:\:MatrixExecutionsHelper"</w:instrText>
      </w:r>
      <w:r w:rsidRPr="00A45D0F">
        <w:fldChar w:fldCharType="end"/>
      </w:r>
      <w:r w:rsidRPr="00A45D0F">
        <w:fldChar w:fldCharType="begin"/>
      </w:r>
      <w:r w:rsidR="00304383" w:rsidRPr="00A45D0F">
        <w:instrText>xe "linearSystems\:\:data\:\:MatrixExecutionsHelper:getRidOfZeroOnDiagonal"</w:instrText>
      </w:r>
      <w:r w:rsidRPr="00A45D0F">
        <w:fldChar w:fldCharType="end"/>
      </w:r>
      <w:r w:rsidR="00304383" w:rsidRPr="00A45D0F">
        <w:t xml:space="preserve">static void linearSystems.data.MatrixExecutionsHelper.getRidOfZeroOnDiagonal (MatrixD </w:t>
      </w:r>
      <w:r w:rsidR="00304383" w:rsidRPr="00A45D0F">
        <w:rPr>
          <w:i/>
          <w:iCs/>
        </w:rPr>
        <w:t>matrixD</w:t>
      </w:r>
      <w:r w:rsidR="00304383" w:rsidRPr="00A45D0F">
        <w:t xml:space="preserve">, int </w:t>
      </w:r>
      <w:r w:rsidR="00304383" w:rsidRPr="00A45D0F">
        <w:rPr>
          <w:i/>
          <w:iCs/>
        </w:rPr>
        <w:t>position</w:t>
      </w:r>
      <w:r w:rsidR="00304383" w:rsidRPr="00A45D0F">
        <w:t xml:space="preserve">)  throws MatrixEditableNotException </w:t>
      </w:r>
      <w:r w:rsidR="00304383" w:rsidRPr="00A45D0F">
        <w:rPr>
          <w:rFonts w:ascii="Courier New" w:hAnsi="Courier New" w:cs="Courier New"/>
        </w:rPr>
        <w:t xml:space="preserve"> [static]</w:t>
      </w:r>
    </w:p>
    <w:p w:rsidR="00304383" w:rsidRPr="005E2978" w:rsidRDefault="00304383" w:rsidP="00304383">
      <w:pPr>
        <w:pStyle w:val="BodyText"/>
        <w:adjustRightInd/>
        <w:ind w:left="360"/>
      </w:pPr>
      <w:r w:rsidRPr="005E2978">
        <w:t>odstraňuje hodnotu 0 z konkrétneho riadku matice matrixD</w:t>
      </w:r>
    </w:p>
    <w:p w:rsidR="00304383" w:rsidRPr="00A45D0F" w:rsidRDefault="00304383" w:rsidP="00304383">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2693"/>
        <w:gridCol w:w="5386"/>
      </w:tblGrid>
      <w:tr w:rsidR="00304383" w:rsidRPr="00A45D0F" w:rsidTr="00015048">
        <w:tc>
          <w:tcPr>
            <w:tcW w:w="2693" w:type="dxa"/>
          </w:tcPr>
          <w:p w:rsidR="00304383" w:rsidRPr="00A45D0F" w:rsidRDefault="00304383" w:rsidP="008F50DE">
            <w:r w:rsidRPr="00A45D0F">
              <w:rPr>
                <w:i/>
                <w:iCs/>
              </w:rPr>
              <w:t>matrixD</w:t>
            </w:r>
            <w:r w:rsidRPr="00A45D0F">
              <w:t xml:space="preserve"> </w:t>
            </w:r>
          </w:p>
        </w:tc>
        <w:tc>
          <w:tcPr>
            <w:tcW w:w="5386" w:type="dxa"/>
          </w:tcPr>
          <w:p w:rsidR="00304383" w:rsidRPr="00A45D0F" w:rsidRDefault="00304383" w:rsidP="008F50DE">
            <w:r w:rsidRPr="00A45D0F">
              <w:t>matica s nulou na diagonále</w:t>
            </w:r>
          </w:p>
        </w:tc>
      </w:tr>
      <w:tr w:rsidR="00304383" w:rsidRPr="00A45D0F" w:rsidTr="00015048">
        <w:tc>
          <w:tcPr>
            <w:tcW w:w="2693" w:type="dxa"/>
          </w:tcPr>
          <w:p w:rsidR="00304383" w:rsidRPr="00A45D0F" w:rsidRDefault="00304383" w:rsidP="008F50DE">
            <w:r w:rsidRPr="00A45D0F">
              <w:rPr>
                <w:i/>
                <w:iCs/>
              </w:rPr>
              <w:t>position</w:t>
            </w:r>
            <w:r w:rsidRPr="00A45D0F">
              <w:t xml:space="preserve"> </w:t>
            </w:r>
          </w:p>
        </w:tc>
        <w:tc>
          <w:tcPr>
            <w:tcW w:w="5386" w:type="dxa"/>
          </w:tcPr>
          <w:p w:rsidR="00304383" w:rsidRPr="00A45D0F" w:rsidRDefault="00304383" w:rsidP="008F50DE">
            <w:r w:rsidRPr="00A45D0F">
              <w:t>pozícia na diagonále, ktorej prvok má hodnotu nula</w:t>
            </w:r>
          </w:p>
        </w:tc>
      </w:tr>
    </w:tbl>
    <w:p w:rsidR="00304383" w:rsidRPr="00A45D0F" w:rsidRDefault="00304383" w:rsidP="00304383">
      <w:pPr>
        <w:pStyle w:val="Nadpis5"/>
        <w:numPr>
          <w:ilvl w:val="0"/>
          <w:numId w:val="0"/>
        </w:numPr>
        <w:ind w:left="284"/>
      </w:pPr>
      <w:r w:rsidRPr="00A45D0F">
        <w:t>Exceptions: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2693"/>
        <w:gridCol w:w="5386"/>
      </w:tblGrid>
      <w:tr w:rsidR="00304383" w:rsidRPr="00A45D0F" w:rsidTr="00015048">
        <w:tc>
          <w:tcPr>
            <w:tcW w:w="2693" w:type="dxa"/>
          </w:tcPr>
          <w:p w:rsidR="00304383" w:rsidRPr="00A45D0F" w:rsidRDefault="00304383" w:rsidP="008F50DE">
            <w:r w:rsidRPr="00A45D0F">
              <w:rPr>
                <w:i/>
                <w:iCs/>
              </w:rPr>
              <w:t>MatrixEditableNotException</w:t>
            </w:r>
            <w:r w:rsidRPr="00A45D0F">
              <w:t xml:space="preserve"> </w:t>
            </w:r>
          </w:p>
        </w:tc>
        <w:tc>
          <w:tcPr>
            <w:tcW w:w="5386" w:type="dxa"/>
          </w:tcPr>
          <w:p w:rsidR="00304383" w:rsidRPr="00A45D0F" w:rsidRDefault="00304383" w:rsidP="008F50DE">
            <w:r w:rsidRPr="00A45D0F">
              <w:t>hádzaná, ak nie je možné upraviť maticu požadovaným spôsobom</w:t>
            </w:r>
          </w:p>
        </w:tc>
      </w:tr>
    </w:tbl>
    <w:p w:rsidR="00304383" w:rsidRPr="00A45D0F" w:rsidRDefault="00304383" w:rsidP="00304383">
      <w:pPr>
        <w:pStyle w:val="ListContinue1"/>
      </w:pPr>
      <w:r w:rsidRPr="00A45D0F">
        <w:t>Definícia na riadku 36 súboru  MatrixExecutionsHelper.java.</w:t>
      </w:r>
    </w:p>
    <w:p w:rsidR="00304383" w:rsidRPr="00A45D0F" w:rsidRDefault="00A31E12" w:rsidP="00304383">
      <w:pPr>
        <w:pStyle w:val="Nadpis4"/>
      </w:pPr>
      <w:r w:rsidRPr="00A45D0F">
        <w:fldChar w:fldCharType="begin"/>
      </w:r>
      <w:r w:rsidR="00304383" w:rsidRPr="00A45D0F">
        <w:instrText>xe "multipleVectorByNumber:linearSystems\:\:data\:\:MatrixExecutionsHelper"</w:instrText>
      </w:r>
      <w:r w:rsidRPr="00A45D0F">
        <w:fldChar w:fldCharType="end"/>
      </w:r>
      <w:r w:rsidRPr="00A45D0F">
        <w:fldChar w:fldCharType="begin"/>
      </w:r>
      <w:r w:rsidR="00304383" w:rsidRPr="00A45D0F">
        <w:instrText>xe "linearSystems\:\:data\:\:MatrixExecutionsHelper:multipleVectorByNumber"</w:instrText>
      </w:r>
      <w:r w:rsidRPr="00A45D0F">
        <w:fldChar w:fldCharType="end"/>
      </w:r>
      <w:r w:rsidR="00304383" w:rsidRPr="00A45D0F">
        <w:t xml:space="preserve">static void linearSystems.data.MatrixExecutionsHelper.multipleVectorByNumber (double[] </w:t>
      </w:r>
      <w:r w:rsidR="00304383" w:rsidRPr="00A45D0F">
        <w:rPr>
          <w:i/>
          <w:iCs/>
        </w:rPr>
        <w:t>vector</w:t>
      </w:r>
      <w:r w:rsidR="00304383" w:rsidRPr="00A45D0F">
        <w:t xml:space="preserve">, double </w:t>
      </w:r>
      <w:r w:rsidR="00304383" w:rsidRPr="00A45D0F">
        <w:rPr>
          <w:i/>
          <w:iCs/>
        </w:rPr>
        <w:t>multiplier</w:t>
      </w:r>
      <w:r w:rsidR="00304383" w:rsidRPr="00A45D0F">
        <w:t>)</w:t>
      </w:r>
      <w:r w:rsidR="00304383" w:rsidRPr="00A45D0F">
        <w:rPr>
          <w:rFonts w:ascii="Courier New" w:hAnsi="Courier New" w:cs="Courier New"/>
        </w:rPr>
        <w:t xml:space="preserve"> [static]</w:t>
      </w:r>
    </w:p>
    <w:p w:rsidR="00304383" w:rsidRPr="005E2978" w:rsidRDefault="00304383" w:rsidP="00304383">
      <w:pPr>
        <w:pStyle w:val="BodyText"/>
        <w:adjustRightInd/>
        <w:ind w:left="360"/>
      </w:pPr>
      <w:r w:rsidRPr="005E2978">
        <w:t>násobí vector skalárom</w:t>
      </w:r>
    </w:p>
    <w:p w:rsidR="00304383" w:rsidRPr="00A45D0F" w:rsidRDefault="00304383" w:rsidP="00304383">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1842"/>
        <w:gridCol w:w="6237"/>
      </w:tblGrid>
      <w:tr w:rsidR="00304383" w:rsidRPr="00A45D0F" w:rsidTr="00015048">
        <w:tc>
          <w:tcPr>
            <w:tcW w:w="1842" w:type="dxa"/>
          </w:tcPr>
          <w:p w:rsidR="00304383" w:rsidRPr="00A45D0F" w:rsidRDefault="00304383" w:rsidP="008F50DE">
            <w:r w:rsidRPr="00A45D0F">
              <w:rPr>
                <w:i/>
                <w:iCs/>
              </w:rPr>
              <w:t>vector</w:t>
            </w:r>
            <w:r w:rsidRPr="00A45D0F">
              <w:t xml:space="preserve"> </w:t>
            </w:r>
          </w:p>
        </w:tc>
        <w:tc>
          <w:tcPr>
            <w:tcW w:w="6237" w:type="dxa"/>
          </w:tcPr>
          <w:p w:rsidR="00304383" w:rsidRPr="00A45D0F" w:rsidRDefault="00304383" w:rsidP="008F50DE">
            <w:r w:rsidRPr="00A45D0F">
              <w:t>násobený vektor</w:t>
            </w:r>
          </w:p>
        </w:tc>
      </w:tr>
      <w:tr w:rsidR="00304383" w:rsidRPr="00A45D0F" w:rsidTr="00015048">
        <w:tc>
          <w:tcPr>
            <w:tcW w:w="1842" w:type="dxa"/>
          </w:tcPr>
          <w:p w:rsidR="00304383" w:rsidRPr="00A45D0F" w:rsidRDefault="00304383" w:rsidP="008F50DE">
            <w:r w:rsidRPr="00A45D0F">
              <w:rPr>
                <w:i/>
                <w:iCs/>
              </w:rPr>
              <w:t>multiplier</w:t>
            </w:r>
            <w:r w:rsidRPr="00A45D0F">
              <w:t xml:space="preserve"> </w:t>
            </w:r>
          </w:p>
        </w:tc>
        <w:tc>
          <w:tcPr>
            <w:tcW w:w="6237" w:type="dxa"/>
          </w:tcPr>
          <w:p w:rsidR="00304383" w:rsidRPr="00A45D0F" w:rsidRDefault="00304383" w:rsidP="008F50DE">
            <w:r w:rsidRPr="00A45D0F">
              <w:t>násobiteľ</w:t>
            </w:r>
          </w:p>
        </w:tc>
      </w:tr>
    </w:tbl>
    <w:p w:rsidR="00304383" w:rsidRPr="00A45D0F" w:rsidRDefault="00304383" w:rsidP="00304383">
      <w:pPr>
        <w:pStyle w:val="ListContinue1"/>
      </w:pPr>
      <w:r w:rsidRPr="00A45D0F">
        <w:t>Definícia na riadku 85 súboru  MatrixExecutionsHelper.java.</w:t>
      </w:r>
    </w:p>
    <w:p w:rsidR="00304383" w:rsidRPr="00A45D0F" w:rsidRDefault="00A31E12" w:rsidP="00304383">
      <w:pPr>
        <w:pStyle w:val="Nadpis4"/>
      </w:pPr>
      <w:r w:rsidRPr="00A45D0F">
        <w:fldChar w:fldCharType="begin"/>
      </w:r>
      <w:r w:rsidR="00304383" w:rsidRPr="00A45D0F">
        <w:instrText>xe "sumTwoVectors:linearSystems\:\:data\:\:MatrixExecutionsHelper"</w:instrText>
      </w:r>
      <w:r w:rsidRPr="00A45D0F">
        <w:fldChar w:fldCharType="end"/>
      </w:r>
      <w:r w:rsidRPr="00A45D0F">
        <w:fldChar w:fldCharType="begin"/>
      </w:r>
      <w:r w:rsidR="00304383" w:rsidRPr="00A45D0F">
        <w:instrText>xe "linearSystems\:\:data\:\:MatrixExecutionsHelper:sumTwoVectors"</w:instrText>
      </w:r>
      <w:r w:rsidRPr="00A45D0F">
        <w:fldChar w:fldCharType="end"/>
      </w:r>
      <w:r w:rsidR="00304383" w:rsidRPr="00A45D0F">
        <w:t xml:space="preserve">static void linearSystems.data.MatrixExecutionsHelper.sumTwoVectors (double[] </w:t>
      </w:r>
      <w:r w:rsidR="00304383" w:rsidRPr="00A45D0F">
        <w:rPr>
          <w:i/>
          <w:iCs/>
        </w:rPr>
        <w:t>destination</w:t>
      </w:r>
      <w:r w:rsidR="00304383" w:rsidRPr="00A45D0F">
        <w:t xml:space="preserve">, double[] </w:t>
      </w:r>
      <w:r w:rsidR="00304383" w:rsidRPr="00A45D0F">
        <w:rPr>
          <w:i/>
          <w:iCs/>
        </w:rPr>
        <w:t>source</w:t>
      </w:r>
      <w:r w:rsidR="00304383" w:rsidRPr="00A45D0F">
        <w:t>)</w:t>
      </w:r>
      <w:r w:rsidR="00304383" w:rsidRPr="00A45D0F">
        <w:rPr>
          <w:rFonts w:ascii="Courier New" w:hAnsi="Courier New" w:cs="Courier New"/>
        </w:rPr>
        <w:t xml:space="preserve"> [static]</w:t>
      </w:r>
    </w:p>
    <w:p w:rsidR="00304383" w:rsidRPr="005E2978" w:rsidRDefault="00304383" w:rsidP="00304383">
      <w:pPr>
        <w:pStyle w:val="BodyText"/>
        <w:adjustRightInd/>
        <w:ind w:left="360"/>
      </w:pPr>
      <w:r w:rsidRPr="005E2978">
        <w:t>sčítava 2 vektory</w:t>
      </w:r>
    </w:p>
    <w:p w:rsidR="00304383" w:rsidRPr="00A45D0F" w:rsidRDefault="00304383" w:rsidP="00304383">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1761"/>
        <w:gridCol w:w="6318"/>
      </w:tblGrid>
      <w:tr w:rsidR="00304383" w:rsidRPr="00A45D0F" w:rsidTr="00015048">
        <w:tc>
          <w:tcPr>
            <w:tcW w:w="1761" w:type="dxa"/>
          </w:tcPr>
          <w:p w:rsidR="00304383" w:rsidRPr="00A45D0F" w:rsidRDefault="00304383" w:rsidP="008F50DE">
            <w:r w:rsidRPr="00A45D0F">
              <w:rPr>
                <w:i/>
                <w:iCs/>
              </w:rPr>
              <w:t>destination</w:t>
            </w:r>
            <w:r w:rsidRPr="00A45D0F">
              <w:t xml:space="preserve"> </w:t>
            </w:r>
          </w:p>
        </w:tc>
        <w:tc>
          <w:tcPr>
            <w:tcW w:w="6318" w:type="dxa"/>
          </w:tcPr>
          <w:p w:rsidR="00304383" w:rsidRPr="00A45D0F" w:rsidRDefault="00304383" w:rsidP="008F50DE">
            <w:r w:rsidRPr="00A45D0F">
              <w:t>konečný vector</w:t>
            </w:r>
          </w:p>
        </w:tc>
      </w:tr>
      <w:tr w:rsidR="00304383" w:rsidRPr="00A45D0F" w:rsidTr="00015048">
        <w:tc>
          <w:tcPr>
            <w:tcW w:w="1761" w:type="dxa"/>
          </w:tcPr>
          <w:p w:rsidR="00304383" w:rsidRPr="00A45D0F" w:rsidRDefault="00304383" w:rsidP="008F50DE">
            <w:r w:rsidRPr="00A45D0F">
              <w:rPr>
                <w:i/>
                <w:iCs/>
              </w:rPr>
              <w:t>source</w:t>
            </w:r>
            <w:r w:rsidRPr="00A45D0F">
              <w:t xml:space="preserve"> </w:t>
            </w:r>
          </w:p>
        </w:tc>
        <w:tc>
          <w:tcPr>
            <w:tcW w:w="6318" w:type="dxa"/>
          </w:tcPr>
          <w:p w:rsidR="00304383" w:rsidRPr="00A45D0F" w:rsidRDefault="00304383" w:rsidP="008F50DE">
            <w:r w:rsidRPr="00A45D0F">
              <w:t>zdrojový vektor</w:t>
            </w:r>
          </w:p>
        </w:tc>
      </w:tr>
    </w:tbl>
    <w:p w:rsidR="00304383" w:rsidRPr="001D4BA1" w:rsidRDefault="00304383" w:rsidP="00304383">
      <w:pPr>
        <w:rPr>
          <w:lang w:val="en-US"/>
        </w:rPr>
      </w:pPr>
      <w:r w:rsidRPr="00A45D0F">
        <w:t>Definícia na riadku 63 súboru  MatrixExecutionsHelper.java.</w:t>
      </w:r>
    </w:p>
    <w:p w:rsidR="00304383" w:rsidRDefault="00304383" w:rsidP="00E9433A"/>
    <w:p w:rsidR="00304383" w:rsidRDefault="00304383" w:rsidP="00304383">
      <w:pPr>
        <w:pStyle w:val="PodNadpis3urovenB"/>
        <w:numPr>
          <w:ilvl w:val="2"/>
          <w:numId w:val="31"/>
        </w:numPr>
        <w:rPr>
          <w:lang w:val="en-US"/>
        </w:rPr>
      </w:pPr>
      <w:bookmarkStart w:id="282" w:name="_Toc325621807"/>
      <w:bookmarkStart w:id="283" w:name="_Toc325667206"/>
      <w:r w:rsidRPr="00A45D0F">
        <w:rPr>
          <w:lang w:val="en-US"/>
        </w:rPr>
        <w:t>linearSystems.data.MatrixI</w:t>
      </w:r>
      <w:bookmarkEnd w:id="282"/>
      <w:bookmarkEnd w:id="283"/>
      <w:r w:rsidRPr="00A45D0F">
        <w:rPr>
          <w:lang w:val="en-US"/>
        </w:rPr>
        <w:t xml:space="preserve"> </w:t>
      </w:r>
    </w:p>
    <w:p w:rsidR="00304383" w:rsidRPr="00A45D0F" w:rsidRDefault="00A31E12" w:rsidP="00304383">
      <w:pPr>
        <w:pStyle w:val="PodNadpis4uroven"/>
        <w:numPr>
          <w:ilvl w:val="0"/>
          <w:numId w:val="0"/>
        </w:numPr>
        <w:rPr>
          <w:lang w:val="en-US"/>
        </w:rPr>
      </w:pPr>
      <w:r w:rsidRPr="00A45D0F">
        <w:rPr>
          <w:lang w:val="en-US"/>
        </w:rPr>
        <w:fldChar w:fldCharType="begin"/>
      </w:r>
      <w:r w:rsidR="00304383" w:rsidRPr="00A45D0F">
        <w:rPr>
          <w:lang w:val="en-US"/>
        </w:rPr>
        <w:instrText>tc  \l 2 "linearSystems.data.MatrixI"</w:instrText>
      </w:r>
      <w:r w:rsidRPr="00A45D0F">
        <w:rPr>
          <w:lang w:val="en-US"/>
        </w:rPr>
        <w:fldChar w:fldCharType="end"/>
      </w:r>
      <w:r w:rsidRPr="00A45D0F">
        <w:rPr>
          <w:lang w:val="en-US"/>
        </w:rPr>
        <w:fldChar w:fldCharType="begin"/>
      </w:r>
      <w:r w:rsidR="00304383" w:rsidRPr="00A45D0F">
        <w:rPr>
          <w:lang w:val="en-US"/>
        </w:rPr>
        <w:instrText>xe "linearSystems.data.MatrixI"</w:instrText>
      </w:r>
      <w:r w:rsidRPr="00A45D0F">
        <w:rPr>
          <w:lang w:val="en-US"/>
        </w:rPr>
        <w:fldChar w:fldCharType="end"/>
      </w:r>
      <w:r w:rsidR="00304383" w:rsidRPr="00A45D0F">
        <w:rPr>
          <w:lang w:val="en-US"/>
        </w:rPr>
        <w:t>Public Member Functions</w:t>
      </w:r>
    </w:p>
    <w:p w:rsidR="00304383" w:rsidRPr="00A45D0F" w:rsidRDefault="00304383" w:rsidP="00304383">
      <w:pPr>
        <w:pStyle w:val="ListBullet0"/>
      </w:pPr>
      <w:r w:rsidRPr="00A45D0F">
        <w:t>MatrixI ()</w:t>
      </w:r>
    </w:p>
    <w:p w:rsidR="00304383" w:rsidRPr="00A45D0F" w:rsidRDefault="00304383" w:rsidP="00304383">
      <w:pPr>
        <w:pStyle w:val="ListBullet0"/>
      </w:pPr>
      <w:r w:rsidRPr="00A45D0F">
        <w:t>MatrixI (int[][] matrix)</w:t>
      </w:r>
    </w:p>
    <w:p w:rsidR="00304383" w:rsidRPr="00A45D0F" w:rsidRDefault="00304383" w:rsidP="00304383">
      <w:pPr>
        <w:pStyle w:val="ListBullet0"/>
      </w:pPr>
      <w:r w:rsidRPr="00A45D0F">
        <w:t>String toString ()</w:t>
      </w:r>
    </w:p>
    <w:p w:rsidR="00304383" w:rsidRPr="00A45D0F" w:rsidRDefault="00304383" w:rsidP="00304383">
      <w:pPr>
        <w:pStyle w:val="ListBullet0"/>
      </w:pPr>
      <w:r w:rsidRPr="00A45D0F">
        <w:t>String toString (int precisionBeforeComa)</w:t>
      </w:r>
    </w:p>
    <w:p w:rsidR="00304383" w:rsidRPr="00A45D0F" w:rsidRDefault="00304383" w:rsidP="00304383">
      <w:pPr>
        <w:pStyle w:val="ListBullet0"/>
      </w:pPr>
      <w:r w:rsidRPr="00A45D0F">
        <w:lastRenderedPageBreak/>
        <w:t>String toPrintedForm ()</w:t>
      </w:r>
    </w:p>
    <w:p w:rsidR="00304383" w:rsidRPr="00A45D0F" w:rsidRDefault="00304383" w:rsidP="00304383">
      <w:pPr>
        <w:pStyle w:val="PodNadpis4uroven"/>
        <w:numPr>
          <w:ilvl w:val="0"/>
          <w:numId w:val="0"/>
        </w:numPr>
        <w:rPr>
          <w:lang w:val="en-US"/>
        </w:rPr>
      </w:pPr>
      <w:r w:rsidRPr="00A45D0F">
        <w:rPr>
          <w:lang w:val="en-US"/>
        </w:rPr>
        <w:t>Public Attributes</w:t>
      </w:r>
    </w:p>
    <w:p w:rsidR="00304383" w:rsidRPr="00A45D0F" w:rsidRDefault="00304383" w:rsidP="00304383">
      <w:pPr>
        <w:pStyle w:val="ListBullet0"/>
      </w:pPr>
      <w:r w:rsidRPr="00A45D0F">
        <w:t>int rows</w:t>
      </w:r>
    </w:p>
    <w:p w:rsidR="00304383" w:rsidRPr="00A45D0F" w:rsidRDefault="00304383" w:rsidP="00304383">
      <w:pPr>
        <w:pStyle w:val="ListBullet0"/>
      </w:pPr>
      <w:r w:rsidRPr="00A45D0F">
        <w:t>int riadky</w:t>
      </w:r>
    </w:p>
    <w:p w:rsidR="00304383" w:rsidRPr="00A45D0F" w:rsidRDefault="00304383" w:rsidP="00304383">
      <w:pPr>
        <w:pStyle w:val="ListBullet0"/>
      </w:pPr>
      <w:r w:rsidRPr="00A45D0F">
        <w:t>int[][] matrix</w:t>
      </w:r>
    </w:p>
    <w:p w:rsidR="00304383" w:rsidRPr="00A45D0F" w:rsidRDefault="00304383" w:rsidP="00304383">
      <w:pPr>
        <w:pBdr>
          <w:bottom w:val="single" w:sz="2" w:space="1" w:color="auto"/>
        </w:pBdr>
      </w:pPr>
    </w:p>
    <w:p w:rsidR="00304383" w:rsidRPr="00A45D0F" w:rsidRDefault="00304383" w:rsidP="00304383">
      <w:pPr>
        <w:pStyle w:val="PodNadpis4uroven"/>
        <w:numPr>
          <w:ilvl w:val="0"/>
          <w:numId w:val="0"/>
        </w:numPr>
        <w:rPr>
          <w:lang w:val="en-US"/>
        </w:rPr>
      </w:pPr>
      <w:r w:rsidRPr="00A45D0F">
        <w:rPr>
          <w:lang w:val="en-US"/>
        </w:rPr>
        <w:t>Detailed Description</w:t>
      </w:r>
    </w:p>
    <w:p w:rsidR="00304383" w:rsidRPr="005E2978" w:rsidRDefault="00304383" w:rsidP="00304383">
      <w:pPr>
        <w:pStyle w:val="BodyText"/>
      </w:pPr>
      <w:r w:rsidRPr="005E2978">
        <w:t>Funkcia: trieda reprezentujúca maticu pre uchovanie celočíselných hodnôt.</w:t>
      </w:r>
    </w:p>
    <w:p w:rsidR="00304383" w:rsidRPr="00A45D0F" w:rsidRDefault="00304383" w:rsidP="00304383">
      <w:pPr>
        <w:pStyle w:val="Nadpis5"/>
        <w:numPr>
          <w:ilvl w:val="0"/>
          <w:numId w:val="0"/>
        </w:numPr>
        <w:ind w:left="284"/>
      </w:pPr>
      <w:r w:rsidRPr="00A45D0F">
        <w:t>Author:</w:t>
      </w:r>
    </w:p>
    <w:p w:rsidR="00304383" w:rsidRPr="00A45D0F" w:rsidRDefault="00304383" w:rsidP="00304383">
      <w:pPr>
        <w:pStyle w:val="DescContinue1"/>
      </w:pPr>
      <w:r w:rsidRPr="00A45D0F">
        <w:t xml:space="preserve">Pavol Dano </w:t>
      </w:r>
    </w:p>
    <w:p w:rsidR="00304383" w:rsidRPr="005E2978" w:rsidRDefault="00304383" w:rsidP="00304383">
      <w:pPr>
        <w:pStyle w:val="BodyText"/>
      </w:pPr>
      <w:r w:rsidRPr="005E2978">
        <w:t>Definícia na riadku 21 súboru  MatrixI.java.</w:t>
      </w:r>
    </w:p>
    <w:p w:rsidR="00304383" w:rsidRPr="00A45D0F" w:rsidRDefault="00304383" w:rsidP="00304383">
      <w:pPr>
        <w:pBdr>
          <w:bottom w:val="single" w:sz="2" w:space="1" w:color="auto"/>
        </w:pBdr>
      </w:pPr>
    </w:p>
    <w:p w:rsidR="00304383" w:rsidRPr="00A45D0F" w:rsidRDefault="00304383" w:rsidP="00304383">
      <w:pPr>
        <w:pStyle w:val="PodNadpis4uroven"/>
        <w:numPr>
          <w:ilvl w:val="0"/>
          <w:numId w:val="0"/>
        </w:numPr>
        <w:rPr>
          <w:lang w:val="en-US"/>
        </w:rPr>
      </w:pPr>
      <w:r>
        <w:rPr>
          <w:lang w:val="en-US"/>
        </w:rPr>
        <w:t>Constructor &amp;</w:t>
      </w:r>
      <w:r w:rsidRPr="00A45D0F">
        <w:rPr>
          <w:lang w:val="en-US"/>
        </w:rPr>
        <w:t xml:space="preserve"> Destructor Documentation</w:t>
      </w:r>
    </w:p>
    <w:p w:rsidR="00304383" w:rsidRPr="00A45D0F" w:rsidRDefault="00A31E12" w:rsidP="00304383">
      <w:pPr>
        <w:pStyle w:val="Nadpis4"/>
      </w:pPr>
      <w:r w:rsidRPr="00A45D0F">
        <w:fldChar w:fldCharType="begin"/>
      </w:r>
      <w:r w:rsidR="00304383" w:rsidRPr="00A45D0F">
        <w:instrText>xe "MatrixI:linearSystems\:\:data\:\:MatrixI"</w:instrText>
      </w:r>
      <w:r w:rsidRPr="00A45D0F">
        <w:fldChar w:fldCharType="end"/>
      </w:r>
      <w:r w:rsidRPr="00A45D0F">
        <w:fldChar w:fldCharType="begin"/>
      </w:r>
      <w:r w:rsidR="00304383" w:rsidRPr="00A45D0F">
        <w:instrText>xe "linearSystems\:\:data\:\:MatrixI:MatrixI"</w:instrText>
      </w:r>
      <w:r w:rsidRPr="00A45D0F">
        <w:fldChar w:fldCharType="end"/>
      </w:r>
      <w:r w:rsidR="00304383" w:rsidRPr="00A45D0F">
        <w:t>linearSystems.data.MatrixI.MatrixI ()</w:t>
      </w:r>
    </w:p>
    <w:p w:rsidR="00304383" w:rsidRPr="005E2978" w:rsidRDefault="00304383" w:rsidP="00304383">
      <w:pPr>
        <w:pStyle w:val="BodyText"/>
        <w:adjustRightInd/>
        <w:ind w:left="360"/>
      </w:pPr>
      <w:r w:rsidRPr="005E2978">
        <w:t xml:space="preserve">konštruktor </w:t>
      </w:r>
    </w:p>
    <w:p w:rsidR="00304383" w:rsidRPr="00A45D0F" w:rsidRDefault="00304383" w:rsidP="00304383">
      <w:pPr>
        <w:pStyle w:val="ListContinue1"/>
      </w:pPr>
      <w:r w:rsidRPr="00A45D0F">
        <w:t>Definícia na riadku 41 súboru  MatrixI.java.</w:t>
      </w:r>
    </w:p>
    <w:p w:rsidR="00304383" w:rsidRPr="00A45D0F" w:rsidRDefault="00A31E12" w:rsidP="00304383">
      <w:pPr>
        <w:pStyle w:val="Nadpis4"/>
      </w:pPr>
      <w:r w:rsidRPr="00A45D0F">
        <w:fldChar w:fldCharType="begin"/>
      </w:r>
      <w:r w:rsidR="00304383" w:rsidRPr="00A45D0F">
        <w:instrText>xe "MatrixI:linearSystems\:\:data\:\:MatrixI"</w:instrText>
      </w:r>
      <w:r w:rsidRPr="00A45D0F">
        <w:fldChar w:fldCharType="end"/>
      </w:r>
      <w:r w:rsidRPr="00A45D0F">
        <w:fldChar w:fldCharType="begin"/>
      </w:r>
      <w:r w:rsidR="00304383" w:rsidRPr="00A45D0F">
        <w:instrText>xe "linearSystems\:\:data\:\:MatrixI:MatrixI"</w:instrText>
      </w:r>
      <w:r w:rsidRPr="00A45D0F">
        <w:fldChar w:fldCharType="end"/>
      </w:r>
      <w:r w:rsidR="00304383" w:rsidRPr="00A45D0F">
        <w:t xml:space="preserve">linearSystems.data.MatrixI.MatrixI (int </w:t>
      </w:r>
      <w:r w:rsidR="00304383" w:rsidRPr="00A45D0F">
        <w:rPr>
          <w:i/>
          <w:iCs/>
        </w:rPr>
        <w:t>matrix</w:t>
      </w:r>
      <w:r w:rsidR="00304383" w:rsidRPr="00A45D0F">
        <w:t>[][])</w:t>
      </w:r>
    </w:p>
    <w:p w:rsidR="00304383" w:rsidRPr="005E2978" w:rsidRDefault="00304383" w:rsidP="00304383">
      <w:pPr>
        <w:pStyle w:val="BodyText"/>
        <w:adjustRightInd/>
        <w:ind w:left="360"/>
      </w:pPr>
      <w:r w:rsidRPr="005E2978">
        <w:t xml:space="preserve">konštruktor </w:t>
      </w:r>
    </w:p>
    <w:p w:rsidR="00304383" w:rsidRPr="00A45D0F" w:rsidRDefault="00304383" w:rsidP="00304383">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1761"/>
        <w:gridCol w:w="6177"/>
      </w:tblGrid>
      <w:tr w:rsidR="00304383" w:rsidRPr="00A45D0F" w:rsidTr="00015048">
        <w:tc>
          <w:tcPr>
            <w:tcW w:w="1761" w:type="dxa"/>
          </w:tcPr>
          <w:p w:rsidR="00304383" w:rsidRPr="00A45D0F" w:rsidRDefault="00304383" w:rsidP="008F50DE">
            <w:r w:rsidRPr="00A45D0F">
              <w:rPr>
                <w:i/>
                <w:iCs/>
              </w:rPr>
              <w:t>matrix</w:t>
            </w:r>
            <w:r w:rsidRPr="00A45D0F">
              <w:t xml:space="preserve"> </w:t>
            </w:r>
          </w:p>
        </w:tc>
        <w:tc>
          <w:tcPr>
            <w:tcW w:w="6177" w:type="dxa"/>
          </w:tcPr>
          <w:p w:rsidR="00304383" w:rsidRPr="00A45D0F" w:rsidRDefault="00304383" w:rsidP="008F50DE">
            <w:r w:rsidRPr="00A45D0F">
              <w:t>pole uchovávajúce hodnoty</w:t>
            </w:r>
          </w:p>
        </w:tc>
      </w:tr>
    </w:tbl>
    <w:p w:rsidR="00304383" w:rsidRPr="00A45D0F" w:rsidRDefault="00304383" w:rsidP="00304383">
      <w:pPr>
        <w:pStyle w:val="ListContinue1"/>
      </w:pPr>
      <w:r w:rsidRPr="00A45D0F">
        <w:t>Definícia na riadku 48 súboru  MatrixI.java.</w:t>
      </w:r>
    </w:p>
    <w:p w:rsidR="00304383" w:rsidRPr="00A45D0F" w:rsidRDefault="00304383" w:rsidP="00304383">
      <w:pPr>
        <w:pBdr>
          <w:bottom w:val="single" w:sz="2" w:space="1" w:color="auto"/>
        </w:pBdr>
        <w:rPr>
          <w:rFonts w:ascii="Arial" w:hAnsi="Arial" w:cs="Arial"/>
          <w:b/>
          <w:bCs/>
        </w:rPr>
      </w:pPr>
    </w:p>
    <w:p w:rsidR="00304383" w:rsidRPr="00A45D0F" w:rsidRDefault="00304383" w:rsidP="00304383">
      <w:pPr>
        <w:pStyle w:val="PodNadpis4uroven"/>
        <w:numPr>
          <w:ilvl w:val="0"/>
          <w:numId w:val="0"/>
        </w:numPr>
        <w:rPr>
          <w:lang w:val="en-US"/>
        </w:rPr>
      </w:pPr>
      <w:r w:rsidRPr="00A45D0F">
        <w:rPr>
          <w:lang w:val="en-US"/>
        </w:rPr>
        <w:t>Member Function Documentation</w:t>
      </w:r>
    </w:p>
    <w:p w:rsidR="00304383" w:rsidRPr="00A45D0F" w:rsidRDefault="00A31E12" w:rsidP="00304383">
      <w:pPr>
        <w:pStyle w:val="Nadpis4"/>
      </w:pPr>
      <w:r w:rsidRPr="00A45D0F">
        <w:fldChar w:fldCharType="begin"/>
      </w:r>
      <w:r w:rsidR="00304383" w:rsidRPr="00A45D0F">
        <w:instrText>xe "toPrintedForm:linearSystems\:\:data\:\:MatrixI"</w:instrText>
      </w:r>
      <w:r w:rsidRPr="00A45D0F">
        <w:fldChar w:fldCharType="end"/>
      </w:r>
      <w:r w:rsidRPr="00A45D0F">
        <w:fldChar w:fldCharType="begin"/>
      </w:r>
      <w:r w:rsidR="00304383" w:rsidRPr="00A45D0F">
        <w:instrText>xe "linearSystems\:\:data\:\:MatrixI:toPrintedForm"</w:instrText>
      </w:r>
      <w:r w:rsidRPr="00A45D0F">
        <w:fldChar w:fldCharType="end"/>
      </w:r>
      <w:r w:rsidR="00304383" w:rsidRPr="00A45D0F">
        <w:t>String linearSystems.data.MatrixI.toPrintedForm ()</w:t>
      </w:r>
    </w:p>
    <w:p w:rsidR="00304383" w:rsidRPr="005E2978" w:rsidRDefault="00304383" w:rsidP="00304383">
      <w:pPr>
        <w:pStyle w:val="BodyText"/>
        <w:adjustRightInd/>
        <w:ind w:left="360"/>
      </w:pPr>
      <w:r w:rsidRPr="005E2978">
        <w:t>reprezentácia matice pre tlač do súboru vo forme reťazca znakov</w:t>
      </w:r>
    </w:p>
    <w:p w:rsidR="00304383" w:rsidRPr="00A45D0F" w:rsidRDefault="00304383" w:rsidP="00304383">
      <w:pPr>
        <w:pStyle w:val="Nadpis5"/>
        <w:numPr>
          <w:ilvl w:val="0"/>
          <w:numId w:val="0"/>
        </w:numPr>
        <w:ind w:left="284"/>
      </w:pPr>
      <w:r w:rsidRPr="00A45D0F">
        <w:t>Returns:</w:t>
      </w:r>
    </w:p>
    <w:p w:rsidR="00304383" w:rsidRPr="005E2978" w:rsidRDefault="00304383" w:rsidP="00304383">
      <w:pPr>
        <w:pStyle w:val="DescContinue2"/>
        <w:rPr>
          <w:b w:val="0"/>
          <w:sz w:val="24"/>
          <w:szCs w:val="24"/>
        </w:rPr>
      </w:pPr>
      <w:r w:rsidRPr="005E2978">
        <w:rPr>
          <w:b w:val="0"/>
          <w:sz w:val="24"/>
          <w:szCs w:val="24"/>
        </w:rPr>
        <w:t>Reprezentácie matice ako reťazca</w:t>
      </w:r>
    </w:p>
    <w:p w:rsidR="00304383" w:rsidRPr="00A45D0F" w:rsidRDefault="00304383" w:rsidP="00304383">
      <w:pPr>
        <w:pStyle w:val="ListContinue1"/>
      </w:pPr>
      <w:r w:rsidRPr="00A45D0F">
        <w:t>Definícia na riadku 97 súboru  MatrixI.java.</w:t>
      </w:r>
    </w:p>
    <w:p w:rsidR="00304383" w:rsidRPr="00A45D0F" w:rsidRDefault="00A31E12" w:rsidP="00304383">
      <w:pPr>
        <w:pStyle w:val="Nadpis4"/>
      </w:pPr>
      <w:r w:rsidRPr="00A45D0F">
        <w:fldChar w:fldCharType="begin"/>
      </w:r>
      <w:r w:rsidR="00304383" w:rsidRPr="00A45D0F">
        <w:instrText>xe "toString:linearSystems\:\:data\:\:MatrixI"</w:instrText>
      </w:r>
      <w:r w:rsidRPr="00A45D0F">
        <w:fldChar w:fldCharType="end"/>
      </w:r>
      <w:r w:rsidRPr="00A45D0F">
        <w:fldChar w:fldCharType="begin"/>
      </w:r>
      <w:r w:rsidR="00304383" w:rsidRPr="00A45D0F">
        <w:instrText>xe "linearSystems\:\:data\:\:MatrixI:toString"</w:instrText>
      </w:r>
      <w:r w:rsidRPr="00A45D0F">
        <w:fldChar w:fldCharType="end"/>
      </w:r>
      <w:r w:rsidR="00304383" w:rsidRPr="00A45D0F">
        <w:t>String linearSystems.data.MatrixI.toString ()</w:t>
      </w:r>
    </w:p>
    <w:p w:rsidR="00304383" w:rsidRPr="005E2978" w:rsidRDefault="00304383" w:rsidP="00304383">
      <w:pPr>
        <w:pStyle w:val="BodyText"/>
        <w:adjustRightInd/>
        <w:ind w:left="360"/>
      </w:pPr>
      <w:r w:rsidRPr="005E2978">
        <w:t>reprezentácia matice vo forme reťazca pre tlač do okna aplikácie</w:t>
      </w:r>
    </w:p>
    <w:p w:rsidR="00304383" w:rsidRPr="00A45D0F" w:rsidRDefault="00304383" w:rsidP="00304383">
      <w:pPr>
        <w:pStyle w:val="Nadpis5"/>
        <w:numPr>
          <w:ilvl w:val="0"/>
          <w:numId w:val="0"/>
        </w:numPr>
        <w:ind w:left="284"/>
      </w:pPr>
      <w:r w:rsidRPr="00A45D0F">
        <w:t>Returns:</w:t>
      </w:r>
    </w:p>
    <w:p w:rsidR="00304383" w:rsidRPr="005E2978" w:rsidRDefault="00304383" w:rsidP="00304383">
      <w:pPr>
        <w:pStyle w:val="DescContinue2"/>
        <w:rPr>
          <w:b w:val="0"/>
          <w:sz w:val="24"/>
          <w:szCs w:val="24"/>
        </w:rPr>
      </w:pPr>
      <w:r w:rsidRPr="005E2978">
        <w:rPr>
          <w:b w:val="0"/>
          <w:sz w:val="24"/>
          <w:szCs w:val="24"/>
        </w:rPr>
        <w:t>reprezentácie matice ako reťazca</w:t>
      </w:r>
    </w:p>
    <w:p w:rsidR="00304383" w:rsidRPr="00A45D0F" w:rsidRDefault="00304383" w:rsidP="00304383">
      <w:pPr>
        <w:pStyle w:val="ListContinue1"/>
      </w:pPr>
      <w:r w:rsidRPr="00A45D0F">
        <w:lastRenderedPageBreak/>
        <w:t>Definícia na riadku 59 súboru  MatrixI.java.</w:t>
      </w:r>
    </w:p>
    <w:p w:rsidR="00304383" w:rsidRPr="00A45D0F" w:rsidRDefault="00A31E12" w:rsidP="00304383">
      <w:pPr>
        <w:pStyle w:val="Nadpis4"/>
      </w:pPr>
      <w:r w:rsidRPr="00A45D0F">
        <w:fldChar w:fldCharType="begin"/>
      </w:r>
      <w:r w:rsidR="00304383" w:rsidRPr="00A45D0F">
        <w:instrText>xe "toString:linearSystems\:\:data\:\:MatrixI"</w:instrText>
      </w:r>
      <w:r w:rsidRPr="00A45D0F">
        <w:fldChar w:fldCharType="end"/>
      </w:r>
      <w:r w:rsidRPr="00A45D0F">
        <w:fldChar w:fldCharType="begin"/>
      </w:r>
      <w:r w:rsidR="00304383" w:rsidRPr="00A45D0F">
        <w:instrText>xe "linearSystems\:\:data\:\:MatrixI:toString"</w:instrText>
      </w:r>
      <w:r w:rsidRPr="00A45D0F">
        <w:fldChar w:fldCharType="end"/>
      </w:r>
      <w:r w:rsidR="00304383" w:rsidRPr="00A45D0F">
        <w:t xml:space="preserve">String linearSystems.data.MatrixI.toString (int </w:t>
      </w:r>
      <w:r w:rsidR="00304383" w:rsidRPr="00A45D0F">
        <w:rPr>
          <w:i/>
          <w:iCs/>
        </w:rPr>
        <w:t>precisionBeforeComa</w:t>
      </w:r>
      <w:r w:rsidR="00304383" w:rsidRPr="00A45D0F">
        <w:t>)</w:t>
      </w:r>
    </w:p>
    <w:p w:rsidR="00304383" w:rsidRPr="005E2978" w:rsidRDefault="00304383" w:rsidP="00304383">
      <w:pPr>
        <w:pStyle w:val="BodyText"/>
        <w:adjustRightInd/>
        <w:ind w:left="360"/>
      </w:pPr>
      <w:r w:rsidRPr="005E2978">
        <w:t>reprezentácia matice vo forme reťazca pre tlač do okna aplikácie</w:t>
      </w:r>
    </w:p>
    <w:p w:rsidR="00304383" w:rsidRPr="00A45D0F" w:rsidRDefault="00304383" w:rsidP="00304383">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2409"/>
        <w:gridCol w:w="5529"/>
      </w:tblGrid>
      <w:tr w:rsidR="00304383" w:rsidRPr="00A45D0F" w:rsidTr="00015048">
        <w:tc>
          <w:tcPr>
            <w:tcW w:w="2409" w:type="dxa"/>
          </w:tcPr>
          <w:p w:rsidR="00304383" w:rsidRPr="00A45D0F" w:rsidRDefault="00304383" w:rsidP="008F50DE">
            <w:r w:rsidRPr="00A45D0F">
              <w:rPr>
                <w:i/>
                <w:iCs/>
              </w:rPr>
              <w:t>precisionBeforeComa</w:t>
            </w:r>
            <w:r w:rsidRPr="00A45D0F">
              <w:t xml:space="preserve"> </w:t>
            </w:r>
          </w:p>
        </w:tc>
        <w:tc>
          <w:tcPr>
            <w:tcW w:w="5529" w:type="dxa"/>
          </w:tcPr>
          <w:p w:rsidR="00304383" w:rsidRPr="00A45D0F" w:rsidRDefault="00304383" w:rsidP="008F50DE">
            <w:r w:rsidRPr="00A45D0F">
              <w:t>počet cifier pred desatinnou čiarkou</w:t>
            </w:r>
          </w:p>
        </w:tc>
      </w:tr>
    </w:tbl>
    <w:p w:rsidR="00304383" w:rsidRPr="00A45D0F" w:rsidRDefault="00304383" w:rsidP="00304383">
      <w:pPr>
        <w:pStyle w:val="Nadpis5"/>
        <w:numPr>
          <w:ilvl w:val="0"/>
          <w:numId w:val="0"/>
        </w:numPr>
        <w:ind w:left="284"/>
      </w:pPr>
      <w:r w:rsidRPr="00A45D0F">
        <w:t>Returns:</w:t>
      </w:r>
    </w:p>
    <w:p w:rsidR="00304383" w:rsidRPr="005E2978" w:rsidRDefault="00304383" w:rsidP="00304383">
      <w:pPr>
        <w:pStyle w:val="DescContinue2"/>
        <w:rPr>
          <w:b w:val="0"/>
          <w:sz w:val="24"/>
          <w:szCs w:val="24"/>
        </w:rPr>
      </w:pPr>
      <w:r w:rsidRPr="005E2978">
        <w:rPr>
          <w:b w:val="0"/>
          <w:sz w:val="24"/>
          <w:szCs w:val="24"/>
        </w:rPr>
        <w:t>reprezentácie matice ako reťazca</w:t>
      </w:r>
    </w:p>
    <w:p w:rsidR="00304383" w:rsidRPr="00A45D0F" w:rsidRDefault="00304383" w:rsidP="00304383">
      <w:pPr>
        <w:pStyle w:val="ListContinue1"/>
      </w:pPr>
      <w:r w:rsidRPr="00A45D0F">
        <w:t>Definícia na riadku 78 súboru  MatrixI.java.</w:t>
      </w:r>
    </w:p>
    <w:p w:rsidR="00304383" w:rsidRPr="00A45D0F" w:rsidRDefault="00304383" w:rsidP="00304383">
      <w:pPr>
        <w:pBdr>
          <w:bottom w:val="single" w:sz="2" w:space="1" w:color="auto"/>
        </w:pBdr>
        <w:rPr>
          <w:rFonts w:ascii="Arial" w:hAnsi="Arial" w:cs="Arial"/>
          <w:b/>
          <w:bCs/>
        </w:rPr>
      </w:pPr>
    </w:p>
    <w:p w:rsidR="00304383" w:rsidRPr="00A45D0F" w:rsidRDefault="00304383" w:rsidP="00304383">
      <w:pPr>
        <w:pStyle w:val="PodNadpis4uroven"/>
        <w:numPr>
          <w:ilvl w:val="0"/>
          <w:numId w:val="0"/>
        </w:numPr>
        <w:rPr>
          <w:lang w:val="en-US"/>
        </w:rPr>
      </w:pPr>
      <w:r w:rsidRPr="00A45D0F">
        <w:rPr>
          <w:lang w:val="en-US"/>
        </w:rPr>
        <w:t>Member Data Documentation</w:t>
      </w:r>
    </w:p>
    <w:p w:rsidR="00304383" w:rsidRPr="00A45D0F" w:rsidRDefault="00A31E12" w:rsidP="00304383">
      <w:pPr>
        <w:pStyle w:val="Nadpis4"/>
      </w:pPr>
      <w:r w:rsidRPr="00A45D0F">
        <w:fldChar w:fldCharType="begin"/>
      </w:r>
      <w:r w:rsidR="00304383" w:rsidRPr="00A45D0F">
        <w:instrText>xe "columns:linearSystems\:\:data\:\:MatrixI"</w:instrText>
      </w:r>
      <w:r w:rsidRPr="00A45D0F">
        <w:fldChar w:fldCharType="end"/>
      </w:r>
      <w:r w:rsidRPr="00A45D0F">
        <w:fldChar w:fldCharType="begin"/>
      </w:r>
      <w:r w:rsidR="00304383" w:rsidRPr="00A45D0F">
        <w:instrText>xe "linearSystems\:\:data\:\:MatrixI:columns"</w:instrText>
      </w:r>
      <w:r w:rsidRPr="00A45D0F">
        <w:fldChar w:fldCharType="end"/>
      </w:r>
      <w:r w:rsidR="00304383" w:rsidRPr="00A45D0F">
        <w:t>int linearSystems.data.MatrixI.riadky</w:t>
      </w:r>
    </w:p>
    <w:p w:rsidR="00304383" w:rsidRPr="005E2978" w:rsidRDefault="00304383" w:rsidP="00304383">
      <w:pPr>
        <w:pStyle w:val="BodyText"/>
        <w:adjustRightInd/>
        <w:ind w:left="360"/>
      </w:pPr>
      <w:r w:rsidRPr="005E2978">
        <w:t>počet riadkov</w:t>
      </w:r>
    </w:p>
    <w:p w:rsidR="00304383" w:rsidRPr="00A45D0F" w:rsidRDefault="00304383" w:rsidP="00304383">
      <w:pPr>
        <w:pStyle w:val="ListContinue1"/>
      </w:pPr>
      <w:r w:rsidRPr="00A45D0F">
        <w:t>Definícia na riadku 31 súboru  MatrixI.java.</w:t>
      </w:r>
    </w:p>
    <w:p w:rsidR="00304383" w:rsidRPr="00A45D0F" w:rsidRDefault="00A31E12" w:rsidP="00304383">
      <w:pPr>
        <w:pStyle w:val="Nadpis4"/>
      </w:pPr>
      <w:r w:rsidRPr="00A45D0F">
        <w:fldChar w:fldCharType="begin"/>
      </w:r>
      <w:r w:rsidR="00304383" w:rsidRPr="00A45D0F">
        <w:instrText>xe "matrix:linearSystems\:\:data\:\:MatrixI"</w:instrText>
      </w:r>
      <w:r w:rsidRPr="00A45D0F">
        <w:fldChar w:fldCharType="end"/>
      </w:r>
      <w:r w:rsidRPr="00A45D0F">
        <w:fldChar w:fldCharType="begin"/>
      </w:r>
      <w:r w:rsidR="00304383" w:rsidRPr="00A45D0F">
        <w:instrText>xe "linearSystems\:\:data\:\:MatrixI:matrix"</w:instrText>
      </w:r>
      <w:r w:rsidRPr="00A45D0F">
        <w:fldChar w:fldCharType="end"/>
      </w:r>
      <w:r w:rsidR="00304383" w:rsidRPr="00A45D0F">
        <w:t>int [][] linearSystems.data.MatrixI.matrix</w:t>
      </w:r>
    </w:p>
    <w:p w:rsidR="00304383" w:rsidRPr="005E2978" w:rsidRDefault="00304383" w:rsidP="00304383">
      <w:pPr>
        <w:pStyle w:val="BodyText"/>
        <w:adjustRightInd/>
        <w:ind w:left="360"/>
      </w:pPr>
      <w:r w:rsidRPr="005E2978">
        <w:t>pole celých čísel reprezentujúcich skutočné matematické data matice</w:t>
      </w:r>
    </w:p>
    <w:p w:rsidR="00304383" w:rsidRPr="00A45D0F" w:rsidRDefault="00304383" w:rsidP="00304383">
      <w:pPr>
        <w:pStyle w:val="ListContinue1"/>
      </w:pPr>
      <w:r w:rsidRPr="00A45D0F">
        <w:t>Definícia na riadku 36 súboru  MatrixI.java.</w:t>
      </w:r>
    </w:p>
    <w:p w:rsidR="00304383" w:rsidRPr="00A45D0F" w:rsidRDefault="00A31E12" w:rsidP="00304383">
      <w:pPr>
        <w:pStyle w:val="Nadpis4"/>
      </w:pPr>
      <w:r w:rsidRPr="00A45D0F">
        <w:fldChar w:fldCharType="begin"/>
      </w:r>
      <w:r w:rsidR="00304383" w:rsidRPr="00A45D0F">
        <w:instrText>xe "rows:linearSystems\:\:data\:\:MatrixI"</w:instrText>
      </w:r>
      <w:r w:rsidRPr="00A45D0F">
        <w:fldChar w:fldCharType="end"/>
      </w:r>
      <w:r w:rsidRPr="00A45D0F">
        <w:fldChar w:fldCharType="begin"/>
      </w:r>
      <w:r w:rsidR="00304383" w:rsidRPr="00A45D0F">
        <w:instrText>xe "linearSystems\:\:data\:\:MatrixI:rows"</w:instrText>
      </w:r>
      <w:r w:rsidRPr="00A45D0F">
        <w:fldChar w:fldCharType="end"/>
      </w:r>
      <w:r w:rsidR="00304383" w:rsidRPr="00A45D0F">
        <w:t>int linearSystems.data.MatrixI.rows</w:t>
      </w:r>
    </w:p>
    <w:p w:rsidR="00304383" w:rsidRPr="005E2978" w:rsidRDefault="00304383" w:rsidP="00304383">
      <w:pPr>
        <w:pStyle w:val="BodyText"/>
        <w:adjustRightInd/>
        <w:ind w:left="360"/>
      </w:pPr>
      <w:r w:rsidRPr="005E2978">
        <w:t>počet riadkov matice</w:t>
      </w:r>
    </w:p>
    <w:p w:rsidR="00304383" w:rsidRPr="001D4BA1" w:rsidRDefault="00304383" w:rsidP="00304383">
      <w:pPr>
        <w:rPr>
          <w:lang w:val="en-US"/>
        </w:rPr>
      </w:pPr>
      <w:r w:rsidRPr="00A45D0F">
        <w:t>Definícia na riadku 26 súboru  MatrixI.java.</w:t>
      </w:r>
    </w:p>
    <w:p w:rsidR="00304383" w:rsidRDefault="00304383" w:rsidP="00304383">
      <w:pPr>
        <w:pStyle w:val="PodNadpis3urovenB"/>
        <w:numPr>
          <w:ilvl w:val="2"/>
          <w:numId w:val="31"/>
        </w:numPr>
        <w:rPr>
          <w:lang w:val="en-US"/>
        </w:rPr>
      </w:pPr>
      <w:bookmarkStart w:id="284" w:name="_Toc325621822"/>
      <w:bookmarkStart w:id="285" w:name="_Toc325667207"/>
      <w:r w:rsidRPr="00A45D0F">
        <w:rPr>
          <w:lang w:val="en-US"/>
        </w:rPr>
        <w:t>linearSystems.data.VectorD</w:t>
      </w:r>
      <w:bookmarkEnd w:id="284"/>
      <w:bookmarkEnd w:id="285"/>
      <w:r w:rsidRPr="00A45D0F">
        <w:rPr>
          <w:lang w:val="en-US"/>
        </w:rPr>
        <w:t xml:space="preserve"> </w:t>
      </w:r>
    </w:p>
    <w:p w:rsidR="00304383" w:rsidRPr="00A45D0F" w:rsidRDefault="00A31E12" w:rsidP="00304383">
      <w:pPr>
        <w:pStyle w:val="PodNadpis4uroven"/>
        <w:numPr>
          <w:ilvl w:val="0"/>
          <w:numId w:val="0"/>
        </w:numPr>
        <w:rPr>
          <w:lang w:val="en-US"/>
        </w:rPr>
      </w:pPr>
      <w:r w:rsidRPr="00A45D0F">
        <w:rPr>
          <w:lang w:val="en-US"/>
        </w:rPr>
        <w:fldChar w:fldCharType="begin"/>
      </w:r>
      <w:r w:rsidR="00304383" w:rsidRPr="00A45D0F">
        <w:rPr>
          <w:lang w:val="en-US"/>
        </w:rPr>
        <w:instrText>tc  \l 2 "linearSystems.data.VectorD"</w:instrText>
      </w:r>
      <w:r w:rsidRPr="00A45D0F">
        <w:rPr>
          <w:lang w:val="en-US"/>
        </w:rPr>
        <w:fldChar w:fldCharType="end"/>
      </w:r>
      <w:r w:rsidRPr="00A45D0F">
        <w:rPr>
          <w:lang w:val="en-US"/>
        </w:rPr>
        <w:fldChar w:fldCharType="begin"/>
      </w:r>
      <w:r w:rsidR="00304383" w:rsidRPr="00A45D0F">
        <w:rPr>
          <w:lang w:val="en-US"/>
        </w:rPr>
        <w:instrText>xe "linearSystems.data.VectorD"</w:instrText>
      </w:r>
      <w:r w:rsidRPr="00A45D0F">
        <w:rPr>
          <w:lang w:val="en-US"/>
        </w:rPr>
        <w:fldChar w:fldCharType="end"/>
      </w:r>
      <w:r w:rsidR="00304383" w:rsidRPr="00A45D0F">
        <w:rPr>
          <w:lang w:val="en-US"/>
        </w:rPr>
        <w:t>Public Member Functions</w:t>
      </w:r>
    </w:p>
    <w:p w:rsidR="00304383" w:rsidRPr="00A45D0F" w:rsidRDefault="00304383" w:rsidP="00304383">
      <w:pPr>
        <w:pStyle w:val="ListBullet0"/>
      </w:pPr>
      <w:r w:rsidRPr="00A45D0F">
        <w:t>VectorD ()</w:t>
      </w:r>
    </w:p>
    <w:p w:rsidR="00304383" w:rsidRPr="00A45D0F" w:rsidRDefault="00304383" w:rsidP="00304383">
      <w:pPr>
        <w:pStyle w:val="ListBullet0"/>
      </w:pPr>
      <w:r w:rsidRPr="00A45D0F">
        <w:t>VectorD (double[] vector)</w:t>
      </w:r>
    </w:p>
    <w:p w:rsidR="00304383" w:rsidRPr="00A45D0F" w:rsidRDefault="00304383" w:rsidP="00304383">
      <w:pPr>
        <w:pStyle w:val="ListBullet0"/>
      </w:pPr>
      <w:r w:rsidRPr="00A45D0F">
        <w:t>double[] getVector ()</w:t>
      </w:r>
    </w:p>
    <w:p w:rsidR="00304383" w:rsidRPr="00A45D0F" w:rsidRDefault="00304383" w:rsidP="00304383">
      <w:pPr>
        <w:pStyle w:val="ListBullet0"/>
      </w:pPr>
      <w:r w:rsidRPr="00A45D0F">
        <w:t>void zeroVector ()</w:t>
      </w:r>
    </w:p>
    <w:p w:rsidR="00304383" w:rsidRPr="00A45D0F" w:rsidRDefault="00304383" w:rsidP="00304383">
      <w:pPr>
        <w:pStyle w:val="ListBullet0"/>
      </w:pPr>
      <w:r w:rsidRPr="00A45D0F">
        <w:t>String toString ()</w:t>
      </w:r>
    </w:p>
    <w:p w:rsidR="00304383" w:rsidRPr="00A45D0F" w:rsidRDefault="00304383" w:rsidP="00304383">
      <w:pPr>
        <w:pStyle w:val="ListBullet0"/>
      </w:pPr>
      <w:r w:rsidRPr="00A45D0F">
        <w:t>String toString (int precision)</w:t>
      </w:r>
    </w:p>
    <w:p w:rsidR="00304383" w:rsidRPr="00A45D0F" w:rsidRDefault="00304383" w:rsidP="00304383">
      <w:pPr>
        <w:pStyle w:val="ListBullet0"/>
      </w:pPr>
      <w:r w:rsidRPr="00A45D0F">
        <w:t>String toPrintedForm ()</w:t>
      </w:r>
    </w:p>
    <w:p w:rsidR="00304383" w:rsidRPr="00A45D0F" w:rsidRDefault="00304383" w:rsidP="00304383">
      <w:pPr>
        <w:pStyle w:val="PodNadpis4uroven"/>
        <w:numPr>
          <w:ilvl w:val="0"/>
          <w:numId w:val="0"/>
        </w:numPr>
        <w:rPr>
          <w:lang w:val="en-US"/>
        </w:rPr>
      </w:pPr>
      <w:r w:rsidRPr="00A45D0F">
        <w:rPr>
          <w:lang w:val="en-US"/>
        </w:rPr>
        <w:t>Public Attributes</w:t>
      </w:r>
    </w:p>
    <w:p w:rsidR="00304383" w:rsidRPr="00A45D0F" w:rsidRDefault="00304383" w:rsidP="00304383">
      <w:pPr>
        <w:pStyle w:val="ListBullet0"/>
      </w:pPr>
      <w:r w:rsidRPr="00A45D0F">
        <w:t>double[] vector</w:t>
      </w:r>
    </w:p>
    <w:p w:rsidR="00304383" w:rsidRPr="00A45D0F" w:rsidRDefault="00304383" w:rsidP="00304383">
      <w:pPr>
        <w:pBdr>
          <w:bottom w:val="single" w:sz="2" w:space="1" w:color="auto"/>
        </w:pBdr>
      </w:pPr>
    </w:p>
    <w:p w:rsidR="00304383" w:rsidRPr="00A45D0F" w:rsidRDefault="00304383" w:rsidP="00304383">
      <w:pPr>
        <w:pStyle w:val="PodNadpis4uroven"/>
        <w:numPr>
          <w:ilvl w:val="0"/>
          <w:numId w:val="0"/>
        </w:numPr>
        <w:rPr>
          <w:lang w:val="en-US"/>
        </w:rPr>
      </w:pPr>
      <w:r w:rsidRPr="00A45D0F">
        <w:rPr>
          <w:lang w:val="en-US"/>
        </w:rPr>
        <w:t>Detailed Description</w:t>
      </w:r>
    </w:p>
    <w:p w:rsidR="00304383" w:rsidRPr="005E2978" w:rsidRDefault="00304383" w:rsidP="00304383">
      <w:pPr>
        <w:pStyle w:val="BodyText"/>
      </w:pPr>
      <w:r w:rsidRPr="005E2978">
        <w:t>Funkcia: reprezentuje matematický vektor pre úschovu čísel v pohyblivej rádovej čiarke.</w:t>
      </w:r>
    </w:p>
    <w:p w:rsidR="00304383" w:rsidRPr="00A45D0F" w:rsidRDefault="00304383" w:rsidP="00304383">
      <w:pPr>
        <w:pStyle w:val="Nadpis5"/>
        <w:numPr>
          <w:ilvl w:val="0"/>
          <w:numId w:val="0"/>
        </w:numPr>
        <w:ind w:left="284"/>
      </w:pPr>
      <w:r w:rsidRPr="00A45D0F">
        <w:lastRenderedPageBreak/>
        <w:t>Author:</w:t>
      </w:r>
    </w:p>
    <w:p w:rsidR="00304383" w:rsidRPr="00A45D0F" w:rsidRDefault="00304383" w:rsidP="00304383">
      <w:pPr>
        <w:pStyle w:val="DescContinue1"/>
      </w:pPr>
      <w:r w:rsidRPr="00A45D0F">
        <w:t xml:space="preserve">Pavol Dano </w:t>
      </w:r>
    </w:p>
    <w:p w:rsidR="00304383" w:rsidRPr="00A45D0F" w:rsidRDefault="00304383" w:rsidP="00304383">
      <w:pPr>
        <w:pStyle w:val="Nadpis5"/>
        <w:numPr>
          <w:ilvl w:val="0"/>
          <w:numId w:val="0"/>
        </w:numPr>
        <w:ind w:left="284"/>
      </w:pPr>
      <w:r w:rsidRPr="00A45D0F">
        <w:t>Version:</w:t>
      </w:r>
    </w:p>
    <w:p w:rsidR="00304383" w:rsidRPr="00A45D0F" w:rsidRDefault="00304383" w:rsidP="00304383">
      <w:pPr>
        <w:pStyle w:val="DescContinue1"/>
      </w:pPr>
      <w:r w:rsidRPr="00A45D0F">
        <w:t xml:space="preserve">1.0 </w:t>
      </w:r>
    </w:p>
    <w:p w:rsidR="00304383" w:rsidRPr="005E2978" w:rsidRDefault="00304383" w:rsidP="00304383">
      <w:pPr>
        <w:pStyle w:val="BodyText"/>
      </w:pPr>
      <w:r w:rsidRPr="005E2978">
        <w:t>Definícia na riadku 24 súboru  VectorD.java.</w:t>
      </w:r>
    </w:p>
    <w:p w:rsidR="00304383" w:rsidRPr="00A45D0F" w:rsidRDefault="00304383" w:rsidP="00304383">
      <w:pPr>
        <w:pBdr>
          <w:bottom w:val="single" w:sz="2" w:space="1" w:color="auto"/>
        </w:pBdr>
      </w:pPr>
    </w:p>
    <w:p w:rsidR="00304383" w:rsidRPr="00A45D0F" w:rsidRDefault="00304383" w:rsidP="00304383">
      <w:pPr>
        <w:pStyle w:val="PodNadpis4uroven"/>
        <w:numPr>
          <w:ilvl w:val="0"/>
          <w:numId w:val="0"/>
        </w:numPr>
        <w:rPr>
          <w:lang w:val="en-US"/>
        </w:rPr>
      </w:pPr>
      <w:r>
        <w:rPr>
          <w:lang w:val="en-US"/>
        </w:rPr>
        <w:t>Constructor &amp;</w:t>
      </w:r>
      <w:r w:rsidRPr="00A45D0F">
        <w:rPr>
          <w:lang w:val="en-US"/>
        </w:rPr>
        <w:t xml:space="preserve"> Destructor Documentation</w:t>
      </w:r>
    </w:p>
    <w:p w:rsidR="00304383" w:rsidRPr="00A45D0F" w:rsidRDefault="00A31E12" w:rsidP="00304383">
      <w:pPr>
        <w:pStyle w:val="Nadpis4"/>
      </w:pPr>
      <w:r w:rsidRPr="00A45D0F">
        <w:fldChar w:fldCharType="begin"/>
      </w:r>
      <w:r w:rsidR="00304383" w:rsidRPr="00A45D0F">
        <w:instrText>xe "VectorD:linearSystems\:\:data\:\:VectorD"</w:instrText>
      </w:r>
      <w:r w:rsidRPr="00A45D0F">
        <w:fldChar w:fldCharType="end"/>
      </w:r>
      <w:r w:rsidRPr="00A45D0F">
        <w:fldChar w:fldCharType="begin"/>
      </w:r>
      <w:r w:rsidR="00304383" w:rsidRPr="00A45D0F">
        <w:instrText>xe "linearSystems\:\:data\:\:VectorD:VectorD"</w:instrText>
      </w:r>
      <w:r w:rsidRPr="00A45D0F">
        <w:fldChar w:fldCharType="end"/>
      </w:r>
      <w:r w:rsidR="00304383" w:rsidRPr="00A45D0F">
        <w:t>linearSystems.data.VectorD.VectorD ()</w:t>
      </w:r>
    </w:p>
    <w:p w:rsidR="00304383" w:rsidRPr="005E2978" w:rsidRDefault="00304383" w:rsidP="00304383">
      <w:pPr>
        <w:pStyle w:val="BodyText"/>
        <w:adjustRightInd/>
        <w:ind w:left="360"/>
      </w:pPr>
      <w:r w:rsidRPr="005E2978">
        <w:t xml:space="preserve">konštruktor </w:t>
      </w:r>
    </w:p>
    <w:p w:rsidR="00304383" w:rsidRPr="00A45D0F" w:rsidRDefault="00304383" w:rsidP="00304383">
      <w:pPr>
        <w:pStyle w:val="ListContinue1"/>
      </w:pPr>
      <w:r w:rsidRPr="00A45D0F">
        <w:t>Definícia na riadku 34 súboru  VectorD.java.</w:t>
      </w:r>
    </w:p>
    <w:p w:rsidR="00304383" w:rsidRPr="00A45D0F" w:rsidRDefault="00A31E12" w:rsidP="00304383">
      <w:pPr>
        <w:pStyle w:val="Nadpis4"/>
      </w:pPr>
      <w:r w:rsidRPr="00A45D0F">
        <w:fldChar w:fldCharType="begin"/>
      </w:r>
      <w:r w:rsidR="00304383" w:rsidRPr="00A45D0F">
        <w:instrText>xe "VectorD:linearSystems\:\:data\:\:VectorD"</w:instrText>
      </w:r>
      <w:r w:rsidRPr="00A45D0F">
        <w:fldChar w:fldCharType="end"/>
      </w:r>
      <w:r w:rsidRPr="00A45D0F">
        <w:fldChar w:fldCharType="begin"/>
      </w:r>
      <w:r w:rsidR="00304383" w:rsidRPr="00A45D0F">
        <w:instrText>xe "linearSystems\:\:data\:\:VectorD:VectorD"</w:instrText>
      </w:r>
      <w:r w:rsidRPr="00A45D0F">
        <w:fldChar w:fldCharType="end"/>
      </w:r>
      <w:r w:rsidR="00304383" w:rsidRPr="00A45D0F">
        <w:t xml:space="preserve">linearSystems.data.VectorD.VectorD (double[] </w:t>
      </w:r>
      <w:r w:rsidR="00304383" w:rsidRPr="00A45D0F">
        <w:rPr>
          <w:i/>
          <w:iCs/>
        </w:rPr>
        <w:t>vector</w:t>
      </w:r>
      <w:r w:rsidR="00304383" w:rsidRPr="00A45D0F">
        <w:t>)</w:t>
      </w:r>
    </w:p>
    <w:p w:rsidR="00304383" w:rsidRPr="005E2978" w:rsidRDefault="00304383" w:rsidP="00304383">
      <w:pPr>
        <w:pStyle w:val="BodyText"/>
        <w:adjustRightInd/>
        <w:ind w:left="360"/>
      </w:pPr>
      <w:r w:rsidRPr="005E2978">
        <w:t xml:space="preserve">konštruktor </w:t>
      </w:r>
    </w:p>
    <w:p w:rsidR="00304383" w:rsidRPr="00A45D0F" w:rsidRDefault="00304383" w:rsidP="00304383">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1761"/>
        <w:gridCol w:w="6177"/>
      </w:tblGrid>
      <w:tr w:rsidR="00304383" w:rsidRPr="00A45D0F" w:rsidTr="00015048">
        <w:tc>
          <w:tcPr>
            <w:tcW w:w="1761" w:type="dxa"/>
          </w:tcPr>
          <w:p w:rsidR="00304383" w:rsidRPr="00A45D0F" w:rsidRDefault="00304383" w:rsidP="008F50DE">
            <w:r w:rsidRPr="00A45D0F">
              <w:rPr>
                <w:i/>
                <w:iCs/>
              </w:rPr>
              <w:t>vector</w:t>
            </w:r>
            <w:r w:rsidRPr="00A45D0F">
              <w:t xml:space="preserve"> </w:t>
            </w:r>
          </w:p>
        </w:tc>
        <w:tc>
          <w:tcPr>
            <w:tcW w:w="6177" w:type="dxa"/>
          </w:tcPr>
          <w:p w:rsidR="00304383" w:rsidRPr="00A45D0F" w:rsidRDefault="00304383" w:rsidP="008F50DE">
            <w:r w:rsidRPr="00A45D0F">
              <w:t>pole reálnych hodnôt vektora.</w:t>
            </w:r>
          </w:p>
        </w:tc>
      </w:tr>
    </w:tbl>
    <w:p w:rsidR="00304383" w:rsidRPr="00A45D0F" w:rsidRDefault="00304383" w:rsidP="00304383">
      <w:pPr>
        <w:pStyle w:val="ListContinue1"/>
      </w:pPr>
      <w:r w:rsidRPr="00A45D0F">
        <w:t>Definícia na riadku 41 súboru  VectorD.java.</w:t>
      </w:r>
    </w:p>
    <w:p w:rsidR="00304383" w:rsidRPr="00A45D0F" w:rsidRDefault="00304383" w:rsidP="00304383">
      <w:pPr>
        <w:pBdr>
          <w:bottom w:val="single" w:sz="2" w:space="1" w:color="auto"/>
        </w:pBdr>
        <w:rPr>
          <w:rFonts w:ascii="Arial" w:hAnsi="Arial" w:cs="Arial"/>
          <w:b/>
          <w:bCs/>
        </w:rPr>
      </w:pPr>
    </w:p>
    <w:p w:rsidR="00304383" w:rsidRPr="00A45D0F" w:rsidRDefault="00304383" w:rsidP="00304383">
      <w:pPr>
        <w:pStyle w:val="PodNadpis4uroven"/>
        <w:numPr>
          <w:ilvl w:val="0"/>
          <w:numId w:val="0"/>
        </w:numPr>
        <w:rPr>
          <w:lang w:val="en-US"/>
        </w:rPr>
      </w:pPr>
      <w:r w:rsidRPr="00A45D0F">
        <w:rPr>
          <w:lang w:val="en-US"/>
        </w:rPr>
        <w:t>Member Function Documentation</w:t>
      </w:r>
    </w:p>
    <w:p w:rsidR="00304383" w:rsidRPr="00A45D0F" w:rsidRDefault="00A31E12" w:rsidP="00304383">
      <w:pPr>
        <w:pStyle w:val="Nadpis4"/>
      </w:pPr>
      <w:r w:rsidRPr="00A45D0F">
        <w:fldChar w:fldCharType="begin"/>
      </w:r>
      <w:r w:rsidR="00304383" w:rsidRPr="00A45D0F">
        <w:instrText>xe "getVector:linearSystems\:\:data\:\:VectorD"</w:instrText>
      </w:r>
      <w:r w:rsidRPr="00A45D0F">
        <w:fldChar w:fldCharType="end"/>
      </w:r>
      <w:r w:rsidRPr="00A45D0F">
        <w:fldChar w:fldCharType="begin"/>
      </w:r>
      <w:r w:rsidR="00304383" w:rsidRPr="00A45D0F">
        <w:instrText>xe "linearSystems\:\:data\:\:VectorD:getVector"</w:instrText>
      </w:r>
      <w:r w:rsidRPr="00A45D0F">
        <w:fldChar w:fldCharType="end"/>
      </w:r>
      <w:r w:rsidR="00304383" w:rsidRPr="00A45D0F">
        <w:t>double [] linearSystems.data.VectorD.getVector ()</w:t>
      </w:r>
    </w:p>
    <w:p w:rsidR="00304383" w:rsidRPr="005E2978" w:rsidRDefault="00304383" w:rsidP="00304383">
      <w:pPr>
        <w:pStyle w:val="BodyText"/>
        <w:adjustRightInd/>
        <w:ind w:left="360"/>
      </w:pPr>
      <w:r w:rsidRPr="005E2978">
        <w:t xml:space="preserve">getter </w:t>
      </w:r>
    </w:p>
    <w:p w:rsidR="00304383" w:rsidRPr="00A45D0F" w:rsidRDefault="00304383" w:rsidP="00304383">
      <w:pPr>
        <w:pStyle w:val="Nadpis5"/>
        <w:numPr>
          <w:ilvl w:val="0"/>
          <w:numId w:val="0"/>
        </w:numPr>
        <w:ind w:left="284"/>
      </w:pPr>
      <w:r w:rsidRPr="00A45D0F">
        <w:t>Returns:</w:t>
      </w:r>
    </w:p>
    <w:p w:rsidR="00304383" w:rsidRPr="005E2978" w:rsidRDefault="00304383" w:rsidP="00304383">
      <w:pPr>
        <w:pStyle w:val="DescContinue2"/>
        <w:rPr>
          <w:b w:val="0"/>
          <w:sz w:val="24"/>
          <w:szCs w:val="24"/>
        </w:rPr>
      </w:pPr>
      <w:r w:rsidRPr="005E2978">
        <w:rPr>
          <w:b w:val="0"/>
          <w:sz w:val="24"/>
          <w:szCs w:val="24"/>
        </w:rPr>
        <w:t>vektor hodnôt</w:t>
      </w:r>
    </w:p>
    <w:p w:rsidR="00304383" w:rsidRPr="00A45D0F" w:rsidRDefault="00304383" w:rsidP="00304383">
      <w:pPr>
        <w:pStyle w:val="ListContinue1"/>
      </w:pPr>
      <w:r w:rsidRPr="00A45D0F">
        <w:t>Definícia na riadku 49 súboru  VectorD.java.</w:t>
      </w:r>
    </w:p>
    <w:p w:rsidR="00304383" w:rsidRPr="00A45D0F" w:rsidRDefault="00A31E12" w:rsidP="00304383">
      <w:pPr>
        <w:pStyle w:val="Nadpis4"/>
      </w:pPr>
      <w:r w:rsidRPr="00A45D0F">
        <w:fldChar w:fldCharType="begin"/>
      </w:r>
      <w:r w:rsidR="00304383" w:rsidRPr="00A45D0F">
        <w:instrText>xe "toPrintedForm:linearSystems\:\:data\:\:VectorD"</w:instrText>
      </w:r>
      <w:r w:rsidRPr="00A45D0F">
        <w:fldChar w:fldCharType="end"/>
      </w:r>
      <w:r w:rsidRPr="00A45D0F">
        <w:fldChar w:fldCharType="begin"/>
      </w:r>
      <w:r w:rsidR="00304383" w:rsidRPr="00A45D0F">
        <w:instrText>xe "linearSystems\:\:data\:\:VectorD:toPrintedForm"</w:instrText>
      </w:r>
      <w:r w:rsidRPr="00A45D0F">
        <w:fldChar w:fldCharType="end"/>
      </w:r>
      <w:r w:rsidR="00304383" w:rsidRPr="00A45D0F">
        <w:t>String linearSystems.data.VectorD.toPrintedForm ()</w:t>
      </w:r>
    </w:p>
    <w:p w:rsidR="00304383" w:rsidRPr="005E2978" w:rsidRDefault="00304383" w:rsidP="00304383">
      <w:pPr>
        <w:pStyle w:val="BodyText"/>
        <w:adjustRightInd/>
        <w:ind w:left="360"/>
      </w:pPr>
      <w:r w:rsidRPr="005E2978">
        <w:t>reprezentácia vektora vo forme reťazca pri ukladaní do súboru</w:t>
      </w:r>
    </w:p>
    <w:p w:rsidR="00304383" w:rsidRPr="00A45D0F" w:rsidRDefault="00304383" w:rsidP="00304383">
      <w:pPr>
        <w:pStyle w:val="Nadpis5"/>
        <w:numPr>
          <w:ilvl w:val="0"/>
          <w:numId w:val="0"/>
        </w:numPr>
        <w:ind w:left="284"/>
      </w:pPr>
      <w:r w:rsidRPr="00A45D0F">
        <w:t>Returns:</w:t>
      </w:r>
    </w:p>
    <w:p w:rsidR="00304383" w:rsidRPr="005E2978" w:rsidRDefault="00304383" w:rsidP="00304383">
      <w:pPr>
        <w:pStyle w:val="DescContinue2"/>
        <w:rPr>
          <w:b w:val="0"/>
          <w:sz w:val="24"/>
          <w:szCs w:val="24"/>
        </w:rPr>
      </w:pPr>
      <w:r w:rsidRPr="005E2978">
        <w:rPr>
          <w:b w:val="0"/>
          <w:sz w:val="24"/>
          <w:szCs w:val="24"/>
        </w:rPr>
        <w:t>Reprezentácia vektora vo forme objektu typu String</w:t>
      </w:r>
    </w:p>
    <w:p w:rsidR="00304383" w:rsidRPr="00A45D0F" w:rsidRDefault="00304383" w:rsidP="00304383">
      <w:pPr>
        <w:pStyle w:val="ListContinue1"/>
      </w:pPr>
      <w:r w:rsidRPr="00A45D0F">
        <w:t>Definícia na riadku 92 súboru  VectorD.java.</w:t>
      </w:r>
    </w:p>
    <w:p w:rsidR="00304383" w:rsidRPr="00A45D0F" w:rsidRDefault="00A31E12" w:rsidP="00304383">
      <w:pPr>
        <w:pStyle w:val="Nadpis4"/>
      </w:pPr>
      <w:r w:rsidRPr="00A45D0F">
        <w:fldChar w:fldCharType="begin"/>
      </w:r>
      <w:r w:rsidR="00304383" w:rsidRPr="00A45D0F">
        <w:instrText>xe "toString:linearSystems\:\:data\:\:VectorD"</w:instrText>
      </w:r>
      <w:r w:rsidRPr="00A45D0F">
        <w:fldChar w:fldCharType="end"/>
      </w:r>
      <w:r w:rsidRPr="00A45D0F">
        <w:fldChar w:fldCharType="begin"/>
      </w:r>
      <w:r w:rsidR="00304383" w:rsidRPr="00A45D0F">
        <w:instrText>xe "linearSystems\:\:data\:\:VectorD:toString"</w:instrText>
      </w:r>
      <w:r w:rsidRPr="00A45D0F">
        <w:fldChar w:fldCharType="end"/>
      </w:r>
      <w:r w:rsidR="00304383" w:rsidRPr="00A45D0F">
        <w:t>String linearSystems.data.VectorD.toString ()</w:t>
      </w:r>
    </w:p>
    <w:p w:rsidR="00304383" w:rsidRPr="005E2978" w:rsidRDefault="00304383" w:rsidP="00304383">
      <w:pPr>
        <w:pStyle w:val="BodyText"/>
        <w:adjustRightInd/>
        <w:ind w:left="360"/>
      </w:pPr>
      <w:r w:rsidRPr="005E2978">
        <w:t>reprezentácia vektora vo forme reťazca pri zobrazení napríklad na štandardný výstup</w:t>
      </w:r>
    </w:p>
    <w:p w:rsidR="00304383" w:rsidRPr="00A45D0F" w:rsidRDefault="00304383" w:rsidP="00304383">
      <w:pPr>
        <w:pStyle w:val="Nadpis5"/>
        <w:numPr>
          <w:ilvl w:val="0"/>
          <w:numId w:val="0"/>
        </w:numPr>
        <w:ind w:left="284"/>
      </w:pPr>
      <w:r w:rsidRPr="00A45D0F">
        <w:t>Returns:</w:t>
      </w:r>
    </w:p>
    <w:p w:rsidR="00304383" w:rsidRPr="005E2978" w:rsidRDefault="00304383" w:rsidP="00304383">
      <w:pPr>
        <w:pStyle w:val="DescContinue2"/>
        <w:rPr>
          <w:b w:val="0"/>
          <w:sz w:val="24"/>
          <w:szCs w:val="24"/>
        </w:rPr>
      </w:pPr>
      <w:r w:rsidRPr="005E2978">
        <w:rPr>
          <w:b w:val="0"/>
          <w:sz w:val="24"/>
          <w:szCs w:val="24"/>
        </w:rPr>
        <w:t>Reprezentácia vektora vo forme objektu typu String</w:t>
      </w:r>
    </w:p>
    <w:p w:rsidR="00304383" w:rsidRPr="00A45D0F" w:rsidRDefault="00304383" w:rsidP="00304383">
      <w:pPr>
        <w:pStyle w:val="ListContinue1"/>
      </w:pPr>
      <w:r w:rsidRPr="00A45D0F">
        <w:lastRenderedPageBreak/>
        <w:t>Definícia na riadku 64 súboru  VectorD.java.</w:t>
      </w:r>
    </w:p>
    <w:p w:rsidR="00304383" w:rsidRPr="00A45D0F" w:rsidRDefault="00A31E12" w:rsidP="00304383">
      <w:pPr>
        <w:pStyle w:val="Nadpis4"/>
      </w:pPr>
      <w:r w:rsidRPr="00A45D0F">
        <w:fldChar w:fldCharType="begin"/>
      </w:r>
      <w:r w:rsidR="00304383" w:rsidRPr="00A45D0F">
        <w:instrText>xe "toString:linearSystems\:\:data\:\:VectorD"</w:instrText>
      </w:r>
      <w:r w:rsidRPr="00A45D0F">
        <w:fldChar w:fldCharType="end"/>
      </w:r>
      <w:r w:rsidRPr="00A45D0F">
        <w:fldChar w:fldCharType="begin"/>
      </w:r>
      <w:r w:rsidR="00304383" w:rsidRPr="00A45D0F">
        <w:instrText>xe "linearSystems\:\:data\:\:VectorD:toString"</w:instrText>
      </w:r>
      <w:r w:rsidRPr="00A45D0F">
        <w:fldChar w:fldCharType="end"/>
      </w:r>
      <w:r w:rsidR="00304383" w:rsidRPr="00A45D0F">
        <w:t xml:space="preserve">String linearSystems.data.VectorD.toString (int </w:t>
      </w:r>
      <w:r w:rsidR="00304383" w:rsidRPr="00A45D0F">
        <w:rPr>
          <w:i/>
          <w:iCs/>
        </w:rPr>
        <w:t>precision</w:t>
      </w:r>
      <w:r w:rsidR="00304383" w:rsidRPr="00A45D0F">
        <w:t>)</w:t>
      </w:r>
    </w:p>
    <w:p w:rsidR="00304383" w:rsidRPr="005E2978" w:rsidRDefault="00304383" w:rsidP="00304383">
      <w:pPr>
        <w:pStyle w:val="BodyText"/>
        <w:adjustRightInd/>
        <w:ind w:left="360"/>
      </w:pPr>
      <w:r w:rsidRPr="005E2978">
        <w:t>reprezentácia vektora vo forme reťazca pri zobrazení napríklad na štandardný výstup vrátane počtu cifier (za desatinnou čiarkou), ktoré sa majú brať do úvahy</w:t>
      </w:r>
    </w:p>
    <w:p w:rsidR="00304383" w:rsidRPr="00A45D0F" w:rsidRDefault="00304383" w:rsidP="00304383">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1761"/>
        <w:gridCol w:w="6177"/>
      </w:tblGrid>
      <w:tr w:rsidR="00304383" w:rsidRPr="00A45D0F" w:rsidTr="00015048">
        <w:tc>
          <w:tcPr>
            <w:tcW w:w="1761" w:type="dxa"/>
          </w:tcPr>
          <w:p w:rsidR="00304383" w:rsidRPr="00A45D0F" w:rsidRDefault="00304383" w:rsidP="008F50DE">
            <w:r w:rsidRPr="00A45D0F">
              <w:rPr>
                <w:i/>
                <w:iCs/>
              </w:rPr>
              <w:t>precision</w:t>
            </w:r>
            <w:r w:rsidRPr="00A45D0F">
              <w:t xml:space="preserve"> </w:t>
            </w:r>
          </w:p>
        </w:tc>
        <w:tc>
          <w:tcPr>
            <w:tcW w:w="6177" w:type="dxa"/>
          </w:tcPr>
          <w:p w:rsidR="00304383" w:rsidRPr="00A45D0F" w:rsidRDefault="00304383" w:rsidP="008F50DE">
            <w:r w:rsidRPr="00A45D0F">
              <w:t>počet cifier braných do úvahy</w:t>
            </w:r>
          </w:p>
        </w:tc>
      </w:tr>
    </w:tbl>
    <w:p w:rsidR="00304383" w:rsidRPr="00A45D0F" w:rsidRDefault="00304383" w:rsidP="00304383">
      <w:pPr>
        <w:pStyle w:val="Nadpis5"/>
        <w:numPr>
          <w:ilvl w:val="0"/>
          <w:numId w:val="0"/>
        </w:numPr>
        <w:ind w:left="284"/>
      </w:pPr>
      <w:r w:rsidRPr="00A45D0F">
        <w:t>Returns:</w:t>
      </w:r>
    </w:p>
    <w:p w:rsidR="00304383" w:rsidRPr="005E2978" w:rsidRDefault="00304383" w:rsidP="00304383">
      <w:pPr>
        <w:pStyle w:val="DescContinue2"/>
        <w:rPr>
          <w:b w:val="0"/>
          <w:sz w:val="24"/>
          <w:szCs w:val="24"/>
        </w:rPr>
      </w:pPr>
      <w:r w:rsidRPr="005E2978">
        <w:rPr>
          <w:b w:val="0"/>
          <w:sz w:val="24"/>
          <w:szCs w:val="24"/>
        </w:rPr>
        <w:t>reprezentácia vektora vo forme objektu typu String</w:t>
      </w:r>
    </w:p>
    <w:p w:rsidR="00304383" w:rsidRPr="00A45D0F" w:rsidRDefault="00304383" w:rsidP="00304383">
      <w:pPr>
        <w:pStyle w:val="ListContinue1"/>
      </w:pPr>
      <w:r w:rsidRPr="00A45D0F">
        <w:t>Definícia na riadku 77 súboru  VectorD.java.</w:t>
      </w:r>
    </w:p>
    <w:p w:rsidR="00304383" w:rsidRPr="00A45D0F" w:rsidRDefault="00A31E12" w:rsidP="00304383">
      <w:pPr>
        <w:pStyle w:val="Nadpis4"/>
      </w:pPr>
      <w:r w:rsidRPr="00A45D0F">
        <w:fldChar w:fldCharType="begin"/>
      </w:r>
      <w:r w:rsidR="00304383" w:rsidRPr="00A45D0F">
        <w:instrText>xe "zeroVector:linearSystems\:\:data\:\:VectorD"</w:instrText>
      </w:r>
      <w:r w:rsidRPr="00A45D0F">
        <w:fldChar w:fldCharType="end"/>
      </w:r>
      <w:r w:rsidRPr="00A45D0F">
        <w:fldChar w:fldCharType="begin"/>
      </w:r>
      <w:r w:rsidR="00304383" w:rsidRPr="00A45D0F">
        <w:instrText>xe "linearSystems\:\:data\:\:VectorD:zeroVector"</w:instrText>
      </w:r>
      <w:r w:rsidRPr="00A45D0F">
        <w:fldChar w:fldCharType="end"/>
      </w:r>
      <w:r w:rsidR="00304383" w:rsidRPr="00A45D0F">
        <w:t>void linearSystems.data.VectorD.zeroVector ()</w:t>
      </w:r>
    </w:p>
    <w:p w:rsidR="00304383" w:rsidRPr="00A45D0F" w:rsidRDefault="00304383" w:rsidP="00304383">
      <w:pPr>
        <w:pStyle w:val="ListContinue1"/>
      </w:pPr>
    </w:p>
    <w:p w:rsidR="00304383" w:rsidRPr="00A45D0F" w:rsidRDefault="00304383" w:rsidP="00304383">
      <w:pPr>
        <w:pStyle w:val="ListContinue1"/>
      </w:pPr>
      <w:r w:rsidRPr="00A45D0F">
        <w:t>Definícia na riadku 53 súboru  VectorD.java.</w:t>
      </w:r>
    </w:p>
    <w:p w:rsidR="00304383" w:rsidRPr="00A45D0F" w:rsidRDefault="00304383" w:rsidP="00304383">
      <w:pPr>
        <w:pBdr>
          <w:bottom w:val="single" w:sz="2" w:space="1" w:color="auto"/>
        </w:pBdr>
        <w:rPr>
          <w:rFonts w:ascii="Arial" w:hAnsi="Arial" w:cs="Arial"/>
          <w:b/>
          <w:bCs/>
        </w:rPr>
      </w:pPr>
    </w:p>
    <w:p w:rsidR="00304383" w:rsidRPr="00A45D0F" w:rsidRDefault="00304383" w:rsidP="00304383">
      <w:pPr>
        <w:pStyle w:val="PodNadpis4uroven"/>
        <w:numPr>
          <w:ilvl w:val="0"/>
          <w:numId w:val="0"/>
        </w:numPr>
        <w:rPr>
          <w:lang w:val="en-US"/>
        </w:rPr>
      </w:pPr>
      <w:r w:rsidRPr="00A45D0F">
        <w:rPr>
          <w:lang w:val="en-US"/>
        </w:rPr>
        <w:t>Member Data Documentation</w:t>
      </w:r>
    </w:p>
    <w:p w:rsidR="00304383" w:rsidRPr="00A45D0F" w:rsidRDefault="00A31E12" w:rsidP="00304383">
      <w:pPr>
        <w:pStyle w:val="Nadpis4"/>
      </w:pPr>
      <w:r w:rsidRPr="00A45D0F">
        <w:fldChar w:fldCharType="begin"/>
      </w:r>
      <w:r w:rsidR="00304383" w:rsidRPr="00A45D0F">
        <w:instrText>xe "vector:linearSystems\:\:data\:\:VectorD"</w:instrText>
      </w:r>
      <w:r w:rsidRPr="00A45D0F">
        <w:fldChar w:fldCharType="end"/>
      </w:r>
      <w:r w:rsidRPr="00A45D0F">
        <w:fldChar w:fldCharType="begin"/>
      </w:r>
      <w:r w:rsidR="00304383" w:rsidRPr="00A45D0F">
        <w:instrText>xe "linearSystems\:\:data\:\:VectorD:vector"</w:instrText>
      </w:r>
      <w:r w:rsidRPr="00A45D0F">
        <w:fldChar w:fldCharType="end"/>
      </w:r>
      <w:r w:rsidR="00304383" w:rsidRPr="00A45D0F">
        <w:t>double [] linearSystems.data.VectorD.vector</w:t>
      </w:r>
    </w:p>
    <w:p w:rsidR="00304383" w:rsidRPr="005E2978" w:rsidRDefault="00304383" w:rsidP="00304383">
      <w:pPr>
        <w:pStyle w:val="BodyText"/>
        <w:adjustRightInd/>
        <w:ind w:left="360"/>
      </w:pPr>
      <w:r w:rsidRPr="005E2978">
        <w:t>pole skutočných matematických hodnôt vektora</w:t>
      </w:r>
    </w:p>
    <w:p w:rsidR="00304383" w:rsidRPr="001D4BA1" w:rsidRDefault="00304383" w:rsidP="00304383">
      <w:pPr>
        <w:rPr>
          <w:lang w:val="en-US"/>
        </w:rPr>
      </w:pPr>
      <w:r w:rsidRPr="00A45D0F">
        <w:t>Definícia na riadku 29 súboru  VectorD.java.</w:t>
      </w:r>
    </w:p>
    <w:p w:rsidR="00304383" w:rsidRDefault="00304383" w:rsidP="00E9433A"/>
    <w:p w:rsidR="00304383" w:rsidRDefault="00304383" w:rsidP="00304383">
      <w:pPr>
        <w:pStyle w:val="PodNadpis3urovenB"/>
        <w:numPr>
          <w:ilvl w:val="2"/>
          <w:numId w:val="31"/>
        </w:numPr>
        <w:rPr>
          <w:lang w:val="en-US"/>
        </w:rPr>
      </w:pPr>
      <w:bookmarkStart w:id="286" w:name="_Toc325621823"/>
      <w:bookmarkStart w:id="287" w:name="_Toc325667208"/>
      <w:r w:rsidRPr="00A45D0F">
        <w:rPr>
          <w:lang w:val="en-US"/>
        </w:rPr>
        <w:t>linearSystems.data.VectorI</w:t>
      </w:r>
      <w:bookmarkEnd w:id="286"/>
      <w:bookmarkEnd w:id="287"/>
      <w:r w:rsidRPr="00A45D0F">
        <w:rPr>
          <w:lang w:val="en-US"/>
        </w:rPr>
        <w:t xml:space="preserve"> </w:t>
      </w:r>
    </w:p>
    <w:p w:rsidR="00304383" w:rsidRPr="00A45D0F" w:rsidRDefault="00A31E12" w:rsidP="00304383">
      <w:pPr>
        <w:pStyle w:val="PodNadpis4uroven"/>
        <w:numPr>
          <w:ilvl w:val="0"/>
          <w:numId w:val="0"/>
        </w:numPr>
        <w:rPr>
          <w:lang w:val="en-US"/>
        </w:rPr>
      </w:pPr>
      <w:r w:rsidRPr="00A45D0F">
        <w:rPr>
          <w:lang w:val="en-US"/>
        </w:rPr>
        <w:fldChar w:fldCharType="begin"/>
      </w:r>
      <w:r w:rsidR="00304383" w:rsidRPr="00A45D0F">
        <w:rPr>
          <w:lang w:val="en-US"/>
        </w:rPr>
        <w:instrText>tc  \l 2 "linearSystems.data.VectorI"</w:instrText>
      </w:r>
      <w:r w:rsidRPr="00A45D0F">
        <w:rPr>
          <w:lang w:val="en-US"/>
        </w:rPr>
        <w:fldChar w:fldCharType="end"/>
      </w:r>
      <w:r w:rsidRPr="00A45D0F">
        <w:rPr>
          <w:lang w:val="en-US"/>
        </w:rPr>
        <w:fldChar w:fldCharType="begin"/>
      </w:r>
      <w:r w:rsidR="00304383" w:rsidRPr="00A45D0F">
        <w:rPr>
          <w:lang w:val="en-US"/>
        </w:rPr>
        <w:instrText>xe "linearSystems.data.VectorI"</w:instrText>
      </w:r>
      <w:r w:rsidRPr="00A45D0F">
        <w:rPr>
          <w:lang w:val="en-US"/>
        </w:rPr>
        <w:fldChar w:fldCharType="end"/>
      </w:r>
      <w:r w:rsidR="00304383" w:rsidRPr="00A45D0F">
        <w:rPr>
          <w:lang w:val="en-US"/>
        </w:rPr>
        <w:t>Public Member Functions</w:t>
      </w:r>
    </w:p>
    <w:p w:rsidR="00304383" w:rsidRPr="00A45D0F" w:rsidRDefault="00304383" w:rsidP="00304383">
      <w:pPr>
        <w:pStyle w:val="ListBullet0"/>
      </w:pPr>
      <w:r w:rsidRPr="00A45D0F">
        <w:t>VectorI ()</w:t>
      </w:r>
    </w:p>
    <w:p w:rsidR="00304383" w:rsidRPr="00A45D0F" w:rsidRDefault="00304383" w:rsidP="00304383">
      <w:pPr>
        <w:pStyle w:val="ListBullet0"/>
      </w:pPr>
      <w:r w:rsidRPr="00A45D0F">
        <w:t>VectorI (int[] vector)</w:t>
      </w:r>
    </w:p>
    <w:p w:rsidR="00304383" w:rsidRPr="00A45D0F" w:rsidRDefault="00304383" w:rsidP="00304383">
      <w:pPr>
        <w:pStyle w:val="ListBullet0"/>
      </w:pPr>
      <w:r w:rsidRPr="00A45D0F">
        <w:t>int[] getVector ()</w:t>
      </w:r>
    </w:p>
    <w:p w:rsidR="00304383" w:rsidRPr="00A45D0F" w:rsidRDefault="00304383" w:rsidP="00304383">
      <w:pPr>
        <w:pStyle w:val="ListBullet0"/>
      </w:pPr>
      <w:r w:rsidRPr="00A45D0F">
        <w:t>String toString ()</w:t>
      </w:r>
    </w:p>
    <w:p w:rsidR="00304383" w:rsidRPr="00A45D0F" w:rsidRDefault="00304383" w:rsidP="00304383">
      <w:pPr>
        <w:pStyle w:val="ListBullet0"/>
      </w:pPr>
      <w:r w:rsidRPr="00A45D0F">
        <w:t>String toString (int precision)</w:t>
      </w:r>
    </w:p>
    <w:p w:rsidR="00304383" w:rsidRPr="00A45D0F" w:rsidRDefault="00304383" w:rsidP="00304383">
      <w:pPr>
        <w:pStyle w:val="ListBullet0"/>
      </w:pPr>
      <w:r w:rsidRPr="00A45D0F">
        <w:t>String toPrintedForm ()</w:t>
      </w:r>
    </w:p>
    <w:p w:rsidR="00304383" w:rsidRPr="00A45D0F" w:rsidRDefault="00304383" w:rsidP="00304383">
      <w:pPr>
        <w:pStyle w:val="PodNadpis4uroven"/>
        <w:numPr>
          <w:ilvl w:val="0"/>
          <w:numId w:val="0"/>
        </w:numPr>
        <w:rPr>
          <w:lang w:val="en-US"/>
        </w:rPr>
      </w:pPr>
      <w:r w:rsidRPr="00A45D0F">
        <w:rPr>
          <w:lang w:val="en-US"/>
        </w:rPr>
        <w:t>Public Attributes</w:t>
      </w:r>
    </w:p>
    <w:p w:rsidR="00304383" w:rsidRPr="00A45D0F" w:rsidRDefault="00304383" w:rsidP="00304383">
      <w:pPr>
        <w:pStyle w:val="ListBullet0"/>
      </w:pPr>
      <w:r w:rsidRPr="00A45D0F">
        <w:t>int[] vector</w:t>
      </w:r>
    </w:p>
    <w:p w:rsidR="00304383" w:rsidRPr="00A45D0F" w:rsidRDefault="00304383" w:rsidP="00304383">
      <w:pPr>
        <w:pBdr>
          <w:bottom w:val="single" w:sz="2" w:space="1" w:color="auto"/>
        </w:pBdr>
      </w:pPr>
    </w:p>
    <w:p w:rsidR="00304383" w:rsidRPr="00A45D0F" w:rsidRDefault="00304383" w:rsidP="00304383">
      <w:pPr>
        <w:pStyle w:val="PodNadpis4uroven"/>
        <w:numPr>
          <w:ilvl w:val="0"/>
          <w:numId w:val="0"/>
        </w:numPr>
        <w:rPr>
          <w:lang w:val="en-US"/>
        </w:rPr>
      </w:pPr>
      <w:r w:rsidRPr="00A45D0F">
        <w:rPr>
          <w:lang w:val="en-US"/>
        </w:rPr>
        <w:t>Detailed Description</w:t>
      </w:r>
    </w:p>
    <w:p w:rsidR="00304383" w:rsidRPr="005E2978" w:rsidRDefault="00304383" w:rsidP="00304383">
      <w:pPr>
        <w:pStyle w:val="BodyText"/>
      </w:pPr>
      <w:r w:rsidRPr="005E2978">
        <w:t>Funkcia: reprezentuje matematický vektor pre úschovu čísel v pevnej rádovej čiarke.</w:t>
      </w:r>
    </w:p>
    <w:p w:rsidR="00304383" w:rsidRPr="00A45D0F" w:rsidRDefault="00304383" w:rsidP="00304383">
      <w:pPr>
        <w:pStyle w:val="Nadpis5"/>
        <w:numPr>
          <w:ilvl w:val="0"/>
          <w:numId w:val="0"/>
        </w:numPr>
        <w:ind w:left="284"/>
      </w:pPr>
      <w:r w:rsidRPr="00A45D0F">
        <w:t>Author:</w:t>
      </w:r>
    </w:p>
    <w:p w:rsidR="00304383" w:rsidRPr="00A45D0F" w:rsidRDefault="00304383" w:rsidP="00304383">
      <w:pPr>
        <w:pStyle w:val="DescContinue1"/>
      </w:pPr>
      <w:r w:rsidRPr="00A45D0F">
        <w:t xml:space="preserve">Pavol Dano </w:t>
      </w:r>
    </w:p>
    <w:p w:rsidR="00304383" w:rsidRPr="00A45D0F" w:rsidRDefault="00304383" w:rsidP="00304383">
      <w:pPr>
        <w:pStyle w:val="Nadpis5"/>
        <w:numPr>
          <w:ilvl w:val="0"/>
          <w:numId w:val="0"/>
        </w:numPr>
        <w:ind w:left="284"/>
      </w:pPr>
      <w:r w:rsidRPr="00A45D0F">
        <w:lastRenderedPageBreak/>
        <w:t>Version:</w:t>
      </w:r>
    </w:p>
    <w:p w:rsidR="00304383" w:rsidRPr="00A45D0F" w:rsidRDefault="00304383" w:rsidP="00304383">
      <w:pPr>
        <w:pStyle w:val="DescContinue1"/>
      </w:pPr>
      <w:r w:rsidRPr="00A45D0F">
        <w:t xml:space="preserve">1.0 </w:t>
      </w:r>
    </w:p>
    <w:p w:rsidR="00304383" w:rsidRPr="005E2978" w:rsidRDefault="00304383" w:rsidP="00304383">
      <w:pPr>
        <w:pStyle w:val="BodyText"/>
      </w:pPr>
      <w:r w:rsidRPr="005E2978">
        <w:t>Definícia na riadku 24 súboru  VectorI.java.</w:t>
      </w:r>
    </w:p>
    <w:p w:rsidR="00304383" w:rsidRPr="00A45D0F" w:rsidRDefault="00304383" w:rsidP="00304383">
      <w:pPr>
        <w:pBdr>
          <w:bottom w:val="single" w:sz="2" w:space="1" w:color="auto"/>
        </w:pBdr>
      </w:pPr>
    </w:p>
    <w:p w:rsidR="00304383" w:rsidRPr="00A45D0F" w:rsidRDefault="00304383" w:rsidP="00304383">
      <w:pPr>
        <w:pStyle w:val="PodNadpis4uroven"/>
        <w:numPr>
          <w:ilvl w:val="0"/>
          <w:numId w:val="0"/>
        </w:numPr>
        <w:rPr>
          <w:lang w:val="en-US"/>
        </w:rPr>
      </w:pPr>
      <w:r>
        <w:rPr>
          <w:lang w:val="en-US"/>
        </w:rPr>
        <w:t>Constructor &amp;</w:t>
      </w:r>
      <w:r w:rsidRPr="00A45D0F">
        <w:rPr>
          <w:lang w:val="en-US"/>
        </w:rPr>
        <w:t xml:space="preserve"> Destructor Documentation</w:t>
      </w:r>
    </w:p>
    <w:p w:rsidR="00304383" w:rsidRPr="00A45D0F" w:rsidRDefault="00A31E12" w:rsidP="00304383">
      <w:pPr>
        <w:pStyle w:val="Nadpis4"/>
      </w:pPr>
      <w:r w:rsidRPr="00A45D0F">
        <w:fldChar w:fldCharType="begin"/>
      </w:r>
      <w:r w:rsidR="00304383" w:rsidRPr="00A45D0F">
        <w:instrText>xe "VectorI:linearSystems\:\:data\:\:VectorI"</w:instrText>
      </w:r>
      <w:r w:rsidRPr="00A45D0F">
        <w:fldChar w:fldCharType="end"/>
      </w:r>
      <w:r w:rsidRPr="00A45D0F">
        <w:fldChar w:fldCharType="begin"/>
      </w:r>
      <w:r w:rsidR="00304383" w:rsidRPr="00A45D0F">
        <w:instrText>xe "linearSystems\:\:data\:\:VectorI:VectorI"</w:instrText>
      </w:r>
      <w:r w:rsidRPr="00A45D0F">
        <w:fldChar w:fldCharType="end"/>
      </w:r>
      <w:r w:rsidR="00304383" w:rsidRPr="00A45D0F">
        <w:t>linearSystems.data.VectorI.VectorI ()</w:t>
      </w:r>
    </w:p>
    <w:p w:rsidR="00304383" w:rsidRPr="005E2978" w:rsidRDefault="00304383" w:rsidP="00304383">
      <w:pPr>
        <w:pStyle w:val="BodyText"/>
        <w:adjustRightInd/>
        <w:ind w:left="360"/>
      </w:pPr>
      <w:r w:rsidRPr="005E2978">
        <w:t xml:space="preserve">konštruktor </w:t>
      </w:r>
    </w:p>
    <w:p w:rsidR="00304383" w:rsidRPr="00A45D0F" w:rsidRDefault="00304383" w:rsidP="00304383">
      <w:pPr>
        <w:pStyle w:val="ListContinue1"/>
      </w:pPr>
      <w:r w:rsidRPr="00A45D0F">
        <w:t>Definícia na riadku 34 súboru  VectorI.java.</w:t>
      </w:r>
    </w:p>
    <w:p w:rsidR="00304383" w:rsidRPr="00A45D0F" w:rsidRDefault="00A31E12" w:rsidP="00304383">
      <w:pPr>
        <w:pStyle w:val="Nadpis4"/>
      </w:pPr>
      <w:r w:rsidRPr="00A45D0F">
        <w:fldChar w:fldCharType="begin"/>
      </w:r>
      <w:r w:rsidR="00304383" w:rsidRPr="00A45D0F">
        <w:instrText>xe "VectorI:linearSystems\:\:data\:\:VectorI"</w:instrText>
      </w:r>
      <w:r w:rsidRPr="00A45D0F">
        <w:fldChar w:fldCharType="end"/>
      </w:r>
      <w:r w:rsidRPr="00A45D0F">
        <w:fldChar w:fldCharType="begin"/>
      </w:r>
      <w:r w:rsidR="00304383" w:rsidRPr="00A45D0F">
        <w:instrText>xe "linearSystems\:\:data\:\:VectorI:VectorI"</w:instrText>
      </w:r>
      <w:r w:rsidRPr="00A45D0F">
        <w:fldChar w:fldCharType="end"/>
      </w:r>
      <w:r w:rsidR="00304383" w:rsidRPr="00A45D0F">
        <w:t xml:space="preserve">linearSystems.data.VectorI.VectorI (int[] </w:t>
      </w:r>
      <w:r w:rsidR="00304383" w:rsidRPr="00A45D0F">
        <w:rPr>
          <w:i/>
          <w:iCs/>
        </w:rPr>
        <w:t>vector</w:t>
      </w:r>
      <w:r w:rsidR="00304383" w:rsidRPr="00A45D0F">
        <w:t>)</w:t>
      </w:r>
    </w:p>
    <w:p w:rsidR="00304383" w:rsidRPr="005E2978" w:rsidRDefault="00304383" w:rsidP="00304383">
      <w:pPr>
        <w:pStyle w:val="BodyText"/>
        <w:adjustRightInd/>
        <w:ind w:left="360"/>
      </w:pPr>
      <w:r w:rsidRPr="005E2978">
        <w:t xml:space="preserve">konštruktor </w:t>
      </w:r>
    </w:p>
    <w:p w:rsidR="00304383" w:rsidRPr="00A45D0F" w:rsidRDefault="00304383" w:rsidP="00304383">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1761"/>
        <w:gridCol w:w="6177"/>
      </w:tblGrid>
      <w:tr w:rsidR="00304383" w:rsidRPr="00A45D0F" w:rsidTr="00015048">
        <w:tc>
          <w:tcPr>
            <w:tcW w:w="1761" w:type="dxa"/>
          </w:tcPr>
          <w:p w:rsidR="00304383" w:rsidRPr="00A45D0F" w:rsidRDefault="00304383" w:rsidP="008F50DE">
            <w:r w:rsidRPr="00A45D0F">
              <w:rPr>
                <w:i/>
                <w:iCs/>
              </w:rPr>
              <w:t>vector</w:t>
            </w:r>
            <w:r w:rsidRPr="00A45D0F">
              <w:t xml:space="preserve"> </w:t>
            </w:r>
          </w:p>
        </w:tc>
        <w:tc>
          <w:tcPr>
            <w:tcW w:w="6177" w:type="dxa"/>
          </w:tcPr>
          <w:p w:rsidR="00304383" w:rsidRPr="00A45D0F" w:rsidRDefault="00304383" w:rsidP="008F50DE">
            <w:r w:rsidRPr="00A45D0F">
              <w:t>pole matematických hodnôt vektora</w:t>
            </w:r>
          </w:p>
        </w:tc>
      </w:tr>
    </w:tbl>
    <w:p w:rsidR="00304383" w:rsidRPr="00A45D0F" w:rsidRDefault="00304383" w:rsidP="00304383">
      <w:pPr>
        <w:pStyle w:val="ListContinue1"/>
      </w:pPr>
      <w:r w:rsidRPr="00A45D0F">
        <w:t>Definícia na riadku 41 súboru  VectorI.java.</w:t>
      </w:r>
    </w:p>
    <w:p w:rsidR="00304383" w:rsidRPr="00A45D0F" w:rsidRDefault="00304383" w:rsidP="00304383">
      <w:pPr>
        <w:pBdr>
          <w:bottom w:val="single" w:sz="2" w:space="1" w:color="auto"/>
        </w:pBdr>
        <w:rPr>
          <w:rFonts w:ascii="Arial" w:hAnsi="Arial" w:cs="Arial"/>
          <w:b/>
          <w:bCs/>
        </w:rPr>
      </w:pPr>
    </w:p>
    <w:p w:rsidR="00304383" w:rsidRPr="00A45D0F" w:rsidRDefault="00304383" w:rsidP="00304383">
      <w:pPr>
        <w:pStyle w:val="PodNadpis4uroven"/>
        <w:numPr>
          <w:ilvl w:val="0"/>
          <w:numId w:val="0"/>
        </w:numPr>
        <w:rPr>
          <w:lang w:val="en-US"/>
        </w:rPr>
      </w:pPr>
      <w:r w:rsidRPr="00A45D0F">
        <w:rPr>
          <w:lang w:val="en-US"/>
        </w:rPr>
        <w:t>Member Function Documentation</w:t>
      </w:r>
    </w:p>
    <w:p w:rsidR="00304383" w:rsidRPr="00A45D0F" w:rsidRDefault="00A31E12" w:rsidP="00304383">
      <w:pPr>
        <w:pStyle w:val="Nadpis4"/>
      </w:pPr>
      <w:r w:rsidRPr="00A45D0F">
        <w:fldChar w:fldCharType="begin"/>
      </w:r>
      <w:r w:rsidR="00304383" w:rsidRPr="00A45D0F">
        <w:instrText>xe "getVector:linearSystems\:\:data\:\:VectorI"</w:instrText>
      </w:r>
      <w:r w:rsidRPr="00A45D0F">
        <w:fldChar w:fldCharType="end"/>
      </w:r>
      <w:r w:rsidRPr="00A45D0F">
        <w:fldChar w:fldCharType="begin"/>
      </w:r>
      <w:r w:rsidR="00304383" w:rsidRPr="00A45D0F">
        <w:instrText>xe "linearSystems\:\:data\:\:VectorI:getVector"</w:instrText>
      </w:r>
      <w:r w:rsidRPr="00A45D0F">
        <w:fldChar w:fldCharType="end"/>
      </w:r>
      <w:r w:rsidR="00304383" w:rsidRPr="00A45D0F">
        <w:t>int [] linearSystems.data.VectorI.getVector ()</w:t>
      </w:r>
    </w:p>
    <w:p w:rsidR="00304383" w:rsidRPr="005E2978" w:rsidRDefault="00304383" w:rsidP="00304383">
      <w:pPr>
        <w:pStyle w:val="BodyText"/>
        <w:adjustRightInd/>
        <w:ind w:left="360"/>
      </w:pPr>
      <w:r w:rsidRPr="005E2978">
        <w:t xml:space="preserve">getter </w:t>
      </w:r>
    </w:p>
    <w:p w:rsidR="00304383" w:rsidRPr="00A45D0F" w:rsidRDefault="00304383" w:rsidP="00304383">
      <w:pPr>
        <w:pStyle w:val="Nadpis5"/>
        <w:numPr>
          <w:ilvl w:val="0"/>
          <w:numId w:val="0"/>
        </w:numPr>
        <w:ind w:left="284"/>
      </w:pPr>
      <w:r w:rsidRPr="00A45D0F">
        <w:t>Returns:</w:t>
      </w:r>
    </w:p>
    <w:p w:rsidR="00304383" w:rsidRPr="005E2978" w:rsidRDefault="00304383" w:rsidP="00304383">
      <w:pPr>
        <w:pStyle w:val="DescContinue2"/>
        <w:rPr>
          <w:b w:val="0"/>
          <w:sz w:val="24"/>
          <w:szCs w:val="24"/>
        </w:rPr>
      </w:pPr>
      <w:r w:rsidRPr="005E2978">
        <w:rPr>
          <w:b w:val="0"/>
          <w:sz w:val="24"/>
          <w:szCs w:val="24"/>
        </w:rPr>
        <w:t xml:space="preserve">vector int[] </w:t>
      </w:r>
    </w:p>
    <w:p w:rsidR="00304383" w:rsidRPr="00A45D0F" w:rsidRDefault="00304383" w:rsidP="00304383">
      <w:pPr>
        <w:pStyle w:val="ListContinue1"/>
      </w:pPr>
      <w:r w:rsidRPr="00A45D0F">
        <w:t>Definícia na riadku 49 súboru  VectorI.java.</w:t>
      </w:r>
    </w:p>
    <w:p w:rsidR="00304383" w:rsidRPr="00A45D0F" w:rsidRDefault="00A31E12" w:rsidP="00304383">
      <w:pPr>
        <w:pStyle w:val="Nadpis4"/>
      </w:pPr>
      <w:r w:rsidRPr="00A45D0F">
        <w:fldChar w:fldCharType="begin"/>
      </w:r>
      <w:r w:rsidR="00304383" w:rsidRPr="00A45D0F">
        <w:instrText>xe "toPrintedForm:linearSystems\:\:data\:\:VectorI"</w:instrText>
      </w:r>
      <w:r w:rsidRPr="00A45D0F">
        <w:fldChar w:fldCharType="end"/>
      </w:r>
      <w:r w:rsidRPr="00A45D0F">
        <w:fldChar w:fldCharType="begin"/>
      </w:r>
      <w:r w:rsidR="00304383" w:rsidRPr="00A45D0F">
        <w:instrText>xe "linearSystems\:\:data\:\:VectorI:toPrintedForm"</w:instrText>
      </w:r>
      <w:r w:rsidRPr="00A45D0F">
        <w:fldChar w:fldCharType="end"/>
      </w:r>
      <w:r w:rsidR="00304383" w:rsidRPr="00A45D0F">
        <w:t>String linearSystems.data.VectorI.toPrintedForm ()</w:t>
      </w:r>
    </w:p>
    <w:p w:rsidR="00304383" w:rsidRPr="005E2978" w:rsidRDefault="00304383" w:rsidP="00304383">
      <w:pPr>
        <w:pStyle w:val="BodyText"/>
        <w:adjustRightInd/>
        <w:ind w:left="360"/>
      </w:pPr>
      <w:r w:rsidRPr="005E2978">
        <w:t>reprezentácia vektora vo forme reťazca pri ukladaní do súboru</w:t>
      </w:r>
    </w:p>
    <w:p w:rsidR="00304383" w:rsidRPr="00A45D0F" w:rsidRDefault="00304383" w:rsidP="00304383">
      <w:pPr>
        <w:pStyle w:val="Nadpis5"/>
        <w:numPr>
          <w:ilvl w:val="0"/>
          <w:numId w:val="0"/>
        </w:numPr>
        <w:ind w:left="284"/>
      </w:pPr>
      <w:r w:rsidRPr="00A45D0F">
        <w:t>Returns:</w:t>
      </w:r>
    </w:p>
    <w:p w:rsidR="00304383" w:rsidRPr="005E2978" w:rsidRDefault="00304383" w:rsidP="00304383">
      <w:pPr>
        <w:pStyle w:val="DescContinue2"/>
        <w:rPr>
          <w:b w:val="0"/>
          <w:sz w:val="24"/>
          <w:szCs w:val="24"/>
        </w:rPr>
      </w:pPr>
      <w:r w:rsidRPr="005E2978">
        <w:rPr>
          <w:b w:val="0"/>
          <w:sz w:val="24"/>
          <w:szCs w:val="24"/>
        </w:rPr>
        <w:t>reprezentácia vektora vo forme objektu typu String</w:t>
      </w:r>
    </w:p>
    <w:p w:rsidR="00304383" w:rsidRPr="00A45D0F" w:rsidRDefault="00304383" w:rsidP="00304383">
      <w:pPr>
        <w:pStyle w:val="ListContinue1"/>
      </w:pPr>
      <w:r w:rsidRPr="00A45D0F">
        <w:t>Definícia na riadku 85 súboru  VectorI.java.</w:t>
      </w:r>
    </w:p>
    <w:p w:rsidR="00304383" w:rsidRPr="00A45D0F" w:rsidRDefault="00A31E12" w:rsidP="00304383">
      <w:pPr>
        <w:pStyle w:val="Nadpis4"/>
      </w:pPr>
      <w:r w:rsidRPr="00A45D0F">
        <w:fldChar w:fldCharType="begin"/>
      </w:r>
      <w:r w:rsidR="00304383" w:rsidRPr="00A45D0F">
        <w:instrText>xe "toString:linearSystems\:\:data\:\:VectorI"</w:instrText>
      </w:r>
      <w:r w:rsidRPr="00A45D0F">
        <w:fldChar w:fldCharType="end"/>
      </w:r>
      <w:r w:rsidRPr="00A45D0F">
        <w:fldChar w:fldCharType="begin"/>
      </w:r>
      <w:r w:rsidR="00304383" w:rsidRPr="00A45D0F">
        <w:instrText>xe "linearSystems\:\:data\:\:VectorI:toString"</w:instrText>
      </w:r>
      <w:r w:rsidRPr="00A45D0F">
        <w:fldChar w:fldCharType="end"/>
      </w:r>
      <w:r w:rsidR="00304383" w:rsidRPr="00A45D0F">
        <w:t>String linearSystems.data.VectorI.toString ()</w:t>
      </w:r>
    </w:p>
    <w:p w:rsidR="00304383" w:rsidRPr="005E2978" w:rsidRDefault="00304383" w:rsidP="00304383">
      <w:pPr>
        <w:pStyle w:val="BodyText"/>
        <w:adjustRightInd/>
        <w:ind w:left="360"/>
      </w:pPr>
      <w:r w:rsidRPr="005E2978">
        <w:t>reprezentácia vektora vo forme reťazca pri zobrazení napríklad na štandardný výstup</w:t>
      </w:r>
    </w:p>
    <w:p w:rsidR="00304383" w:rsidRPr="00A45D0F" w:rsidRDefault="00304383" w:rsidP="00304383">
      <w:pPr>
        <w:pStyle w:val="Nadpis5"/>
        <w:numPr>
          <w:ilvl w:val="0"/>
          <w:numId w:val="0"/>
        </w:numPr>
        <w:ind w:left="284"/>
      </w:pPr>
      <w:r w:rsidRPr="00A45D0F">
        <w:t>Returns:</w:t>
      </w:r>
    </w:p>
    <w:p w:rsidR="00304383" w:rsidRPr="005E2978" w:rsidRDefault="00304383" w:rsidP="00304383">
      <w:pPr>
        <w:pStyle w:val="DescContinue2"/>
        <w:rPr>
          <w:b w:val="0"/>
          <w:sz w:val="24"/>
          <w:szCs w:val="24"/>
        </w:rPr>
      </w:pPr>
      <w:r w:rsidRPr="005E2978">
        <w:rPr>
          <w:b w:val="0"/>
          <w:sz w:val="24"/>
          <w:szCs w:val="24"/>
        </w:rPr>
        <w:t>reprezentácia vektora vo forme objektu typu String</w:t>
      </w:r>
    </w:p>
    <w:p w:rsidR="00304383" w:rsidRPr="00A45D0F" w:rsidRDefault="00304383" w:rsidP="00304383">
      <w:pPr>
        <w:pStyle w:val="ListContinue1"/>
      </w:pPr>
      <w:r w:rsidRPr="00A45D0F">
        <w:t>Definícia na riadku 58 súboru  VectorI.java.</w:t>
      </w:r>
    </w:p>
    <w:p w:rsidR="00304383" w:rsidRPr="00A45D0F" w:rsidRDefault="00304383" w:rsidP="00304383">
      <w:pPr>
        <w:pBdr>
          <w:bottom w:val="single" w:sz="2" w:space="1" w:color="auto"/>
        </w:pBdr>
        <w:rPr>
          <w:rFonts w:ascii="Arial" w:hAnsi="Arial" w:cs="Arial"/>
          <w:b/>
          <w:bCs/>
        </w:rPr>
      </w:pPr>
    </w:p>
    <w:p w:rsidR="00304383" w:rsidRPr="00A45D0F" w:rsidRDefault="00304383" w:rsidP="00304383">
      <w:pPr>
        <w:pStyle w:val="PodNadpis4uroven"/>
        <w:numPr>
          <w:ilvl w:val="0"/>
          <w:numId w:val="0"/>
        </w:numPr>
        <w:rPr>
          <w:lang w:val="en-US"/>
        </w:rPr>
      </w:pPr>
      <w:r w:rsidRPr="00A45D0F">
        <w:rPr>
          <w:lang w:val="en-US"/>
        </w:rPr>
        <w:lastRenderedPageBreak/>
        <w:t>Member Data Documentation</w:t>
      </w:r>
    </w:p>
    <w:p w:rsidR="00304383" w:rsidRPr="00A45D0F" w:rsidRDefault="00A31E12" w:rsidP="00304383">
      <w:pPr>
        <w:pStyle w:val="Nadpis4"/>
      </w:pPr>
      <w:r w:rsidRPr="00A45D0F">
        <w:fldChar w:fldCharType="begin"/>
      </w:r>
      <w:r w:rsidR="00304383" w:rsidRPr="00A45D0F">
        <w:instrText>xe "vector:linearSystems\:\:data\:\:VectorI"</w:instrText>
      </w:r>
      <w:r w:rsidRPr="00A45D0F">
        <w:fldChar w:fldCharType="end"/>
      </w:r>
      <w:r w:rsidRPr="00A45D0F">
        <w:fldChar w:fldCharType="begin"/>
      </w:r>
      <w:r w:rsidR="00304383" w:rsidRPr="00A45D0F">
        <w:instrText>xe "linearSystems\:\:data\:\:VectorI:vector"</w:instrText>
      </w:r>
      <w:r w:rsidRPr="00A45D0F">
        <w:fldChar w:fldCharType="end"/>
      </w:r>
      <w:r w:rsidR="00304383" w:rsidRPr="00A45D0F">
        <w:t>int [] linearSystems.data.VectorI.vector</w:t>
      </w:r>
    </w:p>
    <w:p w:rsidR="00304383" w:rsidRPr="005E2978" w:rsidRDefault="00304383" w:rsidP="00304383">
      <w:pPr>
        <w:pStyle w:val="BodyText"/>
        <w:adjustRightInd/>
        <w:ind w:left="360"/>
      </w:pPr>
      <w:r w:rsidRPr="005E2978">
        <w:t xml:space="preserve">vector consisting of integer numbers </w:t>
      </w:r>
    </w:p>
    <w:p w:rsidR="00304383" w:rsidRDefault="00304383" w:rsidP="00304383">
      <w:r w:rsidRPr="00A45D0F">
        <w:t>Definícia na riadku 29 súboru  VectorI.java.</w:t>
      </w:r>
    </w:p>
    <w:p w:rsidR="00304383" w:rsidRDefault="00304383" w:rsidP="00304383"/>
    <w:p w:rsidR="00304383" w:rsidRDefault="00304383" w:rsidP="00304383">
      <w:pPr>
        <w:pStyle w:val="PodNadpis3urovenB"/>
        <w:numPr>
          <w:ilvl w:val="2"/>
          <w:numId w:val="31"/>
        </w:numPr>
        <w:rPr>
          <w:lang w:val="en-US"/>
        </w:rPr>
      </w:pPr>
      <w:bookmarkStart w:id="288" w:name="_Toc325621808"/>
      <w:bookmarkStart w:id="289" w:name="_Toc325667209"/>
      <w:r w:rsidRPr="00A45D0F">
        <w:rPr>
          <w:lang w:val="en-US"/>
        </w:rPr>
        <w:t>linearSystems.dataHandlers.MatrixReader</w:t>
      </w:r>
      <w:bookmarkEnd w:id="288"/>
      <w:bookmarkEnd w:id="289"/>
      <w:r w:rsidRPr="00A45D0F">
        <w:rPr>
          <w:lang w:val="en-US"/>
        </w:rPr>
        <w:t xml:space="preserve"> </w:t>
      </w:r>
    </w:p>
    <w:p w:rsidR="00304383" w:rsidRPr="00A45D0F" w:rsidRDefault="00A31E12" w:rsidP="00304383">
      <w:pPr>
        <w:pStyle w:val="PodNadpis4uroven"/>
        <w:numPr>
          <w:ilvl w:val="0"/>
          <w:numId w:val="0"/>
        </w:numPr>
        <w:rPr>
          <w:lang w:val="en-US"/>
        </w:rPr>
      </w:pPr>
      <w:r w:rsidRPr="00A45D0F">
        <w:rPr>
          <w:lang w:val="en-US"/>
        </w:rPr>
        <w:fldChar w:fldCharType="begin"/>
      </w:r>
      <w:r w:rsidR="00304383" w:rsidRPr="00A45D0F">
        <w:rPr>
          <w:lang w:val="en-US"/>
        </w:rPr>
        <w:instrText>tc  \l 2 "linearSystems.dataHandlers.MatrixReader"</w:instrText>
      </w:r>
      <w:r w:rsidRPr="00A45D0F">
        <w:rPr>
          <w:lang w:val="en-US"/>
        </w:rPr>
        <w:fldChar w:fldCharType="end"/>
      </w:r>
      <w:r w:rsidRPr="00A45D0F">
        <w:rPr>
          <w:lang w:val="en-US"/>
        </w:rPr>
        <w:fldChar w:fldCharType="begin"/>
      </w:r>
      <w:r w:rsidR="00304383" w:rsidRPr="00A45D0F">
        <w:rPr>
          <w:lang w:val="en-US"/>
        </w:rPr>
        <w:instrText>xe "linearSystems.dataHandlers.MatrixReader"</w:instrText>
      </w:r>
      <w:r w:rsidRPr="00A45D0F">
        <w:rPr>
          <w:lang w:val="en-US"/>
        </w:rPr>
        <w:fldChar w:fldCharType="end"/>
      </w:r>
      <w:r w:rsidR="00304383" w:rsidRPr="00A45D0F">
        <w:rPr>
          <w:lang w:val="en-US"/>
        </w:rPr>
        <w:t>Private Attributes</w:t>
      </w:r>
    </w:p>
    <w:p w:rsidR="00304383" w:rsidRPr="00A45D0F" w:rsidRDefault="00304383" w:rsidP="00304383">
      <w:pPr>
        <w:pStyle w:val="ListBullet0"/>
      </w:pPr>
      <w:r w:rsidRPr="00A45D0F">
        <w:t>double[][] matrix</w:t>
      </w:r>
    </w:p>
    <w:p w:rsidR="00304383" w:rsidRPr="00A45D0F" w:rsidRDefault="00304383" w:rsidP="00304383">
      <w:pPr>
        <w:pStyle w:val="ListBullet0"/>
      </w:pPr>
      <w:r w:rsidRPr="00A45D0F">
        <w:t>double[][] originalMatrix</w:t>
      </w:r>
    </w:p>
    <w:p w:rsidR="00304383" w:rsidRPr="00A45D0F" w:rsidRDefault="00304383" w:rsidP="00304383">
      <w:pPr>
        <w:pStyle w:val="PodNadpis4uroven"/>
        <w:numPr>
          <w:ilvl w:val="0"/>
          <w:numId w:val="0"/>
        </w:numPr>
        <w:rPr>
          <w:lang w:val="en-US"/>
        </w:rPr>
      </w:pPr>
      <w:r w:rsidRPr="00A45D0F">
        <w:rPr>
          <w:lang w:val="en-US"/>
        </w:rPr>
        <w:t>Static Private Attributes</w:t>
      </w:r>
    </w:p>
    <w:p w:rsidR="00304383" w:rsidRPr="00A45D0F" w:rsidRDefault="00304383" w:rsidP="00304383">
      <w:pPr>
        <w:pStyle w:val="ListBullet0"/>
      </w:pPr>
      <w:r w:rsidRPr="00A45D0F">
        <w:t>static MatrixReader instance</w:t>
      </w:r>
    </w:p>
    <w:p w:rsidR="00304383" w:rsidRPr="00A45D0F" w:rsidRDefault="00304383" w:rsidP="00304383">
      <w:pPr>
        <w:pBdr>
          <w:bottom w:val="single" w:sz="2" w:space="1" w:color="auto"/>
        </w:pBdr>
      </w:pPr>
    </w:p>
    <w:p w:rsidR="00304383" w:rsidRPr="00A45D0F" w:rsidRDefault="00304383" w:rsidP="00304383">
      <w:pPr>
        <w:pStyle w:val="PodNadpis4uroven"/>
        <w:numPr>
          <w:ilvl w:val="0"/>
          <w:numId w:val="0"/>
        </w:numPr>
        <w:rPr>
          <w:lang w:val="en-US"/>
        </w:rPr>
      </w:pPr>
      <w:r w:rsidRPr="00A45D0F">
        <w:rPr>
          <w:lang w:val="en-US"/>
        </w:rPr>
        <w:t>Detailed Description</w:t>
      </w:r>
    </w:p>
    <w:p w:rsidR="00304383" w:rsidRPr="005E2978" w:rsidRDefault="00304383" w:rsidP="00304383">
      <w:pPr>
        <w:pStyle w:val="BodyText"/>
      </w:pPr>
      <w:r w:rsidRPr="005E2978">
        <w:t>Funkcia: číta maticu zo špecifikovaného súboru.</w:t>
      </w:r>
    </w:p>
    <w:p w:rsidR="00304383" w:rsidRPr="00A45D0F" w:rsidRDefault="00304383" w:rsidP="00304383">
      <w:pPr>
        <w:pStyle w:val="Nadpis5"/>
        <w:numPr>
          <w:ilvl w:val="0"/>
          <w:numId w:val="0"/>
        </w:numPr>
        <w:ind w:left="284"/>
      </w:pPr>
      <w:r w:rsidRPr="00A45D0F">
        <w:t>Author:</w:t>
      </w:r>
    </w:p>
    <w:p w:rsidR="00304383" w:rsidRPr="00A45D0F" w:rsidRDefault="00304383" w:rsidP="00304383">
      <w:pPr>
        <w:pStyle w:val="DescContinue1"/>
      </w:pPr>
      <w:r w:rsidRPr="00A45D0F">
        <w:t xml:space="preserve">Pavol Dano </w:t>
      </w:r>
    </w:p>
    <w:p w:rsidR="00304383" w:rsidRPr="005E2978" w:rsidRDefault="00304383" w:rsidP="00304383">
      <w:pPr>
        <w:pStyle w:val="BodyText"/>
      </w:pPr>
      <w:r w:rsidRPr="005E2978">
        <w:t>Definícia na riadku 32 súboru  MatrixReader.java.</w:t>
      </w:r>
    </w:p>
    <w:p w:rsidR="00304383" w:rsidRPr="00A45D0F" w:rsidRDefault="00304383" w:rsidP="00304383">
      <w:pPr>
        <w:pBdr>
          <w:bottom w:val="single" w:sz="2" w:space="1" w:color="auto"/>
        </w:pBdr>
      </w:pPr>
    </w:p>
    <w:p w:rsidR="00304383" w:rsidRPr="00A45D0F" w:rsidRDefault="00304383" w:rsidP="00304383">
      <w:pPr>
        <w:pStyle w:val="PodNadpis4uroven"/>
        <w:numPr>
          <w:ilvl w:val="0"/>
          <w:numId w:val="0"/>
        </w:numPr>
        <w:rPr>
          <w:lang w:val="en-US"/>
        </w:rPr>
      </w:pPr>
      <w:r w:rsidRPr="00A45D0F">
        <w:rPr>
          <w:lang w:val="en-US"/>
        </w:rPr>
        <w:t>Member Data Documentation</w:t>
      </w:r>
    </w:p>
    <w:p w:rsidR="00304383" w:rsidRPr="00A45D0F" w:rsidRDefault="00A31E12" w:rsidP="00304383">
      <w:pPr>
        <w:pStyle w:val="Nadpis4"/>
      </w:pPr>
      <w:r w:rsidRPr="00A45D0F">
        <w:fldChar w:fldCharType="begin"/>
      </w:r>
      <w:r w:rsidR="00304383" w:rsidRPr="00A45D0F">
        <w:instrText>xe "instance:linearSystems\:\:dataHandlers\:\:MatrixReader"</w:instrText>
      </w:r>
      <w:r w:rsidRPr="00A45D0F">
        <w:fldChar w:fldCharType="end"/>
      </w:r>
      <w:r w:rsidRPr="00A45D0F">
        <w:fldChar w:fldCharType="begin"/>
      </w:r>
      <w:r w:rsidR="00304383" w:rsidRPr="00A45D0F">
        <w:instrText>xe "linearSystems\:\:dataHandlers\:\:MatrixReader:instance"</w:instrText>
      </w:r>
      <w:r w:rsidRPr="00A45D0F">
        <w:fldChar w:fldCharType="end"/>
      </w:r>
      <w:r w:rsidR="00304383" w:rsidRPr="00A45D0F">
        <w:t>MatrixReader linearSystems.dataHandlers.MatrixReader.instance</w:t>
      </w:r>
      <w:r w:rsidR="00304383" w:rsidRPr="00A45D0F">
        <w:rPr>
          <w:rFonts w:ascii="Courier New" w:hAnsi="Courier New" w:cs="Courier New"/>
        </w:rPr>
        <w:t xml:space="preserve"> [static, private]</w:t>
      </w:r>
    </w:p>
    <w:p w:rsidR="00304383" w:rsidRPr="005E2978" w:rsidRDefault="00304383" w:rsidP="00304383">
      <w:pPr>
        <w:pStyle w:val="BodyText"/>
        <w:adjustRightInd/>
        <w:ind w:left="360"/>
      </w:pPr>
      <w:r w:rsidRPr="005E2978">
        <w:t>inštancia triedy</w:t>
      </w:r>
    </w:p>
    <w:p w:rsidR="00304383" w:rsidRPr="00A45D0F" w:rsidRDefault="00304383" w:rsidP="00304383">
      <w:pPr>
        <w:pStyle w:val="ListContinue1"/>
      </w:pPr>
      <w:r w:rsidRPr="00A45D0F">
        <w:t>Definícia na riadku 37 súboru  MatrixReader.java.</w:t>
      </w:r>
    </w:p>
    <w:p w:rsidR="00304383" w:rsidRPr="00A45D0F" w:rsidRDefault="00A31E12" w:rsidP="00304383">
      <w:pPr>
        <w:pStyle w:val="Nadpis4"/>
      </w:pPr>
      <w:r w:rsidRPr="00A45D0F">
        <w:fldChar w:fldCharType="begin"/>
      </w:r>
      <w:r w:rsidR="00304383" w:rsidRPr="00A45D0F">
        <w:instrText>xe "matrix:linearSystems\:\:dataHandlers\:\:MatrixReader"</w:instrText>
      </w:r>
      <w:r w:rsidRPr="00A45D0F">
        <w:fldChar w:fldCharType="end"/>
      </w:r>
      <w:r w:rsidRPr="00A45D0F">
        <w:fldChar w:fldCharType="begin"/>
      </w:r>
      <w:r w:rsidR="00304383" w:rsidRPr="00A45D0F">
        <w:instrText>xe "linearSystems\:\:dataHandlers\:\:MatrixReader:matrix"</w:instrText>
      </w:r>
      <w:r w:rsidRPr="00A45D0F">
        <w:fldChar w:fldCharType="end"/>
      </w:r>
      <w:r w:rsidR="00304383" w:rsidRPr="00A45D0F">
        <w:t>double [][] linearSystems.dataHandlers.MatrixReader.matrix</w:t>
      </w:r>
      <w:r w:rsidR="00304383" w:rsidRPr="00A45D0F">
        <w:rPr>
          <w:rFonts w:ascii="Courier New" w:hAnsi="Courier New" w:cs="Courier New"/>
        </w:rPr>
        <w:t xml:space="preserve"> [private]</w:t>
      </w:r>
    </w:p>
    <w:p w:rsidR="00304383" w:rsidRPr="005E2978" w:rsidRDefault="00304383" w:rsidP="00304383">
      <w:pPr>
        <w:pStyle w:val="BodyText"/>
        <w:adjustRightInd/>
        <w:ind w:left="360"/>
      </w:pPr>
      <w:r w:rsidRPr="005E2978">
        <w:t>matica pre uloženie načítaných hodnôť (neskôr upravovaná)</w:t>
      </w:r>
    </w:p>
    <w:p w:rsidR="00304383" w:rsidRPr="00A45D0F" w:rsidRDefault="00304383" w:rsidP="00304383">
      <w:pPr>
        <w:pStyle w:val="ListContinue1"/>
      </w:pPr>
      <w:r w:rsidRPr="00A45D0F">
        <w:t>Definícia na riadku 42 súboru  MatrixReader.java.</w:t>
      </w:r>
    </w:p>
    <w:p w:rsidR="00304383" w:rsidRPr="00A45D0F" w:rsidRDefault="00A31E12" w:rsidP="00304383">
      <w:pPr>
        <w:pStyle w:val="Nadpis4"/>
      </w:pPr>
      <w:r w:rsidRPr="00A45D0F">
        <w:fldChar w:fldCharType="begin"/>
      </w:r>
      <w:r w:rsidR="00304383" w:rsidRPr="00A45D0F">
        <w:instrText>xe "originalMatrix:linearSystems\:\:dataHandlers\:\:MatrixReader"</w:instrText>
      </w:r>
      <w:r w:rsidRPr="00A45D0F">
        <w:fldChar w:fldCharType="end"/>
      </w:r>
      <w:r w:rsidRPr="00A45D0F">
        <w:fldChar w:fldCharType="begin"/>
      </w:r>
      <w:r w:rsidR="00304383" w:rsidRPr="00A45D0F">
        <w:instrText>xe "linearSystems\:\:dataHandlers\:\:MatrixReader:originalMatrix"</w:instrText>
      </w:r>
      <w:r w:rsidRPr="00A45D0F">
        <w:fldChar w:fldCharType="end"/>
      </w:r>
      <w:r w:rsidR="00304383" w:rsidRPr="00A45D0F">
        <w:t>double [][] linearSystems.dataHandlers.MatrixReader.originalMatrix</w:t>
      </w:r>
      <w:r w:rsidR="00304383" w:rsidRPr="00A45D0F">
        <w:rPr>
          <w:rFonts w:ascii="Courier New" w:hAnsi="Courier New" w:cs="Courier New"/>
        </w:rPr>
        <w:t xml:space="preserve"> [private]</w:t>
      </w:r>
    </w:p>
    <w:p w:rsidR="00304383" w:rsidRPr="005E2978" w:rsidRDefault="00304383" w:rsidP="00304383">
      <w:pPr>
        <w:pStyle w:val="BodyText"/>
        <w:adjustRightInd/>
        <w:ind w:left="360"/>
      </w:pPr>
      <w:r w:rsidRPr="005E2978">
        <w:t xml:space="preserve">matica pre uloženie načítaných hodnôť (nepodlieha modifikácii) </w:t>
      </w:r>
    </w:p>
    <w:p w:rsidR="00304383" w:rsidRPr="00A45D0F" w:rsidRDefault="00304383" w:rsidP="00304383">
      <w:pPr>
        <w:pStyle w:val="ListContinue1"/>
      </w:pPr>
      <w:r w:rsidRPr="00A45D0F">
        <w:t>Definícia na riadku 48 súboru  MatrixReader.java.</w:t>
      </w:r>
    </w:p>
    <w:p w:rsidR="00304383" w:rsidRDefault="00311B32" w:rsidP="00311B32">
      <w:pPr>
        <w:spacing w:before="0" w:line="240" w:lineRule="auto"/>
        <w:jc w:val="left"/>
      </w:pPr>
      <w:r>
        <w:br w:type="page"/>
      </w:r>
    </w:p>
    <w:p w:rsidR="00304383" w:rsidRDefault="00304383" w:rsidP="00304383">
      <w:pPr>
        <w:pStyle w:val="PodNadpis3urovenB"/>
        <w:numPr>
          <w:ilvl w:val="2"/>
          <w:numId w:val="31"/>
        </w:numPr>
        <w:rPr>
          <w:lang w:val="en-US"/>
        </w:rPr>
      </w:pPr>
      <w:bookmarkStart w:id="290" w:name="_Toc325621810"/>
      <w:bookmarkStart w:id="291" w:name="_Toc325667210"/>
      <w:r w:rsidRPr="00A45D0F">
        <w:rPr>
          <w:lang w:val="en-US"/>
        </w:rPr>
        <w:lastRenderedPageBreak/>
        <w:t>linearSystems.dataHandlers.MatrixWriter</w:t>
      </w:r>
      <w:bookmarkEnd w:id="290"/>
      <w:bookmarkEnd w:id="291"/>
      <w:r w:rsidRPr="00A45D0F">
        <w:rPr>
          <w:lang w:val="en-US"/>
        </w:rPr>
        <w:t xml:space="preserve"> </w:t>
      </w:r>
    </w:p>
    <w:p w:rsidR="00304383" w:rsidRPr="00A45D0F" w:rsidRDefault="00A31E12" w:rsidP="00304383">
      <w:pPr>
        <w:pStyle w:val="PodNadpis4uroven"/>
        <w:numPr>
          <w:ilvl w:val="0"/>
          <w:numId w:val="0"/>
        </w:numPr>
        <w:rPr>
          <w:lang w:val="en-US"/>
        </w:rPr>
      </w:pPr>
      <w:r w:rsidRPr="00A45D0F">
        <w:rPr>
          <w:lang w:val="en-US"/>
        </w:rPr>
        <w:fldChar w:fldCharType="begin"/>
      </w:r>
      <w:r w:rsidR="00304383" w:rsidRPr="00A45D0F">
        <w:rPr>
          <w:lang w:val="en-US"/>
        </w:rPr>
        <w:instrText>tc  \l 2 "linearSystems.dataHandlers.MatrixWriter"</w:instrText>
      </w:r>
      <w:r w:rsidRPr="00A45D0F">
        <w:rPr>
          <w:lang w:val="en-US"/>
        </w:rPr>
        <w:fldChar w:fldCharType="end"/>
      </w:r>
      <w:r w:rsidRPr="00A45D0F">
        <w:rPr>
          <w:lang w:val="en-US"/>
        </w:rPr>
        <w:fldChar w:fldCharType="begin"/>
      </w:r>
      <w:r w:rsidR="00304383" w:rsidRPr="00A45D0F">
        <w:rPr>
          <w:lang w:val="en-US"/>
        </w:rPr>
        <w:instrText>xe "linearSystems.dataHandlers.MatrixWriter"</w:instrText>
      </w:r>
      <w:r w:rsidRPr="00A45D0F">
        <w:rPr>
          <w:lang w:val="en-US"/>
        </w:rPr>
        <w:fldChar w:fldCharType="end"/>
      </w:r>
      <w:r w:rsidR="00304383" w:rsidRPr="00A45D0F">
        <w:rPr>
          <w:lang w:val="en-US"/>
        </w:rPr>
        <w:t>Public Member Functions</w:t>
      </w:r>
    </w:p>
    <w:p w:rsidR="00304383" w:rsidRPr="00A45D0F" w:rsidRDefault="00304383" w:rsidP="00304383">
      <w:pPr>
        <w:pStyle w:val="ListBullet0"/>
      </w:pPr>
      <w:r w:rsidRPr="00A45D0F">
        <w:t>void setMatrix (MatrixD matrixD)</w:t>
      </w:r>
    </w:p>
    <w:p w:rsidR="00304383" w:rsidRPr="00A45D0F" w:rsidRDefault="00304383" w:rsidP="00304383">
      <w:pPr>
        <w:pStyle w:val="ListBullet0"/>
      </w:pPr>
      <w:r w:rsidRPr="00A45D0F">
        <w:t>void setMatrix (MatrixI matrixI)</w:t>
      </w:r>
    </w:p>
    <w:p w:rsidR="00304383" w:rsidRPr="00A45D0F" w:rsidRDefault="00304383" w:rsidP="00304383">
      <w:pPr>
        <w:pStyle w:val="ListBullet0"/>
      </w:pPr>
      <w:r w:rsidRPr="00A45D0F">
        <w:t>void setResult (VectorI vectorI)</w:t>
      </w:r>
    </w:p>
    <w:p w:rsidR="00304383" w:rsidRPr="00A45D0F" w:rsidRDefault="00304383" w:rsidP="00304383">
      <w:pPr>
        <w:pStyle w:val="ListBullet0"/>
      </w:pPr>
      <w:r w:rsidRPr="00A45D0F">
        <w:t>void setResult (VectorD vectorD)</w:t>
      </w:r>
    </w:p>
    <w:p w:rsidR="00304383" w:rsidRPr="00A45D0F" w:rsidRDefault="00304383" w:rsidP="00304383">
      <w:pPr>
        <w:pStyle w:val="ListBullet0"/>
      </w:pPr>
      <w:r w:rsidRPr="00A45D0F">
        <w:t>MatrixWriter ()</w:t>
      </w:r>
    </w:p>
    <w:p w:rsidR="00304383" w:rsidRPr="00A45D0F" w:rsidRDefault="00304383" w:rsidP="00304383">
      <w:pPr>
        <w:pStyle w:val="ListBullet0"/>
      </w:pPr>
      <w:r w:rsidRPr="00A45D0F">
        <w:t xml:space="preserve">void writeMatrixToFile (String path)  throws FileNotFoundException, IOException </w:t>
      </w:r>
    </w:p>
    <w:p w:rsidR="00304383" w:rsidRPr="00A45D0F" w:rsidRDefault="00304383" w:rsidP="00304383">
      <w:pPr>
        <w:pStyle w:val="PodNadpis4uroven"/>
        <w:numPr>
          <w:ilvl w:val="0"/>
          <w:numId w:val="0"/>
        </w:numPr>
        <w:rPr>
          <w:lang w:val="en-US"/>
        </w:rPr>
      </w:pPr>
      <w:r w:rsidRPr="00A45D0F">
        <w:rPr>
          <w:lang w:val="en-US"/>
        </w:rPr>
        <w:t>Private Attributes</w:t>
      </w:r>
    </w:p>
    <w:p w:rsidR="00304383" w:rsidRPr="00A45D0F" w:rsidRDefault="00304383" w:rsidP="00304383">
      <w:pPr>
        <w:pStyle w:val="ListBullet0"/>
      </w:pPr>
      <w:r w:rsidRPr="00A45D0F">
        <w:t>MatrixD matrixD</w:t>
      </w:r>
    </w:p>
    <w:p w:rsidR="00304383" w:rsidRPr="00A45D0F" w:rsidRDefault="00304383" w:rsidP="00304383">
      <w:pPr>
        <w:pStyle w:val="ListBullet0"/>
      </w:pPr>
      <w:r w:rsidRPr="00A45D0F">
        <w:t>MatrixI matrixI</w:t>
      </w:r>
    </w:p>
    <w:p w:rsidR="00304383" w:rsidRPr="00A45D0F" w:rsidRDefault="00304383" w:rsidP="00304383">
      <w:pPr>
        <w:pStyle w:val="ListBullet0"/>
      </w:pPr>
      <w:r w:rsidRPr="00A45D0F">
        <w:t>VectorD vectorD</w:t>
      </w:r>
    </w:p>
    <w:p w:rsidR="00304383" w:rsidRPr="00A45D0F" w:rsidRDefault="00304383" w:rsidP="00304383">
      <w:pPr>
        <w:pStyle w:val="ListBullet0"/>
      </w:pPr>
      <w:r w:rsidRPr="00A45D0F">
        <w:t>VectorI vectorI</w:t>
      </w:r>
    </w:p>
    <w:p w:rsidR="00304383" w:rsidRPr="00A45D0F" w:rsidRDefault="00304383" w:rsidP="00304383">
      <w:pPr>
        <w:pBdr>
          <w:bottom w:val="single" w:sz="2" w:space="1" w:color="auto"/>
        </w:pBdr>
      </w:pPr>
    </w:p>
    <w:p w:rsidR="00304383" w:rsidRPr="00A45D0F" w:rsidRDefault="00304383" w:rsidP="00304383">
      <w:pPr>
        <w:pStyle w:val="PodNadpis4uroven"/>
        <w:numPr>
          <w:ilvl w:val="0"/>
          <w:numId w:val="0"/>
        </w:numPr>
        <w:rPr>
          <w:lang w:val="en-US"/>
        </w:rPr>
      </w:pPr>
      <w:r w:rsidRPr="00A45D0F">
        <w:rPr>
          <w:lang w:val="en-US"/>
        </w:rPr>
        <w:t>Detailed Description</w:t>
      </w:r>
    </w:p>
    <w:p w:rsidR="00304383" w:rsidRPr="005E2978" w:rsidRDefault="00304383" w:rsidP="00304383">
      <w:pPr>
        <w:pStyle w:val="BodyText"/>
      </w:pPr>
      <w:r w:rsidRPr="005E2978">
        <w:t>Funkcia: zapisuje maticu do požadovaného súboru.</w:t>
      </w:r>
    </w:p>
    <w:p w:rsidR="00304383" w:rsidRPr="00A45D0F" w:rsidRDefault="00304383" w:rsidP="00304383">
      <w:pPr>
        <w:pStyle w:val="Nadpis5"/>
        <w:numPr>
          <w:ilvl w:val="0"/>
          <w:numId w:val="0"/>
        </w:numPr>
        <w:ind w:left="284"/>
      </w:pPr>
      <w:r w:rsidRPr="00A45D0F">
        <w:t>Author:</w:t>
      </w:r>
    </w:p>
    <w:p w:rsidR="00304383" w:rsidRPr="00A45D0F" w:rsidRDefault="00304383" w:rsidP="00304383">
      <w:pPr>
        <w:pStyle w:val="DescContinue1"/>
      </w:pPr>
      <w:r w:rsidRPr="00A45D0F">
        <w:t xml:space="preserve">Pavol Dano </w:t>
      </w:r>
    </w:p>
    <w:p w:rsidR="00304383" w:rsidRPr="005E2978" w:rsidRDefault="00304383" w:rsidP="00304383">
      <w:pPr>
        <w:pStyle w:val="BodyText"/>
      </w:pPr>
      <w:r w:rsidRPr="005E2978">
        <w:t>Definícia na riadku 35 súboru  MatrixWriter.java.</w:t>
      </w:r>
    </w:p>
    <w:p w:rsidR="00304383" w:rsidRPr="00A45D0F" w:rsidRDefault="00304383" w:rsidP="00304383">
      <w:pPr>
        <w:pBdr>
          <w:bottom w:val="single" w:sz="2" w:space="1" w:color="auto"/>
        </w:pBdr>
      </w:pPr>
    </w:p>
    <w:p w:rsidR="00304383" w:rsidRPr="00A45D0F" w:rsidRDefault="00304383" w:rsidP="00304383">
      <w:pPr>
        <w:pStyle w:val="PodNadpis4uroven"/>
        <w:numPr>
          <w:ilvl w:val="0"/>
          <w:numId w:val="0"/>
        </w:numPr>
        <w:rPr>
          <w:lang w:val="en-US"/>
        </w:rPr>
      </w:pPr>
      <w:r>
        <w:rPr>
          <w:lang w:val="en-US"/>
        </w:rPr>
        <w:t>Constructor &amp;</w:t>
      </w:r>
      <w:r w:rsidRPr="00A45D0F">
        <w:rPr>
          <w:lang w:val="en-US"/>
        </w:rPr>
        <w:t xml:space="preserve"> Destructor Documentation</w:t>
      </w:r>
    </w:p>
    <w:p w:rsidR="00304383" w:rsidRPr="00A45D0F" w:rsidRDefault="00A31E12" w:rsidP="00304383">
      <w:pPr>
        <w:pStyle w:val="Nadpis4"/>
      </w:pPr>
      <w:r w:rsidRPr="00A45D0F">
        <w:fldChar w:fldCharType="begin"/>
      </w:r>
      <w:r w:rsidR="00304383" w:rsidRPr="00A45D0F">
        <w:instrText>xe "MatrixWriter:linearSystems\:\:dataHandlers\:\:MatrixWriter"</w:instrText>
      </w:r>
      <w:r w:rsidRPr="00A45D0F">
        <w:fldChar w:fldCharType="end"/>
      </w:r>
      <w:r w:rsidRPr="00A45D0F">
        <w:fldChar w:fldCharType="begin"/>
      </w:r>
      <w:r w:rsidR="00304383" w:rsidRPr="00A45D0F">
        <w:instrText>xe "linearSystems\:\:dataHandlers\:\:MatrixWriter:MatrixWriter"</w:instrText>
      </w:r>
      <w:r w:rsidRPr="00A45D0F">
        <w:fldChar w:fldCharType="end"/>
      </w:r>
      <w:r w:rsidR="00304383" w:rsidRPr="00A45D0F">
        <w:t>linearSystems.dataHandlers.MatrixWriter.MatrixWriter ()</w:t>
      </w:r>
    </w:p>
    <w:p w:rsidR="00304383" w:rsidRPr="005E2978" w:rsidRDefault="00304383" w:rsidP="00304383">
      <w:pPr>
        <w:pStyle w:val="BodyText"/>
        <w:adjustRightInd/>
        <w:ind w:left="360"/>
      </w:pPr>
      <w:r w:rsidRPr="005E2978">
        <w:t xml:space="preserve">konštruktor </w:t>
      </w:r>
    </w:p>
    <w:p w:rsidR="00304383" w:rsidRPr="00A45D0F" w:rsidRDefault="00304383" w:rsidP="00304383">
      <w:pPr>
        <w:pStyle w:val="ListContinue1"/>
      </w:pPr>
      <w:r w:rsidRPr="00A45D0F">
        <w:t>Definícia na riadku 96 súboru  MatrixWriter.java.</w:t>
      </w:r>
    </w:p>
    <w:p w:rsidR="00304383" w:rsidRPr="00A45D0F" w:rsidRDefault="00304383" w:rsidP="00304383">
      <w:pPr>
        <w:pBdr>
          <w:bottom w:val="single" w:sz="2" w:space="1" w:color="auto"/>
        </w:pBdr>
        <w:rPr>
          <w:rFonts w:ascii="Arial" w:hAnsi="Arial" w:cs="Arial"/>
          <w:b/>
          <w:bCs/>
        </w:rPr>
      </w:pPr>
    </w:p>
    <w:p w:rsidR="00304383" w:rsidRPr="00A45D0F" w:rsidRDefault="00304383" w:rsidP="00304383">
      <w:pPr>
        <w:pStyle w:val="PodNadpis4uroven"/>
        <w:numPr>
          <w:ilvl w:val="0"/>
          <w:numId w:val="0"/>
        </w:numPr>
        <w:rPr>
          <w:lang w:val="en-US"/>
        </w:rPr>
      </w:pPr>
      <w:r w:rsidRPr="00A45D0F">
        <w:rPr>
          <w:lang w:val="en-US"/>
        </w:rPr>
        <w:t>Member Function Documentation</w:t>
      </w:r>
    </w:p>
    <w:p w:rsidR="00304383" w:rsidRPr="00A45D0F" w:rsidRDefault="00A31E12" w:rsidP="00304383">
      <w:pPr>
        <w:pStyle w:val="Nadpis4"/>
      </w:pPr>
      <w:r w:rsidRPr="00A45D0F">
        <w:fldChar w:fldCharType="begin"/>
      </w:r>
      <w:r w:rsidR="00304383" w:rsidRPr="00A45D0F">
        <w:instrText>xe "setMatrix:linearSystems\:\:dataHandlers\:\:MatrixWriter"</w:instrText>
      </w:r>
      <w:r w:rsidRPr="00A45D0F">
        <w:fldChar w:fldCharType="end"/>
      </w:r>
      <w:r w:rsidRPr="00A45D0F">
        <w:fldChar w:fldCharType="begin"/>
      </w:r>
      <w:r w:rsidR="00304383" w:rsidRPr="00A45D0F">
        <w:instrText>xe "linearSystems\:\:dataHandlers\:\:MatrixWriter:setMatrix"</w:instrText>
      </w:r>
      <w:r w:rsidRPr="00A45D0F">
        <w:fldChar w:fldCharType="end"/>
      </w:r>
      <w:r w:rsidR="00304383" w:rsidRPr="00A45D0F">
        <w:t xml:space="preserve">void linearSystems.dataHandlers.MatrixWriter.setMatrix (MatrixD </w:t>
      </w:r>
      <w:r w:rsidR="00304383" w:rsidRPr="00A45D0F">
        <w:rPr>
          <w:i/>
          <w:iCs/>
        </w:rPr>
        <w:t>matrixD</w:t>
      </w:r>
      <w:r w:rsidR="00304383" w:rsidRPr="00A45D0F">
        <w:t>)</w:t>
      </w:r>
    </w:p>
    <w:p w:rsidR="00304383" w:rsidRPr="005E2978" w:rsidRDefault="00304383" w:rsidP="00304383">
      <w:pPr>
        <w:pStyle w:val="BodyText"/>
        <w:adjustRightInd/>
        <w:ind w:left="360"/>
      </w:pPr>
      <w:r w:rsidRPr="005E2978">
        <w:t xml:space="preserve">setter pre matrixD </w:t>
      </w:r>
    </w:p>
    <w:p w:rsidR="00304383" w:rsidRPr="00A45D0F" w:rsidRDefault="00304383" w:rsidP="00304383">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2693"/>
        <w:gridCol w:w="5103"/>
      </w:tblGrid>
      <w:tr w:rsidR="00304383" w:rsidRPr="00A45D0F" w:rsidTr="00015048">
        <w:tc>
          <w:tcPr>
            <w:tcW w:w="2693" w:type="dxa"/>
          </w:tcPr>
          <w:p w:rsidR="00304383" w:rsidRPr="00A45D0F" w:rsidRDefault="00304383" w:rsidP="008F50DE">
            <w:r w:rsidRPr="00A45D0F">
              <w:rPr>
                <w:i/>
                <w:iCs/>
              </w:rPr>
              <w:t>matrixD</w:t>
            </w:r>
            <w:r w:rsidRPr="00A45D0F">
              <w:t xml:space="preserve"> </w:t>
            </w:r>
          </w:p>
        </w:tc>
        <w:tc>
          <w:tcPr>
            <w:tcW w:w="5103" w:type="dxa"/>
          </w:tcPr>
          <w:p w:rsidR="00304383" w:rsidRPr="00A45D0F" w:rsidRDefault="00304383" w:rsidP="008F50DE">
            <w:r w:rsidRPr="00A45D0F">
              <w:t>nová matica</w:t>
            </w:r>
          </w:p>
        </w:tc>
      </w:tr>
    </w:tbl>
    <w:p w:rsidR="00304383" w:rsidRPr="00A45D0F" w:rsidRDefault="00304383" w:rsidP="00304383">
      <w:pPr>
        <w:pStyle w:val="ListContinue1"/>
      </w:pPr>
      <w:r w:rsidRPr="00A45D0F">
        <w:t>Definícia na riadku 61 súboru  MatrixWriter.java.</w:t>
      </w:r>
    </w:p>
    <w:p w:rsidR="00304383" w:rsidRPr="00A45D0F" w:rsidRDefault="00A31E12" w:rsidP="00304383">
      <w:pPr>
        <w:pStyle w:val="Nadpis4"/>
      </w:pPr>
      <w:r w:rsidRPr="00A45D0F">
        <w:fldChar w:fldCharType="begin"/>
      </w:r>
      <w:r w:rsidR="00304383" w:rsidRPr="00A45D0F">
        <w:instrText>xe "setMatrix:linearSystems\:\:dataHandlers\:\:MatrixWriter"</w:instrText>
      </w:r>
      <w:r w:rsidRPr="00A45D0F">
        <w:fldChar w:fldCharType="end"/>
      </w:r>
      <w:r w:rsidRPr="00A45D0F">
        <w:fldChar w:fldCharType="begin"/>
      </w:r>
      <w:r w:rsidR="00304383" w:rsidRPr="00A45D0F">
        <w:instrText>xe "linearSystems\:\:dataHandlers\:\:MatrixWriter:setMatrix"</w:instrText>
      </w:r>
      <w:r w:rsidRPr="00A45D0F">
        <w:fldChar w:fldCharType="end"/>
      </w:r>
      <w:r w:rsidR="00304383" w:rsidRPr="00A45D0F">
        <w:t xml:space="preserve">void linearSystems.dataHandlers.MatrixWriter.setMatrix (MatrixI </w:t>
      </w:r>
      <w:r w:rsidR="00304383" w:rsidRPr="00A45D0F">
        <w:rPr>
          <w:i/>
          <w:iCs/>
        </w:rPr>
        <w:t>matrixI</w:t>
      </w:r>
      <w:r w:rsidR="00304383" w:rsidRPr="00A45D0F">
        <w:t>)</w:t>
      </w:r>
    </w:p>
    <w:p w:rsidR="00304383" w:rsidRDefault="00304383" w:rsidP="00304383">
      <w:pPr>
        <w:pStyle w:val="BodyText"/>
        <w:adjustRightInd/>
        <w:ind w:left="360"/>
      </w:pPr>
      <w:r w:rsidRPr="005E2978">
        <w:t xml:space="preserve">setter pre matrixI </w:t>
      </w:r>
    </w:p>
    <w:p w:rsidR="00311B32" w:rsidRPr="005E2978" w:rsidRDefault="00311B32" w:rsidP="00304383">
      <w:pPr>
        <w:pStyle w:val="BodyText"/>
        <w:adjustRightInd/>
        <w:ind w:left="360"/>
      </w:pPr>
    </w:p>
    <w:p w:rsidR="00304383" w:rsidRPr="00A45D0F" w:rsidRDefault="00304383" w:rsidP="00304383">
      <w:pPr>
        <w:pStyle w:val="Nadpis5"/>
        <w:numPr>
          <w:ilvl w:val="0"/>
          <w:numId w:val="0"/>
        </w:numPr>
        <w:ind w:left="284"/>
      </w:pPr>
      <w:r w:rsidRPr="00A45D0F">
        <w:lastRenderedPageBreak/>
        <w:t>Parameters:</w:t>
      </w:r>
    </w:p>
    <w:tbl>
      <w:tblPr>
        <w:tblW w:w="8079" w:type="dxa"/>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2693"/>
        <w:gridCol w:w="5386"/>
      </w:tblGrid>
      <w:tr w:rsidR="00304383" w:rsidRPr="00A45D0F" w:rsidTr="002510F4">
        <w:tc>
          <w:tcPr>
            <w:tcW w:w="2693" w:type="dxa"/>
          </w:tcPr>
          <w:p w:rsidR="00304383" w:rsidRPr="00A45D0F" w:rsidRDefault="00304383" w:rsidP="008F50DE">
            <w:r w:rsidRPr="00A45D0F">
              <w:rPr>
                <w:i/>
                <w:iCs/>
              </w:rPr>
              <w:t>matrixI</w:t>
            </w:r>
            <w:r w:rsidRPr="00A45D0F">
              <w:t xml:space="preserve"> </w:t>
            </w:r>
          </w:p>
        </w:tc>
        <w:tc>
          <w:tcPr>
            <w:tcW w:w="5386" w:type="dxa"/>
          </w:tcPr>
          <w:p w:rsidR="00304383" w:rsidRPr="00A45D0F" w:rsidRDefault="00304383" w:rsidP="008F50DE">
            <w:r w:rsidRPr="00A45D0F">
              <w:t>nová matica</w:t>
            </w:r>
          </w:p>
        </w:tc>
      </w:tr>
    </w:tbl>
    <w:p w:rsidR="00304383" w:rsidRPr="00A45D0F" w:rsidRDefault="00304383" w:rsidP="00304383">
      <w:pPr>
        <w:pStyle w:val="ListContinue1"/>
      </w:pPr>
      <w:r w:rsidRPr="00A45D0F">
        <w:t>Definícia na riadku 70 súboru  MatrixWriter.java.</w:t>
      </w:r>
    </w:p>
    <w:p w:rsidR="00304383" w:rsidRPr="00A45D0F" w:rsidRDefault="00A31E12" w:rsidP="00304383">
      <w:pPr>
        <w:pStyle w:val="Nadpis4"/>
      </w:pPr>
      <w:r w:rsidRPr="00A45D0F">
        <w:fldChar w:fldCharType="begin"/>
      </w:r>
      <w:r w:rsidR="00304383" w:rsidRPr="00A45D0F">
        <w:instrText>xe "setResult:linearSystems\:\:dataHandlers\:\:MatrixWriter"</w:instrText>
      </w:r>
      <w:r w:rsidRPr="00A45D0F">
        <w:fldChar w:fldCharType="end"/>
      </w:r>
      <w:r w:rsidRPr="00A45D0F">
        <w:fldChar w:fldCharType="begin"/>
      </w:r>
      <w:r w:rsidR="00304383" w:rsidRPr="00A45D0F">
        <w:instrText>xe "linearSystems\:\:dataHandlers\:\:MatrixWriter:setResult"</w:instrText>
      </w:r>
      <w:r w:rsidRPr="00A45D0F">
        <w:fldChar w:fldCharType="end"/>
      </w:r>
      <w:r w:rsidR="00304383" w:rsidRPr="00A45D0F">
        <w:t xml:space="preserve">void linearSystems.dataHandlers.MatrixWriter.setResult (VectorI </w:t>
      </w:r>
      <w:r w:rsidR="00304383" w:rsidRPr="00A45D0F">
        <w:rPr>
          <w:i/>
          <w:iCs/>
        </w:rPr>
        <w:t>vectorI</w:t>
      </w:r>
      <w:r w:rsidR="00304383" w:rsidRPr="00A45D0F">
        <w:t>)</w:t>
      </w:r>
    </w:p>
    <w:p w:rsidR="00304383" w:rsidRPr="005E2978" w:rsidRDefault="00304383" w:rsidP="00304383">
      <w:pPr>
        <w:pStyle w:val="BodyText"/>
        <w:adjustRightInd/>
        <w:ind w:left="360"/>
      </w:pPr>
      <w:r w:rsidRPr="005E2978">
        <w:t xml:space="preserve">setter pre vectorI (celočíselné premenné) </w:t>
      </w:r>
    </w:p>
    <w:p w:rsidR="00304383" w:rsidRPr="00A45D0F" w:rsidRDefault="00304383" w:rsidP="00304383">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2693"/>
        <w:gridCol w:w="5386"/>
      </w:tblGrid>
      <w:tr w:rsidR="00304383" w:rsidRPr="00A45D0F" w:rsidTr="00015048">
        <w:tc>
          <w:tcPr>
            <w:tcW w:w="2693" w:type="dxa"/>
          </w:tcPr>
          <w:p w:rsidR="00304383" w:rsidRPr="00A45D0F" w:rsidRDefault="00304383" w:rsidP="008F50DE">
            <w:r w:rsidRPr="00A45D0F">
              <w:rPr>
                <w:i/>
                <w:iCs/>
              </w:rPr>
              <w:t>vectorI</w:t>
            </w:r>
            <w:r w:rsidRPr="00A45D0F">
              <w:t xml:space="preserve"> </w:t>
            </w:r>
          </w:p>
        </w:tc>
        <w:tc>
          <w:tcPr>
            <w:tcW w:w="5386" w:type="dxa"/>
          </w:tcPr>
          <w:p w:rsidR="00304383" w:rsidRPr="00A45D0F" w:rsidRDefault="00304383" w:rsidP="008F50DE">
            <w:r w:rsidRPr="00A45D0F">
              <w:t xml:space="preserve">nový vektor riešenia </w:t>
            </w:r>
          </w:p>
        </w:tc>
      </w:tr>
    </w:tbl>
    <w:p w:rsidR="00304383" w:rsidRPr="00A45D0F" w:rsidRDefault="00304383" w:rsidP="00304383">
      <w:pPr>
        <w:pStyle w:val="ListContinue1"/>
      </w:pPr>
      <w:r w:rsidRPr="00A45D0F">
        <w:t>Definícia na riadku 79 súboru  MatrixWriter.java.</w:t>
      </w:r>
    </w:p>
    <w:p w:rsidR="00304383" w:rsidRPr="00A45D0F" w:rsidRDefault="00A31E12" w:rsidP="00304383">
      <w:pPr>
        <w:pStyle w:val="Nadpis4"/>
      </w:pPr>
      <w:r w:rsidRPr="00A45D0F">
        <w:fldChar w:fldCharType="begin"/>
      </w:r>
      <w:r w:rsidR="00304383" w:rsidRPr="00A45D0F">
        <w:instrText>xe "setResult:linearSystems\:\:dataHandlers\:\:MatrixWriter"</w:instrText>
      </w:r>
      <w:r w:rsidRPr="00A45D0F">
        <w:fldChar w:fldCharType="end"/>
      </w:r>
      <w:r w:rsidRPr="00A45D0F">
        <w:fldChar w:fldCharType="begin"/>
      </w:r>
      <w:r w:rsidR="00304383" w:rsidRPr="00A45D0F">
        <w:instrText>xe "linearSystems\:\:dataHandlers\:\:MatrixWriter:setResult"</w:instrText>
      </w:r>
      <w:r w:rsidRPr="00A45D0F">
        <w:fldChar w:fldCharType="end"/>
      </w:r>
      <w:r w:rsidR="00304383" w:rsidRPr="00A45D0F">
        <w:t xml:space="preserve">void linearSystems.dataHandlers.MatrixWriter.setResult (VectorD </w:t>
      </w:r>
      <w:r w:rsidR="00304383" w:rsidRPr="00A45D0F">
        <w:rPr>
          <w:i/>
          <w:iCs/>
        </w:rPr>
        <w:t>vectorD</w:t>
      </w:r>
      <w:r w:rsidR="00304383" w:rsidRPr="00A45D0F">
        <w:t>)</w:t>
      </w:r>
    </w:p>
    <w:p w:rsidR="00304383" w:rsidRPr="005E2978" w:rsidRDefault="00304383" w:rsidP="00304383">
      <w:pPr>
        <w:pStyle w:val="BodyText"/>
        <w:adjustRightInd/>
        <w:ind w:left="360"/>
      </w:pPr>
      <w:r w:rsidRPr="005E2978">
        <w:t xml:space="preserve">setter pre vectorD (neceločíselné premenné) </w:t>
      </w:r>
    </w:p>
    <w:p w:rsidR="00304383" w:rsidRPr="00A45D0F" w:rsidRDefault="00304383" w:rsidP="00304383">
      <w:pPr>
        <w:pStyle w:val="Nadpis5"/>
        <w:numPr>
          <w:ilvl w:val="0"/>
          <w:numId w:val="0"/>
        </w:numPr>
        <w:ind w:left="284"/>
      </w:pPr>
      <w:r w:rsidRPr="00A45D0F">
        <w:t>Parameters:</w:t>
      </w:r>
    </w:p>
    <w:tbl>
      <w:tblPr>
        <w:tblW w:w="8079" w:type="dxa"/>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2693"/>
        <w:gridCol w:w="5386"/>
      </w:tblGrid>
      <w:tr w:rsidR="00304383" w:rsidRPr="00A45D0F" w:rsidTr="00015048">
        <w:tc>
          <w:tcPr>
            <w:tcW w:w="2693" w:type="dxa"/>
          </w:tcPr>
          <w:p w:rsidR="00304383" w:rsidRPr="00A45D0F" w:rsidRDefault="00304383" w:rsidP="008F50DE">
            <w:r w:rsidRPr="00A45D0F">
              <w:rPr>
                <w:i/>
                <w:iCs/>
              </w:rPr>
              <w:t>vectorD</w:t>
            </w:r>
            <w:r w:rsidRPr="00A45D0F">
              <w:t xml:space="preserve"> </w:t>
            </w:r>
          </w:p>
        </w:tc>
        <w:tc>
          <w:tcPr>
            <w:tcW w:w="5386" w:type="dxa"/>
          </w:tcPr>
          <w:p w:rsidR="00304383" w:rsidRPr="00A45D0F" w:rsidRDefault="00304383" w:rsidP="008F50DE">
            <w:r w:rsidRPr="00A45D0F">
              <w:t xml:space="preserve">nový vektor riešenia </w:t>
            </w:r>
          </w:p>
        </w:tc>
      </w:tr>
    </w:tbl>
    <w:p w:rsidR="00304383" w:rsidRPr="00A45D0F" w:rsidRDefault="00304383" w:rsidP="00304383">
      <w:pPr>
        <w:pStyle w:val="ListContinue1"/>
      </w:pPr>
      <w:r w:rsidRPr="00A45D0F">
        <w:t>Definícia na riadku 88 súboru  MatrixWriter.java.</w:t>
      </w:r>
    </w:p>
    <w:p w:rsidR="00304383" w:rsidRPr="00A45D0F" w:rsidRDefault="00A31E12" w:rsidP="00304383">
      <w:pPr>
        <w:pStyle w:val="Nadpis4"/>
      </w:pPr>
      <w:r w:rsidRPr="00A45D0F">
        <w:fldChar w:fldCharType="begin"/>
      </w:r>
      <w:r w:rsidR="00304383" w:rsidRPr="00A45D0F">
        <w:instrText>xe "writeMatrixToFile:linearSystems\:\:dataHandlers\:\:MatrixWriter"</w:instrText>
      </w:r>
      <w:r w:rsidRPr="00A45D0F">
        <w:fldChar w:fldCharType="end"/>
      </w:r>
      <w:r w:rsidRPr="00A45D0F">
        <w:fldChar w:fldCharType="begin"/>
      </w:r>
      <w:r w:rsidR="00304383" w:rsidRPr="00A45D0F">
        <w:instrText>xe "linearSystems\:\:dataHandlers\:\:MatrixWriter:writeMatrixToFile"</w:instrText>
      </w:r>
      <w:r w:rsidRPr="00A45D0F">
        <w:fldChar w:fldCharType="end"/>
      </w:r>
      <w:r w:rsidR="00304383" w:rsidRPr="00A45D0F">
        <w:t xml:space="preserve">void linearSystems.dataHandlers.MatrixWriter.writeMatrixToFile (String </w:t>
      </w:r>
      <w:r w:rsidR="00304383" w:rsidRPr="00A45D0F">
        <w:rPr>
          <w:i/>
          <w:iCs/>
        </w:rPr>
        <w:t>path</w:t>
      </w:r>
      <w:r w:rsidR="00304383" w:rsidRPr="00A45D0F">
        <w:t xml:space="preserve">)  throws FileNotFoundException, IOException </w:t>
      </w:r>
    </w:p>
    <w:p w:rsidR="00304383" w:rsidRPr="005E2978" w:rsidRDefault="00304383" w:rsidP="00304383">
      <w:pPr>
        <w:pStyle w:val="BodyText"/>
        <w:adjustRightInd/>
        <w:ind w:left="360"/>
      </w:pPr>
      <w:r w:rsidRPr="005E2978">
        <w:t>zapisuje matrixI alebo matrixD maticu do súboru špecifikovaného cestou</w:t>
      </w:r>
    </w:p>
    <w:p w:rsidR="00304383" w:rsidRPr="00A45D0F" w:rsidRDefault="00304383" w:rsidP="00304383">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2693"/>
        <w:gridCol w:w="5386"/>
      </w:tblGrid>
      <w:tr w:rsidR="00304383" w:rsidRPr="00A45D0F" w:rsidTr="00015048">
        <w:tc>
          <w:tcPr>
            <w:tcW w:w="2693" w:type="dxa"/>
          </w:tcPr>
          <w:p w:rsidR="00304383" w:rsidRPr="00A45D0F" w:rsidRDefault="00304383" w:rsidP="008F50DE">
            <w:r w:rsidRPr="00A45D0F">
              <w:rPr>
                <w:i/>
                <w:iCs/>
              </w:rPr>
              <w:t>path</w:t>
            </w:r>
            <w:r w:rsidRPr="00A45D0F">
              <w:t xml:space="preserve"> </w:t>
            </w:r>
          </w:p>
        </w:tc>
        <w:tc>
          <w:tcPr>
            <w:tcW w:w="5386" w:type="dxa"/>
          </w:tcPr>
          <w:p w:rsidR="00304383" w:rsidRPr="00A45D0F" w:rsidRDefault="00304383" w:rsidP="008F50DE">
            <w:r w:rsidRPr="00A45D0F">
              <w:t>cesta k novému súboru</w:t>
            </w:r>
          </w:p>
        </w:tc>
      </w:tr>
    </w:tbl>
    <w:p w:rsidR="00304383" w:rsidRPr="00A45D0F" w:rsidRDefault="00304383" w:rsidP="00304383">
      <w:pPr>
        <w:pStyle w:val="Nadpis5"/>
        <w:numPr>
          <w:ilvl w:val="0"/>
          <w:numId w:val="0"/>
        </w:numPr>
        <w:ind w:left="284"/>
      </w:pPr>
      <w:r w:rsidRPr="00A45D0F">
        <w:t>Exceptions: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2693"/>
        <w:gridCol w:w="5386"/>
      </w:tblGrid>
      <w:tr w:rsidR="00304383" w:rsidRPr="00A45D0F" w:rsidTr="00015048">
        <w:tc>
          <w:tcPr>
            <w:tcW w:w="2693" w:type="dxa"/>
          </w:tcPr>
          <w:p w:rsidR="00304383" w:rsidRPr="00A45D0F" w:rsidRDefault="00304383" w:rsidP="008F50DE">
            <w:r w:rsidRPr="00A45D0F">
              <w:rPr>
                <w:i/>
                <w:iCs/>
              </w:rPr>
              <w:t>FileNotFoundException</w:t>
            </w:r>
            <w:r w:rsidRPr="00A45D0F">
              <w:t xml:space="preserve"> </w:t>
            </w:r>
          </w:p>
        </w:tc>
        <w:tc>
          <w:tcPr>
            <w:tcW w:w="5386" w:type="dxa"/>
          </w:tcPr>
          <w:p w:rsidR="00304383" w:rsidRPr="00A45D0F" w:rsidRDefault="00304383" w:rsidP="008F50DE">
            <w:r w:rsidRPr="00A45D0F">
              <w:t>hádzaná, ak súbor nemôže byť nájdený</w:t>
            </w:r>
          </w:p>
        </w:tc>
      </w:tr>
      <w:tr w:rsidR="00304383" w:rsidRPr="00A45D0F" w:rsidTr="00015048">
        <w:tc>
          <w:tcPr>
            <w:tcW w:w="2693" w:type="dxa"/>
          </w:tcPr>
          <w:p w:rsidR="00304383" w:rsidRPr="00A45D0F" w:rsidRDefault="00304383" w:rsidP="008F50DE">
            <w:r w:rsidRPr="00A45D0F">
              <w:rPr>
                <w:i/>
                <w:iCs/>
              </w:rPr>
              <w:t>IOException</w:t>
            </w:r>
            <w:r w:rsidRPr="00A45D0F">
              <w:t xml:space="preserve"> </w:t>
            </w:r>
          </w:p>
        </w:tc>
        <w:tc>
          <w:tcPr>
            <w:tcW w:w="5386" w:type="dxa"/>
          </w:tcPr>
          <w:p w:rsidR="00304383" w:rsidRPr="00A45D0F" w:rsidRDefault="00304383" w:rsidP="008F50DE">
            <w:r w:rsidRPr="00A45D0F">
              <w:t>hádzaná, ak I/O operácie sa nedajú uskutočniť</w:t>
            </w:r>
          </w:p>
        </w:tc>
      </w:tr>
    </w:tbl>
    <w:p w:rsidR="00304383" w:rsidRPr="00A45D0F" w:rsidRDefault="00304383" w:rsidP="00304383">
      <w:pPr>
        <w:pStyle w:val="ListContinue1"/>
      </w:pPr>
      <w:r w:rsidRPr="00A45D0F">
        <w:t>Definícia na riadku 105 súboru  MatrixWriter.java.</w:t>
      </w:r>
    </w:p>
    <w:p w:rsidR="00304383" w:rsidRPr="00A45D0F" w:rsidRDefault="00304383" w:rsidP="00304383">
      <w:pPr>
        <w:pBdr>
          <w:bottom w:val="single" w:sz="2" w:space="1" w:color="auto"/>
        </w:pBdr>
        <w:rPr>
          <w:rFonts w:ascii="Arial" w:hAnsi="Arial" w:cs="Arial"/>
          <w:b/>
          <w:bCs/>
        </w:rPr>
      </w:pPr>
    </w:p>
    <w:p w:rsidR="00304383" w:rsidRPr="00A45D0F" w:rsidRDefault="00304383" w:rsidP="00304383">
      <w:pPr>
        <w:pStyle w:val="PodNadpis4uroven"/>
        <w:numPr>
          <w:ilvl w:val="0"/>
          <w:numId w:val="0"/>
        </w:numPr>
        <w:rPr>
          <w:lang w:val="en-US"/>
        </w:rPr>
      </w:pPr>
      <w:r w:rsidRPr="00A45D0F">
        <w:rPr>
          <w:lang w:val="en-US"/>
        </w:rPr>
        <w:t>Member Data Documentation</w:t>
      </w:r>
    </w:p>
    <w:p w:rsidR="00304383" w:rsidRPr="00A45D0F" w:rsidRDefault="00A31E12" w:rsidP="00304383">
      <w:pPr>
        <w:pStyle w:val="Nadpis4"/>
      </w:pPr>
      <w:r w:rsidRPr="00A45D0F">
        <w:fldChar w:fldCharType="begin"/>
      </w:r>
      <w:r w:rsidR="00304383" w:rsidRPr="00A45D0F">
        <w:instrText>xe "matrixD:linearSystems\:\:dataHandlers\:\:MatrixWriter"</w:instrText>
      </w:r>
      <w:r w:rsidRPr="00A45D0F">
        <w:fldChar w:fldCharType="end"/>
      </w:r>
      <w:r w:rsidRPr="00A45D0F">
        <w:fldChar w:fldCharType="begin"/>
      </w:r>
      <w:r w:rsidR="00304383" w:rsidRPr="00A45D0F">
        <w:instrText>xe "linearSystems\:\:dataHandlers\:\:MatrixWriter:matrixD"</w:instrText>
      </w:r>
      <w:r w:rsidRPr="00A45D0F">
        <w:fldChar w:fldCharType="end"/>
      </w:r>
      <w:r w:rsidR="00304383" w:rsidRPr="00A45D0F">
        <w:t>MatrixD linearSystems.dataHandlers.MatrixWriter.matrixD</w:t>
      </w:r>
      <w:r w:rsidR="00304383" w:rsidRPr="00A45D0F">
        <w:rPr>
          <w:rFonts w:ascii="Courier New" w:hAnsi="Courier New" w:cs="Courier New"/>
        </w:rPr>
        <w:t xml:space="preserve"> [private]</w:t>
      </w:r>
    </w:p>
    <w:p w:rsidR="00304383" w:rsidRPr="005E2978" w:rsidRDefault="00304383" w:rsidP="00304383">
      <w:pPr>
        <w:pStyle w:val="BodyText"/>
        <w:adjustRightInd/>
        <w:ind w:left="360"/>
      </w:pPr>
      <w:r w:rsidRPr="005E2978">
        <w:t>matice s hodnotami v pohyblivej rádovej čiarke</w:t>
      </w:r>
    </w:p>
    <w:p w:rsidR="00304383" w:rsidRPr="00A45D0F" w:rsidRDefault="00304383" w:rsidP="00304383">
      <w:pPr>
        <w:pStyle w:val="ListContinue1"/>
      </w:pPr>
      <w:r w:rsidRPr="00A45D0F">
        <w:t>Definícia na riadku 40 súboru  MatrixWriter.java.</w:t>
      </w:r>
    </w:p>
    <w:p w:rsidR="00304383" w:rsidRPr="00A45D0F" w:rsidRDefault="00A31E12" w:rsidP="00304383">
      <w:pPr>
        <w:pStyle w:val="Nadpis4"/>
      </w:pPr>
      <w:r w:rsidRPr="00A45D0F">
        <w:fldChar w:fldCharType="begin"/>
      </w:r>
      <w:r w:rsidR="00304383" w:rsidRPr="00A45D0F">
        <w:instrText>xe "matrixI:linearSystems\:\:dataHandlers\:\:MatrixWriter"</w:instrText>
      </w:r>
      <w:r w:rsidRPr="00A45D0F">
        <w:fldChar w:fldCharType="end"/>
      </w:r>
      <w:r w:rsidRPr="00A45D0F">
        <w:fldChar w:fldCharType="begin"/>
      </w:r>
      <w:r w:rsidR="00304383" w:rsidRPr="00A45D0F">
        <w:instrText>xe "linearSystems\:\:dataHandlers\:\:MatrixWriter:matrixI"</w:instrText>
      </w:r>
      <w:r w:rsidRPr="00A45D0F">
        <w:fldChar w:fldCharType="end"/>
      </w:r>
      <w:r w:rsidR="00304383" w:rsidRPr="00A45D0F">
        <w:t>MatrixI linearSystems.dataHandlers.MatrixWriter.matrixI</w:t>
      </w:r>
      <w:r w:rsidR="00304383" w:rsidRPr="00A45D0F">
        <w:rPr>
          <w:rFonts w:ascii="Courier New" w:hAnsi="Courier New" w:cs="Courier New"/>
        </w:rPr>
        <w:t xml:space="preserve"> [private]</w:t>
      </w:r>
    </w:p>
    <w:p w:rsidR="00304383" w:rsidRPr="005E2978" w:rsidRDefault="00304383" w:rsidP="00304383">
      <w:pPr>
        <w:pStyle w:val="BodyText"/>
        <w:adjustRightInd/>
        <w:ind w:left="360"/>
      </w:pPr>
      <w:r w:rsidRPr="005E2978">
        <w:t>matice s hodnotami celočíselnými (nepohyblivá rádova čiarka)</w:t>
      </w:r>
    </w:p>
    <w:p w:rsidR="00304383" w:rsidRPr="00A45D0F" w:rsidRDefault="00304383" w:rsidP="00304383">
      <w:pPr>
        <w:pStyle w:val="ListContinue1"/>
      </w:pPr>
      <w:r w:rsidRPr="00A45D0F">
        <w:t>Definícia na riadku 44 súboru  MatrixWriter.java.</w:t>
      </w:r>
    </w:p>
    <w:p w:rsidR="00304383" w:rsidRPr="00A45D0F" w:rsidRDefault="00A31E12" w:rsidP="00304383">
      <w:pPr>
        <w:pStyle w:val="Nadpis4"/>
      </w:pPr>
      <w:r w:rsidRPr="00A45D0F">
        <w:lastRenderedPageBreak/>
        <w:fldChar w:fldCharType="begin"/>
      </w:r>
      <w:r w:rsidR="00304383" w:rsidRPr="00A45D0F">
        <w:instrText>xe "vectorD:linearSystems\:\:dataHandlers\:\:MatrixWriter"</w:instrText>
      </w:r>
      <w:r w:rsidRPr="00A45D0F">
        <w:fldChar w:fldCharType="end"/>
      </w:r>
      <w:r w:rsidRPr="00A45D0F">
        <w:fldChar w:fldCharType="begin"/>
      </w:r>
      <w:r w:rsidR="00304383" w:rsidRPr="00A45D0F">
        <w:instrText>xe "linearSystems\:\:dataHandlers\:\:MatrixWriter:vectorD"</w:instrText>
      </w:r>
      <w:r w:rsidRPr="00A45D0F">
        <w:fldChar w:fldCharType="end"/>
      </w:r>
      <w:r w:rsidR="00304383" w:rsidRPr="00A45D0F">
        <w:t>VectorD linearSystems.dataHandlers.MatrixWriter.vectorD</w:t>
      </w:r>
      <w:r w:rsidR="00304383" w:rsidRPr="00A45D0F">
        <w:rPr>
          <w:rFonts w:ascii="Courier New" w:hAnsi="Courier New" w:cs="Courier New"/>
        </w:rPr>
        <w:t xml:space="preserve"> [private]</w:t>
      </w:r>
    </w:p>
    <w:p w:rsidR="00304383" w:rsidRPr="005E2978" w:rsidRDefault="00304383" w:rsidP="00304383">
      <w:pPr>
        <w:pStyle w:val="BodyText"/>
        <w:adjustRightInd/>
        <w:ind w:left="360"/>
      </w:pPr>
      <w:r w:rsidRPr="005E2978">
        <w:t>vektor hodnôt v pohyblivej rádovej čiarke</w:t>
      </w:r>
    </w:p>
    <w:p w:rsidR="00304383" w:rsidRPr="00A45D0F" w:rsidRDefault="00304383" w:rsidP="00304383">
      <w:pPr>
        <w:pStyle w:val="ListContinue1"/>
      </w:pPr>
      <w:r w:rsidRPr="00A45D0F">
        <w:t>Definícia na riadku 49 súboru  MatrixWriter.java.</w:t>
      </w:r>
    </w:p>
    <w:p w:rsidR="00304383" w:rsidRPr="00A45D0F" w:rsidRDefault="00A31E12" w:rsidP="00304383">
      <w:pPr>
        <w:pStyle w:val="Nadpis4"/>
      </w:pPr>
      <w:r w:rsidRPr="00A45D0F">
        <w:fldChar w:fldCharType="begin"/>
      </w:r>
      <w:r w:rsidR="00304383" w:rsidRPr="00A45D0F">
        <w:instrText>xe "vectorI:linearSystems\:\:dataHandlers\:\:MatrixWriter"</w:instrText>
      </w:r>
      <w:r w:rsidRPr="00A45D0F">
        <w:fldChar w:fldCharType="end"/>
      </w:r>
      <w:r w:rsidRPr="00A45D0F">
        <w:fldChar w:fldCharType="begin"/>
      </w:r>
      <w:r w:rsidR="00304383" w:rsidRPr="00A45D0F">
        <w:instrText>xe "linearSystems\:\:dataHandlers\:\:MatrixWriter:vectorI"</w:instrText>
      </w:r>
      <w:r w:rsidRPr="00A45D0F">
        <w:fldChar w:fldCharType="end"/>
      </w:r>
      <w:r w:rsidR="00304383" w:rsidRPr="00A45D0F">
        <w:t>VectorI linearSystems.dataHandlers.MatrixWriter.vectorI</w:t>
      </w:r>
      <w:r w:rsidR="00304383" w:rsidRPr="00A45D0F">
        <w:rPr>
          <w:rFonts w:ascii="Courier New" w:hAnsi="Courier New" w:cs="Courier New"/>
        </w:rPr>
        <w:t xml:space="preserve"> [private]</w:t>
      </w:r>
    </w:p>
    <w:p w:rsidR="00304383" w:rsidRPr="005E2978" w:rsidRDefault="00304383" w:rsidP="00304383">
      <w:pPr>
        <w:pStyle w:val="BodyText"/>
        <w:adjustRightInd/>
        <w:ind w:left="360"/>
      </w:pPr>
      <w:r w:rsidRPr="005E2978">
        <w:t>vektor hodnôt v nepohyblivej rádovej čiarke</w:t>
      </w:r>
    </w:p>
    <w:p w:rsidR="00304383" w:rsidRPr="001D4BA1" w:rsidRDefault="00304383" w:rsidP="00304383">
      <w:pPr>
        <w:rPr>
          <w:lang w:val="en-US"/>
        </w:rPr>
      </w:pPr>
      <w:r w:rsidRPr="00A45D0F">
        <w:t>Definícia na riadku 53 súboru  MatrixWriter.java.</w:t>
      </w:r>
    </w:p>
    <w:p w:rsidR="00304383" w:rsidRDefault="00304383" w:rsidP="00304383">
      <w:pPr>
        <w:pStyle w:val="PodNadpis3urovenB"/>
        <w:numPr>
          <w:ilvl w:val="2"/>
          <w:numId w:val="31"/>
        </w:numPr>
        <w:rPr>
          <w:lang w:val="en-US"/>
        </w:rPr>
      </w:pPr>
      <w:bookmarkStart w:id="292" w:name="_Toc325621811"/>
      <w:bookmarkStart w:id="293" w:name="_Toc325667211"/>
      <w:r w:rsidRPr="00A45D0F">
        <w:rPr>
          <w:lang w:val="en-US"/>
        </w:rPr>
        <w:t>linearSystems.dataHandlers.MethodsClassLoader</w:t>
      </w:r>
      <w:bookmarkEnd w:id="292"/>
      <w:bookmarkEnd w:id="293"/>
      <w:r w:rsidRPr="00A45D0F">
        <w:rPr>
          <w:lang w:val="en-US"/>
        </w:rPr>
        <w:t xml:space="preserve"> </w:t>
      </w:r>
    </w:p>
    <w:p w:rsidR="00304383" w:rsidRPr="00A45D0F" w:rsidRDefault="00A31E12" w:rsidP="00304383">
      <w:pPr>
        <w:pStyle w:val="PodNadpis4uroven"/>
        <w:numPr>
          <w:ilvl w:val="0"/>
          <w:numId w:val="0"/>
        </w:numPr>
        <w:rPr>
          <w:lang w:val="en-US"/>
        </w:rPr>
      </w:pPr>
      <w:r w:rsidRPr="00A45D0F">
        <w:rPr>
          <w:lang w:val="en-US"/>
        </w:rPr>
        <w:fldChar w:fldCharType="begin"/>
      </w:r>
      <w:r w:rsidR="00304383" w:rsidRPr="00A45D0F">
        <w:rPr>
          <w:lang w:val="en-US"/>
        </w:rPr>
        <w:instrText>tc  \l 2 "linearSystems.dataHandlers.MethodsClassLoader"</w:instrText>
      </w:r>
      <w:r w:rsidRPr="00A45D0F">
        <w:rPr>
          <w:lang w:val="en-US"/>
        </w:rPr>
        <w:fldChar w:fldCharType="end"/>
      </w:r>
      <w:r w:rsidRPr="00A45D0F">
        <w:rPr>
          <w:lang w:val="en-US"/>
        </w:rPr>
        <w:fldChar w:fldCharType="begin"/>
      </w:r>
      <w:r w:rsidR="00304383" w:rsidRPr="00A45D0F">
        <w:rPr>
          <w:lang w:val="en-US"/>
        </w:rPr>
        <w:instrText>xe "linearSystems.dataHandlers.MethodsClassLoader"</w:instrText>
      </w:r>
      <w:r w:rsidRPr="00A45D0F">
        <w:rPr>
          <w:lang w:val="en-US"/>
        </w:rPr>
        <w:fldChar w:fldCharType="end"/>
      </w:r>
      <w:r w:rsidR="00304383" w:rsidRPr="00A45D0F">
        <w:rPr>
          <w:lang w:val="en-US"/>
        </w:rPr>
        <w:t>Classes</w:t>
      </w:r>
    </w:p>
    <w:p w:rsidR="00304383" w:rsidRPr="00A45D0F" w:rsidRDefault="00304383" w:rsidP="00304383">
      <w:pPr>
        <w:pStyle w:val="ListBullet0"/>
      </w:pPr>
      <w:r w:rsidRPr="00A45D0F">
        <w:t>class JavaFileFilter</w:t>
      </w:r>
    </w:p>
    <w:p w:rsidR="00304383" w:rsidRPr="00A45D0F" w:rsidRDefault="00304383" w:rsidP="00304383">
      <w:pPr>
        <w:pStyle w:val="PodNadpis4uroven"/>
        <w:numPr>
          <w:ilvl w:val="0"/>
          <w:numId w:val="0"/>
        </w:numPr>
        <w:rPr>
          <w:lang w:val="en-US"/>
        </w:rPr>
      </w:pPr>
      <w:r w:rsidRPr="00A45D0F">
        <w:rPr>
          <w:lang w:val="en-US"/>
        </w:rPr>
        <w:t>Static Public Member Functions</w:t>
      </w:r>
    </w:p>
    <w:p w:rsidR="00304383" w:rsidRPr="00A45D0F" w:rsidRDefault="00304383" w:rsidP="00304383">
      <w:pPr>
        <w:pStyle w:val="ListBullet0"/>
      </w:pPr>
      <w:r w:rsidRPr="00A45D0F">
        <w:t>static MethodsClassLoader getInstance ()</w:t>
      </w:r>
    </w:p>
    <w:p w:rsidR="00304383" w:rsidRPr="00A45D0F" w:rsidRDefault="00304383" w:rsidP="00304383">
      <w:pPr>
        <w:pStyle w:val="ListBullet0"/>
      </w:pPr>
      <w:r w:rsidRPr="00A45D0F">
        <w:t xml:space="preserve">static LinearSystemsSolvable[] loadMethodsClasses ()  throws ClassNotFoundException, InstantiationException,      </w:t>
      </w:r>
      <w:r w:rsidRPr="00A45D0F">
        <w:tab/>
      </w:r>
      <w:r w:rsidRPr="00A45D0F">
        <w:tab/>
        <w:t xml:space="preserve">IllegalAccessException, NoMethodsAsJavaClassesException     </w:t>
      </w:r>
    </w:p>
    <w:p w:rsidR="00304383" w:rsidRPr="00A45D0F" w:rsidRDefault="00304383" w:rsidP="00304383">
      <w:pPr>
        <w:pStyle w:val="PodNadpis4uroven"/>
        <w:numPr>
          <w:ilvl w:val="0"/>
          <w:numId w:val="0"/>
        </w:numPr>
        <w:rPr>
          <w:lang w:val="en-US"/>
        </w:rPr>
      </w:pPr>
      <w:r w:rsidRPr="00A45D0F">
        <w:rPr>
          <w:lang w:val="en-US"/>
        </w:rPr>
        <w:t>Private Member Functions</w:t>
      </w:r>
    </w:p>
    <w:p w:rsidR="00304383" w:rsidRPr="00A45D0F" w:rsidRDefault="00304383" w:rsidP="00304383">
      <w:pPr>
        <w:pStyle w:val="ListBullet0"/>
      </w:pPr>
      <w:r w:rsidRPr="00A45D0F">
        <w:t>MethodsClassLoader (ClassLoader parent)</w:t>
      </w:r>
    </w:p>
    <w:p w:rsidR="00304383" w:rsidRPr="00A45D0F" w:rsidRDefault="00304383" w:rsidP="00304383">
      <w:pPr>
        <w:pStyle w:val="PodNadpis4uroven"/>
        <w:numPr>
          <w:ilvl w:val="0"/>
          <w:numId w:val="0"/>
        </w:numPr>
        <w:rPr>
          <w:lang w:val="en-US"/>
        </w:rPr>
      </w:pPr>
      <w:r w:rsidRPr="00A45D0F">
        <w:rPr>
          <w:lang w:val="en-US"/>
        </w:rPr>
        <w:t>Static Private Attributes</w:t>
      </w:r>
    </w:p>
    <w:p w:rsidR="00304383" w:rsidRPr="00A45D0F" w:rsidRDefault="00304383" w:rsidP="00304383">
      <w:pPr>
        <w:pStyle w:val="ListBullet0"/>
      </w:pPr>
      <w:r w:rsidRPr="00A45D0F">
        <w:t>static MethodsClassLoader instance</w:t>
      </w:r>
    </w:p>
    <w:p w:rsidR="00304383" w:rsidRPr="00A45D0F" w:rsidRDefault="00304383" w:rsidP="00304383">
      <w:pPr>
        <w:pStyle w:val="ListBullet0"/>
      </w:pPr>
      <w:r w:rsidRPr="00A45D0F">
        <w:t>static LinearSystemsSolvable[] methods</w:t>
      </w:r>
    </w:p>
    <w:p w:rsidR="00304383" w:rsidRPr="00A45D0F" w:rsidRDefault="00304383" w:rsidP="00304383">
      <w:pPr>
        <w:pStyle w:val="ListBullet0"/>
      </w:pPr>
      <w:r w:rsidRPr="00A45D0F">
        <w:t>static JavaFileFilter fileFilter</w:t>
      </w:r>
    </w:p>
    <w:p w:rsidR="00304383" w:rsidRPr="00A45D0F" w:rsidRDefault="00304383" w:rsidP="00304383">
      <w:pPr>
        <w:pBdr>
          <w:bottom w:val="single" w:sz="2" w:space="1" w:color="auto"/>
        </w:pBdr>
      </w:pPr>
    </w:p>
    <w:p w:rsidR="00304383" w:rsidRPr="00A45D0F" w:rsidRDefault="00304383" w:rsidP="00304383">
      <w:pPr>
        <w:pStyle w:val="PodNadpis4uroven"/>
        <w:numPr>
          <w:ilvl w:val="0"/>
          <w:numId w:val="0"/>
        </w:numPr>
        <w:rPr>
          <w:lang w:val="en-US"/>
        </w:rPr>
      </w:pPr>
      <w:r w:rsidRPr="00A45D0F">
        <w:rPr>
          <w:lang w:val="en-US"/>
        </w:rPr>
        <w:t>Detailed Description</w:t>
      </w:r>
    </w:p>
    <w:p w:rsidR="00304383" w:rsidRPr="005E2978" w:rsidRDefault="00304383" w:rsidP="00304383">
      <w:pPr>
        <w:pStyle w:val="BodyText"/>
      </w:pPr>
      <w:r w:rsidRPr="005E2978">
        <w:t>Funkcia: MethodsClassLoader dynamicky načítavá triedy reprezentujúce metódy pre vykonávanie operácií nad maticami s cieľom hľadať ich riešenie z implicitne definovaného adresára použitím reflexie.</w:t>
      </w:r>
    </w:p>
    <w:p w:rsidR="00304383" w:rsidRPr="00A45D0F" w:rsidRDefault="00304383" w:rsidP="00304383">
      <w:pPr>
        <w:pStyle w:val="Nadpis5"/>
        <w:numPr>
          <w:ilvl w:val="0"/>
          <w:numId w:val="0"/>
        </w:numPr>
        <w:ind w:left="284"/>
      </w:pPr>
      <w:r w:rsidRPr="00A45D0F">
        <w:t>Author:</w:t>
      </w:r>
    </w:p>
    <w:p w:rsidR="00304383" w:rsidRPr="00A45D0F" w:rsidRDefault="00304383" w:rsidP="00304383">
      <w:pPr>
        <w:pStyle w:val="DescContinue1"/>
      </w:pPr>
      <w:r w:rsidRPr="00A45D0F">
        <w:t xml:space="preserve">Pavol Dano </w:t>
      </w:r>
    </w:p>
    <w:p w:rsidR="00304383" w:rsidRPr="005E2978" w:rsidRDefault="00304383" w:rsidP="00304383">
      <w:pPr>
        <w:pStyle w:val="BodyText"/>
      </w:pPr>
      <w:r w:rsidRPr="005E2978">
        <w:t>Definícia na riadku 32 súboru  MethodsClassLoader.java.</w:t>
      </w:r>
    </w:p>
    <w:p w:rsidR="00304383" w:rsidRPr="00A45D0F" w:rsidRDefault="00304383" w:rsidP="00304383">
      <w:pPr>
        <w:pBdr>
          <w:bottom w:val="single" w:sz="2" w:space="1" w:color="auto"/>
        </w:pBdr>
      </w:pPr>
    </w:p>
    <w:p w:rsidR="00304383" w:rsidRPr="00A45D0F" w:rsidRDefault="00304383" w:rsidP="00304383">
      <w:pPr>
        <w:pStyle w:val="PodNadpis4uroven"/>
        <w:numPr>
          <w:ilvl w:val="0"/>
          <w:numId w:val="0"/>
        </w:numPr>
        <w:rPr>
          <w:lang w:val="en-US"/>
        </w:rPr>
      </w:pPr>
      <w:r>
        <w:rPr>
          <w:lang w:val="en-US"/>
        </w:rPr>
        <w:t>Constructor &amp;</w:t>
      </w:r>
      <w:r w:rsidRPr="00A45D0F">
        <w:rPr>
          <w:lang w:val="en-US"/>
        </w:rPr>
        <w:t xml:space="preserve"> Destructor Documentation</w:t>
      </w:r>
    </w:p>
    <w:p w:rsidR="00304383" w:rsidRPr="00A45D0F" w:rsidRDefault="00A31E12" w:rsidP="00304383">
      <w:pPr>
        <w:pStyle w:val="Nadpis4"/>
      </w:pPr>
      <w:r w:rsidRPr="00A45D0F">
        <w:fldChar w:fldCharType="begin"/>
      </w:r>
      <w:r w:rsidR="00304383" w:rsidRPr="00A45D0F">
        <w:instrText>xe "MethodsClassLoader:linearSystems\:\:dataHandlers\:\:MethodsClassLoader"</w:instrText>
      </w:r>
      <w:r w:rsidRPr="00A45D0F">
        <w:fldChar w:fldCharType="end"/>
      </w:r>
      <w:r w:rsidRPr="00A45D0F">
        <w:fldChar w:fldCharType="begin"/>
      </w:r>
      <w:r w:rsidR="00304383" w:rsidRPr="00A45D0F">
        <w:instrText>xe "linearSystems\:\:dataHandlers\:\:MethodsClassLoader:MethodsClassLoader"</w:instrText>
      </w:r>
      <w:r w:rsidRPr="00A45D0F">
        <w:fldChar w:fldCharType="end"/>
      </w:r>
      <w:r w:rsidR="00304383" w:rsidRPr="00A45D0F">
        <w:t xml:space="preserve">linearSystems.dataHandlers.MethodsClassLoader.MethodsClassLoader (ClassLoader </w:t>
      </w:r>
      <w:r w:rsidR="00304383" w:rsidRPr="00A45D0F">
        <w:rPr>
          <w:i/>
          <w:iCs/>
        </w:rPr>
        <w:t>parent</w:t>
      </w:r>
      <w:r w:rsidR="00304383" w:rsidRPr="00A45D0F">
        <w:t>)</w:t>
      </w:r>
      <w:r w:rsidR="00304383" w:rsidRPr="00A45D0F">
        <w:rPr>
          <w:rFonts w:ascii="Courier New" w:hAnsi="Courier New" w:cs="Courier New"/>
        </w:rPr>
        <w:t xml:space="preserve"> [private]</w:t>
      </w:r>
    </w:p>
    <w:p w:rsidR="00304383" w:rsidRPr="005E2978" w:rsidRDefault="00304383" w:rsidP="00304383">
      <w:pPr>
        <w:pStyle w:val="BodyText"/>
        <w:adjustRightInd/>
        <w:ind w:left="360"/>
      </w:pPr>
      <w:r w:rsidRPr="005E2978">
        <w:t xml:space="preserve">konštruktor inicializovaný objektov typu JavaFileFilter(hľadanie súborov so sufixom .class) </w:t>
      </w:r>
    </w:p>
    <w:p w:rsidR="00304383" w:rsidRPr="00A45D0F" w:rsidRDefault="00304383" w:rsidP="00304383">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2976"/>
        <w:gridCol w:w="5103"/>
      </w:tblGrid>
      <w:tr w:rsidR="00304383" w:rsidRPr="00A45D0F" w:rsidTr="00015048">
        <w:tc>
          <w:tcPr>
            <w:tcW w:w="2976" w:type="dxa"/>
          </w:tcPr>
          <w:p w:rsidR="00304383" w:rsidRPr="00A45D0F" w:rsidRDefault="00304383" w:rsidP="008F50DE">
            <w:r w:rsidRPr="00A45D0F">
              <w:rPr>
                <w:i/>
                <w:iCs/>
              </w:rPr>
              <w:lastRenderedPageBreak/>
              <w:t>parent</w:t>
            </w:r>
            <w:r w:rsidRPr="00A45D0F">
              <w:t xml:space="preserve"> </w:t>
            </w:r>
          </w:p>
        </w:tc>
        <w:tc>
          <w:tcPr>
            <w:tcW w:w="5103" w:type="dxa"/>
          </w:tcPr>
          <w:p w:rsidR="00304383" w:rsidRPr="00A45D0F" w:rsidRDefault="00304383" w:rsidP="008F50DE">
            <w:r w:rsidRPr="00A45D0F">
              <w:t xml:space="preserve">ClassLoader </w:t>
            </w:r>
          </w:p>
        </w:tc>
      </w:tr>
    </w:tbl>
    <w:p w:rsidR="00304383" w:rsidRPr="00A45D0F" w:rsidRDefault="00304383" w:rsidP="00304383">
      <w:pPr>
        <w:pStyle w:val="ListContinue1"/>
      </w:pPr>
      <w:r w:rsidRPr="00A45D0F">
        <w:t>Definícia na riadku 71 súboru  MethodsClassLoader.java.</w:t>
      </w:r>
    </w:p>
    <w:p w:rsidR="00304383" w:rsidRPr="00A45D0F" w:rsidRDefault="00304383" w:rsidP="00304383">
      <w:pPr>
        <w:pBdr>
          <w:bottom w:val="single" w:sz="2" w:space="1" w:color="auto"/>
        </w:pBdr>
        <w:rPr>
          <w:rFonts w:ascii="Arial" w:hAnsi="Arial" w:cs="Arial"/>
          <w:b/>
          <w:bCs/>
        </w:rPr>
      </w:pPr>
    </w:p>
    <w:p w:rsidR="00304383" w:rsidRPr="00A45D0F" w:rsidRDefault="00304383" w:rsidP="00304383">
      <w:pPr>
        <w:pStyle w:val="PodNadpis4uroven"/>
        <w:numPr>
          <w:ilvl w:val="0"/>
          <w:numId w:val="0"/>
        </w:numPr>
        <w:rPr>
          <w:lang w:val="en-US"/>
        </w:rPr>
      </w:pPr>
      <w:r w:rsidRPr="00A45D0F">
        <w:rPr>
          <w:lang w:val="en-US"/>
        </w:rPr>
        <w:t>Member Function Documentation</w:t>
      </w:r>
    </w:p>
    <w:p w:rsidR="00304383" w:rsidRPr="00A45D0F" w:rsidRDefault="00A31E12" w:rsidP="00304383">
      <w:pPr>
        <w:pStyle w:val="Nadpis4"/>
      </w:pPr>
      <w:r w:rsidRPr="00A45D0F">
        <w:fldChar w:fldCharType="begin"/>
      </w:r>
      <w:r w:rsidR="00304383" w:rsidRPr="00A45D0F">
        <w:instrText>xe "getInstance:linearSystems\:\:dataHandlers\:\:MethodsClassLoader"</w:instrText>
      </w:r>
      <w:r w:rsidRPr="00A45D0F">
        <w:fldChar w:fldCharType="end"/>
      </w:r>
      <w:r w:rsidRPr="00A45D0F">
        <w:fldChar w:fldCharType="begin"/>
      </w:r>
      <w:r w:rsidR="00304383" w:rsidRPr="00A45D0F">
        <w:instrText>xe "linearSystems\:\:dataHandlers\:\:MethodsClassLoader:getInstance"</w:instrText>
      </w:r>
      <w:r w:rsidRPr="00A45D0F">
        <w:fldChar w:fldCharType="end"/>
      </w:r>
      <w:r w:rsidR="00304383" w:rsidRPr="00A45D0F">
        <w:t>static MethodsClassLoader linearSystems.dataHandlers.MethodsClassLoader.getInstance ()</w:t>
      </w:r>
      <w:r w:rsidR="00304383" w:rsidRPr="00A45D0F">
        <w:rPr>
          <w:rFonts w:ascii="Courier New" w:hAnsi="Courier New" w:cs="Courier New"/>
        </w:rPr>
        <w:t xml:space="preserve"> [static]</w:t>
      </w:r>
    </w:p>
    <w:p w:rsidR="00304383" w:rsidRPr="005E2978" w:rsidRDefault="00304383" w:rsidP="00304383">
      <w:pPr>
        <w:pStyle w:val="BodyText"/>
        <w:adjustRightInd/>
        <w:ind w:left="360"/>
      </w:pPr>
      <w:r w:rsidRPr="005E2978">
        <w:t xml:space="preserve">getter </w:t>
      </w:r>
    </w:p>
    <w:p w:rsidR="00304383" w:rsidRPr="00A45D0F" w:rsidRDefault="00304383" w:rsidP="00304383">
      <w:pPr>
        <w:pStyle w:val="Nadpis5"/>
        <w:numPr>
          <w:ilvl w:val="0"/>
          <w:numId w:val="0"/>
        </w:numPr>
        <w:ind w:left="284"/>
      </w:pPr>
      <w:r w:rsidRPr="00A45D0F">
        <w:t>Returns:</w:t>
      </w:r>
    </w:p>
    <w:p w:rsidR="00304383" w:rsidRPr="005E2978" w:rsidRDefault="00304383" w:rsidP="00304383">
      <w:pPr>
        <w:pStyle w:val="DescContinue2"/>
        <w:rPr>
          <w:b w:val="0"/>
          <w:sz w:val="24"/>
          <w:szCs w:val="24"/>
        </w:rPr>
      </w:pPr>
      <w:r w:rsidRPr="005E2978">
        <w:rPr>
          <w:b w:val="0"/>
          <w:sz w:val="24"/>
          <w:szCs w:val="24"/>
        </w:rPr>
        <w:t>vracia inštanciu triedy</w:t>
      </w:r>
    </w:p>
    <w:p w:rsidR="00304383" w:rsidRPr="00A45D0F" w:rsidRDefault="00304383" w:rsidP="00304383">
      <w:pPr>
        <w:pStyle w:val="ListContinue1"/>
      </w:pPr>
      <w:r w:rsidRPr="00A45D0F">
        <w:t>Definícia na riadku 62 súboru  MethodsClassLoader.java.</w:t>
      </w:r>
    </w:p>
    <w:p w:rsidR="00304383" w:rsidRPr="00A45D0F" w:rsidRDefault="00A31E12" w:rsidP="00304383">
      <w:pPr>
        <w:pStyle w:val="Nadpis4"/>
      </w:pPr>
      <w:r w:rsidRPr="00A45D0F">
        <w:fldChar w:fldCharType="begin"/>
      </w:r>
      <w:r w:rsidR="00304383" w:rsidRPr="00A45D0F">
        <w:instrText>xe "loadMethodsClasses:linearSystems\:\:dataHandlers\:\:MethodsClassLoader"</w:instrText>
      </w:r>
      <w:r w:rsidRPr="00A45D0F">
        <w:fldChar w:fldCharType="end"/>
      </w:r>
      <w:r w:rsidRPr="00A45D0F">
        <w:fldChar w:fldCharType="begin"/>
      </w:r>
      <w:r w:rsidR="00304383" w:rsidRPr="00A45D0F">
        <w:instrText>xe "linearSystems\:\:dataHandlers\:\:MethodsClassLoader:loadMethodsClasses"</w:instrText>
      </w:r>
      <w:r w:rsidRPr="00A45D0F">
        <w:fldChar w:fldCharType="end"/>
      </w:r>
      <w:r w:rsidR="00304383" w:rsidRPr="00A45D0F">
        <w:t xml:space="preserve">static LinearSystemsSolvable [] linearSystems.dataHandlers.MethodsClassLoader.loadMethodsClasses ()  throws ClassNotFoundException, InstantiationException,      </w:t>
      </w:r>
      <w:r w:rsidR="00304383" w:rsidRPr="00A45D0F">
        <w:tab/>
      </w:r>
      <w:r w:rsidR="00304383" w:rsidRPr="00A45D0F">
        <w:tab/>
        <w:t xml:space="preserve">IllegalAccessException, NoMethodsAsJavaClassesException     </w:t>
      </w:r>
      <w:r w:rsidR="00304383" w:rsidRPr="00A45D0F">
        <w:rPr>
          <w:rFonts w:ascii="Courier New" w:hAnsi="Courier New" w:cs="Courier New"/>
        </w:rPr>
        <w:t xml:space="preserve"> [static]</w:t>
      </w:r>
    </w:p>
    <w:p w:rsidR="00304383" w:rsidRPr="005E2978" w:rsidRDefault="00304383" w:rsidP="00304383">
      <w:pPr>
        <w:pStyle w:val="BodyText"/>
        <w:adjustRightInd/>
        <w:ind w:left="360"/>
      </w:pPr>
      <w:r w:rsidRPr="005E2978">
        <w:t xml:space="preserve">dynamicky lokalizuje “.class” súbory a skúša ich načítať pomocou reflexive do bežiacej aplikácie ako objekty typu LinearSystemsSolver (rozhranie) </w:t>
      </w:r>
    </w:p>
    <w:p w:rsidR="00304383" w:rsidRPr="00A45D0F" w:rsidRDefault="00304383" w:rsidP="00304383">
      <w:pPr>
        <w:pStyle w:val="Nadpis5"/>
        <w:numPr>
          <w:ilvl w:val="0"/>
          <w:numId w:val="0"/>
        </w:numPr>
        <w:ind w:left="284"/>
      </w:pPr>
      <w:r w:rsidRPr="00A45D0F">
        <w:t>Returns:</w:t>
      </w:r>
    </w:p>
    <w:p w:rsidR="00304383" w:rsidRPr="005E2978" w:rsidRDefault="00304383" w:rsidP="00304383">
      <w:pPr>
        <w:pStyle w:val="DescContinue2"/>
        <w:rPr>
          <w:b w:val="0"/>
          <w:sz w:val="24"/>
          <w:szCs w:val="24"/>
        </w:rPr>
      </w:pPr>
      <w:r w:rsidRPr="005E2978">
        <w:rPr>
          <w:b w:val="0"/>
          <w:sz w:val="24"/>
          <w:szCs w:val="24"/>
        </w:rPr>
        <w:t>Pole načítaných metód</w:t>
      </w:r>
    </w:p>
    <w:p w:rsidR="00304383" w:rsidRPr="00A45D0F" w:rsidRDefault="00304383" w:rsidP="00304383">
      <w:pPr>
        <w:pStyle w:val="Nadpis5"/>
        <w:numPr>
          <w:ilvl w:val="0"/>
          <w:numId w:val="0"/>
        </w:numPr>
        <w:ind w:left="284"/>
      </w:pPr>
      <w:r w:rsidRPr="00A45D0F">
        <w:t>Exceptions: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3827"/>
        <w:gridCol w:w="4252"/>
      </w:tblGrid>
      <w:tr w:rsidR="00304383" w:rsidRPr="00A45D0F" w:rsidTr="00015048">
        <w:tc>
          <w:tcPr>
            <w:tcW w:w="3827" w:type="dxa"/>
          </w:tcPr>
          <w:p w:rsidR="00304383" w:rsidRPr="00A45D0F" w:rsidRDefault="00304383" w:rsidP="008F50DE">
            <w:r w:rsidRPr="00A45D0F">
              <w:rPr>
                <w:i/>
                <w:iCs/>
              </w:rPr>
              <w:t>ClassNotFoundException</w:t>
            </w:r>
            <w:r w:rsidRPr="00A45D0F">
              <w:t xml:space="preserve"> </w:t>
            </w:r>
          </w:p>
        </w:tc>
        <w:tc>
          <w:tcPr>
            <w:tcW w:w="4252" w:type="dxa"/>
          </w:tcPr>
          <w:p w:rsidR="00304383" w:rsidRPr="00A45D0F" w:rsidRDefault="00304383" w:rsidP="008F50DE">
            <w:r w:rsidRPr="00A45D0F">
              <w:t>hádzaná, ak žiadna definícia pre triedu špecifikovanú týmto menom neexistuje</w:t>
            </w:r>
          </w:p>
        </w:tc>
      </w:tr>
      <w:tr w:rsidR="00304383" w:rsidRPr="00A45D0F" w:rsidTr="00015048">
        <w:tc>
          <w:tcPr>
            <w:tcW w:w="3827" w:type="dxa"/>
          </w:tcPr>
          <w:p w:rsidR="00304383" w:rsidRPr="00A45D0F" w:rsidRDefault="00304383" w:rsidP="008F50DE">
            <w:r w:rsidRPr="00A45D0F">
              <w:rPr>
                <w:i/>
                <w:iCs/>
              </w:rPr>
              <w:t>InstantiationException</w:t>
            </w:r>
            <w:r w:rsidRPr="00A45D0F">
              <w:t xml:space="preserve"> </w:t>
            </w:r>
          </w:p>
        </w:tc>
        <w:tc>
          <w:tcPr>
            <w:tcW w:w="4252" w:type="dxa"/>
          </w:tcPr>
          <w:p w:rsidR="00304383" w:rsidRPr="00A45D0F" w:rsidRDefault="00304383" w:rsidP="008F50DE">
            <w:r w:rsidRPr="00A45D0F">
              <w:t>hádzaná, ak object nemože byť inicializovaný</w:t>
            </w:r>
          </w:p>
        </w:tc>
      </w:tr>
      <w:tr w:rsidR="00304383" w:rsidRPr="00A45D0F" w:rsidTr="00015048">
        <w:tc>
          <w:tcPr>
            <w:tcW w:w="3827" w:type="dxa"/>
          </w:tcPr>
          <w:p w:rsidR="00304383" w:rsidRPr="00A45D0F" w:rsidRDefault="00304383" w:rsidP="008F50DE">
            <w:r w:rsidRPr="00A45D0F">
              <w:rPr>
                <w:i/>
                <w:iCs/>
              </w:rPr>
              <w:t>IllegalAccessException</w:t>
            </w:r>
            <w:r w:rsidRPr="00A45D0F">
              <w:t xml:space="preserve"> </w:t>
            </w:r>
          </w:p>
        </w:tc>
        <w:tc>
          <w:tcPr>
            <w:tcW w:w="4252" w:type="dxa"/>
          </w:tcPr>
          <w:p w:rsidR="00304383" w:rsidRPr="00A45D0F" w:rsidRDefault="00304383" w:rsidP="008F50DE">
            <w:r w:rsidRPr="00A45D0F">
              <w:t>hádzaná, ak aplikácia nemá žiaden prístup k definícii tejto triedy</w:t>
            </w:r>
          </w:p>
        </w:tc>
      </w:tr>
      <w:tr w:rsidR="00304383" w:rsidRPr="00A45D0F" w:rsidTr="00015048">
        <w:tc>
          <w:tcPr>
            <w:tcW w:w="3827" w:type="dxa"/>
          </w:tcPr>
          <w:p w:rsidR="00304383" w:rsidRPr="00A45D0F" w:rsidRDefault="00304383" w:rsidP="008F50DE">
            <w:r w:rsidRPr="00A45D0F">
              <w:rPr>
                <w:i/>
                <w:iCs/>
              </w:rPr>
              <w:t>NoMethodsAsJavaClassesException</w:t>
            </w:r>
            <w:r w:rsidRPr="00A45D0F">
              <w:t xml:space="preserve"> </w:t>
            </w:r>
          </w:p>
        </w:tc>
        <w:tc>
          <w:tcPr>
            <w:tcW w:w="4252" w:type="dxa"/>
          </w:tcPr>
          <w:p w:rsidR="00304383" w:rsidRPr="00A45D0F" w:rsidRDefault="00304383" w:rsidP="008F50DE">
            <w:r w:rsidRPr="00A45D0F">
              <w:t>hádzaná, ak žiadne metódy neboli nájdené/načítané</w:t>
            </w:r>
          </w:p>
        </w:tc>
      </w:tr>
    </w:tbl>
    <w:p w:rsidR="00304383" w:rsidRPr="00A45D0F" w:rsidRDefault="00304383" w:rsidP="00304383">
      <w:pPr>
        <w:pStyle w:val="ListContinue1"/>
      </w:pPr>
      <w:r w:rsidRPr="00A45D0F">
        <w:t>Definícia na riadku 85 súboru  MethodsClassLoader.java.</w:t>
      </w:r>
    </w:p>
    <w:p w:rsidR="00304383" w:rsidRPr="00A45D0F" w:rsidRDefault="00304383" w:rsidP="00304383">
      <w:pPr>
        <w:pBdr>
          <w:bottom w:val="single" w:sz="2" w:space="1" w:color="auto"/>
        </w:pBdr>
        <w:rPr>
          <w:rFonts w:ascii="Arial" w:hAnsi="Arial" w:cs="Arial"/>
          <w:b/>
          <w:bCs/>
        </w:rPr>
      </w:pPr>
    </w:p>
    <w:p w:rsidR="00304383" w:rsidRPr="00A45D0F" w:rsidRDefault="00304383" w:rsidP="00304383">
      <w:pPr>
        <w:pStyle w:val="PodNadpis4uroven"/>
        <w:numPr>
          <w:ilvl w:val="0"/>
          <w:numId w:val="0"/>
        </w:numPr>
        <w:rPr>
          <w:lang w:val="en-US"/>
        </w:rPr>
      </w:pPr>
      <w:r w:rsidRPr="00A45D0F">
        <w:rPr>
          <w:lang w:val="en-US"/>
        </w:rPr>
        <w:lastRenderedPageBreak/>
        <w:t>Member Data Documentation</w:t>
      </w:r>
    </w:p>
    <w:p w:rsidR="00304383" w:rsidRPr="00A45D0F" w:rsidRDefault="00A31E12" w:rsidP="00304383">
      <w:pPr>
        <w:pStyle w:val="Nadpis4"/>
      </w:pPr>
      <w:r w:rsidRPr="00A45D0F">
        <w:fldChar w:fldCharType="begin"/>
      </w:r>
      <w:r w:rsidR="00304383" w:rsidRPr="00A45D0F">
        <w:instrText>xe "fileFilter:linearSystems\:\:dataHandlers\:\:MethodsClassLoader"</w:instrText>
      </w:r>
      <w:r w:rsidRPr="00A45D0F">
        <w:fldChar w:fldCharType="end"/>
      </w:r>
      <w:r w:rsidRPr="00A45D0F">
        <w:fldChar w:fldCharType="begin"/>
      </w:r>
      <w:r w:rsidR="00304383" w:rsidRPr="00A45D0F">
        <w:instrText>xe "linearSystems\:\:dataHandlers\:\:MethodsClassLoader:fileFilter"</w:instrText>
      </w:r>
      <w:r w:rsidRPr="00A45D0F">
        <w:fldChar w:fldCharType="end"/>
      </w:r>
      <w:r w:rsidR="00304383" w:rsidRPr="00A45D0F">
        <w:t>JavaFileFilter linearSystems.dataHandlers.MethodsClassLoader.fileFilter</w:t>
      </w:r>
      <w:r w:rsidR="00304383" w:rsidRPr="00A45D0F">
        <w:rPr>
          <w:rFonts w:ascii="Courier New" w:hAnsi="Courier New" w:cs="Courier New"/>
        </w:rPr>
        <w:t xml:space="preserve"> [static, private]</w:t>
      </w:r>
    </w:p>
    <w:p w:rsidR="00304383" w:rsidRPr="005E2978" w:rsidRDefault="00304383" w:rsidP="00304383">
      <w:pPr>
        <w:pStyle w:val="BodyText"/>
        <w:adjustRightInd/>
        <w:ind w:left="360"/>
      </w:pPr>
      <w:r w:rsidRPr="005E2978">
        <w:t xml:space="preserve">filter súborov pre “.class” súbory </w:t>
      </w:r>
    </w:p>
    <w:p w:rsidR="00304383" w:rsidRPr="00A45D0F" w:rsidRDefault="00304383" w:rsidP="00304383">
      <w:pPr>
        <w:pStyle w:val="ListContinue1"/>
      </w:pPr>
      <w:r w:rsidRPr="00A45D0F">
        <w:t>Definícia na riadku 47 súboru  MethodsClassLoader.java.</w:t>
      </w:r>
    </w:p>
    <w:p w:rsidR="00304383" w:rsidRPr="00A45D0F" w:rsidRDefault="00A31E12" w:rsidP="00304383">
      <w:pPr>
        <w:pStyle w:val="Nadpis4"/>
      </w:pPr>
      <w:r w:rsidRPr="00A45D0F">
        <w:fldChar w:fldCharType="begin"/>
      </w:r>
      <w:r w:rsidR="00304383" w:rsidRPr="00A45D0F">
        <w:instrText>xe "instance:linearSystems\:\:dataHandlers\:\:MethodsClassLoader"</w:instrText>
      </w:r>
      <w:r w:rsidRPr="00A45D0F">
        <w:fldChar w:fldCharType="end"/>
      </w:r>
      <w:r w:rsidRPr="00A45D0F">
        <w:fldChar w:fldCharType="begin"/>
      </w:r>
      <w:r w:rsidR="00304383" w:rsidRPr="00A45D0F">
        <w:instrText>xe "linearSystems\:\:dataHandlers\:\:MethodsClassLoader:instance"</w:instrText>
      </w:r>
      <w:r w:rsidRPr="00A45D0F">
        <w:fldChar w:fldCharType="end"/>
      </w:r>
      <w:r w:rsidR="00304383" w:rsidRPr="00A45D0F">
        <w:t>MethodsClassLoader linearSystems.dataHandlers.MethodsClassLoader.instance</w:t>
      </w:r>
      <w:r w:rsidR="00304383" w:rsidRPr="00A45D0F">
        <w:rPr>
          <w:rFonts w:ascii="Courier New" w:hAnsi="Courier New" w:cs="Courier New"/>
        </w:rPr>
        <w:t xml:space="preserve"> [static, private]</w:t>
      </w:r>
    </w:p>
    <w:p w:rsidR="00304383" w:rsidRPr="005E2978" w:rsidRDefault="00304383" w:rsidP="00304383">
      <w:pPr>
        <w:pStyle w:val="BodyText"/>
        <w:adjustRightInd/>
        <w:ind w:left="360"/>
      </w:pPr>
      <w:r w:rsidRPr="005E2978">
        <w:t>inštancia triedy</w:t>
      </w:r>
    </w:p>
    <w:p w:rsidR="00304383" w:rsidRPr="00A45D0F" w:rsidRDefault="00304383" w:rsidP="00304383">
      <w:pPr>
        <w:pStyle w:val="ListContinue1"/>
      </w:pPr>
      <w:r w:rsidRPr="00A45D0F">
        <w:t>Definícia na riadku 37 súboru  MethodsClassLoader.java.</w:t>
      </w:r>
    </w:p>
    <w:p w:rsidR="00304383" w:rsidRPr="00A45D0F" w:rsidRDefault="00A31E12" w:rsidP="00304383">
      <w:pPr>
        <w:pStyle w:val="Nadpis4"/>
      </w:pPr>
      <w:r w:rsidRPr="00A45D0F">
        <w:fldChar w:fldCharType="begin"/>
      </w:r>
      <w:r w:rsidR="00304383" w:rsidRPr="00A45D0F">
        <w:instrText>xe "methods:linearSystems\:\:dataHandlers\:\:MethodsClassLoader"</w:instrText>
      </w:r>
      <w:r w:rsidRPr="00A45D0F">
        <w:fldChar w:fldCharType="end"/>
      </w:r>
      <w:r w:rsidRPr="00A45D0F">
        <w:fldChar w:fldCharType="begin"/>
      </w:r>
      <w:r w:rsidR="00304383" w:rsidRPr="00A45D0F">
        <w:instrText>xe "linearSystems\:\:dataHandlers\:\:MethodsClassLoader:methods"</w:instrText>
      </w:r>
      <w:r w:rsidRPr="00A45D0F">
        <w:fldChar w:fldCharType="end"/>
      </w:r>
      <w:r w:rsidR="00304383" w:rsidRPr="00A45D0F">
        <w:t>LinearSystemsSolvable [] linearSystems.dataHandlers.MethodsClassLoader.methods</w:t>
      </w:r>
      <w:r w:rsidR="00304383" w:rsidRPr="00A45D0F">
        <w:rPr>
          <w:rFonts w:ascii="Courier New" w:hAnsi="Courier New" w:cs="Courier New"/>
        </w:rPr>
        <w:t xml:space="preserve"> [static, private]</w:t>
      </w:r>
    </w:p>
    <w:p w:rsidR="00304383" w:rsidRPr="005E2978" w:rsidRDefault="00304383" w:rsidP="00304383">
      <w:pPr>
        <w:pStyle w:val="BodyText"/>
        <w:adjustRightInd/>
        <w:ind w:left="360"/>
      </w:pPr>
      <w:r w:rsidRPr="005E2978">
        <w:t>pole načítaných metód</w:t>
      </w:r>
    </w:p>
    <w:p w:rsidR="00304383" w:rsidRPr="00A45D0F" w:rsidRDefault="00304383" w:rsidP="00304383">
      <w:pPr>
        <w:pStyle w:val="ListContinue1"/>
      </w:pPr>
      <w:r w:rsidRPr="00A45D0F">
        <w:t>Definícia na riadku 42 súboru  MethodsClassLoader.java.</w:t>
      </w:r>
    </w:p>
    <w:p w:rsidR="00304383" w:rsidRDefault="00304383" w:rsidP="00304383"/>
    <w:p w:rsidR="00304383" w:rsidRDefault="00304383" w:rsidP="00304383">
      <w:pPr>
        <w:pStyle w:val="PodNadpis3urovenB"/>
        <w:numPr>
          <w:ilvl w:val="2"/>
          <w:numId w:val="31"/>
        </w:numPr>
        <w:rPr>
          <w:lang w:val="en-US"/>
        </w:rPr>
      </w:pPr>
      <w:bookmarkStart w:id="294" w:name="_Toc325621802"/>
      <w:bookmarkStart w:id="295" w:name="_Toc325667212"/>
      <w:r w:rsidRPr="00A45D0F">
        <w:rPr>
          <w:lang w:val="en-US"/>
        </w:rPr>
        <w:t>linearSystems.dataHandlers.MethodsClassLoader.JavaFileFilter</w:t>
      </w:r>
      <w:bookmarkEnd w:id="294"/>
      <w:bookmarkEnd w:id="295"/>
      <w:r w:rsidRPr="00A45D0F">
        <w:rPr>
          <w:lang w:val="en-US"/>
        </w:rPr>
        <w:t xml:space="preserve"> </w:t>
      </w:r>
    </w:p>
    <w:p w:rsidR="00304383" w:rsidRPr="00A45D0F" w:rsidRDefault="00304383" w:rsidP="00304383">
      <w:pPr>
        <w:widowControl w:val="0"/>
        <w:adjustRightInd w:val="0"/>
      </w:pPr>
      <w:r w:rsidRPr="00A45D0F">
        <w:t>Dedí od FilenameFilter.</w:t>
      </w:r>
    </w:p>
    <w:p w:rsidR="00304383" w:rsidRPr="00A45D0F" w:rsidRDefault="00304383" w:rsidP="00304383">
      <w:pPr>
        <w:pStyle w:val="PodNadpis4uroven"/>
        <w:numPr>
          <w:ilvl w:val="0"/>
          <w:numId w:val="0"/>
        </w:numPr>
        <w:rPr>
          <w:lang w:val="en-US"/>
        </w:rPr>
      </w:pPr>
      <w:r w:rsidRPr="00A45D0F">
        <w:rPr>
          <w:lang w:val="en-US"/>
        </w:rPr>
        <w:t>Public Member Functions</w:t>
      </w:r>
    </w:p>
    <w:p w:rsidR="00304383" w:rsidRPr="00A45D0F" w:rsidRDefault="00304383" w:rsidP="00304383">
      <w:pPr>
        <w:pStyle w:val="ListBullet0"/>
      </w:pPr>
      <w:r w:rsidRPr="00A45D0F">
        <w:t>JavaFileFilter (String mask)</w:t>
      </w:r>
    </w:p>
    <w:p w:rsidR="00304383" w:rsidRPr="00A45D0F" w:rsidRDefault="00304383" w:rsidP="00304383">
      <w:pPr>
        <w:pStyle w:val="ListBullet0"/>
      </w:pPr>
      <w:r w:rsidRPr="00A45D0F">
        <w:t>boolean accept (File dir, String name)</w:t>
      </w:r>
    </w:p>
    <w:p w:rsidR="00304383" w:rsidRPr="00A45D0F" w:rsidRDefault="00304383" w:rsidP="00304383">
      <w:pPr>
        <w:pStyle w:val="ListBullet0"/>
      </w:pPr>
      <w:r w:rsidRPr="00A45D0F">
        <w:t>void setMask (String mask)</w:t>
      </w:r>
    </w:p>
    <w:p w:rsidR="00304383" w:rsidRPr="00A45D0F" w:rsidRDefault="00304383" w:rsidP="00304383">
      <w:pPr>
        <w:pBdr>
          <w:bottom w:val="single" w:sz="2" w:space="1" w:color="auto"/>
        </w:pBdr>
      </w:pPr>
    </w:p>
    <w:p w:rsidR="00304383" w:rsidRPr="00A45D0F" w:rsidRDefault="00304383" w:rsidP="00304383">
      <w:pPr>
        <w:pStyle w:val="PodNadpis4uroven"/>
        <w:numPr>
          <w:ilvl w:val="0"/>
          <w:numId w:val="0"/>
        </w:numPr>
        <w:rPr>
          <w:lang w:val="en-US"/>
        </w:rPr>
      </w:pPr>
      <w:r w:rsidRPr="00A45D0F">
        <w:rPr>
          <w:lang w:val="en-US"/>
        </w:rPr>
        <w:t>Detailed Description</w:t>
      </w:r>
    </w:p>
    <w:p w:rsidR="00304383" w:rsidRPr="005E2978" w:rsidRDefault="00304383" w:rsidP="00304383">
      <w:pPr>
        <w:pStyle w:val="BodyText"/>
      </w:pPr>
      <w:r w:rsidRPr="005E2978">
        <w:t>Funkcia: vnútorná trieda javaFileFilter pre načítavanie súborov definovaných pomocou masky.</w:t>
      </w:r>
    </w:p>
    <w:p w:rsidR="00304383" w:rsidRPr="00A45D0F" w:rsidRDefault="00304383" w:rsidP="00304383">
      <w:pPr>
        <w:pStyle w:val="Nadpis5"/>
        <w:numPr>
          <w:ilvl w:val="0"/>
          <w:numId w:val="0"/>
        </w:numPr>
        <w:ind w:left="284"/>
      </w:pPr>
      <w:r w:rsidRPr="00A45D0F">
        <w:t>Author:</w:t>
      </w:r>
    </w:p>
    <w:p w:rsidR="00304383" w:rsidRPr="00A45D0F" w:rsidRDefault="00304383" w:rsidP="00304383">
      <w:pPr>
        <w:pStyle w:val="DescContinue1"/>
      </w:pPr>
      <w:r w:rsidRPr="00A45D0F">
        <w:t xml:space="preserve">Pavol Dano </w:t>
      </w:r>
    </w:p>
    <w:p w:rsidR="00304383" w:rsidRPr="005E2978" w:rsidRDefault="00304383" w:rsidP="00304383">
      <w:pPr>
        <w:pStyle w:val="BodyText"/>
      </w:pPr>
      <w:r w:rsidRPr="005E2978">
        <w:t>Definícia na riadku 123 súboru  MethodsClassLoader.java.</w:t>
      </w:r>
    </w:p>
    <w:p w:rsidR="00304383" w:rsidRPr="00A45D0F" w:rsidRDefault="00304383" w:rsidP="00304383">
      <w:pPr>
        <w:pBdr>
          <w:bottom w:val="single" w:sz="2" w:space="1" w:color="auto"/>
        </w:pBdr>
      </w:pPr>
    </w:p>
    <w:p w:rsidR="00304383" w:rsidRPr="00A45D0F" w:rsidRDefault="00304383" w:rsidP="00304383">
      <w:pPr>
        <w:pStyle w:val="PodNadpis4uroven"/>
        <w:numPr>
          <w:ilvl w:val="0"/>
          <w:numId w:val="0"/>
        </w:numPr>
        <w:rPr>
          <w:lang w:val="en-US"/>
        </w:rPr>
      </w:pPr>
      <w:r>
        <w:rPr>
          <w:lang w:val="en-US"/>
        </w:rPr>
        <w:t>Constructor &amp;</w:t>
      </w:r>
      <w:r w:rsidRPr="00A45D0F">
        <w:rPr>
          <w:lang w:val="en-US"/>
        </w:rPr>
        <w:t xml:space="preserve"> Destructor Documentation</w:t>
      </w:r>
    </w:p>
    <w:p w:rsidR="00304383" w:rsidRPr="00A45D0F" w:rsidRDefault="00A31E12" w:rsidP="00304383">
      <w:pPr>
        <w:pStyle w:val="Nadpis4"/>
      </w:pPr>
      <w:r w:rsidRPr="00A45D0F">
        <w:fldChar w:fldCharType="begin"/>
      </w:r>
      <w:r w:rsidR="00304383" w:rsidRPr="00A45D0F">
        <w:instrText>xe "JavaFileFilter:linearSystems\:\:dataHandlers\:\:MethodsClassLoader\:\:JavaFileFilter"</w:instrText>
      </w:r>
      <w:r w:rsidRPr="00A45D0F">
        <w:fldChar w:fldCharType="end"/>
      </w:r>
      <w:r w:rsidRPr="00A45D0F">
        <w:fldChar w:fldCharType="begin"/>
      </w:r>
      <w:r w:rsidR="00304383" w:rsidRPr="00A45D0F">
        <w:instrText>xe "linearSystems\:\:dataHandlers\:\:MethodsClassLoader\:\:JavaFileFilter:JavaFileFilter"</w:instrText>
      </w:r>
      <w:r w:rsidRPr="00A45D0F">
        <w:fldChar w:fldCharType="end"/>
      </w:r>
      <w:r w:rsidR="00304383" w:rsidRPr="00A45D0F">
        <w:t xml:space="preserve">linearSystems.dataHandlers.MethodsClassLoader.JavaFileFilter.JavaFileFilter (String </w:t>
      </w:r>
      <w:r w:rsidR="00304383" w:rsidRPr="00A45D0F">
        <w:rPr>
          <w:i/>
          <w:iCs/>
        </w:rPr>
        <w:t>mask</w:t>
      </w:r>
      <w:r w:rsidR="00304383" w:rsidRPr="00A45D0F">
        <w:t>)</w:t>
      </w:r>
    </w:p>
    <w:p w:rsidR="00304383" w:rsidRPr="005E2978" w:rsidRDefault="00304383" w:rsidP="00304383">
      <w:pPr>
        <w:pStyle w:val="BodyText"/>
        <w:adjustRightInd/>
        <w:ind w:left="360"/>
      </w:pPr>
      <w:r w:rsidRPr="005E2978">
        <w:t xml:space="preserve">konštruktor </w:t>
      </w:r>
    </w:p>
    <w:p w:rsidR="00304383" w:rsidRPr="00A45D0F" w:rsidRDefault="00304383" w:rsidP="00304383">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1761"/>
        <w:gridCol w:w="6318"/>
      </w:tblGrid>
      <w:tr w:rsidR="00304383" w:rsidRPr="00A45D0F" w:rsidTr="00015048">
        <w:tc>
          <w:tcPr>
            <w:tcW w:w="1761" w:type="dxa"/>
          </w:tcPr>
          <w:p w:rsidR="00304383" w:rsidRPr="00A45D0F" w:rsidRDefault="00304383" w:rsidP="008F50DE">
            <w:r w:rsidRPr="00A45D0F">
              <w:rPr>
                <w:i/>
                <w:iCs/>
              </w:rPr>
              <w:lastRenderedPageBreak/>
              <w:t>mask</w:t>
            </w:r>
            <w:r w:rsidRPr="00A45D0F">
              <w:t xml:space="preserve"> </w:t>
            </w:r>
          </w:p>
        </w:tc>
        <w:tc>
          <w:tcPr>
            <w:tcW w:w="6318" w:type="dxa"/>
          </w:tcPr>
          <w:p w:rsidR="00304383" w:rsidRPr="00A45D0F" w:rsidRDefault="00304383" w:rsidP="008F50DE">
            <w:r w:rsidRPr="00A45D0F">
              <w:t>maska použitá pri hľadaní špecifických súborov</w:t>
            </w:r>
          </w:p>
        </w:tc>
      </w:tr>
    </w:tbl>
    <w:p w:rsidR="00304383" w:rsidRPr="00A45D0F" w:rsidRDefault="00304383" w:rsidP="00304383">
      <w:pPr>
        <w:pStyle w:val="ListContinue1"/>
      </w:pPr>
      <w:r w:rsidRPr="00A45D0F">
        <w:t>Definícia na riadku 136 súboru  MethodsClassLoader.java.</w:t>
      </w:r>
    </w:p>
    <w:p w:rsidR="00304383" w:rsidRPr="00A45D0F" w:rsidRDefault="00304383" w:rsidP="00304383">
      <w:pPr>
        <w:pBdr>
          <w:bottom w:val="single" w:sz="2" w:space="1" w:color="auto"/>
        </w:pBdr>
        <w:rPr>
          <w:rFonts w:ascii="Arial" w:hAnsi="Arial" w:cs="Arial"/>
          <w:b/>
          <w:bCs/>
        </w:rPr>
      </w:pPr>
    </w:p>
    <w:p w:rsidR="00304383" w:rsidRPr="00A45D0F" w:rsidRDefault="00304383" w:rsidP="00304383">
      <w:pPr>
        <w:pStyle w:val="PodNadpis4uroven"/>
        <w:numPr>
          <w:ilvl w:val="0"/>
          <w:numId w:val="0"/>
        </w:numPr>
        <w:rPr>
          <w:lang w:val="en-US"/>
        </w:rPr>
      </w:pPr>
      <w:r w:rsidRPr="00A45D0F">
        <w:rPr>
          <w:lang w:val="en-US"/>
        </w:rPr>
        <w:t>Member Function Documentation</w:t>
      </w:r>
    </w:p>
    <w:p w:rsidR="00304383" w:rsidRPr="00A45D0F" w:rsidRDefault="00A31E12" w:rsidP="00304383">
      <w:pPr>
        <w:pStyle w:val="Nadpis4"/>
      </w:pPr>
      <w:r w:rsidRPr="00A45D0F">
        <w:fldChar w:fldCharType="begin"/>
      </w:r>
      <w:r w:rsidR="00304383" w:rsidRPr="00A45D0F">
        <w:instrText>xe "accept:linearSystems\:\:dataHandlers\:\:MethodsClassLoader\:\:JavaFileFilter"</w:instrText>
      </w:r>
      <w:r w:rsidRPr="00A45D0F">
        <w:fldChar w:fldCharType="end"/>
      </w:r>
      <w:r w:rsidRPr="00A45D0F">
        <w:fldChar w:fldCharType="begin"/>
      </w:r>
      <w:r w:rsidR="00304383" w:rsidRPr="00A45D0F">
        <w:instrText>xe "linearSystems\:\:dataHandlers\:\:MethodsClassLoader\:\:JavaFileFilter:accept"</w:instrText>
      </w:r>
      <w:r w:rsidRPr="00A45D0F">
        <w:fldChar w:fldCharType="end"/>
      </w:r>
      <w:r w:rsidR="00304383" w:rsidRPr="00A45D0F">
        <w:t xml:space="preserve">boolean linearSystems.dataHandlers.MethodsClassLoader.JavaFileFilter.accept (File </w:t>
      </w:r>
      <w:r w:rsidR="00304383" w:rsidRPr="00A45D0F">
        <w:rPr>
          <w:i/>
          <w:iCs/>
        </w:rPr>
        <w:t>dir</w:t>
      </w:r>
      <w:r w:rsidR="00304383" w:rsidRPr="00A45D0F">
        <w:t xml:space="preserve">, String </w:t>
      </w:r>
      <w:r w:rsidR="00304383" w:rsidRPr="00A45D0F">
        <w:rPr>
          <w:i/>
          <w:iCs/>
        </w:rPr>
        <w:t>name</w:t>
      </w:r>
      <w:r w:rsidR="00304383" w:rsidRPr="00A45D0F">
        <w:t>)</w:t>
      </w:r>
    </w:p>
    <w:p w:rsidR="00304383" w:rsidRPr="005E2978" w:rsidRDefault="00304383" w:rsidP="00304383">
      <w:pPr>
        <w:pStyle w:val="BodyText"/>
        <w:adjustRightInd/>
        <w:ind w:left="360"/>
      </w:pPr>
      <w:r w:rsidRPr="005E2978">
        <w:t>kontroluje, či názov súboru sa zhoduje s hľadanou maskou</w:t>
      </w:r>
    </w:p>
    <w:p w:rsidR="00304383" w:rsidRPr="00A45D0F" w:rsidRDefault="00304383" w:rsidP="00304383">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1761"/>
        <w:gridCol w:w="6318"/>
      </w:tblGrid>
      <w:tr w:rsidR="00304383" w:rsidRPr="00A45D0F" w:rsidTr="00015048">
        <w:tc>
          <w:tcPr>
            <w:tcW w:w="1761" w:type="dxa"/>
          </w:tcPr>
          <w:p w:rsidR="00304383" w:rsidRPr="00A45D0F" w:rsidRDefault="00304383" w:rsidP="008F50DE">
            <w:r w:rsidRPr="00A45D0F">
              <w:rPr>
                <w:i/>
                <w:iCs/>
              </w:rPr>
              <w:t>dir</w:t>
            </w:r>
            <w:r w:rsidRPr="00A45D0F">
              <w:t xml:space="preserve"> </w:t>
            </w:r>
          </w:p>
        </w:tc>
        <w:tc>
          <w:tcPr>
            <w:tcW w:w="6318" w:type="dxa"/>
          </w:tcPr>
          <w:p w:rsidR="00304383" w:rsidRPr="00A45D0F" w:rsidRDefault="00304383" w:rsidP="008F50DE">
            <w:r w:rsidRPr="00A45D0F">
              <w:t>adresár, v ktorom je súbor</w:t>
            </w:r>
          </w:p>
        </w:tc>
      </w:tr>
      <w:tr w:rsidR="00304383" w:rsidRPr="00A45D0F" w:rsidTr="00015048">
        <w:tc>
          <w:tcPr>
            <w:tcW w:w="1761" w:type="dxa"/>
          </w:tcPr>
          <w:p w:rsidR="00304383" w:rsidRPr="00A45D0F" w:rsidRDefault="00304383" w:rsidP="008F50DE">
            <w:r w:rsidRPr="00A45D0F">
              <w:rPr>
                <w:i/>
                <w:iCs/>
              </w:rPr>
              <w:t>name</w:t>
            </w:r>
            <w:r w:rsidRPr="00A45D0F">
              <w:t xml:space="preserve"> </w:t>
            </w:r>
          </w:p>
        </w:tc>
        <w:tc>
          <w:tcPr>
            <w:tcW w:w="6318" w:type="dxa"/>
          </w:tcPr>
          <w:p w:rsidR="00304383" w:rsidRPr="00A45D0F" w:rsidRDefault="00304383" w:rsidP="008F50DE">
            <w:r w:rsidRPr="00A45D0F">
              <w:t>meno súboru</w:t>
            </w:r>
          </w:p>
        </w:tc>
      </w:tr>
    </w:tbl>
    <w:p w:rsidR="00304383" w:rsidRPr="00A45D0F" w:rsidRDefault="00304383" w:rsidP="00304383">
      <w:pPr>
        <w:pStyle w:val="Nadpis5"/>
        <w:numPr>
          <w:ilvl w:val="0"/>
          <w:numId w:val="0"/>
        </w:numPr>
        <w:ind w:left="284"/>
      </w:pPr>
      <w:r w:rsidRPr="00A45D0F">
        <w:t>Returns:</w:t>
      </w:r>
    </w:p>
    <w:p w:rsidR="00304383" w:rsidRPr="005E2978" w:rsidRDefault="00304383" w:rsidP="00304383">
      <w:pPr>
        <w:pStyle w:val="DescContinue2"/>
        <w:rPr>
          <w:b w:val="0"/>
          <w:sz w:val="24"/>
          <w:szCs w:val="24"/>
        </w:rPr>
      </w:pPr>
      <w:r w:rsidRPr="005E2978">
        <w:rPr>
          <w:b w:val="0"/>
          <w:sz w:val="24"/>
          <w:szCs w:val="24"/>
        </w:rPr>
        <w:t>true, ak sa zhodujú, inak false</w:t>
      </w:r>
    </w:p>
    <w:p w:rsidR="00304383" w:rsidRPr="00A45D0F" w:rsidRDefault="00304383" w:rsidP="00304383">
      <w:pPr>
        <w:pStyle w:val="ListContinue1"/>
      </w:pPr>
      <w:r w:rsidRPr="00A45D0F">
        <w:t>Definícia na riadku 146 súboru  MethodsClassLoader.java.</w:t>
      </w:r>
    </w:p>
    <w:p w:rsidR="00304383" w:rsidRPr="00A45D0F" w:rsidRDefault="00A31E12" w:rsidP="00304383">
      <w:pPr>
        <w:pStyle w:val="Nadpis4"/>
      </w:pPr>
      <w:r w:rsidRPr="00A45D0F">
        <w:fldChar w:fldCharType="begin"/>
      </w:r>
      <w:r w:rsidR="00304383" w:rsidRPr="00A45D0F">
        <w:instrText>xe "setMask:linearSystems\:\:dataHandlers\:\:MethodsClassLoader\:\:JavaFileFilter"</w:instrText>
      </w:r>
      <w:r w:rsidRPr="00A45D0F">
        <w:fldChar w:fldCharType="end"/>
      </w:r>
      <w:r w:rsidRPr="00A45D0F">
        <w:fldChar w:fldCharType="begin"/>
      </w:r>
      <w:r w:rsidR="00304383" w:rsidRPr="00A45D0F">
        <w:instrText>xe "linearSystems\:\:dataHandlers\:\:MethodsClassLoader\:\:JavaFileFilter:setMask"</w:instrText>
      </w:r>
      <w:r w:rsidRPr="00A45D0F">
        <w:fldChar w:fldCharType="end"/>
      </w:r>
      <w:r w:rsidR="00304383" w:rsidRPr="00A45D0F">
        <w:t xml:space="preserve">void linearSystems.dataHandlers.MethodsClassLoader.JavaFileFilter.setMask (String </w:t>
      </w:r>
      <w:r w:rsidR="00304383" w:rsidRPr="00A45D0F">
        <w:rPr>
          <w:i/>
          <w:iCs/>
        </w:rPr>
        <w:t>mask</w:t>
      </w:r>
      <w:r w:rsidR="00304383" w:rsidRPr="00A45D0F">
        <w:t>)</w:t>
      </w:r>
    </w:p>
    <w:p w:rsidR="00304383" w:rsidRPr="005E2978" w:rsidRDefault="00304383" w:rsidP="00304383">
      <w:pPr>
        <w:pStyle w:val="BodyText"/>
        <w:adjustRightInd/>
        <w:ind w:left="360"/>
      </w:pPr>
      <w:r w:rsidRPr="005E2978">
        <w:t>setter pre masku</w:t>
      </w:r>
    </w:p>
    <w:p w:rsidR="00304383" w:rsidRPr="00A45D0F" w:rsidRDefault="00304383" w:rsidP="00304383">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1761"/>
        <w:gridCol w:w="6318"/>
      </w:tblGrid>
      <w:tr w:rsidR="00304383" w:rsidRPr="00A45D0F" w:rsidTr="00015048">
        <w:tc>
          <w:tcPr>
            <w:tcW w:w="1761" w:type="dxa"/>
          </w:tcPr>
          <w:p w:rsidR="00304383" w:rsidRPr="00A45D0F" w:rsidRDefault="00304383" w:rsidP="008F50DE">
            <w:r w:rsidRPr="00A45D0F">
              <w:rPr>
                <w:i/>
                <w:iCs/>
              </w:rPr>
              <w:t>mask</w:t>
            </w:r>
            <w:r w:rsidRPr="00A45D0F">
              <w:t xml:space="preserve"> </w:t>
            </w:r>
          </w:p>
        </w:tc>
        <w:tc>
          <w:tcPr>
            <w:tcW w:w="6318" w:type="dxa"/>
          </w:tcPr>
          <w:p w:rsidR="00304383" w:rsidRPr="00A45D0F" w:rsidRDefault="00304383" w:rsidP="008F50DE">
            <w:r w:rsidRPr="00A45D0F">
              <w:t>nová hodnota masky</w:t>
            </w:r>
          </w:p>
        </w:tc>
      </w:tr>
    </w:tbl>
    <w:p w:rsidR="00304383" w:rsidRPr="00611554" w:rsidRDefault="00304383" w:rsidP="00304383">
      <w:pPr>
        <w:rPr>
          <w:lang w:val="en-US"/>
        </w:rPr>
      </w:pPr>
      <w:r w:rsidRPr="00A45D0F">
        <w:t>Definícia na riadku 158 súboru  MethodsClassLoader.java.</w:t>
      </w:r>
    </w:p>
    <w:p w:rsidR="00304383" w:rsidRPr="00E9433A" w:rsidRDefault="00304383" w:rsidP="00304383"/>
    <w:p w:rsidR="00304383" w:rsidRDefault="00304383" w:rsidP="00304383">
      <w:pPr>
        <w:pStyle w:val="PodNadpis3urovenB"/>
        <w:numPr>
          <w:ilvl w:val="2"/>
          <w:numId w:val="31"/>
        </w:numPr>
        <w:rPr>
          <w:lang w:val="en-US"/>
        </w:rPr>
      </w:pPr>
      <w:bookmarkStart w:id="296" w:name="_Toc325621790"/>
      <w:bookmarkStart w:id="297" w:name="_Toc325667213"/>
      <w:r w:rsidRPr="00A45D0F">
        <w:rPr>
          <w:lang w:val="en-US"/>
        </w:rPr>
        <w:t>linearSystems.exceptions.dominanceExceptions.ColumnlyIndominantMatrixException</w:t>
      </w:r>
      <w:bookmarkEnd w:id="296"/>
      <w:bookmarkEnd w:id="297"/>
      <w:r w:rsidRPr="00A45D0F">
        <w:rPr>
          <w:lang w:val="en-US"/>
        </w:rPr>
        <w:t xml:space="preserve"> </w:t>
      </w:r>
    </w:p>
    <w:p w:rsidR="00304383" w:rsidRPr="00A45D0F" w:rsidRDefault="00A31E12" w:rsidP="00304383">
      <w:pPr>
        <w:pStyle w:val="PodNadpis4uroven"/>
        <w:numPr>
          <w:ilvl w:val="0"/>
          <w:numId w:val="0"/>
        </w:numPr>
        <w:rPr>
          <w:lang w:val="en-US"/>
        </w:rPr>
      </w:pPr>
      <w:r w:rsidRPr="00A45D0F">
        <w:rPr>
          <w:lang w:val="en-US"/>
        </w:rPr>
        <w:fldChar w:fldCharType="begin"/>
      </w:r>
      <w:r w:rsidR="00304383" w:rsidRPr="00A45D0F">
        <w:rPr>
          <w:lang w:val="en-US"/>
        </w:rPr>
        <w:instrText>tc  \l 2 "linearSystems.exceptions.dominanceExceptions.ColumnlyIndominantMatrixException"</w:instrText>
      </w:r>
      <w:r w:rsidRPr="00A45D0F">
        <w:rPr>
          <w:lang w:val="en-US"/>
        </w:rPr>
        <w:fldChar w:fldCharType="end"/>
      </w:r>
      <w:r w:rsidRPr="00A45D0F">
        <w:rPr>
          <w:lang w:val="en-US"/>
        </w:rPr>
        <w:fldChar w:fldCharType="begin"/>
      </w:r>
      <w:r w:rsidR="00304383" w:rsidRPr="00A45D0F">
        <w:rPr>
          <w:lang w:val="en-US"/>
        </w:rPr>
        <w:instrText>xe "linearSystems.exceptions.dominanceExceptions.ColumnlyIndominantMatrixException"</w:instrText>
      </w:r>
      <w:r w:rsidRPr="00A45D0F">
        <w:rPr>
          <w:lang w:val="en-US"/>
        </w:rPr>
        <w:fldChar w:fldCharType="end"/>
      </w:r>
      <w:r w:rsidR="00304383" w:rsidRPr="00A45D0F">
        <w:rPr>
          <w:lang w:val="en-US"/>
        </w:rPr>
        <w:t>Public Member Functions</w:t>
      </w:r>
    </w:p>
    <w:p w:rsidR="00304383" w:rsidRPr="00A45D0F" w:rsidRDefault="00304383" w:rsidP="00304383">
      <w:pPr>
        <w:pStyle w:val="ListBullet0"/>
      </w:pPr>
      <w:r w:rsidRPr="00A45D0F">
        <w:t>ColumnlyIndominantMatrixException ()</w:t>
      </w:r>
    </w:p>
    <w:p w:rsidR="00304383" w:rsidRPr="00A45D0F" w:rsidRDefault="00304383" w:rsidP="00304383">
      <w:pPr>
        <w:pStyle w:val="ListBullet0"/>
      </w:pPr>
      <w:r w:rsidRPr="00A45D0F">
        <w:t>ColumnlyIndominantMatrixException (String msg)</w:t>
      </w:r>
    </w:p>
    <w:p w:rsidR="00304383" w:rsidRPr="00A45D0F" w:rsidRDefault="00304383" w:rsidP="00304383">
      <w:pPr>
        <w:pBdr>
          <w:bottom w:val="single" w:sz="2" w:space="1" w:color="auto"/>
        </w:pBdr>
      </w:pPr>
    </w:p>
    <w:p w:rsidR="00304383" w:rsidRPr="00A45D0F" w:rsidRDefault="00304383" w:rsidP="00304383">
      <w:pPr>
        <w:pStyle w:val="PodNadpis4uroven"/>
        <w:numPr>
          <w:ilvl w:val="0"/>
          <w:numId w:val="0"/>
        </w:numPr>
        <w:rPr>
          <w:lang w:val="en-US"/>
        </w:rPr>
      </w:pPr>
      <w:r w:rsidRPr="00A45D0F">
        <w:rPr>
          <w:lang w:val="en-US"/>
        </w:rPr>
        <w:t>Detailed Description</w:t>
      </w:r>
    </w:p>
    <w:p w:rsidR="00304383" w:rsidRPr="005E2978" w:rsidRDefault="00304383" w:rsidP="00304383">
      <w:pPr>
        <w:pStyle w:val="BodyText"/>
      </w:pPr>
      <w:r w:rsidRPr="005E2978">
        <w:t xml:space="preserve">Funkcia: reprezentuje maticovú indominanciu na základe výpočtu pre stĺpec. </w:t>
      </w:r>
    </w:p>
    <w:p w:rsidR="00304383" w:rsidRPr="00A45D0F" w:rsidRDefault="00304383" w:rsidP="00304383">
      <w:pPr>
        <w:pStyle w:val="Nadpis5"/>
        <w:numPr>
          <w:ilvl w:val="0"/>
          <w:numId w:val="0"/>
        </w:numPr>
        <w:ind w:left="284"/>
      </w:pPr>
      <w:r w:rsidRPr="00A45D0F">
        <w:t>Author:</w:t>
      </w:r>
    </w:p>
    <w:p w:rsidR="00304383" w:rsidRPr="00A45D0F" w:rsidRDefault="00304383" w:rsidP="00304383">
      <w:pPr>
        <w:pStyle w:val="DescContinue1"/>
      </w:pPr>
      <w:r w:rsidRPr="00A45D0F">
        <w:t xml:space="preserve">Pavol Dano </w:t>
      </w:r>
    </w:p>
    <w:p w:rsidR="00304383" w:rsidRPr="005E2978" w:rsidRDefault="00304383" w:rsidP="00304383">
      <w:pPr>
        <w:pStyle w:val="BodyText"/>
      </w:pPr>
      <w:r w:rsidRPr="005E2978">
        <w:lastRenderedPageBreak/>
        <w:t>Definícia na riadku 22 súboru  ColumnlyIndominantMatrixException.java.</w:t>
      </w:r>
    </w:p>
    <w:p w:rsidR="00304383" w:rsidRPr="00A45D0F" w:rsidRDefault="00304383" w:rsidP="00304383">
      <w:pPr>
        <w:pBdr>
          <w:bottom w:val="single" w:sz="2" w:space="1" w:color="auto"/>
        </w:pBdr>
      </w:pPr>
    </w:p>
    <w:p w:rsidR="00304383" w:rsidRPr="00A45D0F" w:rsidRDefault="00304383" w:rsidP="00304383">
      <w:pPr>
        <w:pStyle w:val="PodNadpis4uroven"/>
        <w:numPr>
          <w:ilvl w:val="0"/>
          <w:numId w:val="0"/>
        </w:numPr>
        <w:rPr>
          <w:lang w:val="en-US"/>
        </w:rPr>
      </w:pPr>
      <w:r>
        <w:rPr>
          <w:lang w:val="en-US"/>
        </w:rPr>
        <w:t>Constructor &amp;</w:t>
      </w:r>
      <w:r w:rsidRPr="00A45D0F">
        <w:rPr>
          <w:lang w:val="en-US"/>
        </w:rPr>
        <w:t xml:space="preserve"> Destructor Documentation</w:t>
      </w:r>
    </w:p>
    <w:p w:rsidR="00304383" w:rsidRPr="00A45D0F" w:rsidRDefault="00A31E12" w:rsidP="00304383">
      <w:pPr>
        <w:pStyle w:val="Nadpis4"/>
      </w:pPr>
      <w:r w:rsidRPr="00A45D0F">
        <w:fldChar w:fldCharType="begin"/>
      </w:r>
      <w:r w:rsidR="00304383" w:rsidRPr="00A45D0F">
        <w:instrText>xe "ColumnlyIndominantMatrixException:linearSystems\:\:exceptions\:\:dominanceExceptions\:\:ColumnlyIndominantMatrixException"</w:instrText>
      </w:r>
      <w:r w:rsidRPr="00A45D0F">
        <w:fldChar w:fldCharType="end"/>
      </w:r>
      <w:r w:rsidRPr="00A45D0F">
        <w:fldChar w:fldCharType="begin"/>
      </w:r>
      <w:r w:rsidR="00304383" w:rsidRPr="00A45D0F">
        <w:instrText>xe "linearSystems\:\:exceptions\:\:dominanceExceptions\:\:ColumnlyIndominantMatrixException:ColumnlyIndominantMatrixException"</w:instrText>
      </w:r>
      <w:r w:rsidRPr="00A45D0F">
        <w:fldChar w:fldCharType="end"/>
      </w:r>
      <w:r w:rsidR="00304383" w:rsidRPr="00A45D0F">
        <w:t>linearSystems.exceptions.dominanceExceptions.ColumnlyIndominantMatrixException.ColumnlyIndominantMatrixException ()</w:t>
      </w:r>
    </w:p>
    <w:p w:rsidR="00304383" w:rsidRPr="005E2978" w:rsidRDefault="00304383" w:rsidP="00304383">
      <w:pPr>
        <w:pStyle w:val="BodyText"/>
        <w:adjustRightInd/>
        <w:ind w:left="360"/>
      </w:pPr>
      <w:r w:rsidRPr="005E2978">
        <w:t xml:space="preserve">konštruktor </w:t>
      </w:r>
    </w:p>
    <w:p w:rsidR="00304383" w:rsidRPr="00A45D0F" w:rsidRDefault="00304383" w:rsidP="00304383">
      <w:pPr>
        <w:pStyle w:val="ListContinue1"/>
      </w:pPr>
      <w:r w:rsidRPr="00A45D0F">
        <w:t>Definícia na riadku 27 súboru  ColumnlyIndominantMatrixException.java.</w:t>
      </w:r>
    </w:p>
    <w:p w:rsidR="00304383" w:rsidRPr="00A45D0F" w:rsidRDefault="00A31E12" w:rsidP="00304383">
      <w:pPr>
        <w:pStyle w:val="Nadpis4"/>
      </w:pPr>
      <w:r w:rsidRPr="00A45D0F">
        <w:fldChar w:fldCharType="begin"/>
      </w:r>
      <w:r w:rsidR="00304383" w:rsidRPr="00A45D0F">
        <w:instrText>xe "ColumnlyIndominantMatrixException:linearSystems\:\:exceptions\:\:dominanceExceptions\:\:ColumnlyIndominantMatrixException"</w:instrText>
      </w:r>
      <w:r w:rsidRPr="00A45D0F">
        <w:fldChar w:fldCharType="end"/>
      </w:r>
      <w:r w:rsidRPr="00A45D0F">
        <w:fldChar w:fldCharType="begin"/>
      </w:r>
      <w:r w:rsidR="00304383" w:rsidRPr="00A45D0F">
        <w:instrText>xe "linearSystems\:\:exceptions\:\:dominanceExceptions\:\:ColumnlyIndominantMatrixException:ColumnlyIndominantMatrixException"</w:instrText>
      </w:r>
      <w:r w:rsidRPr="00A45D0F">
        <w:fldChar w:fldCharType="end"/>
      </w:r>
      <w:r w:rsidR="00304383" w:rsidRPr="00A45D0F">
        <w:t xml:space="preserve">linearSystems.exceptions.dominanceExceptions.ColumnlyIndominantMatrixException.ColumnlyIndominantMatrixException (String </w:t>
      </w:r>
      <w:r w:rsidR="00304383" w:rsidRPr="00A45D0F">
        <w:rPr>
          <w:i/>
          <w:iCs/>
        </w:rPr>
        <w:t>msg</w:t>
      </w:r>
      <w:r w:rsidR="00304383" w:rsidRPr="00A45D0F">
        <w:t>)</w:t>
      </w:r>
    </w:p>
    <w:p w:rsidR="00304383" w:rsidRPr="005E2978" w:rsidRDefault="00304383" w:rsidP="00304383">
      <w:pPr>
        <w:pStyle w:val="BodyText"/>
        <w:adjustRightInd/>
        <w:ind w:left="360"/>
      </w:pPr>
      <w:r w:rsidRPr="005E2978">
        <w:t xml:space="preserve">konštruktor </w:t>
      </w:r>
    </w:p>
    <w:p w:rsidR="00304383" w:rsidRPr="00A45D0F" w:rsidRDefault="00304383" w:rsidP="00304383">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1761"/>
        <w:gridCol w:w="6318"/>
      </w:tblGrid>
      <w:tr w:rsidR="00304383" w:rsidRPr="00A45D0F" w:rsidTr="00015048">
        <w:tc>
          <w:tcPr>
            <w:tcW w:w="1761" w:type="dxa"/>
          </w:tcPr>
          <w:p w:rsidR="00304383" w:rsidRPr="00A45D0F" w:rsidRDefault="00304383" w:rsidP="008F50DE">
            <w:r w:rsidRPr="00A45D0F">
              <w:rPr>
                <w:i/>
                <w:iCs/>
              </w:rPr>
              <w:t>msg</w:t>
            </w:r>
            <w:r w:rsidRPr="00A45D0F">
              <w:t xml:space="preserve"> </w:t>
            </w:r>
          </w:p>
        </w:tc>
        <w:tc>
          <w:tcPr>
            <w:tcW w:w="6318" w:type="dxa"/>
          </w:tcPr>
          <w:p w:rsidR="00304383" w:rsidRPr="00A45D0F" w:rsidRDefault="00304383" w:rsidP="008F50DE">
            <w:r w:rsidRPr="00A45D0F">
              <w:t xml:space="preserve">správa zobrazená, ak je požadovaná </w:t>
            </w:r>
          </w:p>
        </w:tc>
      </w:tr>
    </w:tbl>
    <w:p w:rsidR="00304383" w:rsidRPr="00A45D0F" w:rsidRDefault="00304383" w:rsidP="00304383">
      <w:pPr>
        <w:pStyle w:val="ListContinue1"/>
      </w:pPr>
      <w:r w:rsidRPr="00A45D0F">
        <w:t>Definícia na riadku 35 súboru  ColumnlyIndominantMatrixException.java.</w:t>
      </w:r>
    </w:p>
    <w:p w:rsidR="00304383" w:rsidRPr="00611554" w:rsidRDefault="00304383" w:rsidP="00304383">
      <w:pPr>
        <w:rPr>
          <w:lang w:val="en-US"/>
        </w:rPr>
      </w:pPr>
    </w:p>
    <w:p w:rsidR="00304383" w:rsidRDefault="00304383" w:rsidP="00304383">
      <w:pPr>
        <w:pStyle w:val="PodNadpis3urovenB"/>
        <w:numPr>
          <w:ilvl w:val="2"/>
          <w:numId w:val="31"/>
        </w:numPr>
        <w:rPr>
          <w:lang w:val="en-US"/>
        </w:rPr>
      </w:pPr>
      <w:bookmarkStart w:id="298" w:name="_Toc325621791"/>
      <w:bookmarkStart w:id="299" w:name="_Toc325667214"/>
      <w:r w:rsidRPr="00A45D0F">
        <w:rPr>
          <w:lang w:val="en-US"/>
        </w:rPr>
        <w:t>linearSystems.exceptions.dominanceExceptions.DiagonalyIndominantMatrixException</w:t>
      </w:r>
      <w:bookmarkEnd w:id="298"/>
      <w:bookmarkEnd w:id="299"/>
      <w:r w:rsidRPr="00A45D0F">
        <w:rPr>
          <w:lang w:val="en-US"/>
        </w:rPr>
        <w:t xml:space="preserve"> </w:t>
      </w:r>
    </w:p>
    <w:p w:rsidR="00304383" w:rsidRPr="00A45D0F" w:rsidRDefault="00A31E12" w:rsidP="00304383">
      <w:pPr>
        <w:pStyle w:val="PodNadpis4uroven"/>
        <w:numPr>
          <w:ilvl w:val="0"/>
          <w:numId w:val="0"/>
        </w:numPr>
        <w:rPr>
          <w:lang w:val="en-US"/>
        </w:rPr>
      </w:pPr>
      <w:r w:rsidRPr="00A45D0F">
        <w:rPr>
          <w:lang w:val="en-US"/>
        </w:rPr>
        <w:fldChar w:fldCharType="begin"/>
      </w:r>
      <w:r w:rsidR="00304383" w:rsidRPr="00A45D0F">
        <w:rPr>
          <w:lang w:val="en-US"/>
        </w:rPr>
        <w:instrText>tc  \l 2 "linearSystems.exceptions.dominanceExceptions.DiagonalyIndominantMatrixException"</w:instrText>
      </w:r>
      <w:r w:rsidRPr="00A45D0F">
        <w:rPr>
          <w:lang w:val="en-US"/>
        </w:rPr>
        <w:fldChar w:fldCharType="end"/>
      </w:r>
      <w:r w:rsidRPr="00A45D0F">
        <w:rPr>
          <w:lang w:val="en-US"/>
        </w:rPr>
        <w:fldChar w:fldCharType="begin"/>
      </w:r>
      <w:r w:rsidR="00304383" w:rsidRPr="00A45D0F">
        <w:rPr>
          <w:lang w:val="en-US"/>
        </w:rPr>
        <w:instrText>xe "linearSystems.exceptions.dominanceExceptions.DiagonalyIndominantMatrixException"</w:instrText>
      </w:r>
      <w:r w:rsidRPr="00A45D0F">
        <w:rPr>
          <w:lang w:val="en-US"/>
        </w:rPr>
        <w:fldChar w:fldCharType="end"/>
      </w:r>
      <w:r w:rsidR="00304383" w:rsidRPr="00A45D0F">
        <w:rPr>
          <w:lang w:val="en-US"/>
        </w:rPr>
        <w:t>Public Member Functions</w:t>
      </w:r>
    </w:p>
    <w:p w:rsidR="00304383" w:rsidRPr="00A45D0F" w:rsidRDefault="00304383" w:rsidP="00304383">
      <w:pPr>
        <w:pStyle w:val="ListBullet0"/>
      </w:pPr>
      <w:r w:rsidRPr="00A45D0F">
        <w:t>DiagonalyIndominantMatrixException ()</w:t>
      </w:r>
    </w:p>
    <w:p w:rsidR="00304383" w:rsidRPr="00A45D0F" w:rsidRDefault="00304383" w:rsidP="00304383">
      <w:pPr>
        <w:pStyle w:val="ListBullet0"/>
      </w:pPr>
      <w:r w:rsidRPr="00A45D0F">
        <w:t>DiagonalyIndominantMatrixException (String msg)</w:t>
      </w:r>
    </w:p>
    <w:p w:rsidR="00304383" w:rsidRPr="00A45D0F" w:rsidRDefault="00304383" w:rsidP="00304383">
      <w:pPr>
        <w:pBdr>
          <w:bottom w:val="single" w:sz="2" w:space="1" w:color="auto"/>
        </w:pBdr>
      </w:pPr>
    </w:p>
    <w:p w:rsidR="00304383" w:rsidRPr="00A45D0F" w:rsidRDefault="00304383" w:rsidP="00304383">
      <w:pPr>
        <w:pStyle w:val="PodNadpis4uroven"/>
        <w:numPr>
          <w:ilvl w:val="0"/>
          <w:numId w:val="0"/>
        </w:numPr>
        <w:rPr>
          <w:lang w:val="en-US"/>
        </w:rPr>
      </w:pPr>
      <w:r w:rsidRPr="00A45D0F">
        <w:rPr>
          <w:lang w:val="en-US"/>
        </w:rPr>
        <w:t>Detailed Description</w:t>
      </w:r>
    </w:p>
    <w:p w:rsidR="00304383" w:rsidRPr="005E2978" w:rsidRDefault="00304383" w:rsidP="00304383">
      <w:pPr>
        <w:pStyle w:val="BodyText"/>
      </w:pPr>
      <w:r w:rsidRPr="005E2978">
        <w:t>Funkcia: reprezentuje maticovú indominanciu (vo všeobecnosti pre maticu).</w:t>
      </w:r>
    </w:p>
    <w:p w:rsidR="00304383" w:rsidRPr="00A45D0F" w:rsidRDefault="00304383" w:rsidP="00304383">
      <w:pPr>
        <w:pStyle w:val="Nadpis5"/>
        <w:numPr>
          <w:ilvl w:val="0"/>
          <w:numId w:val="0"/>
        </w:numPr>
        <w:ind w:left="284"/>
      </w:pPr>
      <w:r w:rsidRPr="00A45D0F">
        <w:t>Author:</w:t>
      </w:r>
    </w:p>
    <w:p w:rsidR="00304383" w:rsidRPr="00A45D0F" w:rsidRDefault="00304383" w:rsidP="00304383">
      <w:pPr>
        <w:pStyle w:val="DescContinue1"/>
      </w:pPr>
      <w:r w:rsidRPr="00A45D0F">
        <w:t xml:space="preserve">Pavol Dano </w:t>
      </w:r>
    </w:p>
    <w:p w:rsidR="00304383" w:rsidRPr="005E2978" w:rsidRDefault="00304383" w:rsidP="00304383">
      <w:pPr>
        <w:pStyle w:val="BodyText"/>
      </w:pPr>
      <w:r w:rsidRPr="005E2978">
        <w:t>Definícia na riadku 22 súboru  DiagonalyIndominantMatrixException.java.</w:t>
      </w:r>
    </w:p>
    <w:p w:rsidR="00304383" w:rsidRPr="00A45D0F" w:rsidRDefault="00304383" w:rsidP="00304383">
      <w:pPr>
        <w:pBdr>
          <w:bottom w:val="single" w:sz="2" w:space="1" w:color="auto"/>
        </w:pBdr>
      </w:pPr>
    </w:p>
    <w:p w:rsidR="00304383" w:rsidRPr="00A45D0F" w:rsidRDefault="00304383" w:rsidP="00304383">
      <w:pPr>
        <w:pStyle w:val="PodNadpis4uroven"/>
        <w:numPr>
          <w:ilvl w:val="0"/>
          <w:numId w:val="0"/>
        </w:numPr>
        <w:rPr>
          <w:lang w:val="en-US"/>
        </w:rPr>
      </w:pPr>
      <w:r>
        <w:rPr>
          <w:lang w:val="en-US"/>
        </w:rPr>
        <w:t>Constructor &amp;</w:t>
      </w:r>
      <w:r w:rsidRPr="00A45D0F">
        <w:rPr>
          <w:lang w:val="en-US"/>
        </w:rPr>
        <w:t xml:space="preserve"> Destructor Documentation</w:t>
      </w:r>
    </w:p>
    <w:p w:rsidR="00304383" w:rsidRPr="00A45D0F" w:rsidRDefault="00A31E12" w:rsidP="00304383">
      <w:pPr>
        <w:pStyle w:val="Nadpis4"/>
      </w:pPr>
      <w:r w:rsidRPr="00A45D0F">
        <w:fldChar w:fldCharType="begin"/>
      </w:r>
      <w:r w:rsidR="00304383" w:rsidRPr="00A45D0F">
        <w:instrText>xe "DiagonalyIndominantMatrixException:linearSystems\:\:exceptions\:\:dominanceExceptions\:\:DiagonalyIndominantMatrixException"</w:instrText>
      </w:r>
      <w:r w:rsidRPr="00A45D0F">
        <w:fldChar w:fldCharType="end"/>
      </w:r>
      <w:r w:rsidRPr="00A45D0F">
        <w:fldChar w:fldCharType="begin"/>
      </w:r>
      <w:r w:rsidR="00304383" w:rsidRPr="00A45D0F">
        <w:instrText>xe "linearSystems\:\:exceptions\:\:dominanceExceptions\:\:DiagonalyIndominantMatrixException:DiagonalyIndominantMatrixException"</w:instrText>
      </w:r>
      <w:r w:rsidRPr="00A45D0F">
        <w:fldChar w:fldCharType="end"/>
      </w:r>
      <w:r w:rsidR="00304383" w:rsidRPr="00A45D0F">
        <w:t>linearSystems.exceptions.dominanceExceptions.DiagonalyIndominantMatrixException.DiagonalyIndominantMatrixException ()</w:t>
      </w:r>
    </w:p>
    <w:p w:rsidR="00304383" w:rsidRPr="005E2978" w:rsidRDefault="00304383" w:rsidP="00304383">
      <w:pPr>
        <w:pStyle w:val="BodyText"/>
        <w:adjustRightInd/>
        <w:ind w:left="360"/>
      </w:pPr>
      <w:r w:rsidRPr="005E2978">
        <w:t xml:space="preserve">konštruktor </w:t>
      </w:r>
    </w:p>
    <w:p w:rsidR="00304383" w:rsidRPr="00A45D0F" w:rsidRDefault="00304383" w:rsidP="00304383">
      <w:pPr>
        <w:pStyle w:val="ListContinue1"/>
      </w:pPr>
      <w:r w:rsidRPr="00A45D0F">
        <w:t>Definícia na riadku 27 súboru  DiagonalyIndominantMatrixException.java.</w:t>
      </w:r>
    </w:p>
    <w:p w:rsidR="00304383" w:rsidRPr="00A45D0F" w:rsidRDefault="00A31E12" w:rsidP="00304383">
      <w:pPr>
        <w:pStyle w:val="Nadpis4"/>
      </w:pPr>
      <w:r w:rsidRPr="00A45D0F">
        <w:lastRenderedPageBreak/>
        <w:fldChar w:fldCharType="begin"/>
      </w:r>
      <w:r w:rsidR="00304383" w:rsidRPr="00A45D0F">
        <w:instrText>xe "DiagonalyIndominantMatrixException:linearSystems\:\:exceptions\:\:dominanceExceptions\:\:DiagonalyIndominantMatrixException"</w:instrText>
      </w:r>
      <w:r w:rsidRPr="00A45D0F">
        <w:fldChar w:fldCharType="end"/>
      </w:r>
      <w:r w:rsidRPr="00A45D0F">
        <w:fldChar w:fldCharType="begin"/>
      </w:r>
      <w:r w:rsidR="00304383" w:rsidRPr="00A45D0F">
        <w:instrText>xe "linearSystems\:\:exceptions\:\:dominanceExceptions\:\:DiagonalyIndominantMatrixException:DiagonalyIndominantMatrixException"</w:instrText>
      </w:r>
      <w:r w:rsidRPr="00A45D0F">
        <w:fldChar w:fldCharType="end"/>
      </w:r>
      <w:r w:rsidR="00304383" w:rsidRPr="00A45D0F">
        <w:t xml:space="preserve">linearSystems.exceptions.dominanceExceptions.DiagonalyIndominantMatrixException.DiagonalyIndominantMatrixException (String </w:t>
      </w:r>
      <w:r w:rsidR="00304383" w:rsidRPr="00A45D0F">
        <w:rPr>
          <w:i/>
          <w:iCs/>
        </w:rPr>
        <w:t>msg</w:t>
      </w:r>
      <w:r w:rsidR="00304383" w:rsidRPr="00A45D0F">
        <w:t>)</w:t>
      </w:r>
    </w:p>
    <w:p w:rsidR="00304383" w:rsidRPr="005E2978" w:rsidRDefault="00304383" w:rsidP="00304383">
      <w:pPr>
        <w:pStyle w:val="BodyText"/>
        <w:adjustRightInd/>
        <w:ind w:left="360"/>
      </w:pPr>
      <w:r w:rsidRPr="005E2978">
        <w:t xml:space="preserve">konštruktor </w:t>
      </w:r>
    </w:p>
    <w:p w:rsidR="00304383" w:rsidRPr="00A45D0F" w:rsidRDefault="00304383" w:rsidP="00304383">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1761"/>
        <w:gridCol w:w="6318"/>
      </w:tblGrid>
      <w:tr w:rsidR="00304383" w:rsidRPr="00A45D0F" w:rsidTr="00015048">
        <w:tc>
          <w:tcPr>
            <w:tcW w:w="1761" w:type="dxa"/>
          </w:tcPr>
          <w:p w:rsidR="00304383" w:rsidRPr="00A45D0F" w:rsidRDefault="00304383" w:rsidP="008F50DE">
            <w:r w:rsidRPr="00A45D0F">
              <w:rPr>
                <w:i/>
                <w:iCs/>
              </w:rPr>
              <w:t>msg</w:t>
            </w:r>
            <w:r w:rsidRPr="00A45D0F">
              <w:t xml:space="preserve"> </w:t>
            </w:r>
          </w:p>
        </w:tc>
        <w:tc>
          <w:tcPr>
            <w:tcW w:w="6318" w:type="dxa"/>
          </w:tcPr>
          <w:p w:rsidR="00304383" w:rsidRPr="00A45D0F" w:rsidRDefault="00304383" w:rsidP="008F50DE">
            <w:r w:rsidRPr="00A45D0F">
              <w:t xml:space="preserve">správa zobrazená, ak je požadovaná </w:t>
            </w:r>
          </w:p>
        </w:tc>
      </w:tr>
    </w:tbl>
    <w:p w:rsidR="00304383" w:rsidRPr="00A45D0F" w:rsidRDefault="00304383" w:rsidP="00304383">
      <w:pPr>
        <w:pStyle w:val="ListContinue1"/>
      </w:pPr>
      <w:r w:rsidRPr="00A45D0F">
        <w:t>Definícia na riadku 35 súboru  DiagonalyIndominantMatrixException.java.</w:t>
      </w:r>
    </w:p>
    <w:p w:rsidR="00E9433A" w:rsidRDefault="00E9433A" w:rsidP="00E9433A"/>
    <w:p w:rsidR="00304383" w:rsidRDefault="00304383" w:rsidP="00304383">
      <w:pPr>
        <w:pStyle w:val="PodNadpis3urovenB"/>
        <w:numPr>
          <w:ilvl w:val="2"/>
          <w:numId w:val="31"/>
        </w:numPr>
        <w:rPr>
          <w:lang w:val="en-US"/>
        </w:rPr>
      </w:pPr>
      <w:bookmarkStart w:id="300" w:name="_Toc325621818"/>
      <w:bookmarkStart w:id="301" w:name="_Toc325667215"/>
      <w:r w:rsidRPr="00A45D0F">
        <w:rPr>
          <w:lang w:val="en-US"/>
        </w:rPr>
        <w:t>linearSystems.exceptions.dominanceExceptions.RowlyIndominantMatrixException</w:t>
      </w:r>
      <w:bookmarkEnd w:id="300"/>
      <w:bookmarkEnd w:id="301"/>
      <w:r w:rsidRPr="00A45D0F">
        <w:rPr>
          <w:lang w:val="en-US"/>
        </w:rPr>
        <w:t xml:space="preserve"> </w:t>
      </w:r>
    </w:p>
    <w:p w:rsidR="00304383" w:rsidRPr="00A45D0F" w:rsidRDefault="00A31E12" w:rsidP="00304383">
      <w:pPr>
        <w:pStyle w:val="PodNadpis4uroven"/>
        <w:numPr>
          <w:ilvl w:val="0"/>
          <w:numId w:val="0"/>
        </w:numPr>
        <w:rPr>
          <w:lang w:val="en-US"/>
        </w:rPr>
      </w:pPr>
      <w:r w:rsidRPr="00A45D0F">
        <w:rPr>
          <w:lang w:val="en-US"/>
        </w:rPr>
        <w:fldChar w:fldCharType="begin"/>
      </w:r>
      <w:r w:rsidR="00304383" w:rsidRPr="00A45D0F">
        <w:rPr>
          <w:lang w:val="en-US"/>
        </w:rPr>
        <w:instrText>tc  \l 2 "linearSystems.exceptions.dominanceExceptions.RowlyIndominantMatrixException"</w:instrText>
      </w:r>
      <w:r w:rsidRPr="00A45D0F">
        <w:rPr>
          <w:lang w:val="en-US"/>
        </w:rPr>
        <w:fldChar w:fldCharType="end"/>
      </w:r>
      <w:r w:rsidRPr="00A45D0F">
        <w:rPr>
          <w:lang w:val="en-US"/>
        </w:rPr>
        <w:fldChar w:fldCharType="begin"/>
      </w:r>
      <w:r w:rsidR="00304383" w:rsidRPr="00A45D0F">
        <w:rPr>
          <w:lang w:val="en-US"/>
        </w:rPr>
        <w:instrText>xe "linearSystems.exceptions.dominanceExceptions.RowlyIndominantMatrixException"</w:instrText>
      </w:r>
      <w:r w:rsidRPr="00A45D0F">
        <w:rPr>
          <w:lang w:val="en-US"/>
        </w:rPr>
        <w:fldChar w:fldCharType="end"/>
      </w:r>
      <w:r w:rsidR="00304383" w:rsidRPr="00A45D0F">
        <w:rPr>
          <w:lang w:val="en-US"/>
        </w:rPr>
        <w:t>Public Member Functions</w:t>
      </w:r>
    </w:p>
    <w:p w:rsidR="00304383" w:rsidRPr="00A45D0F" w:rsidRDefault="00304383" w:rsidP="00304383">
      <w:pPr>
        <w:pStyle w:val="ListBullet0"/>
      </w:pPr>
      <w:r w:rsidRPr="00A45D0F">
        <w:t>RowlyIndominantMatrixException ()</w:t>
      </w:r>
    </w:p>
    <w:p w:rsidR="00304383" w:rsidRPr="00A45D0F" w:rsidRDefault="00304383" w:rsidP="00304383">
      <w:pPr>
        <w:pStyle w:val="ListBullet0"/>
      </w:pPr>
      <w:r w:rsidRPr="00A45D0F">
        <w:t>RowlyIndominantMatrixException (String msg)</w:t>
      </w:r>
    </w:p>
    <w:p w:rsidR="00304383" w:rsidRPr="00A45D0F" w:rsidRDefault="00304383" w:rsidP="00304383">
      <w:pPr>
        <w:pBdr>
          <w:bottom w:val="single" w:sz="2" w:space="1" w:color="auto"/>
        </w:pBdr>
      </w:pPr>
    </w:p>
    <w:p w:rsidR="00304383" w:rsidRPr="00A45D0F" w:rsidRDefault="00304383" w:rsidP="00304383">
      <w:pPr>
        <w:pStyle w:val="PodNadpis4uroven"/>
        <w:numPr>
          <w:ilvl w:val="0"/>
          <w:numId w:val="0"/>
        </w:numPr>
        <w:rPr>
          <w:lang w:val="en-US"/>
        </w:rPr>
      </w:pPr>
      <w:r w:rsidRPr="00A45D0F">
        <w:rPr>
          <w:lang w:val="en-US"/>
        </w:rPr>
        <w:t>Detailed Description</w:t>
      </w:r>
    </w:p>
    <w:p w:rsidR="00304383" w:rsidRPr="005E2978" w:rsidRDefault="00304383" w:rsidP="00304383">
      <w:pPr>
        <w:pStyle w:val="BodyText"/>
      </w:pPr>
      <w:r w:rsidRPr="005E2978">
        <w:t>Funkcia: reprezentuje stav riadkovej nedominantnosti matice.</w:t>
      </w:r>
    </w:p>
    <w:p w:rsidR="00304383" w:rsidRPr="00A45D0F" w:rsidRDefault="00304383" w:rsidP="00304383">
      <w:pPr>
        <w:pStyle w:val="Nadpis5"/>
        <w:numPr>
          <w:ilvl w:val="0"/>
          <w:numId w:val="0"/>
        </w:numPr>
        <w:ind w:left="284"/>
      </w:pPr>
      <w:r w:rsidRPr="00A45D0F">
        <w:t>Author:</w:t>
      </w:r>
    </w:p>
    <w:p w:rsidR="00304383" w:rsidRPr="00A45D0F" w:rsidRDefault="00304383" w:rsidP="00304383">
      <w:pPr>
        <w:pStyle w:val="DescContinue1"/>
      </w:pPr>
      <w:r w:rsidRPr="00A45D0F">
        <w:t xml:space="preserve">Pavol Dano </w:t>
      </w:r>
    </w:p>
    <w:p w:rsidR="00304383" w:rsidRPr="005E2978" w:rsidRDefault="00304383" w:rsidP="00304383">
      <w:pPr>
        <w:pStyle w:val="BodyText"/>
      </w:pPr>
      <w:r w:rsidRPr="005E2978">
        <w:t>Definícia na riadku 21 súboru  RowlyIndominantMatrixException.java.</w:t>
      </w:r>
    </w:p>
    <w:p w:rsidR="00304383" w:rsidRPr="00A45D0F" w:rsidRDefault="00304383" w:rsidP="00304383">
      <w:pPr>
        <w:pBdr>
          <w:bottom w:val="single" w:sz="2" w:space="1" w:color="auto"/>
        </w:pBdr>
      </w:pPr>
    </w:p>
    <w:p w:rsidR="00304383" w:rsidRPr="00A45D0F" w:rsidRDefault="00304383" w:rsidP="00304383">
      <w:pPr>
        <w:pStyle w:val="PodNadpis4uroven"/>
        <w:numPr>
          <w:ilvl w:val="0"/>
          <w:numId w:val="0"/>
        </w:numPr>
        <w:rPr>
          <w:lang w:val="en-US"/>
        </w:rPr>
      </w:pPr>
      <w:r>
        <w:rPr>
          <w:lang w:val="en-US"/>
        </w:rPr>
        <w:t>Constructor &amp;</w:t>
      </w:r>
      <w:r w:rsidRPr="00A45D0F">
        <w:rPr>
          <w:lang w:val="en-US"/>
        </w:rPr>
        <w:t xml:space="preserve"> Destructor Documentation</w:t>
      </w:r>
    </w:p>
    <w:p w:rsidR="00304383" w:rsidRPr="00A45D0F" w:rsidRDefault="00A31E12" w:rsidP="00304383">
      <w:pPr>
        <w:pStyle w:val="Nadpis4"/>
      </w:pPr>
      <w:r w:rsidRPr="00A45D0F">
        <w:fldChar w:fldCharType="begin"/>
      </w:r>
      <w:r w:rsidR="00304383" w:rsidRPr="00A45D0F">
        <w:instrText>xe "RowlyIndominantMatrixException:linearSystems\:\:exceptions\:\:dominanceExceptions\:\:RowlyIndominantMatrixException"</w:instrText>
      </w:r>
      <w:r w:rsidRPr="00A45D0F">
        <w:fldChar w:fldCharType="end"/>
      </w:r>
      <w:r w:rsidRPr="00A45D0F">
        <w:fldChar w:fldCharType="begin"/>
      </w:r>
      <w:r w:rsidR="00304383" w:rsidRPr="00A45D0F">
        <w:instrText>xe "linearSystems\:\:exceptions\:\:dominanceExceptions\:\:RowlyIndominantMatrixException:RowlyIndominantMatrixException"</w:instrText>
      </w:r>
      <w:r w:rsidRPr="00A45D0F">
        <w:fldChar w:fldCharType="end"/>
      </w:r>
      <w:r w:rsidR="00304383" w:rsidRPr="00A45D0F">
        <w:t>linearSystems.exceptions.dominanceExceptions.RowlyIndominantMatrixException.RowlyIndominantMatrixException ()</w:t>
      </w:r>
    </w:p>
    <w:p w:rsidR="00304383" w:rsidRPr="005E2978" w:rsidRDefault="00304383" w:rsidP="00304383">
      <w:pPr>
        <w:pStyle w:val="BodyText"/>
        <w:adjustRightInd/>
        <w:ind w:left="360"/>
      </w:pPr>
      <w:r w:rsidRPr="005E2978">
        <w:t xml:space="preserve">konštruktor </w:t>
      </w:r>
    </w:p>
    <w:p w:rsidR="00304383" w:rsidRPr="00A45D0F" w:rsidRDefault="00304383" w:rsidP="00304383">
      <w:pPr>
        <w:pStyle w:val="ListContinue1"/>
      </w:pPr>
      <w:r w:rsidRPr="00A45D0F">
        <w:t>Definícia na riadku 26 súboru  RowlyIndominantMatrixException.java.</w:t>
      </w:r>
    </w:p>
    <w:p w:rsidR="00304383" w:rsidRPr="00A45D0F" w:rsidRDefault="00A31E12" w:rsidP="00304383">
      <w:pPr>
        <w:pStyle w:val="Nadpis4"/>
      </w:pPr>
      <w:r w:rsidRPr="00A45D0F">
        <w:fldChar w:fldCharType="begin"/>
      </w:r>
      <w:r w:rsidR="00304383" w:rsidRPr="00A45D0F">
        <w:instrText>xe "RowlyIndominantMatrixException:linearSystems\:\:exceptions\:\:dominanceExceptions\:\:RowlyIndominantMatrixException"</w:instrText>
      </w:r>
      <w:r w:rsidRPr="00A45D0F">
        <w:fldChar w:fldCharType="end"/>
      </w:r>
      <w:r w:rsidRPr="00A45D0F">
        <w:fldChar w:fldCharType="begin"/>
      </w:r>
      <w:r w:rsidR="00304383" w:rsidRPr="00A45D0F">
        <w:instrText>xe "linearSystems\:\:exceptions\:\:dominanceExceptions\:\:RowlyIndominantMatrixException:RowlyIndominantMatrixException"</w:instrText>
      </w:r>
      <w:r w:rsidRPr="00A45D0F">
        <w:fldChar w:fldCharType="end"/>
      </w:r>
      <w:r w:rsidR="00304383" w:rsidRPr="00A45D0F">
        <w:t xml:space="preserve">linearSystems.exceptions.dominanceExceptions.RowlyIndominantMatrixException.RowlyIndominantMatrixException (String </w:t>
      </w:r>
      <w:r w:rsidR="00304383" w:rsidRPr="00A45D0F">
        <w:rPr>
          <w:i/>
          <w:iCs/>
        </w:rPr>
        <w:t>msg</w:t>
      </w:r>
      <w:r w:rsidR="00304383" w:rsidRPr="00A45D0F">
        <w:t>)</w:t>
      </w:r>
    </w:p>
    <w:p w:rsidR="00304383" w:rsidRPr="005E2978" w:rsidRDefault="00304383" w:rsidP="00304383">
      <w:pPr>
        <w:pStyle w:val="BodyText"/>
        <w:adjustRightInd/>
        <w:ind w:left="360"/>
      </w:pPr>
      <w:r w:rsidRPr="005E2978">
        <w:t xml:space="preserve">konštruktor </w:t>
      </w:r>
    </w:p>
    <w:p w:rsidR="00304383" w:rsidRPr="00A45D0F" w:rsidRDefault="00304383" w:rsidP="00304383">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1761"/>
        <w:gridCol w:w="6318"/>
      </w:tblGrid>
      <w:tr w:rsidR="00304383" w:rsidRPr="00A45D0F" w:rsidTr="00015048">
        <w:tc>
          <w:tcPr>
            <w:tcW w:w="1761" w:type="dxa"/>
          </w:tcPr>
          <w:p w:rsidR="00304383" w:rsidRPr="00A45D0F" w:rsidRDefault="00304383" w:rsidP="008F50DE">
            <w:r w:rsidRPr="00A45D0F">
              <w:rPr>
                <w:i/>
                <w:iCs/>
              </w:rPr>
              <w:t>msg</w:t>
            </w:r>
            <w:r w:rsidRPr="00A45D0F">
              <w:t xml:space="preserve"> </w:t>
            </w:r>
          </w:p>
        </w:tc>
        <w:tc>
          <w:tcPr>
            <w:tcW w:w="6318" w:type="dxa"/>
          </w:tcPr>
          <w:p w:rsidR="00304383" w:rsidRPr="00A45D0F" w:rsidRDefault="00304383" w:rsidP="008F50DE">
            <w:r w:rsidRPr="00A45D0F">
              <w:t xml:space="preserve">správa zobrazená, ak je požadovaná </w:t>
            </w:r>
          </w:p>
        </w:tc>
      </w:tr>
    </w:tbl>
    <w:p w:rsidR="00304383" w:rsidRDefault="00304383" w:rsidP="00E9433A">
      <w:r w:rsidRPr="00A45D0F">
        <w:t>Definícia na riadku 34 súboru  RowlyIndominantMatrixException.java.</w:t>
      </w:r>
    </w:p>
    <w:p w:rsidR="00304383" w:rsidRDefault="00304383" w:rsidP="00E9433A"/>
    <w:p w:rsidR="00304383" w:rsidRDefault="00304383" w:rsidP="00304383">
      <w:pPr>
        <w:pStyle w:val="PodNadpis3urovenB"/>
        <w:numPr>
          <w:ilvl w:val="2"/>
          <w:numId w:val="31"/>
        </w:numPr>
        <w:rPr>
          <w:lang w:val="en-US"/>
        </w:rPr>
      </w:pPr>
      <w:bookmarkStart w:id="302" w:name="_Toc325621805"/>
      <w:bookmarkStart w:id="303" w:name="_Toc325667216"/>
      <w:r w:rsidRPr="00A45D0F">
        <w:rPr>
          <w:lang w:val="en-US"/>
        </w:rPr>
        <w:lastRenderedPageBreak/>
        <w:t>linearSystems.exceptions.MatrixEditableNotException</w:t>
      </w:r>
      <w:bookmarkEnd w:id="302"/>
      <w:bookmarkEnd w:id="303"/>
      <w:r w:rsidRPr="00A45D0F">
        <w:rPr>
          <w:lang w:val="en-US"/>
        </w:rPr>
        <w:t xml:space="preserve"> </w:t>
      </w:r>
    </w:p>
    <w:p w:rsidR="00304383" w:rsidRPr="00A45D0F" w:rsidRDefault="00A31E12" w:rsidP="00304383">
      <w:pPr>
        <w:pStyle w:val="PodNadpis4uroven"/>
        <w:numPr>
          <w:ilvl w:val="0"/>
          <w:numId w:val="0"/>
        </w:numPr>
        <w:rPr>
          <w:lang w:val="en-US"/>
        </w:rPr>
      </w:pPr>
      <w:r w:rsidRPr="00A45D0F">
        <w:rPr>
          <w:lang w:val="en-US"/>
        </w:rPr>
        <w:fldChar w:fldCharType="begin"/>
      </w:r>
      <w:r w:rsidR="00304383" w:rsidRPr="00A45D0F">
        <w:rPr>
          <w:lang w:val="en-US"/>
        </w:rPr>
        <w:instrText>tc  \l 2 "linearSystems.exceptions.MatrixEditableNotException"</w:instrText>
      </w:r>
      <w:r w:rsidRPr="00A45D0F">
        <w:rPr>
          <w:lang w:val="en-US"/>
        </w:rPr>
        <w:fldChar w:fldCharType="end"/>
      </w:r>
      <w:r w:rsidRPr="00A45D0F">
        <w:rPr>
          <w:lang w:val="en-US"/>
        </w:rPr>
        <w:fldChar w:fldCharType="begin"/>
      </w:r>
      <w:r w:rsidR="00304383" w:rsidRPr="00A45D0F">
        <w:rPr>
          <w:lang w:val="en-US"/>
        </w:rPr>
        <w:instrText>xe "linearSystems.exceptions.MatrixEditableNotException"</w:instrText>
      </w:r>
      <w:r w:rsidRPr="00A45D0F">
        <w:rPr>
          <w:lang w:val="en-US"/>
        </w:rPr>
        <w:fldChar w:fldCharType="end"/>
      </w:r>
      <w:r w:rsidR="00304383" w:rsidRPr="00A45D0F">
        <w:rPr>
          <w:lang w:val="en-US"/>
        </w:rPr>
        <w:t>Public Member Functions</w:t>
      </w:r>
    </w:p>
    <w:p w:rsidR="00304383" w:rsidRPr="00A45D0F" w:rsidRDefault="00304383" w:rsidP="00304383">
      <w:pPr>
        <w:pStyle w:val="ListBullet0"/>
      </w:pPr>
      <w:r w:rsidRPr="00A45D0F">
        <w:t>MatrixEditableNotException ()</w:t>
      </w:r>
    </w:p>
    <w:p w:rsidR="00304383" w:rsidRPr="00A45D0F" w:rsidRDefault="00304383" w:rsidP="00304383">
      <w:pPr>
        <w:pStyle w:val="ListBullet0"/>
      </w:pPr>
      <w:r w:rsidRPr="00A45D0F">
        <w:t>MatrixEditableNotException (String msg)</w:t>
      </w:r>
    </w:p>
    <w:p w:rsidR="00304383" w:rsidRPr="00A45D0F" w:rsidRDefault="00304383" w:rsidP="00304383">
      <w:pPr>
        <w:pBdr>
          <w:bottom w:val="single" w:sz="2" w:space="1" w:color="auto"/>
        </w:pBdr>
      </w:pPr>
    </w:p>
    <w:p w:rsidR="00304383" w:rsidRPr="00A45D0F" w:rsidRDefault="00304383" w:rsidP="00304383">
      <w:pPr>
        <w:pStyle w:val="PodNadpis4uroven"/>
        <w:numPr>
          <w:ilvl w:val="0"/>
          <w:numId w:val="0"/>
        </w:numPr>
        <w:rPr>
          <w:lang w:val="en-US"/>
        </w:rPr>
      </w:pPr>
      <w:r w:rsidRPr="00A45D0F">
        <w:rPr>
          <w:lang w:val="en-US"/>
        </w:rPr>
        <w:t>Detailed Description</w:t>
      </w:r>
    </w:p>
    <w:p w:rsidR="00304383" w:rsidRPr="005E2978" w:rsidRDefault="00304383" w:rsidP="00304383">
      <w:pPr>
        <w:pStyle w:val="BodyText"/>
      </w:pPr>
      <w:r w:rsidRPr="005E2978">
        <w:t>Funkcia: hádzaná, ak  matica nie je schopná úpravy do takej formy, aby na nej bol konkrétny výpočet realizovateľný.</w:t>
      </w:r>
    </w:p>
    <w:p w:rsidR="00304383" w:rsidRPr="00A45D0F" w:rsidRDefault="00304383" w:rsidP="00304383">
      <w:pPr>
        <w:pStyle w:val="Nadpis5"/>
        <w:numPr>
          <w:ilvl w:val="0"/>
          <w:numId w:val="0"/>
        </w:numPr>
        <w:ind w:left="284"/>
      </w:pPr>
      <w:r w:rsidRPr="00A45D0F">
        <w:t>Author:</w:t>
      </w:r>
    </w:p>
    <w:p w:rsidR="00304383" w:rsidRPr="00A45D0F" w:rsidRDefault="00304383" w:rsidP="00304383">
      <w:pPr>
        <w:pStyle w:val="DescContinue1"/>
      </w:pPr>
      <w:r w:rsidRPr="00A45D0F">
        <w:t xml:space="preserve">Pavol Dano </w:t>
      </w:r>
    </w:p>
    <w:p w:rsidR="00304383" w:rsidRPr="005E2978" w:rsidRDefault="00304383" w:rsidP="00304383">
      <w:pPr>
        <w:pStyle w:val="BodyText"/>
      </w:pPr>
      <w:r w:rsidRPr="005E2978">
        <w:t>Definícia na riadku 21 súboru  MatrixEditableNotException.java.</w:t>
      </w:r>
    </w:p>
    <w:p w:rsidR="00304383" w:rsidRPr="00A45D0F" w:rsidRDefault="00304383" w:rsidP="00304383">
      <w:pPr>
        <w:pBdr>
          <w:bottom w:val="single" w:sz="2" w:space="1" w:color="auto"/>
        </w:pBdr>
      </w:pPr>
    </w:p>
    <w:p w:rsidR="00304383" w:rsidRPr="00A45D0F" w:rsidRDefault="00304383" w:rsidP="00304383">
      <w:pPr>
        <w:pStyle w:val="PodNadpis4uroven"/>
        <w:numPr>
          <w:ilvl w:val="0"/>
          <w:numId w:val="0"/>
        </w:numPr>
        <w:rPr>
          <w:lang w:val="en-US"/>
        </w:rPr>
      </w:pPr>
      <w:r>
        <w:rPr>
          <w:lang w:val="en-US"/>
        </w:rPr>
        <w:t>Constructor &amp;</w:t>
      </w:r>
      <w:r w:rsidRPr="00A45D0F">
        <w:rPr>
          <w:lang w:val="en-US"/>
        </w:rPr>
        <w:t xml:space="preserve"> Destructor Documentation</w:t>
      </w:r>
    </w:p>
    <w:p w:rsidR="00304383" w:rsidRPr="00A45D0F" w:rsidRDefault="00A31E12" w:rsidP="00304383">
      <w:pPr>
        <w:pStyle w:val="Nadpis4"/>
      </w:pPr>
      <w:r w:rsidRPr="00A45D0F">
        <w:fldChar w:fldCharType="begin"/>
      </w:r>
      <w:r w:rsidR="00304383" w:rsidRPr="00A45D0F">
        <w:instrText>xe "MatrixEditableNotException:linearSystems\:\:exceptions\:\:MatrixEditableNotException"</w:instrText>
      </w:r>
      <w:r w:rsidRPr="00A45D0F">
        <w:fldChar w:fldCharType="end"/>
      </w:r>
      <w:r w:rsidRPr="00A45D0F">
        <w:fldChar w:fldCharType="begin"/>
      </w:r>
      <w:r w:rsidR="00304383" w:rsidRPr="00A45D0F">
        <w:instrText>xe "linearSystems\:\:exceptions\:\:MatrixEditableNotException:MatrixEditableNotException"</w:instrText>
      </w:r>
      <w:r w:rsidRPr="00A45D0F">
        <w:fldChar w:fldCharType="end"/>
      </w:r>
      <w:r w:rsidR="00304383" w:rsidRPr="00A45D0F">
        <w:t>linearSystems.exceptions.MatrixEditableNotException.MatrixEditableNotException ()</w:t>
      </w:r>
    </w:p>
    <w:p w:rsidR="00304383" w:rsidRPr="005E2978" w:rsidRDefault="00304383" w:rsidP="00304383">
      <w:pPr>
        <w:pStyle w:val="BodyText"/>
        <w:adjustRightInd/>
        <w:ind w:left="360"/>
      </w:pPr>
      <w:r w:rsidRPr="005E2978">
        <w:t xml:space="preserve">konštruktor </w:t>
      </w:r>
    </w:p>
    <w:p w:rsidR="00304383" w:rsidRPr="00A45D0F" w:rsidRDefault="00304383" w:rsidP="00304383">
      <w:pPr>
        <w:pStyle w:val="ListContinue1"/>
      </w:pPr>
      <w:r w:rsidRPr="00A45D0F">
        <w:t>Definícia na riadku 26 súboru  MatrixEditableNotException.java.</w:t>
      </w:r>
    </w:p>
    <w:p w:rsidR="00304383" w:rsidRPr="00A45D0F" w:rsidRDefault="00A31E12" w:rsidP="00304383">
      <w:pPr>
        <w:pStyle w:val="Nadpis4"/>
      </w:pPr>
      <w:r w:rsidRPr="00A45D0F">
        <w:fldChar w:fldCharType="begin"/>
      </w:r>
      <w:r w:rsidR="00304383" w:rsidRPr="00A45D0F">
        <w:instrText>xe "MatrixEditableNotException:linearSystems\:\:exceptions\:\:MatrixEditableNotException"</w:instrText>
      </w:r>
      <w:r w:rsidRPr="00A45D0F">
        <w:fldChar w:fldCharType="end"/>
      </w:r>
      <w:r w:rsidRPr="00A45D0F">
        <w:fldChar w:fldCharType="begin"/>
      </w:r>
      <w:r w:rsidR="00304383" w:rsidRPr="00A45D0F">
        <w:instrText>xe "linearSystems\:\:exceptions\:\:MatrixEditableNotException:MatrixEditableNotException"</w:instrText>
      </w:r>
      <w:r w:rsidRPr="00A45D0F">
        <w:fldChar w:fldCharType="end"/>
      </w:r>
      <w:r w:rsidR="00304383" w:rsidRPr="00A45D0F">
        <w:t xml:space="preserve">linearSystems.exceptions.MatrixEditableNotException.MatrixEditableNotException (String </w:t>
      </w:r>
      <w:r w:rsidR="00304383" w:rsidRPr="00A45D0F">
        <w:rPr>
          <w:i/>
          <w:iCs/>
        </w:rPr>
        <w:t>msg</w:t>
      </w:r>
      <w:r w:rsidR="00304383" w:rsidRPr="00A45D0F">
        <w:t>)</w:t>
      </w:r>
    </w:p>
    <w:p w:rsidR="00304383" w:rsidRPr="005E2978" w:rsidRDefault="00304383" w:rsidP="00304383">
      <w:pPr>
        <w:pStyle w:val="BodyText"/>
        <w:adjustRightInd/>
        <w:ind w:left="360"/>
      </w:pPr>
      <w:r w:rsidRPr="005E2978">
        <w:t xml:space="preserve">konštruktor </w:t>
      </w:r>
    </w:p>
    <w:p w:rsidR="00304383" w:rsidRPr="00A45D0F" w:rsidRDefault="00304383" w:rsidP="00304383">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1761"/>
        <w:gridCol w:w="6318"/>
      </w:tblGrid>
      <w:tr w:rsidR="00304383" w:rsidRPr="00A45D0F" w:rsidTr="00015048">
        <w:tc>
          <w:tcPr>
            <w:tcW w:w="1761" w:type="dxa"/>
          </w:tcPr>
          <w:p w:rsidR="00304383" w:rsidRPr="00A45D0F" w:rsidRDefault="00304383" w:rsidP="008F50DE">
            <w:r w:rsidRPr="00A45D0F">
              <w:rPr>
                <w:i/>
                <w:iCs/>
              </w:rPr>
              <w:t>msg</w:t>
            </w:r>
            <w:r w:rsidRPr="00A45D0F">
              <w:t xml:space="preserve"> </w:t>
            </w:r>
          </w:p>
        </w:tc>
        <w:tc>
          <w:tcPr>
            <w:tcW w:w="6318" w:type="dxa"/>
          </w:tcPr>
          <w:p w:rsidR="00304383" w:rsidRPr="00A45D0F" w:rsidRDefault="00304383" w:rsidP="008F50DE">
            <w:r w:rsidRPr="00A45D0F">
              <w:t xml:space="preserve">správa zobrazená, ak je požadovaná </w:t>
            </w:r>
          </w:p>
        </w:tc>
      </w:tr>
    </w:tbl>
    <w:p w:rsidR="00304383" w:rsidRDefault="00304383" w:rsidP="00E9433A">
      <w:r w:rsidRPr="00A45D0F">
        <w:t>Definícia na riadku 33 súboru  MatrixEditableNotException.java.</w:t>
      </w:r>
    </w:p>
    <w:p w:rsidR="00304383" w:rsidRDefault="00304383" w:rsidP="00E9433A"/>
    <w:p w:rsidR="00304383" w:rsidRDefault="00304383" w:rsidP="00304383">
      <w:pPr>
        <w:pStyle w:val="PodNadpis3urovenB"/>
        <w:numPr>
          <w:ilvl w:val="2"/>
          <w:numId w:val="31"/>
        </w:numPr>
        <w:rPr>
          <w:lang w:val="en-US"/>
        </w:rPr>
      </w:pPr>
      <w:bookmarkStart w:id="304" w:name="_Toc325621813"/>
      <w:bookmarkStart w:id="305" w:name="_Toc325667217"/>
      <w:r w:rsidRPr="00A45D0F">
        <w:rPr>
          <w:lang w:val="en-US"/>
        </w:rPr>
        <w:t>linearSystems.exceptions.NoMethodsAsJavaClassesException</w:t>
      </w:r>
      <w:bookmarkEnd w:id="304"/>
      <w:bookmarkEnd w:id="305"/>
      <w:r w:rsidRPr="00A45D0F">
        <w:rPr>
          <w:lang w:val="en-US"/>
        </w:rPr>
        <w:t xml:space="preserve"> </w:t>
      </w:r>
    </w:p>
    <w:p w:rsidR="00304383" w:rsidRPr="00A45D0F" w:rsidRDefault="00A31E12" w:rsidP="00304383">
      <w:pPr>
        <w:pStyle w:val="PodNadpis4uroven"/>
        <w:numPr>
          <w:ilvl w:val="0"/>
          <w:numId w:val="0"/>
        </w:numPr>
        <w:rPr>
          <w:lang w:val="en-US"/>
        </w:rPr>
      </w:pPr>
      <w:r w:rsidRPr="00A45D0F">
        <w:rPr>
          <w:lang w:val="en-US"/>
        </w:rPr>
        <w:fldChar w:fldCharType="begin"/>
      </w:r>
      <w:r w:rsidR="00304383" w:rsidRPr="00A45D0F">
        <w:rPr>
          <w:lang w:val="en-US"/>
        </w:rPr>
        <w:instrText>tc  \l 2 "linearSystems.exceptions.NoMethodsAsJavaClassesException"</w:instrText>
      </w:r>
      <w:r w:rsidRPr="00A45D0F">
        <w:rPr>
          <w:lang w:val="en-US"/>
        </w:rPr>
        <w:fldChar w:fldCharType="end"/>
      </w:r>
      <w:r w:rsidRPr="00A45D0F">
        <w:rPr>
          <w:lang w:val="en-US"/>
        </w:rPr>
        <w:fldChar w:fldCharType="begin"/>
      </w:r>
      <w:r w:rsidR="00304383" w:rsidRPr="00A45D0F">
        <w:rPr>
          <w:lang w:val="en-US"/>
        </w:rPr>
        <w:instrText>xe "linearSystems.exceptions.NoMethodsAsJavaClassesException"</w:instrText>
      </w:r>
      <w:r w:rsidRPr="00A45D0F">
        <w:rPr>
          <w:lang w:val="en-US"/>
        </w:rPr>
        <w:fldChar w:fldCharType="end"/>
      </w:r>
      <w:r w:rsidR="00304383" w:rsidRPr="00A45D0F">
        <w:rPr>
          <w:lang w:val="en-US"/>
        </w:rPr>
        <w:t>Public Member Functions</w:t>
      </w:r>
    </w:p>
    <w:p w:rsidR="00304383" w:rsidRPr="00A45D0F" w:rsidRDefault="00304383" w:rsidP="00304383">
      <w:pPr>
        <w:pStyle w:val="ListBullet0"/>
      </w:pPr>
      <w:r w:rsidRPr="00A45D0F">
        <w:t>NoMethodsAsJavaClassesException ()</w:t>
      </w:r>
    </w:p>
    <w:p w:rsidR="00304383" w:rsidRPr="00A45D0F" w:rsidRDefault="00304383" w:rsidP="00304383">
      <w:pPr>
        <w:pStyle w:val="ListBullet0"/>
      </w:pPr>
      <w:r w:rsidRPr="00A45D0F">
        <w:t>NoMethodsAsJavaClassesException (String msg)</w:t>
      </w:r>
    </w:p>
    <w:p w:rsidR="00304383" w:rsidRPr="00A45D0F" w:rsidRDefault="00304383" w:rsidP="00304383">
      <w:pPr>
        <w:pBdr>
          <w:bottom w:val="single" w:sz="2" w:space="1" w:color="auto"/>
        </w:pBdr>
      </w:pPr>
    </w:p>
    <w:p w:rsidR="00304383" w:rsidRPr="00A45D0F" w:rsidRDefault="00304383" w:rsidP="00304383">
      <w:pPr>
        <w:pStyle w:val="PodNadpis4uroven"/>
        <w:numPr>
          <w:ilvl w:val="0"/>
          <w:numId w:val="0"/>
        </w:numPr>
        <w:rPr>
          <w:lang w:val="en-US"/>
        </w:rPr>
      </w:pPr>
      <w:r w:rsidRPr="00A45D0F">
        <w:rPr>
          <w:lang w:val="en-US"/>
        </w:rPr>
        <w:t>Detailed Description</w:t>
      </w:r>
    </w:p>
    <w:p w:rsidR="00304383" w:rsidRPr="00A45D0F" w:rsidRDefault="00304383" w:rsidP="00304383">
      <w:pPr>
        <w:rPr>
          <w:sz w:val="22"/>
          <w:szCs w:val="22"/>
        </w:rPr>
      </w:pPr>
      <w:r w:rsidRPr="00A45D0F">
        <w:rPr>
          <w:sz w:val="22"/>
          <w:szCs w:val="22"/>
        </w:rPr>
        <w:t>Funkcia: hádzaná, ak žiadne metódy neboli nájdené/načítané.</w:t>
      </w:r>
    </w:p>
    <w:p w:rsidR="00304383" w:rsidRPr="00A45D0F" w:rsidRDefault="00304383" w:rsidP="00304383">
      <w:pPr>
        <w:pStyle w:val="Nadpis5"/>
        <w:numPr>
          <w:ilvl w:val="0"/>
          <w:numId w:val="0"/>
        </w:numPr>
        <w:ind w:left="284"/>
      </w:pPr>
      <w:r w:rsidRPr="00A45D0F">
        <w:lastRenderedPageBreak/>
        <w:t>Author:</w:t>
      </w:r>
    </w:p>
    <w:p w:rsidR="00304383" w:rsidRPr="00A45D0F" w:rsidRDefault="00304383" w:rsidP="00304383">
      <w:pPr>
        <w:pStyle w:val="DescContinue1"/>
      </w:pPr>
      <w:r w:rsidRPr="00A45D0F">
        <w:t xml:space="preserve">Pavol Dano </w:t>
      </w:r>
    </w:p>
    <w:p w:rsidR="00304383" w:rsidRPr="005E2978" w:rsidRDefault="00304383" w:rsidP="00304383">
      <w:pPr>
        <w:pStyle w:val="BodyText"/>
      </w:pPr>
      <w:r w:rsidRPr="005E2978">
        <w:t>Definícia na riadku 23 súboru  NoMethodsAsJavaClassesException.java.</w:t>
      </w:r>
    </w:p>
    <w:p w:rsidR="00304383" w:rsidRPr="00A45D0F" w:rsidRDefault="00304383" w:rsidP="00304383">
      <w:pPr>
        <w:pBdr>
          <w:bottom w:val="single" w:sz="2" w:space="1" w:color="auto"/>
        </w:pBdr>
      </w:pPr>
    </w:p>
    <w:p w:rsidR="00304383" w:rsidRPr="00A45D0F" w:rsidRDefault="00304383" w:rsidP="00304383">
      <w:pPr>
        <w:pStyle w:val="PodNadpis4uroven"/>
        <w:numPr>
          <w:ilvl w:val="0"/>
          <w:numId w:val="0"/>
        </w:numPr>
        <w:rPr>
          <w:lang w:val="en-US"/>
        </w:rPr>
      </w:pPr>
      <w:r>
        <w:rPr>
          <w:lang w:val="en-US"/>
        </w:rPr>
        <w:t>Constructor &amp;</w:t>
      </w:r>
      <w:r w:rsidRPr="00A45D0F">
        <w:rPr>
          <w:lang w:val="en-US"/>
        </w:rPr>
        <w:t xml:space="preserve"> Destructor Documentation</w:t>
      </w:r>
    </w:p>
    <w:p w:rsidR="00304383" w:rsidRPr="00A45D0F" w:rsidRDefault="00A31E12" w:rsidP="00304383">
      <w:pPr>
        <w:pStyle w:val="Nadpis4"/>
      </w:pPr>
      <w:r w:rsidRPr="00A45D0F">
        <w:fldChar w:fldCharType="begin"/>
      </w:r>
      <w:r w:rsidR="00304383" w:rsidRPr="00A45D0F">
        <w:instrText>xe "NoMethodsAsJavaClassesException:linearSystems\:\:exceptions\:\:NoMethodsAsJavaClassesException"</w:instrText>
      </w:r>
      <w:r w:rsidRPr="00A45D0F">
        <w:fldChar w:fldCharType="end"/>
      </w:r>
      <w:r w:rsidRPr="00A45D0F">
        <w:fldChar w:fldCharType="begin"/>
      </w:r>
      <w:r w:rsidR="00304383" w:rsidRPr="00A45D0F">
        <w:instrText>xe "linearSystems\:\:exceptions\:\:NoMethodsAsJavaClassesException:NoMethodsAsJavaClassesException"</w:instrText>
      </w:r>
      <w:r w:rsidRPr="00A45D0F">
        <w:fldChar w:fldCharType="end"/>
      </w:r>
      <w:r w:rsidR="00304383" w:rsidRPr="00A45D0F">
        <w:t>linearSystems.exceptions.NoMethodsAsJavaClassesException.NoMethodsAsJavaClassesException ()</w:t>
      </w:r>
    </w:p>
    <w:p w:rsidR="00304383" w:rsidRPr="005E2978" w:rsidRDefault="00304383" w:rsidP="00304383">
      <w:pPr>
        <w:pStyle w:val="BodyText"/>
        <w:adjustRightInd/>
        <w:ind w:left="360"/>
      </w:pPr>
      <w:r w:rsidRPr="005E2978">
        <w:t xml:space="preserve">konštruktor </w:t>
      </w:r>
    </w:p>
    <w:p w:rsidR="00304383" w:rsidRPr="00A45D0F" w:rsidRDefault="00304383" w:rsidP="00304383">
      <w:pPr>
        <w:pStyle w:val="ListContinue1"/>
      </w:pPr>
      <w:r w:rsidRPr="00A45D0F">
        <w:t>Definícia na riadku 28 súboru  NoMethodsAsJavaClassesException.java.</w:t>
      </w:r>
    </w:p>
    <w:p w:rsidR="00304383" w:rsidRPr="00A45D0F" w:rsidRDefault="00A31E12" w:rsidP="00304383">
      <w:pPr>
        <w:pStyle w:val="Nadpis4"/>
      </w:pPr>
      <w:r w:rsidRPr="00A45D0F">
        <w:fldChar w:fldCharType="begin"/>
      </w:r>
      <w:r w:rsidR="00304383" w:rsidRPr="00A45D0F">
        <w:instrText>xe "NoMethodsAsJavaClassesException:linearSystems\:\:exceptions\:\:NoMethodsAsJavaClassesException"</w:instrText>
      </w:r>
      <w:r w:rsidRPr="00A45D0F">
        <w:fldChar w:fldCharType="end"/>
      </w:r>
      <w:r w:rsidRPr="00A45D0F">
        <w:fldChar w:fldCharType="begin"/>
      </w:r>
      <w:r w:rsidR="00304383" w:rsidRPr="00A45D0F">
        <w:instrText>xe "linearSystems\:\:exceptions\:\:NoMethodsAsJavaClassesException:NoMethodsAsJavaClassesException"</w:instrText>
      </w:r>
      <w:r w:rsidRPr="00A45D0F">
        <w:fldChar w:fldCharType="end"/>
      </w:r>
      <w:r w:rsidR="00304383" w:rsidRPr="00A45D0F">
        <w:t xml:space="preserve">linearSystems.exceptions.NoMethodsAsJavaClassesException.NoMethodsAsJavaClassesException (String </w:t>
      </w:r>
      <w:r w:rsidR="00304383" w:rsidRPr="00A45D0F">
        <w:rPr>
          <w:i/>
          <w:iCs/>
        </w:rPr>
        <w:t>msg</w:t>
      </w:r>
      <w:r w:rsidR="00304383" w:rsidRPr="00A45D0F">
        <w:t>)</w:t>
      </w:r>
    </w:p>
    <w:p w:rsidR="00304383" w:rsidRPr="005E2978" w:rsidRDefault="00304383" w:rsidP="00304383">
      <w:pPr>
        <w:pStyle w:val="BodyText"/>
        <w:adjustRightInd/>
        <w:ind w:left="360"/>
      </w:pPr>
      <w:r w:rsidRPr="005E2978">
        <w:t xml:space="preserve">konštruktor </w:t>
      </w:r>
    </w:p>
    <w:p w:rsidR="00304383" w:rsidRPr="00A45D0F" w:rsidRDefault="00304383" w:rsidP="00304383">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1761"/>
        <w:gridCol w:w="6318"/>
      </w:tblGrid>
      <w:tr w:rsidR="00304383" w:rsidRPr="00A45D0F" w:rsidTr="00015048">
        <w:tc>
          <w:tcPr>
            <w:tcW w:w="1761" w:type="dxa"/>
          </w:tcPr>
          <w:p w:rsidR="00304383" w:rsidRPr="00A45D0F" w:rsidRDefault="00304383" w:rsidP="008F50DE">
            <w:r w:rsidRPr="00A45D0F">
              <w:rPr>
                <w:i/>
                <w:iCs/>
              </w:rPr>
              <w:t>msg</w:t>
            </w:r>
            <w:r w:rsidRPr="00A45D0F">
              <w:t xml:space="preserve"> </w:t>
            </w:r>
          </w:p>
        </w:tc>
        <w:tc>
          <w:tcPr>
            <w:tcW w:w="6318" w:type="dxa"/>
          </w:tcPr>
          <w:p w:rsidR="00304383" w:rsidRPr="00A45D0F" w:rsidRDefault="00304383" w:rsidP="008F50DE">
            <w:r w:rsidRPr="00A45D0F">
              <w:t xml:space="preserve">správa zobrazená, ak je požadovaná </w:t>
            </w:r>
          </w:p>
        </w:tc>
      </w:tr>
    </w:tbl>
    <w:p w:rsidR="00304383" w:rsidRPr="001D4BA1" w:rsidRDefault="00304383" w:rsidP="00304383">
      <w:pPr>
        <w:rPr>
          <w:lang w:val="en-US"/>
        </w:rPr>
      </w:pPr>
      <w:r w:rsidRPr="00A45D0F">
        <w:t>Definícia na riadku 36 súboru  NoMethodsAsJavaClassesException.java.</w:t>
      </w:r>
    </w:p>
    <w:p w:rsidR="00304383" w:rsidRDefault="00304383" w:rsidP="00E9433A"/>
    <w:p w:rsidR="00304383" w:rsidRDefault="00304383" w:rsidP="00304383">
      <w:pPr>
        <w:pStyle w:val="PodNadpis3urovenB"/>
        <w:numPr>
          <w:ilvl w:val="2"/>
          <w:numId w:val="31"/>
        </w:numPr>
        <w:rPr>
          <w:lang w:val="en-US"/>
        </w:rPr>
      </w:pPr>
      <w:bookmarkStart w:id="306" w:name="_Toc325621784"/>
      <w:bookmarkStart w:id="307" w:name="_Toc325667218"/>
      <w:r w:rsidRPr="00A45D0F">
        <w:rPr>
          <w:lang w:val="en-US"/>
        </w:rPr>
        <w:t>linearSystems.exceptions.WrongDoubleFormatException</w:t>
      </w:r>
      <w:bookmarkEnd w:id="306"/>
      <w:bookmarkEnd w:id="307"/>
      <w:r w:rsidRPr="00A45D0F">
        <w:rPr>
          <w:lang w:val="en-US"/>
        </w:rPr>
        <w:t xml:space="preserve"> </w:t>
      </w:r>
    </w:p>
    <w:p w:rsidR="00304383" w:rsidRPr="00A45D0F" w:rsidRDefault="00A31E12" w:rsidP="00304383">
      <w:pPr>
        <w:pStyle w:val="PodNadpis4uroven"/>
        <w:numPr>
          <w:ilvl w:val="0"/>
          <w:numId w:val="0"/>
        </w:numPr>
        <w:rPr>
          <w:lang w:val="en-US"/>
        </w:rPr>
      </w:pPr>
      <w:r w:rsidRPr="00A45D0F">
        <w:rPr>
          <w:lang w:val="en-US"/>
        </w:rPr>
        <w:fldChar w:fldCharType="begin"/>
      </w:r>
      <w:r w:rsidR="00304383" w:rsidRPr="00A45D0F">
        <w:rPr>
          <w:lang w:val="en-US"/>
        </w:rPr>
        <w:instrText>tc  \l 2 "linearSystems.exceptions.WrongDoubleFormatException"</w:instrText>
      </w:r>
      <w:r w:rsidRPr="00A45D0F">
        <w:rPr>
          <w:lang w:val="en-US"/>
        </w:rPr>
        <w:fldChar w:fldCharType="end"/>
      </w:r>
      <w:r w:rsidRPr="00A45D0F">
        <w:rPr>
          <w:lang w:val="en-US"/>
        </w:rPr>
        <w:fldChar w:fldCharType="begin"/>
      </w:r>
      <w:r w:rsidR="00304383" w:rsidRPr="00A45D0F">
        <w:rPr>
          <w:lang w:val="en-US"/>
        </w:rPr>
        <w:instrText>xe "linearSystems.exceptions.WrongDoubleFormatException"</w:instrText>
      </w:r>
      <w:r w:rsidRPr="00A45D0F">
        <w:rPr>
          <w:lang w:val="en-US"/>
        </w:rPr>
        <w:fldChar w:fldCharType="end"/>
      </w:r>
      <w:r w:rsidR="00304383" w:rsidRPr="00A45D0F">
        <w:rPr>
          <w:lang w:val="en-US"/>
        </w:rPr>
        <w:t>Public Member Functions</w:t>
      </w:r>
    </w:p>
    <w:p w:rsidR="00304383" w:rsidRPr="00A45D0F" w:rsidRDefault="00304383" w:rsidP="00304383">
      <w:pPr>
        <w:pStyle w:val="ListBullet0"/>
      </w:pPr>
      <w:r w:rsidRPr="00A45D0F">
        <w:t>WrongDoubleFormatException ()</w:t>
      </w:r>
    </w:p>
    <w:p w:rsidR="00304383" w:rsidRPr="00A45D0F" w:rsidRDefault="00304383" w:rsidP="00304383">
      <w:pPr>
        <w:pStyle w:val="ListBullet0"/>
      </w:pPr>
      <w:r w:rsidRPr="00A45D0F">
        <w:t>WrongDoubleFormatException (String message)</w:t>
      </w:r>
    </w:p>
    <w:p w:rsidR="00304383" w:rsidRPr="00A45D0F" w:rsidRDefault="00304383" w:rsidP="00304383">
      <w:pPr>
        <w:pBdr>
          <w:bottom w:val="single" w:sz="2" w:space="1" w:color="auto"/>
        </w:pBdr>
      </w:pPr>
    </w:p>
    <w:p w:rsidR="00304383" w:rsidRPr="00A45D0F" w:rsidRDefault="00304383" w:rsidP="00304383">
      <w:pPr>
        <w:pStyle w:val="PodNadpis4uroven"/>
        <w:numPr>
          <w:ilvl w:val="0"/>
          <w:numId w:val="0"/>
        </w:numPr>
        <w:rPr>
          <w:lang w:val="en-US"/>
        </w:rPr>
      </w:pPr>
      <w:r w:rsidRPr="00A45D0F">
        <w:rPr>
          <w:lang w:val="en-US"/>
        </w:rPr>
        <w:t>Detailed Description</w:t>
      </w:r>
    </w:p>
    <w:p w:rsidR="00304383" w:rsidRPr="005E2978" w:rsidRDefault="00304383" w:rsidP="00304383">
      <w:pPr>
        <w:pStyle w:val="BodyText"/>
      </w:pPr>
      <w:r w:rsidRPr="005E2978">
        <w:t xml:space="preserve">Funkcia: hádzaná, ak súbor dát pre reprezentáciu matice obsahuje tak člen, ktorý nie je možné parsovať do objektu typu double </w:t>
      </w:r>
    </w:p>
    <w:p w:rsidR="00304383" w:rsidRPr="00A45D0F" w:rsidRDefault="00304383" w:rsidP="00304383">
      <w:pPr>
        <w:pStyle w:val="Nadpis5"/>
        <w:numPr>
          <w:ilvl w:val="0"/>
          <w:numId w:val="0"/>
        </w:numPr>
        <w:ind w:left="284"/>
      </w:pPr>
      <w:r w:rsidRPr="00A45D0F">
        <w:t>Author:</w:t>
      </w:r>
    </w:p>
    <w:p w:rsidR="00304383" w:rsidRPr="00A45D0F" w:rsidRDefault="00304383" w:rsidP="00304383">
      <w:pPr>
        <w:pStyle w:val="DescContinue1"/>
      </w:pPr>
      <w:r w:rsidRPr="00A45D0F">
        <w:t xml:space="preserve">Pavol Dano </w:t>
      </w:r>
    </w:p>
    <w:p w:rsidR="00304383" w:rsidRPr="005E2978" w:rsidRDefault="00304383" w:rsidP="00304383">
      <w:pPr>
        <w:pStyle w:val="BodyText"/>
      </w:pPr>
      <w:r w:rsidRPr="005E2978">
        <w:t>Definícia na riadku 23 súboru  WrongDoubleFormatException.java.</w:t>
      </w:r>
    </w:p>
    <w:p w:rsidR="00304383" w:rsidRPr="00A45D0F" w:rsidRDefault="00304383" w:rsidP="00304383">
      <w:pPr>
        <w:pBdr>
          <w:bottom w:val="single" w:sz="2" w:space="1" w:color="auto"/>
        </w:pBdr>
      </w:pPr>
    </w:p>
    <w:p w:rsidR="00304383" w:rsidRPr="00A45D0F" w:rsidRDefault="00304383" w:rsidP="00304383">
      <w:pPr>
        <w:pStyle w:val="PodNadpis4uroven"/>
        <w:numPr>
          <w:ilvl w:val="0"/>
          <w:numId w:val="0"/>
        </w:numPr>
        <w:rPr>
          <w:lang w:val="en-US"/>
        </w:rPr>
      </w:pPr>
      <w:r>
        <w:rPr>
          <w:lang w:val="en-US"/>
        </w:rPr>
        <w:lastRenderedPageBreak/>
        <w:t>Constructor &amp;</w:t>
      </w:r>
      <w:r w:rsidRPr="00A45D0F">
        <w:rPr>
          <w:lang w:val="en-US"/>
        </w:rPr>
        <w:t xml:space="preserve"> Destructor Documentation</w:t>
      </w:r>
    </w:p>
    <w:p w:rsidR="00304383" w:rsidRPr="00A45D0F" w:rsidRDefault="00A31E12" w:rsidP="00304383">
      <w:pPr>
        <w:pStyle w:val="Nadpis4"/>
      </w:pPr>
      <w:r w:rsidRPr="00A45D0F">
        <w:fldChar w:fldCharType="begin"/>
      </w:r>
      <w:r w:rsidR="00304383" w:rsidRPr="00A45D0F">
        <w:instrText>xe "WrongDoubleFormatException:linearSystems\:\:exceptions\:\:WrongDoubleFormatException"</w:instrText>
      </w:r>
      <w:r w:rsidRPr="00A45D0F">
        <w:fldChar w:fldCharType="end"/>
      </w:r>
      <w:r w:rsidRPr="00A45D0F">
        <w:fldChar w:fldCharType="begin"/>
      </w:r>
      <w:r w:rsidR="00304383" w:rsidRPr="00A45D0F">
        <w:instrText>xe "linearSystems\:\:exceptions\:\:WrongDoubleFormatException:WrongDoubleFormatException"</w:instrText>
      </w:r>
      <w:r w:rsidRPr="00A45D0F">
        <w:fldChar w:fldCharType="end"/>
      </w:r>
      <w:r w:rsidR="00304383" w:rsidRPr="00A45D0F">
        <w:t>linearSystems.exceptions.WrongDoubleFormatException.WrongDoubleFormatException ()</w:t>
      </w:r>
    </w:p>
    <w:p w:rsidR="00304383" w:rsidRPr="005E2978" w:rsidRDefault="00304383" w:rsidP="00304383">
      <w:pPr>
        <w:pStyle w:val="BodyText"/>
        <w:adjustRightInd/>
        <w:ind w:left="360"/>
      </w:pPr>
      <w:r w:rsidRPr="005E2978">
        <w:t xml:space="preserve">konštruktor </w:t>
      </w:r>
    </w:p>
    <w:p w:rsidR="00304383" w:rsidRPr="00A45D0F" w:rsidRDefault="00304383" w:rsidP="00304383">
      <w:pPr>
        <w:pStyle w:val="ListContinue1"/>
        <w:jc w:val="left"/>
      </w:pPr>
      <w:r w:rsidRPr="00A45D0F">
        <w:t>Definícia na riadku 28 súboru  WrongDoubleFormatException.java.</w:t>
      </w:r>
    </w:p>
    <w:p w:rsidR="00304383" w:rsidRPr="00A45D0F" w:rsidRDefault="00A31E12" w:rsidP="00304383">
      <w:pPr>
        <w:pStyle w:val="Nadpis4"/>
      </w:pPr>
      <w:r w:rsidRPr="00A45D0F">
        <w:fldChar w:fldCharType="begin"/>
      </w:r>
      <w:r w:rsidR="00304383" w:rsidRPr="00A45D0F">
        <w:instrText>xe "WrongDoubleFormatException:linearSystems\:\:exceptions\:\:WrongDoubleFormatException"</w:instrText>
      </w:r>
      <w:r w:rsidRPr="00A45D0F">
        <w:fldChar w:fldCharType="end"/>
      </w:r>
      <w:r w:rsidRPr="00A45D0F">
        <w:fldChar w:fldCharType="begin"/>
      </w:r>
      <w:r w:rsidR="00304383" w:rsidRPr="00A45D0F">
        <w:instrText>xe "linearSystems\:\:exceptions\:\:WrongDoubleFormatException:WrongDoubleFormatException"</w:instrText>
      </w:r>
      <w:r w:rsidRPr="00A45D0F">
        <w:fldChar w:fldCharType="end"/>
      </w:r>
      <w:r w:rsidR="00304383" w:rsidRPr="00A45D0F">
        <w:t xml:space="preserve">linearSystems.exceptions.WrongDoubleFormatException.WrongDoubleFormatException (String </w:t>
      </w:r>
      <w:r w:rsidR="00304383" w:rsidRPr="00A45D0F">
        <w:rPr>
          <w:i/>
          <w:iCs/>
        </w:rPr>
        <w:t>message</w:t>
      </w:r>
      <w:r w:rsidR="00304383" w:rsidRPr="00A45D0F">
        <w:t>)</w:t>
      </w:r>
    </w:p>
    <w:p w:rsidR="00304383" w:rsidRPr="005E2978" w:rsidRDefault="00304383" w:rsidP="00304383">
      <w:pPr>
        <w:pStyle w:val="BodyText"/>
        <w:adjustRightInd/>
        <w:ind w:left="360"/>
      </w:pPr>
      <w:r w:rsidRPr="005E2978">
        <w:t xml:space="preserve">konštruktor </w:t>
      </w:r>
    </w:p>
    <w:p w:rsidR="00304383" w:rsidRPr="00A45D0F" w:rsidRDefault="00304383" w:rsidP="00304383">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1761"/>
        <w:gridCol w:w="6318"/>
      </w:tblGrid>
      <w:tr w:rsidR="00304383" w:rsidRPr="00A45D0F" w:rsidTr="00015048">
        <w:tc>
          <w:tcPr>
            <w:tcW w:w="1761" w:type="dxa"/>
          </w:tcPr>
          <w:p w:rsidR="00304383" w:rsidRPr="00A45D0F" w:rsidRDefault="00304383" w:rsidP="008F50DE">
            <w:r w:rsidRPr="00A45D0F">
              <w:rPr>
                <w:i/>
                <w:iCs/>
              </w:rPr>
              <w:t>message</w:t>
            </w:r>
            <w:r w:rsidRPr="00A45D0F">
              <w:t xml:space="preserve"> </w:t>
            </w:r>
          </w:p>
        </w:tc>
        <w:tc>
          <w:tcPr>
            <w:tcW w:w="6318" w:type="dxa"/>
          </w:tcPr>
          <w:p w:rsidR="00304383" w:rsidRPr="00A45D0F" w:rsidRDefault="00304383" w:rsidP="008F50DE">
            <w:r w:rsidRPr="00A45D0F">
              <w:t xml:space="preserve">správa zobrazená, ak je požadovaná </w:t>
            </w:r>
          </w:p>
        </w:tc>
      </w:tr>
    </w:tbl>
    <w:p w:rsidR="00304383" w:rsidRDefault="00304383" w:rsidP="00E9433A">
      <w:r w:rsidRPr="00A45D0F">
        <w:t>Definícia na riadku 36 súboru  WrongDoubleFormatException.java.</w:t>
      </w:r>
    </w:p>
    <w:p w:rsidR="00304383" w:rsidRDefault="00304383" w:rsidP="00E9433A"/>
    <w:p w:rsidR="00304383" w:rsidRDefault="00304383" w:rsidP="00304383">
      <w:pPr>
        <w:pStyle w:val="PodNadpis3urovenB"/>
        <w:numPr>
          <w:ilvl w:val="2"/>
          <w:numId w:val="31"/>
        </w:numPr>
        <w:rPr>
          <w:lang w:val="en-US"/>
        </w:rPr>
      </w:pPr>
      <w:bookmarkStart w:id="308" w:name="_Toc325621803"/>
      <w:bookmarkStart w:id="309" w:name="_Toc325667219"/>
      <w:r w:rsidRPr="00A45D0F">
        <w:rPr>
          <w:lang w:val="en-US"/>
        </w:rPr>
        <w:t>linearSystems.interfaces.LinearSystemsSolvable Interface Reference</w:t>
      </w:r>
      <w:bookmarkEnd w:id="308"/>
      <w:bookmarkEnd w:id="309"/>
    </w:p>
    <w:p w:rsidR="00304383" w:rsidRDefault="00304383" w:rsidP="00304383">
      <w:pPr>
        <w:keepNext/>
        <w:jc w:val="center"/>
      </w:pPr>
      <w:r w:rsidRPr="00611554">
        <w:rPr>
          <w:noProof/>
          <w:lang w:eastAsia="sk-SK"/>
        </w:rPr>
        <w:drawing>
          <wp:inline distT="0" distB="0" distL="0" distR="0">
            <wp:extent cx="5572125" cy="311041"/>
            <wp:effectExtent l="19050" t="0" r="9525" b="0"/>
            <wp:docPr id="18" name="Obrázok 9" descr="interfacelinear_systems_1_1interfaces_1_1_linear_systems_solv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terfacelinear_systems_1_1interfaces_1_1_linear_systems_solvable.png"/>
                    <pic:cNvPicPr>
                      <a:picLocks noChangeAspect="1" noChangeArrowheads="1"/>
                    </pic:cNvPicPr>
                  </pic:nvPicPr>
                  <pic:blipFill>
                    <a:blip r:link="rId355" cstate="print"/>
                    <a:srcRect/>
                    <a:stretch>
                      <a:fillRect/>
                    </a:stretch>
                  </pic:blipFill>
                  <pic:spPr bwMode="auto">
                    <a:xfrm>
                      <a:off x="0" y="0"/>
                      <a:ext cx="5573989" cy="311145"/>
                    </a:xfrm>
                    <a:prstGeom prst="rect">
                      <a:avLst/>
                    </a:prstGeom>
                    <a:noFill/>
                    <a:ln w="9525">
                      <a:noFill/>
                      <a:miter lim="800000"/>
                      <a:headEnd/>
                      <a:tailEnd/>
                    </a:ln>
                  </pic:spPr>
                </pic:pic>
              </a:graphicData>
            </a:graphic>
          </wp:inline>
        </w:drawing>
      </w:r>
    </w:p>
    <w:p w:rsidR="00304383" w:rsidRPr="00611554" w:rsidRDefault="00304383" w:rsidP="00304383">
      <w:pPr>
        <w:pStyle w:val="Popis"/>
        <w:rPr>
          <w:lang w:val="en-US"/>
        </w:rPr>
      </w:pPr>
      <w:bookmarkStart w:id="310" w:name="_Toc325665644"/>
      <w:r>
        <w:t xml:space="preserve">Obr. </w:t>
      </w:r>
      <w:fldSimple w:instr=" SEQ Obr. \* ARABIC ">
        <w:r w:rsidR="00344799">
          <w:rPr>
            <w:noProof/>
          </w:rPr>
          <w:t>38</w:t>
        </w:r>
      </w:fldSimple>
      <w:r>
        <w:tab/>
      </w:r>
      <w:r w:rsidRPr="00FD34BC">
        <w:t>Diagram dedičnosti pre linearSystems.interfaces.LinearSystemsSolvable</w:t>
      </w:r>
      <w:bookmarkEnd w:id="310"/>
    </w:p>
    <w:p w:rsidR="00304383" w:rsidRPr="00A45D0F" w:rsidRDefault="00304383" w:rsidP="00304383">
      <w:pPr>
        <w:pStyle w:val="PodNadpis4uroven"/>
        <w:numPr>
          <w:ilvl w:val="0"/>
          <w:numId w:val="0"/>
        </w:numPr>
        <w:rPr>
          <w:lang w:val="en-US"/>
        </w:rPr>
      </w:pPr>
      <w:r w:rsidRPr="00A45D0F">
        <w:rPr>
          <w:lang w:val="en-US"/>
        </w:rPr>
        <w:t>Public Member Functions</w:t>
      </w:r>
    </w:p>
    <w:p w:rsidR="00304383" w:rsidRPr="00A45D0F" w:rsidRDefault="00304383" w:rsidP="00304383">
      <w:pPr>
        <w:pStyle w:val="ListBullet0"/>
      </w:pPr>
      <w:r w:rsidRPr="00A45D0F">
        <w:t>abstract String getName ()</w:t>
      </w:r>
    </w:p>
    <w:p w:rsidR="00304383" w:rsidRPr="00A45D0F" w:rsidRDefault="00304383" w:rsidP="00304383">
      <w:pPr>
        <w:pStyle w:val="ListBullet0"/>
      </w:pPr>
      <w:r w:rsidRPr="00A45D0F">
        <w:t>abstract String getPathToExample ()</w:t>
      </w:r>
    </w:p>
    <w:p w:rsidR="00304383" w:rsidRPr="00A45D0F" w:rsidRDefault="00304383" w:rsidP="00304383">
      <w:pPr>
        <w:pStyle w:val="ListBullet0"/>
      </w:pPr>
      <w:r w:rsidRPr="00A45D0F">
        <w:t>abstract void execute (MatrixD matrixD)</w:t>
      </w:r>
    </w:p>
    <w:p w:rsidR="00304383" w:rsidRPr="00A45D0F" w:rsidRDefault="00304383" w:rsidP="00304383">
      <w:pPr>
        <w:pStyle w:val="ListBullet0"/>
      </w:pPr>
      <w:r w:rsidRPr="00A45D0F">
        <w:t>abstract VectorD getResults ()</w:t>
      </w:r>
    </w:p>
    <w:p w:rsidR="00304383" w:rsidRPr="00A45D0F" w:rsidRDefault="00304383" w:rsidP="00304383">
      <w:pPr>
        <w:pBdr>
          <w:bottom w:val="single" w:sz="2" w:space="1" w:color="auto"/>
        </w:pBdr>
      </w:pPr>
    </w:p>
    <w:p w:rsidR="00304383" w:rsidRPr="00A45D0F" w:rsidRDefault="00304383" w:rsidP="00304383">
      <w:pPr>
        <w:pStyle w:val="PodNadpis4uroven"/>
        <w:numPr>
          <w:ilvl w:val="0"/>
          <w:numId w:val="0"/>
        </w:numPr>
        <w:rPr>
          <w:lang w:val="en-US"/>
        </w:rPr>
      </w:pPr>
      <w:r w:rsidRPr="00A45D0F">
        <w:rPr>
          <w:lang w:val="en-US"/>
        </w:rPr>
        <w:t>Detailed Description</w:t>
      </w:r>
    </w:p>
    <w:p w:rsidR="00304383" w:rsidRPr="005E2978" w:rsidRDefault="00304383" w:rsidP="00304383">
      <w:pPr>
        <w:pStyle w:val="BodyText"/>
      </w:pPr>
      <w:r w:rsidRPr="005E2978">
        <w:t>Funkcia: Signaluzuje schopnosť metódy riešiť sústavy lineárnych rovníc.</w:t>
      </w:r>
    </w:p>
    <w:p w:rsidR="00304383" w:rsidRPr="00A45D0F" w:rsidRDefault="00304383" w:rsidP="00304383">
      <w:pPr>
        <w:pStyle w:val="Nadpis5"/>
        <w:numPr>
          <w:ilvl w:val="0"/>
          <w:numId w:val="0"/>
        </w:numPr>
        <w:ind w:left="284"/>
      </w:pPr>
      <w:r w:rsidRPr="00A45D0F">
        <w:t>Author:</w:t>
      </w:r>
    </w:p>
    <w:p w:rsidR="00304383" w:rsidRPr="00A45D0F" w:rsidRDefault="00304383" w:rsidP="00304383">
      <w:pPr>
        <w:pStyle w:val="DescContinue1"/>
      </w:pPr>
      <w:r w:rsidRPr="00A45D0F">
        <w:t xml:space="preserve">Pavol Dano </w:t>
      </w:r>
    </w:p>
    <w:p w:rsidR="00304383" w:rsidRPr="005E2978" w:rsidRDefault="00304383" w:rsidP="00304383">
      <w:pPr>
        <w:pStyle w:val="BodyText"/>
      </w:pPr>
      <w:r w:rsidRPr="005E2978">
        <w:t>Definícia na riadku 24 súboru  LinearSystemsSolvable.java.</w:t>
      </w:r>
    </w:p>
    <w:p w:rsidR="00304383" w:rsidRPr="00A45D0F" w:rsidRDefault="00304383" w:rsidP="00304383">
      <w:pPr>
        <w:pBdr>
          <w:bottom w:val="single" w:sz="2" w:space="1" w:color="auto"/>
        </w:pBdr>
      </w:pPr>
    </w:p>
    <w:p w:rsidR="00304383" w:rsidRPr="00A45D0F" w:rsidRDefault="00304383" w:rsidP="00304383">
      <w:pPr>
        <w:pStyle w:val="PodNadpis4uroven"/>
        <w:numPr>
          <w:ilvl w:val="0"/>
          <w:numId w:val="0"/>
        </w:numPr>
        <w:rPr>
          <w:lang w:val="en-US"/>
        </w:rPr>
      </w:pPr>
      <w:r w:rsidRPr="00A45D0F">
        <w:rPr>
          <w:lang w:val="en-US"/>
        </w:rPr>
        <w:t>Member Function Documentation</w:t>
      </w:r>
    </w:p>
    <w:p w:rsidR="00304383" w:rsidRPr="00A45D0F" w:rsidRDefault="00A31E12" w:rsidP="00304383">
      <w:pPr>
        <w:pStyle w:val="Nadpis4"/>
      </w:pPr>
      <w:r w:rsidRPr="00A45D0F">
        <w:fldChar w:fldCharType="begin"/>
      </w:r>
      <w:r w:rsidR="00304383" w:rsidRPr="00A45D0F">
        <w:instrText>xe "execute:linearSystems\:\:interfaces\:\:LinearSystemsSolvable"</w:instrText>
      </w:r>
      <w:r w:rsidRPr="00A45D0F">
        <w:fldChar w:fldCharType="end"/>
      </w:r>
      <w:r w:rsidRPr="00A45D0F">
        <w:fldChar w:fldCharType="begin"/>
      </w:r>
      <w:r w:rsidR="00304383" w:rsidRPr="00A45D0F">
        <w:instrText>xe "linearSystems\:\:interfaces\:\:LinearSystemsSolvable:execute"</w:instrText>
      </w:r>
      <w:r w:rsidRPr="00A45D0F">
        <w:fldChar w:fldCharType="end"/>
      </w:r>
      <w:r w:rsidR="00304383" w:rsidRPr="00A45D0F">
        <w:t xml:space="preserve">abstract void linearSystems.interfaces.LinearSystemsSolvable.execute (MatrixD </w:t>
      </w:r>
      <w:r w:rsidR="00304383" w:rsidRPr="00A45D0F">
        <w:rPr>
          <w:i/>
          <w:iCs/>
        </w:rPr>
        <w:t>matrixD</w:t>
      </w:r>
      <w:r w:rsidR="00304383" w:rsidRPr="00A45D0F">
        <w:t>)</w:t>
      </w:r>
      <w:r w:rsidR="00304383" w:rsidRPr="00A45D0F">
        <w:rPr>
          <w:rFonts w:ascii="Courier New" w:hAnsi="Courier New" w:cs="Courier New"/>
        </w:rPr>
        <w:t xml:space="preserve"> [pure virtual]</w:t>
      </w:r>
    </w:p>
    <w:p w:rsidR="00304383" w:rsidRPr="005E2978" w:rsidRDefault="00304383" w:rsidP="00304383">
      <w:pPr>
        <w:pStyle w:val="BodyText"/>
        <w:adjustRightInd/>
        <w:ind w:left="360"/>
      </w:pPr>
      <w:r w:rsidRPr="005E2978">
        <w:t>vykonáva danú metódu</w:t>
      </w:r>
    </w:p>
    <w:p w:rsidR="00304383" w:rsidRPr="00A45D0F" w:rsidRDefault="00304383" w:rsidP="00304383">
      <w:pPr>
        <w:pStyle w:val="ListContinue1"/>
      </w:pPr>
      <w:r w:rsidRPr="00A45D0F">
        <w:lastRenderedPageBreak/>
        <w:t>Implemented in linearSystems.methods.JacobiMethod, linearSystems.methods.GaussSeidelMethod, linearSystems.methods.GaussianMethod, linearSystems.methods.CholeskyMethod, and linearSystems.methods.GaussianMethodAdapted.</w:t>
      </w:r>
    </w:p>
    <w:p w:rsidR="00304383" w:rsidRPr="00A45D0F" w:rsidRDefault="00A31E12" w:rsidP="00304383">
      <w:pPr>
        <w:pStyle w:val="Nadpis4"/>
      </w:pPr>
      <w:r w:rsidRPr="00A45D0F">
        <w:fldChar w:fldCharType="begin"/>
      </w:r>
      <w:r w:rsidR="00304383" w:rsidRPr="00A45D0F">
        <w:instrText>xe "getName:linearSystems\:\:interfaces\:\:LinearSystemsSolvable"</w:instrText>
      </w:r>
      <w:r w:rsidRPr="00A45D0F">
        <w:fldChar w:fldCharType="end"/>
      </w:r>
      <w:r w:rsidRPr="00A45D0F">
        <w:fldChar w:fldCharType="begin"/>
      </w:r>
      <w:r w:rsidR="00304383" w:rsidRPr="00A45D0F">
        <w:instrText>xe "linearSystems\:\:interfaces\:\:LinearSystemsSolvable:getName"</w:instrText>
      </w:r>
      <w:r w:rsidRPr="00A45D0F">
        <w:fldChar w:fldCharType="end"/>
      </w:r>
      <w:r w:rsidR="00304383" w:rsidRPr="00A45D0F">
        <w:t>abstract String linearSystems.interfaces.LinearSystemsSolvable.getName ()</w:t>
      </w:r>
      <w:r w:rsidR="00304383" w:rsidRPr="00A45D0F">
        <w:rPr>
          <w:rFonts w:ascii="Courier New" w:hAnsi="Courier New" w:cs="Courier New"/>
        </w:rPr>
        <w:t xml:space="preserve"> [pure virtual]</w:t>
      </w:r>
    </w:p>
    <w:p w:rsidR="00304383" w:rsidRPr="005E2978" w:rsidRDefault="00304383" w:rsidP="00304383">
      <w:pPr>
        <w:pStyle w:val="BodyText"/>
        <w:adjustRightInd/>
        <w:ind w:left="360"/>
      </w:pPr>
      <w:r w:rsidRPr="005E2978">
        <w:t xml:space="preserve">vracia meno metódy </w:t>
      </w:r>
    </w:p>
    <w:p w:rsidR="00304383" w:rsidRPr="00A45D0F" w:rsidRDefault="00304383" w:rsidP="00304383">
      <w:pPr>
        <w:pStyle w:val="ListContinue1"/>
      </w:pPr>
      <w:r w:rsidRPr="00A45D0F">
        <w:t>Implemented in linearSystems.methods.CholeskyMethod, linearSystems.methods.JacobiMethod, linearSystems.methods.GaussSeidelMethod, linearSystems.methods.GaussianMethod, and linearSystems.methods.GaussianMethodAdapted.</w:t>
      </w:r>
    </w:p>
    <w:p w:rsidR="00304383" w:rsidRPr="00A45D0F" w:rsidRDefault="00A31E12" w:rsidP="00304383">
      <w:pPr>
        <w:pStyle w:val="Nadpis4"/>
      </w:pPr>
      <w:r w:rsidRPr="00A45D0F">
        <w:fldChar w:fldCharType="begin"/>
      </w:r>
      <w:r w:rsidR="00304383" w:rsidRPr="00A45D0F">
        <w:instrText>xe "getPathToExample:linearSystems\:\:interfaces\:\:LinearSystemsSolvable"</w:instrText>
      </w:r>
      <w:r w:rsidRPr="00A45D0F">
        <w:fldChar w:fldCharType="end"/>
      </w:r>
      <w:r w:rsidRPr="00A45D0F">
        <w:fldChar w:fldCharType="begin"/>
      </w:r>
      <w:r w:rsidR="00304383" w:rsidRPr="00A45D0F">
        <w:instrText>xe "linearSystems\:\:interfaces\:\:LinearSystemsSolvable:getPathToExample"</w:instrText>
      </w:r>
      <w:r w:rsidRPr="00A45D0F">
        <w:fldChar w:fldCharType="end"/>
      </w:r>
      <w:r w:rsidR="00304383" w:rsidRPr="00A45D0F">
        <w:t>abstract String linearSystems.interfaces.LinearSystemsSolvable.getPathToExample ()</w:t>
      </w:r>
      <w:r w:rsidR="00304383" w:rsidRPr="00A45D0F">
        <w:rPr>
          <w:rFonts w:ascii="Courier New" w:hAnsi="Courier New" w:cs="Courier New"/>
        </w:rPr>
        <w:t xml:space="preserve"> [pure virtual]</w:t>
      </w:r>
    </w:p>
    <w:p w:rsidR="00304383" w:rsidRPr="005E2978" w:rsidRDefault="00304383" w:rsidP="00304383">
      <w:pPr>
        <w:pStyle w:val="BodyText"/>
        <w:adjustRightInd/>
        <w:ind w:left="360"/>
      </w:pPr>
      <w:r w:rsidRPr="005E2978">
        <w:t>vracia cestu k implicitnému súboru obsahujúcemu ukážkový príklad metódy</w:t>
      </w:r>
    </w:p>
    <w:p w:rsidR="00304383" w:rsidRPr="00A45D0F" w:rsidRDefault="00304383" w:rsidP="00304383">
      <w:pPr>
        <w:pStyle w:val="ListContinue1"/>
      </w:pPr>
      <w:r w:rsidRPr="00A45D0F">
        <w:t>Implemented in linearSystems.methods.CholeskyMethod, linearSystems.methods.JacobiMethod, linearSystems.methods.GaussSeidelMethod, linearSystems.methods.GaussianMethod, and linearSystems.methods.GaussianMethodAdapted.</w:t>
      </w:r>
    </w:p>
    <w:p w:rsidR="00304383" w:rsidRPr="00A45D0F" w:rsidRDefault="00A31E12" w:rsidP="00304383">
      <w:pPr>
        <w:pStyle w:val="Nadpis4"/>
      </w:pPr>
      <w:r w:rsidRPr="00A45D0F">
        <w:fldChar w:fldCharType="begin"/>
      </w:r>
      <w:r w:rsidR="00304383" w:rsidRPr="00A45D0F">
        <w:instrText>xe "getResults:linearSystems\:\:interfaces\:\:LinearSystemsSolvable"</w:instrText>
      </w:r>
      <w:r w:rsidRPr="00A45D0F">
        <w:fldChar w:fldCharType="end"/>
      </w:r>
      <w:r w:rsidRPr="00A45D0F">
        <w:fldChar w:fldCharType="begin"/>
      </w:r>
      <w:r w:rsidR="00304383" w:rsidRPr="00A45D0F">
        <w:instrText>xe "linearSystems\:\:interfaces\:\:LinearSystemsSolvable:getResults"</w:instrText>
      </w:r>
      <w:r w:rsidRPr="00A45D0F">
        <w:fldChar w:fldCharType="end"/>
      </w:r>
      <w:r w:rsidR="00304383" w:rsidRPr="00A45D0F">
        <w:t>abstract VectorD linearSystems.interfaces.LinearSystemsSolvable.getResults ()</w:t>
      </w:r>
      <w:r w:rsidR="00304383" w:rsidRPr="00A45D0F">
        <w:rPr>
          <w:rFonts w:ascii="Courier New" w:hAnsi="Courier New" w:cs="Courier New"/>
        </w:rPr>
        <w:t xml:space="preserve"> [pure virtual]</w:t>
      </w:r>
    </w:p>
    <w:p w:rsidR="00304383" w:rsidRPr="005E2978" w:rsidRDefault="00304383" w:rsidP="00304383">
      <w:pPr>
        <w:pStyle w:val="BodyText"/>
        <w:adjustRightInd/>
        <w:ind w:left="360"/>
      </w:pPr>
      <w:r w:rsidRPr="005E2978">
        <w:t xml:space="preserve">Vracia výsledok výpočtu vo forme VectorD objektu </w:t>
      </w:r>
    </w:p>
    <w:p w:rsidR="00304383" w:rsidRPr="00A45D0F" w:rsidRDefault="00304383" w:rsidP="00304383">
      <w:pPr>
        <w:pStyle w:val="ListContinue1"/>
      </w:pPr>
      <w:r w:rsidRPr="00A45D0F">
        <w:t>Implemented in linearSystems.methods.JacobiMethod, linearSystems.methods.GaussSeidelMethod, linearSystems.methods.CholeskyMethod, linearSystems.methods.GaussianMethod, and linearSystems.methods.GaussianMethodAdapted.</w:t>
      </w:r>
    </w:p>
    <w:p w:rsidR="00304383" w:rsidRDefault="00304383" w:rsidP="00E9433A"/>
    <w:p w:rsidR="00304383" w:rsidRDefault="00304383" w:rsidP="00304383">
      <w:pPr>
        <w:pStyle w:val="PodNadpis3urovenB"/>
        <w:numPr>
          <w:ilvl w:val="2"/>
          <w:numId w:val="31"/>
        </w:numPr>
        <w:rPr>
          <w:lang w:val="en-US"/>
        </w:rPr>
      </w:pPr>
      <w:bookmarkStart w:id="311" w:name="_Toc325621820"/>
      <w:bookmarkStart w:id="312" w:name="_Toc325667220"/>
      <w:r w:rsidRPr="00A45D0F">
        <w:rPr>
          <w:lang w:val="en-US"/>
        </w:rPr>
        <w:t>linearSystems.interfaces.Stepable Interface Reference</w:t>
      </w:r>
      <w:bookmarkEnd w:id="311"/>
      <w:bookmarkEnd w:id="312"/>
    </w:p>
    <w:p w:rsidR="00304383" w:rsidRDefault="00304383" w:rsidP="00304383">
      <w:pPr>
        <w:keepNext/>
        <w:jc w:val="center"/>
      </w:pPr>
      <w:r w:rsidRPr="001D4BA1">
        <w:rPr>
          <w:noProof/>
          <w:lang w:eastAsia="sk-SK"/>
        </w:rPr>
        <w:drawing>
          <wp:inline distT="0" distB="0" distL="0" distR="0">
            <wp:extent cx="4972050" cy="762000"/>
            <wp:effectExtent l="19050" t="0" r="0" b="0"/>
            <wp:docPr id="21" name="Obrázok 12" descr="interfacelinear_systems_1_1interfaces_1_1_step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terfacelinear_systems_1_1interfaces_1_1_stepable.png"/>
                    <pic:cNvPicPr>
                      <a:picLocks noChangeAspect="1" noChangeArrowheads="1"/>
                    </pic:cNvPicPr>
                  </pic:nvPicPr>
                  <pic:blipFill>
                    <a:blip r:link="rId356" cstate="print"/>
                    <a:srcRect/>
                    <a:stretch>
                      <a:fillRect/>
                    </a:stretch>
                  </pic:blipFill>
                  <pic:spPr bwMode="auto">
                    <a:xfrm>
                      <a:off x="0" y="0"/>
                      <a:ext cx="4972050" cy="762000"/>
                    </a:xfrm>
                    <a:prstGeom prst="rect">
                      <a:avLst/>
                    </a:prstGeom>
                    <a:noFill/>
                    <a:ln w="9525">
                      <a:noFill/>
                      <a:miter lim="800000"/>
                      <a:headEnd/>
                      <a:tailEnd/>
                    </a:ln>
                  </pic:spPr>
                </pic:pic>
              </a:graphicData>
            </a:graphic>
          </wp:inline>
        </w:drawing>
      </w:r>
    </w:p>
    <w:p w:rsidR="00304383" w:rsidRDefault="00304383" w:rsidP="00304383">
      <w:pPr>
        <w:pStyle w:val="Popis"/>
      </w:pPr>
      <w:bookmarkStart w:id="313" w:name="_Toc325665645"/>
      <w:r>
        <w:t xml:space="preserve">Obr. </w:t>
      </w:r>
      <w:fldSimple w:instr=" SEQ Obr. \* ARABIC ">
        <w:r w:rsidR="00344799">
          <w:rPr>
            <w:noProof/>
          </w:rPr>
          <w:t>39</w:t>
        </w:r>
      </w:fldSimple>
      <w:r>
        <w:tab/>
      </w:r>
      <w:r w:rsidRPr="0064273C">
        <w:t>Diagram dedičnosti pre linearSystems.interfaces.Stepable</w:t>
      </w:r>
      <w:bookmarkEnd w:id="313"/>
    </w:p>
    <w:p w:rsidR="00304383" w:rsidRPr="00A45D0F" w:rsidRDefault="00304383" w:rsidP="00304383">
      <w:pPr>
        <w:pStyle w:val="PodNadpis4uroven"/>
        <w:numPr>
          <w:ilvl w:val="0"/>
          <w:numId w:val="0"/>
        </w:numPr>
        <w:rPr>
          <w:lang w:val="en-US"/>
        </w:rPr>
      </w:pPr>
      <w:r w:rsidRPr="00A45D0F">
        <w:rPr>
          <w:lang w:val="en-US"/>
        </w:rPr>
        <w:t>Public Member Functions</w:t>
      </w:r>
    </w:p>
    <w:p w:rsidR="00304383" w:rsidRPr="00A45D0F" w:rsidRDefault="00304383" w:rsidP="00304383">
      <w:pPr>
        <w:pStyle w:val="ListBullet0"/>
      </w:pPr>
      <w:r w:rsidRPr="00A45D0F">
        <w:t>void setStepsLeft (int stepsLeft)</w:t>
      </w:r>
    </w:p>
    <w:p w:rsidR="00304383" w:rsidRPr="00A45D0F" w:rsidRDefault="00304383" w:rsidP="00304383">
      <w:pPr>
        <w:pStyle w:val="ListBullet0"/>
      </w:pPr>
      <w:r w:rsidRPr="00A45D0F">
        <w:t>int getStepsLeft ()</w:t>
      </w:r>
    </w:p>
    <w:p w:rsidR="00304383" w:rsidRPr="00A45D0F" w:rsidRDefault="00304383" w:rsidP="00304383">
      <w:pPr>
        <w:pBdr>
          <w:bottom w:val="single" w:sz="2" w:space="1" w:color="auto"/>
        </w:pBdr>
      </w:pPr>
    </w:p>
    <w:p w:rsidR="00304383" w:rsidRPr="00A45D0F" w:rsidRDefault="00304383" w:rsidP="00304383">
      <w:pPr>
        <w:pStyle w:val="PodNadpis4uroven"/>
        <w:numPr>
          <w:ilvl w:val="0"/>
          <w:numId w:val="0"/>
        </w:numPr>
        <w:rPr>
          <w:lang w:val="en-US"/>
        </w:rPr>
      </w:pPr>
      <w:r w:rsidRPr="00A45D0F">
        <w:rPr>
          <w:lang w:val="en-US"/>
        </w:rPr>
        <w:t>Detailed Description</w:t>
      </w:r>
    </w:p>
    <w:p w:rsidR="00304383" w:rsidRPr="005E2978" w:rsidRDefault="00304383" w:rsidP="00304383">
      <w:pPr>
        <w:pStyle w:val="BodyText"/>
      </w:pPr>
      <w:r w:rsidRPr="005E2978">
        <w:t xml:space="preserve">Funkcia: signalizuje, že metóda je krokovateľná. To jest, v procese iterácie sa výpočet odráža od počtu vykonaných krokov. </w:t>
      </w:r>
    </w:p>
    <w:p w:rsidR="00304383" w:rsidRPr="00A45D0F" w:rsidRDefault="00304383" w:rsidP="00304383">
      <w:pPr>
        <w:pStyle w:val="Nadpis5"/>
        <w:numPr>
          <w:ilvl w:val="0"/>
          <w:numId w:val="0"/>
        </w:numPr>
        <w:ind w:left="284"/>
      </w:pPr>
      <w:r w:rsidRPr="00A45D0F">
        <w:t>Author:</w:t>
      </w:r>
    </w:p>
    <w:p w:rsidR="00304383" w:rsidRPr="00A45D0F" w:rsidRDefault="00304383" w:rsidP="00304383">
      <w:pPr>
        <w:pStyle w:val="DescContinue1"/>
      </w:pPr>
      <w:r w:rsidRPr="00A45D0F">
        <w:t xml:space="preserve">Pavol Dano </w:t>
      </w:r>
    </w:p>
    <w:p w:rsidR="00304383" w:rsidRPr="005E2978" w:rsidRDefault="00304383" w:rsidP="00304383">
      <w:pPr>
        <w:pStyle w:val="BodyText"/>
      </w:pPr>
      <w:r w:rsidRPr="005E2978">
        <w:t>Definícia na riadku 23 súboru  Stepable.java.</w:t>
      </w:r>
    </w:p>
    <w:p w:rsidR="00304383" w:rsidRPr="00A45D0F" w:rsidRDefault="00304383" w:rsidP="00304383">
      <w:pPr>
        <w:pBdr>
          <w:bottom w:val="single" w:sz="2" w:space="1" w:color="auto"/>
        </w:pBdr>
      </w:pPr>
    </w:p>
    <w:p w:rsidR="00304383" w:rsidRPr="00A45D0F" w:rsidRDefault="00304383" w:rsidP="00304383">
      <w:pPr>
        <w:pStyle w:val="PodNadpis4uroven"/>
        <w:numPr>
          <w:ilvl w:val="0"/>
          <w:numId w:val="0"/>
        </w:numPr>
        <w:rPr>
          <w:lang w:val="en-US"/>
        </w:rPr>
      </w:pPr>
      <w:r w:rsidRPr="00A45D0F">
        <w:rPr>
          <w:lang w:val="en-US"/>
        </w:rPr>
        <w:lastRenderedPageBreak/>
        <w:t>Member Function Documentation</w:t>
      </w:r>
    </w:p>
    <w:p w:rsidR="00304383" w:rsidRPr="00A45D0F" w:rsidRDefault="00A31E12" w:rsidP="00304383">
      <w:pPr>
        <w:pStyle w:val="Nadpis4"/>
      </w:pPr>
      <w:r w:rsidRPr="00A45D0F">
        <w:fldChar w:fldCharType="begin"/>
      </w:r>
      <w:r w:rsidR="00304383" w:rsidRPr="00A45D0F">
        <w:instrText>xe "getStepsLeft:linearSystems\:\:interfaces\:\:Stepable"</w:instrText>
      </w:r>
      <w:r w:rsidRPr="00A45D0F">
        <w:fldChar w:fldCharType="end"/>
      </w:r>
      <w:r w:rsidRPr="00A45D0F">
        <w:fldChar w:fldCharType="begin"/>
      </w:r>
      <w:r w:rsidR="00304383" w:rsidRPr="00A45D0F">
        <w:instrText>xe "linearSystems\:\:interfaces\:\:Stepable:getStepsLeft"</w:instrText>
      </w:r>
      <w:r w:rsidRPr="00A45D0F">
        <w:fldChar w:fldCharType="end"/>
      </w:r>
      <w:r w:rsidR="00304383" w:rsidRPr="00A45D0F">
        <w:t>int linearSystems.interfaces.Stepable.getStepsLeft ()</w:t>
      </w:r>
    </w:p>
    <w:p w:rsidR="00304383" w:rsidRPr="005E2978" w:rsidRDefault="00304383" w:rsidP="00304383">
      <w:pPr>
        <w:pStyle w:val="BodyText"/>
        <w:adjustRightInd/>
        <w:ind w:left="360"/>
      </w:pPr>
      <w:r w:rsidRPr="005E2978">
        <w:t xml:space="preserve">getter pre počet krokov </w:t>
      </w:r>
    </w:p>
    <w:p w:rsidR="00304383" w:rsidRPr="00A45D0F" w:rsidRDefault="00304383" w:rsidP="00304383">
      <w:pPr>
        <w:pStyle w:val="Nadpis5"/>
        <w:numPr>
          <w:ilvl w:val="0"/>
          <w:numId w:val="0"/>
        </w:numPr>
        <w:ind w:left="284"/>
      </w:pPr>
      <w:r w:rsidRPr="00A45D0F">
        <w:t>Returns:</w:t>
      </w:r>
    </w:p>
    <w:p w:rsidR="00304383" w:rsidRPr="005E2978" w:rsidRDefault="00304383" w:rsidP="00304383">
      <w:pPr>
        <w:pStyle w:val="DescContinue2"/>
        <w:rPr>
          <w:b w:val="0"/>
          <w:sz w:val="24"/>
          <w:szCs w:val="24"/>
        </w:rPr>
      </w:pPr>
      <w:r w:rsidRPr="005E2978">
        <w:rPr>
          <w:b w:val="0"/>
          <w:sz w:val="24"/>
          <w:szCs w:val="24"/>
        </w:rPr>
        <w:t>Počet krokov</w:t>
      </w:r>
    </w:p>
    <w:p w:rsidR="00304383" w:rsidRPr="00A45D0F" w:rsidRDefault="00304383" w:rsidP="00304383">
      <w:pPr>
        <w:pStyle w:val="ListContinue1"/>
      </w:pPr>
      <w:r w:rsidRPr="00A45D0F">
        <w:t>Implemented in linearSystems.methods.JacobiMethod, and linearSystems.methods.GaussSeidelMethod.</w:t>
      </w:r>
    </w:p>
    <w:p w:rsidR="00304383" w:rsidRPr="00A45D0F" w:rsidRDefault="00A31E12" w:rsidP="00304383">
      <w:pPr>
        <w:pStyle w:val="Nadpis4"/>
      </w:pPr>
      <w:r w:rsidRPr="00A45D0F">
        <w:fldChar w:fldCharType="begin"/>
      </w:r>
      <w:r w:rsidR="00304383" w:rsidRPr="00A45D0F">
        <w:instrText>xe "setStepsLeft:linearSystems\:\:interfaces\:\:Stepable"</w:instrText>
      </w:r>
      <w:r w:rsidRPr="00A45D0F">
        <w:fldChar w:fldCharType="end"/>
      </w:r>
      <w:r w:rsidRPr="00A45D0F">
        <w:fldChar w:fldCharType="begin"/>
      </w:r>
      <w:r w:rsidR="00304383" w:rsidRPr="00A45D0F">
        <w:instrText>xe "linearSystems\:\:interfaces\:\:Stepable:setStepsLeft"</w:instrText>
      </w:r>
      <w:r w:rsidRPr="00A45D0F">
        <w:fldChar w:fldCharType="end"/>
      </w:r>
      <w:r w:rsidR="00304383" w:rsidRPr="00A45D0F">
        <w:t xml:space="preserve">void linearSystems.interfaces.Stepable.setStepsLeft (int </w:t>
      </w:r>
      <w:r w:rsidR="00304383" w:rsidRPr="00A45D0F">
        <w:rPr>
          <w:i/>
          <w:iCs/>
        </w:rPr>
        <w:t>stepsLeft</w:t>
      </w:r>
      <w:r w:rsidR="00304383" w:rsidRPr="00A45D0F">
        <w:t>)</w:t>
      </w:r>
    </w:p>
    <w:p w:rsidR="00304383" w:rsidRPr="005E2978" w:rsidRDefault="00304383" w:rsidP="00304383">
      <w:pPr>
        <w:pStyle w:val="BodyText"/>
        <w:adjustRightInd/>
        <w:ind w:left="360"/>
      </w:pPr>
      <w:r w:rsidRPr="005E2978">
        <w:t>setter pre počet krokov</w:t>
      </w:r>
    </w:p>
    <w:p w:rsidR="00304383" w:rsidRPr="00A45D0F" w:rsidRDefault="00304383" w:rsidP="00304383">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1761"/>
        <w:gridCol w:w="6318"/>
      </w:tblGrid>
      <w:tr w:rsidR="00304383" w:rsidRPr="00A45D0F" w:rsidTr="00015048">
        <w:tc>
          <w:tcPr>
            <w:tcW w:w="1761" w:type="dxa"/>
          </w:tcPr>
          <w:p w:rsidR="00304383" w:rsidRPr="00A45D0F" w:rsidRDefault="00304383" w:rsidP="008F50DE">
            <w:r w:rsidRPr="00A45D0F">
              <w:rPr>
                <w:i/>
                <w:iCs/>
              </w:rPr>
              <w:t>stepsLeft</w:t>
            </w:r>
            <w:r w:rsidRPr="00A45D0F">
              <w:t xml:space="preserve"> </w:t>
            </w:r>
          </w:p>
        </w:tc>
        <w:tc>
          <w:tcPr>
            <w:tcW w:w="6318" w:type="dxa"/>
          </w:tcPr>
          <w:p w:rsidR="00304383" w:rsidRPr="00A45D0F" w:rsidRDefault="00304383" w:rsidP="008F50DE">
            <w:r w:rsidRPr="00A45D0F">
              <w:t>počet krokov</w:t>
            </w:r>
          </w:p>
        </w:tc>
      </w:tr>
    </w:tbl>
    <w:p w:rsidR="00304383" w:rsidRDefault="00304383" w:rsidP="001D40CF">
      <w:pPr>
        <w:pStyle w:val="ListContinue1"/>
      </w:pPr>
      <w:r w:rsidRPr="00A45D0F">
        <w:t>Implemented in linearSystems.methods.JacobiMethod, and linearSystems.methods.GaussSeidelMethod.</w:t>
      </w:r>
    </w:p>
    <w:p w:rsidR="001D40CF" w:rsidRPr="001D40CF" w:rsidRDefault="001D40CF" w:rsidP="001D40CF">
      <w:pPr>
        <w:pStyle w:val="Pokraovaniezoznamu2"/>
      </w:pPr>
    </w:p>
    <w:p w:rsidR="00304383" w:rsidRDefault="00304383" w:rsidP="00304383">
      <w:pPr>
        <w:pStyle w:val="PodNadpis3urovenB"/>
        <w:numPr>
          <w:ilvl w:val="2"/>
          <w:numId w:val="31"/>
        </w:numPr>
        <w:rPr>
          <w:lang w:val="en-US"/>
        </w:rPr>
      </w:pPr>
      <w:bookmarkStart w:id="314" w:name="_Toc325621821"/>
      <w:bookmarkStart w:id="315" w:name="_Toc325667221"/>
      <w:r w:rsidRPr="00A45D0F">
        <w:rPr>
          <w:lang w:val="en-US"/>
        </w:rPr>
        <w:t>linearSystems.interfaces.ToleranceSetable Interface Reference</w:t>
      </w:r>
      <w:bookmarkEnd w:id="314"/>
      <w:bookmarkEnd w:id="315"/>
    </w:p>
    <w:p w:rsidR="00304383" w:rsidRDefault="00304383" w:rsidP="00304383">
      <w:pPr>
        <w:keepNext/>
        <w:jc w:val="center"/>
      </w:pPr>
      <w:r w:rsidRPr="001D4BA1">
        <w:rPr>
          <w:noProof/>
          <w:lang w:eastAsia="sk-SK"/>
        </w:rPr>
        <w:drawing>
          <wp:inline distT="0" distB="0" distL="0" distR="0">
            <wp:extent cx="4972050" cy="762000"/>
            <wp:effectExtent l="19050" t="0" r="0" b="0"/>
            <wp:docPr id="23" name="Obrázok 13" descr="interfacelinear_systems_1_1interfaces_1_1_tolerance_se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terfacelinear_systems_1_1interfaces_1_1_tolerance_setable.png"/>
                    <pic:cNvPicPr>
                      <a:picLocks noChangeAspect="1" noChangeArrowheads="1"/>
                    </pic:cNvPicPr>
                  </pic:nvPicPr>
                  <pic:blipFill>
                    <a:blip r:link="rId357" cstate="print"/>
                    <a:srcRect/>
                    <a:stretch>
                      <a:fillRect/>
                    </a:stretch>
                  </pic:blipFill>
                  <pic:spPr bwMode="auto">
                    <a:xfrm>
                      <a:off x="0" y="0"/>
                      <a:ext cx="4972050" cy="762000"/>
                    </a:xfrm>
                    <a:prstGeom prst="rect">
                      <a:avLst/>
                    </a:prstGeom>
                    <a:noFill/>
                    <a:ln w="9525">
                      <a:noFill/>
                      <a:miter lim="800000"/>
                      <a:headEnd/>
                      <a:tailEnd/>
                    </a:ln>
                  </pic:spPr>
                </pic:pic>
              </a:graphicData>
            </a:graphic>
          </wp:inline>
        </w:drawing>
      </w:r>
    </w:p>
    <w:p w:rsidR="00304383" w:rsidRDefault="00304383" w:rsidP="00304383">
      <w:pPr>
        <w:pStyle w:val="Popis"/>
      </w:pPr>
      <w:bookmarkStart w:id="316" w:name="_Toc325665646"/>
      <w:r>
        <w:t xml:space="preserve">Obr. </w:t>
      </w:r>
      <w:fldSimple w:instr=" SEQ Obr. \* ARABIC ">
        <w:r w:rsidR="00344799">
          <w:rPr>
            <w:noProof/>
          </w:rPr>
          <w:t>40</w:t>
        </w:r>
      </w:fldSimple>
      <w:r>
        <w:tab/>
      </w:r>
      <w:r w:rsidRPr="00615CED">
        <w:t>Diagram dedičnosti pre linearSystems.interfaces.ToleranceSetable</w:t>
      </w:r>
      <w:bookmarkEnd w:id="316"/>
    </w:p>
    <w:p w:rsidR="00304383" w:rsidRPr="00A45D0F" w:rsidRDefault="00304383" w:rsidP="00304383">
      <w:pPr>
        <w:pStyle w:val="PodNadpis4uroven"/>
        <w:numPr>
          <w:ilvl w:val="0"/>
          <w:numId w:val="0"/>
        </w:numPr>
        <w:rPr>
          <w:lang w:val="en-US"/>
        </w:rPr>
      </w:pPr>
      <w:r w:rsidRPr="00A45D0F">
        <w:rPr>
          <w:lang w:val="en-US"/>
        </w:rPr>
        <w:t>Public Member Functions</w:t>
      </w:r>
    </w:p>
    <w:p w:rsidR="00304383" w:rsidRPr="00A45D0F" w:rsidRDefault="00304383" w:rsidP="00304383">
      <w:pPr>
        <w:pStyle w:val="ListBullet0"/>
      </w:pPr>
      <w:r w:rsidRPr="00A45D0F">
        <w:t>void setTolerance (double tolerance)</w:t>
      </w:r>
    </w:p>
    <w:p w:rsidR="00304383" w:rsidRPr="00A45D0F" w:rsidRDefault="00304383" w:rsidP="00304383">
      <w:pPr>
        <w:pStyle w:val="ListBullet0"/>
      </w:pPr>
      <w:r w:rsidRPr="00A45D0F">
        <w:t>double getTolerance ()</w:t>
      </w:r>
    </w:p>
    <w:p w:rsidR="00304383" w:rsidRPr="00A45D0F" w:rsidRDefault="00304383" w:rsidP="00304383">
      <w:pPr>
        <w:pBdr>
          <w:bottom w:val="single" w:sz="2" w:space="1" w:color="auto"/>
        </w:pBdr>
      </w:pPr>
    </w:p>
    <w:p w:rsidR="00304383" w:rsidRPr="00A45D0F" w:rsidRDefault="00304383" w:rsidP="00304383">
      <w:pPr>
        <w:pStyle w:val="PodNadpis4uroven"/>
        <w:numPr>
          <w:ilvl w:val="0"/>
          <w:numId w:val="0"/>
        </w:numPr>
        <w:rPr>
          <w:lang w:val="en-US"/>
        </w:rPr>
      </w:pPr>
      <w:r w:rsidRPr="00A45D0F">
        <w:rPr>
          <w:lang w:val="en-US"/>
        </w:rPr>
        <w:t>Detailed Description</w:t>
      </w:r>
    </w:p>
    <w:p w:rsidR="00304383" w:rsidRPr="005E2978" w:rsidRDefault="00304383" w:rsidP="00304383">
      <w:pPr>
        <w:pStyle w:val="BodyText"/>
      </w:pPr>
      <w:r w:rsidRPr="005E2978">
        <w:t>Funkcia: signalizuje, že metóda je realizovateľná s ohľadom na dosiahnutú presnosť. To jest, v procese iterácie sa výpočet odráža od dosiahnutej presnosti.</w:t>
      </w:r>
    </w:p>
    <w:p w:rsidR="00304383" w:rsidRPr="00A45D0F" w:rsidRDefault="00304383" w:rsidP="00304383">
      <w:pPr>
        <w:pStyle w:val="Nadpis5"/>
        <w:numPr>
          <w:ilvl w:val="0"/>
          <w:numId w:val="0"/>
        </w:numPr>
        <w:ind w:left="284"/>
      </w:pPr>
      <w:r w:rsidRPr="00A45D0F">
        <w:t>Author:</w:t>
      </w:r>
    </w:p>
    <w:p w:rsidR="00304383" w:rsidRPr="00A45D0F" w:rsidRDefault="00304383" w:rsidP="00304383">
      <w:pPr>
        <w:pStyle w:val="DescContinue1"/>
      </w:pPr>
      <w:r w:rsidRPr="00A45D0F">
        <w:t xml:space="preserve">Pavol Dano </w:t>
      </w:r>
    </w:p>
    <w:p w:rsidR="00304383" w:rsidRPr="005E2978" w:rsidRDefault="00304383" w:rsidP="00304383">
      <w:pPr>
        <w:pStyle w:val="BodyText"/>
      </w:pPr>
      <w:r w:rsidRPr="005E2978">
        <w:t>Definícia na riadku 23 súboru  ToleranceSetable.java.</w:t>
      </w:r>
    </w:p>
    <w:p w:rsidR="00304383" w:rsidRPr="00A45D0F" w:rsidRDefault="00304383" w:rsidP="00304383">
      <w:pPr>
        <w:pBdr>
          <w:bottom w:val="single" w:sz="2" w:space="1" w:color="auto"/>
        </w:pBdr>
      </w:pPr>
    </w:p>
    <w:p w:rsidR="00304383" w:rsidRPr="00A45D0F" w:rsidRDefault="00304383" w:rsidP="00304383">
      <w:pPr>
        <w:pStyle w:val="PodNadpis4uroven"/>
        <w:numPr>
          <w:ilvl w:val="0"/>
          <w:numId w:val="0"/>
        </w:numPr>
        <w:rPr>
          <w:lang w:val="en-US"/>
        </w:rPr>
      </w:pPr>
      <w:r w:rsidRPr="00A45D0F">
        <w:rPr>
          <w:lang w:val="en-US"/>
        </w:rPr>
        <w:lastRenderedPageBreak/>
        <w:t>Member Function Documentation</w:t>
      </w:r>
    </w:p>
    <w:p w:rsidR="00304383" w:rsidRPr="00A45D0F" w:rsidRDefault="00A31E12" w:rsidP="00304383">
      <w:pPr>
        <w:pStyle w:val="Nadpis4"/>
      </w:pPr>
      <w:r w:rsidRPr="00A45D0F">
        <w:fldChar w:fldCharType="begin"/>
      </w:r>
      <w:r w:rsidR="00304383" w:rsidRPr="00A45D0F">
        <w:instrText>xe "getTolerance:linearSystems\:\:interfaces\:\:ToleranceSetable"</w:instrText>
      </w:r>
      <w:r w:rsidRPr="00A45D0F">
        <w:fldChar w:fldCharType="end"/>
      </w:r>
      <w:r w:rsidRPr="00A45D0F">
        <w:fldChar w:fldCharType="begin"/>
      </w:r>
      <w:r w:rsidR="00304383" w:rsidRPr="00A45D0F">
        <w:instrText>xe "linearSystems\:\:interfaces\:\:ToleranceSetable:getTolerance"</w:instrText>
      </w:r>
      <w:r w:rsidRPr="00A45D0F">
        <w:fldChar w:fldCharType="end"/>
      </w:r>
      <w:r w:rsidR="00304383" w:rsidRPr="00A45D0F">
        <w:t>double linearSystems.interfaces.ToleranceSetable.getTolerance ()</w:t>
      </w:r>
    </w:p>
    <w:p w:rsidR="00304383" w:rsidRPr="005E2978" w:rsidRDefault="00304383" w:rsidP="00304383">
      <w:pPr>
        <w:pStyle w:val="BodyText"/>
        <w:adjustRightInd/>
        <w:ind w:left="360"/>
      </w:pPr>
      <w:r w:rsidRPr="005E2978">
        <w:t>getter pre toleranciu.</w:t>
      </w:r>
    </w:p>
    <w:p w:rsidR="00304383" w:rsidRPr="00A45D0F" w:rsidRDefault="00304383" w:rsidP="00304383">
      <w:pPr>
        <w:pStyle w:val="Nadpis5"/>
        <w:numPr>
          <w:ilvl w:val="0"/>
          <w:numId w:val="0"/>
        </w:numPr>
        <w:ind w:left="284"/>
      </w:pPr>
      <w:r w:rsidRPr="00A45D0F">
        <w:t>Returns:</w:t>
      </w:r>
    </w:p>
    <w:p w:rsidR="00304383" w:rsidRPr="005E2978" w:rsidRDefault="00304383" w:rsidP="00304383">
      <w:pPr>
        <w:pStyle w:val="DescContinue2"/>
        <w:rPr>
          <w:b w:val="0"/>
          <w:sz w:val="24"/>
          <w:szCs w:val="24"/>
        </w:rPr>
      </w:pPr>
      <w:r w:rsidRPr="005E2978">
        <w:rPr>
          <w:b w:val="0"/>
          <w:sz w:val="24"/>
          <w:szCs w:val="24"/>
        </w:rPr>
        <w:t>Aktuálna tolerancia</w:t>
      </w:r>
    </w:p>
    <w:p w:rsidR="00304383" w:rsidRPr="00A45D0F" w:rsidRDefault="00304383" w:rsidP="00304383">
      <w:pPr>
        <w:pStyle w:val="ListContinue1"/>
      </w:pPr>
      <w:r w:rsidRPr="00A45D0F">
        <w:t>Implemented in linearSystems.methods.JacobiMethod, and linearSystems.methods.GaussSeidelMethod.</w:t>
      </w:r>
    </w:p>
    <w:p w:rsidR="00304383" w:rsidRPr="00A45D0F" w:rsidRDefault="00A31E12" w:rsidP="00304383">
      <w:pPr>
        <w:pStyle w:val="Nadpis4"/>
      </w:pPr>
      <w:r w:rsidRPr="00A45D0F">
        <w:fldChar w:fldCharType="begin"/>
      </w:r>
      <w:r w:rsidR="00304383" w:rsidRPr="00A45D0F">
        <w:instrText>xe "setTolerance:linearSystems\:\:interfaces\:\:ToleranceSetable"</w:instrText>
      </w:r>
      <w:r w:rsidRPr="00A45D0F">
        <w:fldChar w:fldCharType="end"/>
      </w:r>
      <w:r w:rsidRPr="00A45D0F">
        <w:fldChar w:fldCharType="begin"/>
      </w:r>
      <w:r w:rsidR="00304383" w:rsidRPr="00A45D0F">
        <w:instrText>xe "linearSystems\:\:interfaces\:\:ToleranceSetable:setTolerance"</w:instrText>
      </w:r>
      <w:r w:rsidRPr="00A45D0F">
        <w:fldChar w:fldCharType="end"/>
      </w:r>
      <w:r w:rsidR="00304383" w:rsidRPr="00A45D0F">
        <w:t xml:space="preserve">void linearSystems.interfaces.ToleranceSetable.setTolerance (double </w:t>
      </w:r>
      <w:r w:rsidR="00304383" w:rsidRPr="00A45D0F">
        <w:rPr>
          <w:i/>
          <w:iCs/>
        </w:rPr>
        <w:t>tolerance</w:t>
      </w:r>
      <w:r w:rsidR="00304383" w:rsidRPr="00A45D0F">
        <w:t>)</w:t>
      </w:r>
    </w:p>
    <w:p w:rsidR="00304383" w:rsidRPr="005E2978" w:rsidRDefault="00304383" w:rsidP="00304383">
      <w:pPr>
        <w:pStyle w:val="BodyText"/>
        <w:adjustRightInd/>
        <w:ind w:left="360"/>
      </w:pPr>
      <w:r w:rsidRPr="005E2978">
        <w:t>setter pre toleranciu</w:t>
      </w:r>
    </w:p>
    <w:p w:rsidR="00304383" w:rsidRPr="00A45D0F" w:rsidRDefault="00304383" w:rsidP="00304383">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1761"/>
        <w:gridCol w:w="6318"/>
      </w:tblGrid>
      <w:tr w:rsidR="00304383" w:rsidRPr="00A45D0F" w:rsidTr="00015048">
        <w:tc>
          <w:tcPr>
            <w:tcW w:w="1761" w:type="dxa"/>
          </w:tcPr>
          <w:p w:rsidR="00304383" w:rsidRPr="00A45D0F" w:rsidRDefault="00304383" w:rsidP="008F50DE">
            <w:r w:rsidRPr="00A45D0F">
              <w:rPr>
                <w:i/>
                <w:iCs/>
              </w:rPr>
              <w:t>tolerance</w:t>
            </w:r>
            <w:r w:rsidRPr="00A45D0F">
              <w:t xml:space="preserve"> </w:t>
            </w:r>
          </w:p>
        </w:tc>
        <w:tc>
          <w:tcPr>
            <w:tcW w:w="6318" w:type="dxa"/>
          </w:tcPr>
          <w:p w:rsidR="00304383" w:rsidRPr="00A45D0F" w:rsidRDefault="00304383" w:rsidP="008F50DE">
            <w:r w:rsidRPr="00A45D0F">
              <w:t>nová tolerancia (presnosť)</w:t>
            </w:r>
          </w:p>
        </w:tc>
      </w:tr>
    </w:tbl>
    <w:p w:rsidR="00304383" w:rsidRPr="001D4BA1" w:rsidRDefault="00304383" w:rsidP="001D40CF">
      <w:pPr>
        <w:pStyle w:val="ListContinue1"/>
      </w:pPr>
      <w:r w:rsidRPr="00A45D0F">
        <w:t>Implemented in linearSystems.methods.JacobiMethod, and linearSystems.methods.GaussSeidelMethod.</w:t>
      </w:r>
    </w:p>
    <w:p w:rsidR="00304383" w:rsidRDefault="00304383" w:rsidP="00E9433A"/>
    <w:p w:rsidR="003B11BD" w:rsidRDefault="003B11BD" w:rsidP="003B11BD">
      <w:pPr>
        <w:pStyle w:val="PodNadpis3urovenB"/>
        <w:numPr>
          <w:ilvl w:val="2"/>
          <w:numId w:val="31"/>
        </w:numPr>
        <w:rPr>
          <w:lang w:val="en-US"/>
        </w:rPr>
      </w:pPr>
      <w:bookmarkStart w:id="317" w:name="_Toc325621789"/>
      <w:bookmarkStart w:id="318" w:name="_Toc325667222"/>
      <w:r w:rsidRPr="00A45D0F">
        <w:rPr>
          <w:lang w:val="en-US"/>
        </w:rPr>
        <w:t>linearSystems.methods.CholeskyMethod</w:t>
      </w:r>
      <w:bookmarkEnd w:id="317"/>
      <w:bookmarkEnd w:id="318"/>
      <w:r w:rsidRPr="00A45D0F">
        <w:rPr>
          <w:lang w:val="en-US"/>
        </w:rPr>
        <w:t xml:space="preserve"> </w:t>
      </w:r>
    </w:p>
    <w:p w:rsidR="003B11BD" w:rsidRDefault="003B11BD" w:rsidP="003B11BD">
      <w:pPr>
        <w:keepNext/>
        <w:widowControl w:val="0"/>
        <w:adjustRightInd w:val="0"/>
        <w:jc w:val="center"/>
      </w:pPr>
      <w:r w:rsidRPr="00A45D0F">
        <w:rPr>
          <w:noProof/>
          <w:lang w:eastAsia="sk-SK"/>
        </w:rPr>
        <w:drawing>
          <wp:inline distT="0" distB="0" distL="0" distR="0">
            <wp:extent cx="2714625" cy="762000"/>
            <wp:effectExtent l="19050" t="0" r="9525" b="0"/>
            <wp:docPr id="772" name="Obrázok 4" descr="classlinear_systems_1_1methods_1_1_cholesky_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linear_systems_1_1methods_1_1_cholesky_method.png"/>
                    <pic:cNvPicPr>
                      <a:picLocks noChangeAspect="1" noChangeArrowheads="1"/>
                    </pic:cNvPicPr>
                  </pic:nvPicPr>
                  <pic:blipFill>
                    <a:blip r:link="rId358" cstate="print"/>
                    <a:srcRect/>
                    <a:stretch>
                      <a:fillRect/>
                    </a:stretch>
                  </pic:blipFill>
                  <pic:spPr bwMode="auto">
                    <a:xfrm>
                      <a:off x="0" y="0"/>
                      <a:ext cx="2714625" cy="762000"/>
                    </a:xfrm>
                    <a:prstGeom prst="rect">
                      <a:avLst/>
                    </a:prstGeom>
                    <a:noFill/>
                    <a:ln w="9525">
                      <a:noFill/>
                      <a:miter lim="800000"/>
                      <a:headEnd/>
                      <a:tailEnd/>
                    </a:ln>
                  </pic:spPr>
                </pic:pic>
              </a:graphicData>
            </a:graphic>
          </wp:inline>
        </w:drawing>
      </w:r>
    </w:p>
    <w:p w:rsidR="003B11BD" w:rsidRPr="00A45D0F" w:rsidRDefault="003B11BD" w:rsidP="003B11BD">
      <w:pPr>
        <w:pStyle w:val="Popis"/>
      </w:pPr>
      <w:bookmarkStart w:id="319" w:name="_Toc325665647"/>
      <w:r>
        <w:t xml:space="preserve">Obr. </w:t>
      </w:r>
      <w:fldSimple w:instr=" SEQ Obr. \* ARABIC ">
        <w:r w:rsidR="00344799">
          <w:rPr>
            <w:noProof/>
          </w:rPr>
          <w:t>41</w:t>
        </w:r>
      </w:fldSimple>
      <w:r>
        <w:tab/>
      </w:r>
      <w:r w:rsidRPr="000A6250">
        <w:t>Diagram dedičnosti pre linearSystems.methods.CholeskyMethod</w:t>
      </w:r>
      <w:bookmarkEnd w:id="319"/>
    </w:p>
    <w:p w:rsidR="003B11BD" w:rsidRPr="00A45D0F" w:rsidRDefault="003B11BD" w:rsidP="003B11BD">
      <w:pPr>
        <w:pStyle w:val="PodNadpis4uroven"/>
        <w:numPr>
          <w:ilvl w:val="0"/>
          <w:numId w:val="0"/>
        </w:numPr>
        <w:rPr>
          <w:lang w:val="en-US"/>
        </w:rPr>
      </w:pPr>
      <w:r w:rsidRPr="00A45D0F">
        <w:rPr>
          <w:lang w:val="en-US"/>
        </w:rPr>
        <w:t>Public Member Functions</w:t>
      </w:r>
    </w:p>
    <w:p w:rsidR="003B11BD" w:rsidRPr="00A45D0F" w:rsidRDefault="003B11BD" w:rsidP="003B11BD">
      <w:pPr>
        <w:pStyle w:val="ListBullet0"/>
      </w:pPr>
      <w:r w:rsidRPr="00A45D0F">
        <w:t>void execute (MatrixD matrixD)</w:t>
      </w:r>
    </w:p>
    <w:p w:rsidR="003B11BD" w:rsidRPr="00A45D0F" w:rsidRDefault="003B11BD" w:rsidP="003B11BD">
      <w:pPr>
        <w:pStyle w:val="ListBullet0"/>
      </w:pPr>
      <w:r w:rsidRPr="00A45D0F">
        <w:t>VectorD getResults ()</w:t>
      </w:r>
    </w:p>
    <w:p w:rsidR="003B11BD" w:rsidRPr="00A45D0F" w:rsidRDefault="003B11BD" w:rsidP="003B11BD">
      <w:pPr>
        <w:pStyle w:val="ListBullet0"/>
      </w:pPr>
      <w:r w:rsidRPr="00A45D0F">
        <w:t>String getName ()</w:t>
      </w:r>
    </w:p>
    <w:p w:rsidR="003B11BD" w:rsidRPr="00A45D0F" w:rsidRDefault="003B11BD" w:rsidP="003B11BD">
      <w:pPr>
        <w:pStyle w:val="ListBullet0"/>
      </w:pPr>
      <w:r w:rsidRPr="00A45D0F">
        <w:t>String toString ()</w:t>
      </w:r>
    </w:p>
    <w:p w:rsidR="003B11BD" w:rsidRPr="00A45D0F" w:rsidRDefault="003B11BD" w:rsidP="003B11BD">
      <w:pPr>
        <w:pStyle w:val="ListBullet0"/>
      </w:pPr>
      <w:r w:rsidRPr="00A45D0F">
        <w:t>String getPathToExample ()</w:t>
      </w:r>
    </w:p>
    <w:p w:rsidR="003B11BD" w:rsidRPr="00A45D0F" w:rsidRDefault="003B11BD" w:rsidP="003B11BD">
      <w:pPr>
        <w:pStyle w:val="PodNadpis4uroven"/>
        <w:numPr>
          <w:ilvl w:val="0"/>
          <w:numId w:val="0"/>
        </w:numPr>
        <w:rPr>
          <w:lang w:val="en-US"/>
        </w:rPr>
      </w:pPr>
      <w:r w:rsidRPr="00A45D0F">
        <w:rPr>
          <w:lang w:val="en-US"/>
        </w:rPr>
        <w:t>Private Member Functions</w:t>
      </w:r>
    </w:p>
    <w:p w:rsidR="003B11BD" w:rsidRPr="00A45D0F" w:rsidRDefault="003B11BD" w:rsidP="003B11BD">
      <w:pPr>
        <w:pStyle w:val="ListBullet0"/>
      </w:pPr>
      <w:r w:rsidRPr="00A45D0F">
        <w:t>void fullfillMatrixOnDiagonal (MatrixD matrixD)</w:t>
      </w:r>
    </w:p>
    <w:p w:rsidR="003B11BD" w:rsidRPr="00A45D0F" w:rsidRDefault="003B11BD" w:rsidP="003B11BD">
      <w:pPr>
        <w:pStyle w:val="ListBullet0"/>
      </w:pPr>
      <w:r w:rsidRPr="00A45D0F">
        <w:t>void splitMatrixAIntoMatrixBAndC ()</w:t>
      </w:r>
    </w:p>
    <w:p w:rsidR="003B11BD" w:rsidRPr="00A45D0F" w:rsidRDefault="003B11BD" w:rsidP="003B11BD">
      <w:pPr>
        <w:pStyle w:val="ListBullet0"/>
      </w:pPr>
      <w:r w:rsidRPr="00A45D0F">
        <w:t>void eliminateColumn (int col_row)</w:t>
      </w:r>
    </w:p>
    <w:p w:rsidR="003B11BD" w:rsidRPr="00A45D0F" w:rsidRDefault="003B11BD" w:rsidP="003B11BD">
      <w:pPr>
        <w:pStyle w:val="ListBullet0"/>
      </w:pPr>
      <w:r w:rsidRPr="00A45D0F">
        <w:t>void eliminateRow (int col_row)</w:t>
      </w:r>
    </w:p>
    <w:p w:rsidR="003B11BD" w:rsidRPr="00A45D0F" w:rsidRDefault="003B11BD" w:rsidP="003B11BD">
      <w:pPr>
        <w:pStyle w:val="ListBullet0"/>
      </w:pPr>
      <w:r w:rsidRPr="00A45D0F">
        <w:t>void bij (int i, int j)</w:t>
      </w:r>
    </w:p>
    <w:p w:rsidR="003B11BD" w:rsidRPr="00A45D0F" w:rsidRDefault="003B11BD" w:rsidP="003B11BD">
      <w:pPr>
        <w:pStyle w:val="ListBullet0"/>
      </w:pPr>
      <w:r w:rsidRPr="00A45D0F">
        <w:t>double Ebij (int i, int j)</w:t>
      </w:r>
    </w:p>
    <w:p w:rsidR="003B11BD" w:rsidRPr="00A45D0F" w:rsidRDefault="003B11BD" w:rsidP="003B11BD">
      <w:pPr>
        <w:pStyle w:val="ListBullet0"/>
      </w:pPr>
      <w:r w:rsidRPr="00A45D0F">
        <w:t>void cij (int i, int j)</w:t>
      </w:r>
    </w:p>
    <w:p w:rsidR="003B11BD" w:rsidRPr="00A45D0F" w:rsidRDefault="003B11BD" w:rsidP="003B11BD">
      <w:pPr>
        <w:pStyle w:val="ListBullet0"/>
      </w:pPr>
      <w:r w:rsidRPr="00A45D0F">
        <w:t>double Ecij (int i, int j)</w:t>
      </w:r>
    </w:p>
    <w:p w:rsidR="003B11BD" w:rsidRPr="00A45D0F" w:rsidRDefault="003B11BD" w:rsidP="003B11BD">
      <w:pPr>
        <w:pStyle w:val="ListBullet0"/>
      </w:pPr>
      <w:r w:rsidRPr="00A45D0F">
        <w:t>void calculateXiYi ()</w:t>
      </w:r>
    </w:p>
    <w:p w:rsidR="003B11BD" w:rsidRPr="00A45D0F" w:rsidRDefault="003B11BD" w:rsidP="003B11BD">
      <w:pPr>
        <w:pStyle w:val="ListBullet0"/>
      </w:pPr>
      <w:r w:rsidRPr="00A45D0F">
        <w:t>void yij (int row)</w:t>
      </w:r>
    </w:p>
    <w:p w:rsidR="003B11BD" w:rsidRPr="00A45D0F" w:rsidRDefault="003B11BD" w:rsidP="003B11BD">
      <w:pPr>
        <w:pStyle w:val="ListBullet0"/>
      </w:pPr>
      <w:r w:rsidRPr="00A45D0F">
        <w:t>void xij (int row)</w:t>
      </w:r>
    </w:p>
    <w:p w:rsidR="003B11BD" w:rsidRPr="00A45D0F" w:rsidRDefault="003B11BD" w:rsidP="003B11BD">
      <w:pPr>
        <w:pStyle w:val="ListBullet0"/>
      </w:pPr>
      <w:r w:rsidRPr="00A45D0F">
        <w:t>double Exij (int row)</w:t>
      </w:r>
    </w:p>
    <w:p w:rsidR="003B11BD" w:rsidRPr="00A45D0F" w:rsidRDefault="003B11BD" w:rsidP="003B11BD">
      <w:pPr>
        <w:pStyle w:val="ListBullet0"/>
      </w:pPr>
      <w:r w:rsidRPr="00A45D0F">
        <w:t>double Eyij (int row)</w:t>
      </w:r>
    </w:p>
    <w:p w:rsidR="003B11BD" w:rsidRPr="00A45D0F" w:rsidRDefault="003B11BD" w:rsidP="003B11BD">
      <w:pPr>
        <w:pStyle w:val="PodNadpis4uroven"/>
        <w:numPr>
          <w:ilvl w:val="0"/>
          <w:numId w:val="0"/>
        </w:numPr>
        <w:rPr>
          <w:lang w:val="en-US"/>
        </w:rPr>
      </w:pPr>
      <w:r w:rsidRPr="00A45D0F">
        <w:rPr>
          <w:lang w:val="en-US"/>
        </w:rPr>
        <w:lastRenderedPageBreak/>
        <w:t>Private Attributes</w:t>
      </w:r>
    </w:p>
    <w:p w:rsidR="003B11BD" w:rsidRPr="00A45D0F" w:rsidRDefault="003B11BD" w:rsidP="003B11BD">
      <w:pPr>
        <w:pStyle w:val="ListBullet0"/>
      </w:pPr>
      <w:r w:rsidRPr="00A45D0F">
        <w:t>String name = "Cholesky"</w:t>
      </w:r>
    </w:p>
    <w:p w:rsidR="003B11BD" w:rsidRPr="00A45D0F" w:rsidRDefault="003B11BD" w:rsidP="003B11BD">
      <w:pPr>
        <w:pStyle w:val="ListBullet0"/>
      </w:pPr>
      <w:r w:rsidRPr="00A45D0F">
        <w:t>String pathToExample = "/examples/cholesky.txt"</w:t>
      </w:r>
    </w:p>
    <w:p w:rsidR="003B11BD" w:rsidRPr="00A45D0F" w:rsidRDefault="003B11BD" w:rsidP="003B11BD">
      <w:pPr>
        <w:pStyle w:val="ListBullet0"/>
      </w:pPr>
      <w:r w:rsidRPr="00A45D0F">
        <w:t>MatrixD matrixD_A</w:t>
      </w:r>
    </w:p>
    <w:p w:rsidR="003B11BD" w:rsidRPr="00A45D0F" w:rsidRDefault="003B11BD" w:rsidP="003B11BD">
      <w:pPr>
        <w:pStyle w:val="ListBullet0"/>
      </w:pPr>
      <w:r w:rsidRPr="00A45D0F">
        <w:t>MatrixD matrixD_B</w:t>
      </w:r>
    </w:p>
    <w:p w:rsidR="003B11BD" w:rsidRPr="00A45D0F" w:rsidRDefault="003B11BD" w:rsidP="003B11BD">
      <w:pPr>
        <w:pStyle w:val="ListBullet0"/>
      </w:pPr>
      <w:r w:rsidRPr="00A45D0F">
        <w:t>MatrixD matrixD_C</w:t>
      </w:r>
    </w:p>
    <w:p w:rsidR="003B11BD" w:rsidRPr="00A45D0F" w:rsidRDefault="003B11BD" w:rsidP="003B11BD">
      <w:pPr>
        <w:pStyle w:val="ListBullet0"/>
      </w:pPr>
      <w:r w:rsidRPr="00A45D0F">
        <w:t>VectorD vectorD_y</w:t>
      </w:r>
    </w:p>
    <w:p w:rsidR="003B11BD" w:rsidRPr="00A45D0F" w:rsidRDefault="003B11BD" w:rsidP="003B11BD">
      <w:pPr>
        <w:pStyle w:val="ListBullet0"/>
      </w:pPr>
      <w:r w:rsidRPr="00A45D0F">
        <w:t>VectorD vectorD_x</w:t>
      </w:r>
    </w:p>
    <w:p w:rsidR="003B11BD" w:rsidRPr="00A45D0F" w:rsidRDefault="003B11BD" w:rsidP="003B11BD">
      <w:pPr>
        <w:pBdr>
          <w:bottom w:val="single" w:sz="2" w:space="1" w:color="auto"/>
        </w:pBdr>
      </w:pPr>
    </w:p>
    <w:p w:rsidR="003B11BD" w:rsidRPr="00A45D0F" w:rsidRDefault="003B11BD" w:rsidP="003B11BD">
      <w:pPr>
        <w:pStyle w:val="PodNadpis4uroven"/>
        <w:numPr>
          <w:ilvl w:val="0"/>
          <w:numId w:val="0"/>
        </w:numPr>
        <w:rPr>
          <w:lang w:val="en-US"/>
        </w:rPr>
      </w:pPr>
      <w:r w:rsidRPr="00A45D0F">
        <w:rPr>
          <w:lang w:val="en-US"/>
        </w:rPr>
        <w:t>Detailed Description</w:t>
      </w:r>
    </w:p>
    <w:p w:rsidR="003B11BD" w:rsidRPr="005E2978" w:rsidRDefault="003B11BD" w:rsidP="003B11BD">
      <w:pPr>
        <w:pStyle w:val="BodyText"/>
      </w:pPr>
      <w:r w:rsidRPr="005E2978">
        <w:t>Funkcia: objekt reprezentujúci  Choleského priamej metódy pre riešenie sústav lineárnych rovníc.</w:t>
      </w:r>
    </w:p>
    <w:p w:rsidR="003B11BD" w:rsidRPr="00A45D0F" w:rsidRDefault="003B11BD" w:rsidP="003B11BD">
      <w:pPr>
        <w:pStyle w:val="Nadpis5"/>
        <w:numPr>
          <w:ilvl w:val="0"/>
          <w:numId w:val="0"/>
        </w:numPr>
        <w:ind w:left="284"/>
      </w:pPr>
      <w:r w:rsidRPr="00A45D0F">
        <w:t>Author:</w:t>
      </w:r>
    </w:p>
    <w:p w:rsidR="003B11BD" w:rsidRPr="00A45D0F" w:rsidRDefault="003B11BD" w:rsidP="003B11BD">
      <w:pPr>
        <w:pStyle w:val="DescContinue1"/>
      </w:pPr>
      <w:r w:rsidRPr="00A45D0F">
        <w:t xml:space="preserve">Pavol Dano </w:t>
      </w:r>
    </w:p>
    <w:p w:rsidR="003B11BD" w:rsidRPr="005E2978" w:rsidRDefault="003B11BD" w:rsidP="003B11BD">
      <w:pPr>
        <w:pStyle w:val="BodyText"/>
      </w:pPr>
      <w:r w:rsidRPr="005E2978">
        <w:t>Definícia na riadku 24 súboru  CholeskyMethod.java.</w:t>
      </w:r>
    </w:p>
    <w:p w:rsidR="003B11BD" w:rsidRPr="00A45D0F" w:rsidRDefault="003B11BD" w:rsidP="003B11BD">
      <w:pPr>
        <w:pBdr>
          <w:bottom w:val="single" w:sz="2" w:space="1" w:color="auto"/>
        </w:pBdr>
      </w:pPr>
    </w:p>
    <w:p w:rsidR="003B11BD" w:rsidRPr="00A45D0F" w:rsidRDefault="003B11BD" w:rsidP="003B11BD">
      <w:pPr>
        <w:pStyle w:val="PodNadpis4uroven"/>
        <w:numPr>
          <w:ilvl w:val="0"/>
          <w:numId w:val="0"/>
        </w:numPr>
        <w:rPr>
          <w:lang w:val="en-US"/>
        </w:rPr>
      </w:pPr>
      <w:r w:rsidRPr="00A45D0F">
        <w:rPr>
          <w:lang w:val="en-US"/>
        </w:rPr>
        <w:t>Member Function Documentation</w:t>
      </w:r>
    </w:p>
    <w:p w:rsidR="003B11BD" w:rsidRPr="00A45D0F" w:rsidRDefault="00A31E12" w:rsidP="003B11BD">
      <w:pPr>
        <w:pStyle w:val="Nadpis4"/>
      </w:pPr>
      <w:r w:rsidRPr="00A45D0F">
        <w:fldChar w:fldCharType="begin"/>
      </w:r>
      <w:r w:rsidR="003B11BD" w:rsidRPr="00A45D0F">
        <w:instrText>xe "bij:linearSystems\:\:methods\:\:CholeskyMethod"</w:instrText>
      </w:r>
      <w:r w:rsidRPr="00A45D0F">
        <w:fldChar w:fldCharType="end"/>
      </w:r>
      <w:r w:rsidRPr="00A45D0F">
        <w:fldChar w:fldCharType="begin"/>
      </w:r>
      <w:r w:rsidR="003B11BD" w:rsidRPr="00A45D0F">
        <w:instrText>xe "linearSystems\:\:methods\:\:CholeskyMethod:bij"</w:instrText>
      </w:r>
      <w:r w:rsidRPr="00A45D0F">
        <w:fldChar w:fldCharType="end"/>
      </w:r>
      <w:r w:rsidR="003B11BD" w:rsidRPr="00A45D0F">
        <w:t xml:space="preserve">void linearSystems.methods.CholeskyMethod.bij (int </w:t>
      </w:r>
      <w:r w:rsidR="003B11BD" w:rsidRPr="00A45D0F">
        <w:rPr>
          <w:i/>
          <w:iCs/>
        </w:rPr>
        <w:t>i</w:t>
      </w:r>
      <w:r w:rsidR="003B11BD" w:rsidRPr="00A45D0F">
        <w:t xml:space="preserve">, int </w:t>
      </w:r>
      <w:r w:rsidR="003B11BD" w:rsidRPr="00A45D0F">
        <w:rPr>
          <w:i/>
          <w:iCs/>
        </w:rPr>
        <w:t>j</w:t>
      </w:r>
      <w:r w:rsidR="003B11BD" w:rsidRPr="00A45D0F">
        <w:t>)</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výpočet b</w:t>
      </w:r>
      <w:r w:rsidRPr="005E2978">
        <w:rPr>
          <w:vertAlign w:val="subscript"/>
        </w:rPr>
        <w:t>ij</w:t>
      </w:r>
    </w:p>
    <w:p w:rsidR="003B11BD" w:rsidRPr="00A45D0F" w:rsidRDefault="003B11BD" w:rsidP="003B11BD">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1761"/>
        <w:gridCol w:w="6318"/>
      </w:tblGrid>
      <w:tr w:rsidR="003B11BD" w:rsidRPr="00A45D0F" w:rsidTr="00015048">
        <w:tc>
          <w:tcPr>
            <w:tcW w:w="1761" w:type="dxa"/>
          </w:tcPr>
          <w:p w:rsidR="003B11BD" w:rsidRPr="00A45D0F" w:rsidRDefault="003B11BD" w:rsidP="008F50DE">
            <w:r w:rsidRPr="00A45D0F">
              <w:rPr>
                <w:i/>
                <w:iCs/>
              </w:rPr>
              <w:t>i</w:t>
            </w:r>
            <w:r w:rsidRPr="00A45D0F">
              <w:t xml:space="preserve"> </w:t>
            </w:r>
          </w:p>
        </w:tc>
        <w:tc>
          <w:tcPr>
            <w:tcW w:w="6318" w:type="dxa"/>
          </w:tcPr>
          <w:p w:rsidR="003B11BD" w:rsidRPr="00A45D0F" w:rsidRDefault="003B11BD" w:rsidP="008F50DE">
            <w:r w:rsidRPr="00A45D0F">
              <w:t xml:space="preserve">riadok </w:t>
            </w:r>
          </w:p>
        </w:tc>
      </w:tr>
      <w:tr w:rsidR="003B11BD" w:rsidRPr="00A45D0F" w:rsidTr="00015048">
        <w:tc>
          <w:tcPr>
            <w:tcW w:w="1761" w:type="dxa"/>
          </w:tcPr>
          <w:p w:rsidR="003B11BD" w:rsidRPr="00A45D0F" w:rsidRDefault="003B11BD" w:rsidP="008F50DE">
            <w:r w:rsidRPr="00A45D0F">
              <w:rPr>
                <w:i/>
                <w:iCs/>
              </w:rPr>
              <w:t>j</w:t>
            </w:r>
            <w:r w:rsidRPr="00A45D0F">
              <w:t xml:space="preserve"> </w:t>
            </w:r>
          </w:p>
        </w:tc>
        <w:tc>
          <w:tcPr>
            <w:tcW w:w="6318" w:type="dxa"/>
          </w:tcPr>
          <w:p w:rsidR="003B11BD" w:rsidRPr="00A45D0F" w:rsidRDefault="003B11BD" w:rsidP="008F50DE">
            <w:r w:rsidRPr="00A45D0F">
              <w:t>stĺpec</w:t>
            </w:r>
          </w:p>
        </w:tc>
      </w:tr>
    </w:tbl>
    <w:p w:rsidR="003B11BD" w:rsidRPr="00A45D0F" w:rsidRDefault="003B11BD" w:rsidP="003B11BD">
      <w:pPr>
        <w:pStyle w:val="ListContinue1"/>
      </w:pPr>
      <w:r w:rsidRPr="00A45D0F">
        <w:t>Definícia na riadku 158 súboru  CholeskyMethod.java.</w:t>
      </w:r>
    </w:p>
    <w:p w:rsidR="003B11BD" w:rsidRPr="00A45D0F" w:rsidRDefault="00A31E12" w:rsidP="003B11BD">
      <w:pPr>
        <w:pStyle w:val="Nadpis4"/>
      </w:pPr>
      <w:r w:rsidRPr="00A45D0F">
        <w:fldChar w:fldCharType="begin"/>
      </w:r>
      <w:r w:rsidR="003B11BD" w:rsidRPr="00A45D0F">
        <w:instrText>xe "calculateXiYi:linearSystems\:\:methods\:\:CholeskyMethod"</w:instrText>
      </w:r>
      <w:r w:rsidRPr="00A45D0F">
        <w:fldChar w:fldCharType="end"/>
      </w:r>
      <w:r w:rsidRPr="00A45D0F">
        <w:fldChar w:fldCharType="begin"/>
      </w:r>
      <w:r w:rsidR="003B11BD" w:rsidRPr="00A45D0F">
        <w:instrText>xe "linearSystems\:\:methods\:\:CholeskyMethod:calculateXiYi"</w:instrText>
      </w:r>
      <w:r w:rsidRPr="00A45D0F">
        <w:fldChar w:fldCharType="end"/>
      </w:r>
      <w:r w:rsidR="003B11BD" w:rsidRPr="00A45D0F">
        <w:t>void linearSystems.methods.CholeskyMethod.calculateXiYi ()</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výpočet x</w:t>
      </w:r>
      <w:r w:rsidRPr="005E2978">
        <w:rPr>
          <w:vertAlign w:val="subscript"/>
        </w:rPr>
        <w:t>i</w:t>
      </w:r>
      <w:r w:rsidRPr="005E2978">
        <w:t xml:space="preserve"> a y</w:t>
      </w:r>
      <w:r w:rsidRPr="005E2978">
        <w:rPr>
          <w:vertAlign w:val="subscript"/>
        </w:rPr>
        <w:t>i</w:t>
      </w:r>
    </w:p>
    <w:p w:rsidR="003B11BD" w:rsidRPr="00A45D0F" w:rsidRDefault="003B11BD" w:rsidP="003B11BD">
      <w:pPr>
        <w:pStyle w:val="ListContinue1"/>
      </w:pPr>
      <w:r w:rsidRPr="00A45D0F">
        <w:t>Definícia na riadku 202 súboru  CholeskyMethod.java.</w:t>
      </w:r>
    </w:p>
    <w:p w:rsidR="003B11BD" w:rsidRPr="00A45D0F" w:rsidRDefault="00A31E12" w:rsidP="003B11BD">
      <w:pPr>
        <w:pStyle w:val="Nadpis4"/>
      </w:pPr>
      <w:r w:rsidRPr="00A45D0F">
        <w:fldChar w:fldCharType="begin"/>
      </w:r>
      <w:r w:rsidR="003B11BD" w:rsidRPr="00A45D0F">
        <w:instrText>xe "cij:linearSystems\:\:methods\:\:CholeskyMethod"</w:instrText>
      </w:r>
      <w:r w:rsidRPr="00A45D0F">
        <w:fldChar w:fldCharType="end"/>
      </w:r>
      <w:r w:rsidRPr="00A45D0F">
        <w:fldChar w:fldCharType="begin"/>
      </w:r>
      <w:r w:rsidR="003B11BD" w:rsidRPr="00A45D0F">
        <w:instrText>xe "linearSystems\:\:methods\:\:CholeskyMethod:cij"</w:instrText>
      </w:r>
      <w:r w:rsidRPr="00A45D0F">
        <w:fldChar w:fldCharType="end"/>
      </w:r>
      <w:r w:rsidR="003B11BD" w:rsidRPr="00A45D0F">
        <w:t xml:space="preserve">void linearSystems.methods.CholeskyMethod.cij (int </w:t>
      </w:r>
      <w:r w:rsidR="003B11BD" w:rsidRPr="00A45D0F">
        <w:rPr>
          <w:i/>
          <w:iCs/>
        </w:rPr>
        <w:t>i</w:t>
      </w:r>
      <w:r w:rsidR="003B11BD" w:rsidRPr="00A45D0F">
        <w:t xml:space="preserve">, int </w:t>
      </w:r>
      <w:r w:rsidR="003B11BD" w:rsidRPr="00A45D0F">
        <w:rPr>
          <w:i/>
          <w:iCs/>
        </w:rPr>
        <w:t>j</w:t>
      </w:r>
      <w:r w:rsidR="003B11BD" w:rsidRPr="00A45D0F">
        <w:t>)</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výpočet c</w:t>
      </w:r>
      <w:r w:rsidRPr="005E2978">
        <w:rPr>
          <w:vertAlign w:val="subscript"/>
        </w:rPr>
        <w:t>ij</w:t>
      </w:r>
    </w:p>
    <w:p w:rsidR="003B11BD" w:rsidRPr="00A45D0F" w:rsidRDefault="003B11BD" w:rsidP="003B11BD">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1761"/>
        <w:gridCol w:w="6318"/>
      </w:tblGrid>
      <w:tr w:rsidR="003B11BD" w:rsidRPr="00A45D0F" w:rsidTr="00015048">
        <w:tc>
          <w:tcPr>
            <w:tcW w:w="1761" w:type="dxa"/>
          </w:tcPr>
          <w:p w:rsidR="003B11BD" w:rsidRPr="00A45D0F" w:rsidRDefault="003B11BD" w:rsidP="008F50DE">
            <w:r w:rsidRPr="00A45D0F">
              <w:rPr>
                <w:i/>
                <w:iCs/>
              </w:rPr>
              <w:t>i</w:t>
            </w:r>
            <w:r w:rsidRPr="00A45D0F">
              <w:t xml:space="preserve"> </w:t>
            </w:r>
          </w:p>
        </w:tc>
        <w:tc>
          <w:tcPr>
            <w:tcW w:w="6318" w:type="dxa"/>
          </w:tcPr>
          <w:p w:rsidR="003B11BD" w:rsidRPr="00A45D0F" w:rsidRDefault="003B11BD" w:rsidP="008F50DE">
            <w:r w:rsidRPr="00A45D0F">
              <w:t xml:space="preserve">riadok </w:t>
            </w:r>
          </w:p>
        </w:tc>
      </w:tr>
      <w:tr w:rsidR="003B11BD" w:rsidRPr="00A45D0F" w:rsidTr="00015048">
        <w:tc>
          <w:tcPr>
            <w:tcW w:w="1761" w:type="dxa"/>
          </w:tcPr>
          <w:p w:rsidR="003B11BD" w:rsidRPr="00A45D0F" w:rsidRDefault="003B11BD" w:rsidP="008F50DE">
            <w:r w:rsidRPr="00A45D0F">
              <w:rPr>
                <w:i/>
                <w:iCs/>
              </w:rPr>
              <w:t>j</w:t>
            </w:r>
            <w:r w:rsidRPr="00A45D0F">
              <w:t xml:space="preserve"> </w:t>
            </w:r>
          </w:p>
        </w:tc>
        <w:tc>
          <w:tcPr>
            <w:tcW w:w="6318" w:type="dxa"/>
          </w:tcPr>
          <w:p w:rsidR="003B11BD" w:rsidRPr="00A45D0F" w:rsidRDefault="003B11BD" w:rsidP="008F50DE">
            <w:r w:rsidRPr="00A45D0F">
              <w:t>stĺpec</w:t>
            </w:r>
          </w:p>
        </w:tc>
      </w:tr>
    </w:tbl>
    <w:p w:rsidR="003B11BD" w:rsidRPr="00A45D0F" w:rsidRDefault="003B11BD" w:rsidP="003B11BD">
      <w:pPr>
        <w:pStyle w:val="ListContinue1"/>
      </w:pPr>
      <w:r w:rsidRPr="00A45D0F">
        <w:t>Definícia na riadku 181 súboru  CholeskyMethod.java.</w:t>
      </w:r>
    </w:p>
    <w:p w:rsidR="003B11BD" w:rsidRPr="00A45D0F" w:rsidRDefault="00A31E12" w:rsidP="003B11BD">
      <w:pPr>
        <w:pStyle w:val="Nadpis4"/>
      </w:pPr>
      <w:r w:rsidRPr="00A45D0F">
        <w:fldChar w:fldCharType="begin"/>
      </w:r>
      <w:r w:rsidR="003B11BD" w:rsidRPr="00A45D0F">
        <w:instrText>xe "Ebij:linearSystems\:\:methods\:\:CholeskyMethod"</w:instrText>
      </w:r>
      <w:r w:rsidRPr="00A45D0F">
        <w:fldChar w:fldCharType="end"/>
      </w:r>
      <w:r w:rsidRPr="00A45D0F">
        <w:fldChar w:fldCharType="begin"/>
      </w:r>
      <w:r w:rsidR="003B11BD" w:rsidRPr="00A45D0F">
        <w:instrText>xe "linearSystems\:\:methods\:\:CholeskyMethod:Ebij"</w:instrText>
      </w:r>
      <w:r w:rsidRPr="00A45D0F">
        <w:fldChar w:fldCharType="end"/>
      </w:r>
      <w:r w:rsidR="003B11BD" w:rsidRPr="00A45D0F">
        <w:t xml:space="preserve">double linearSystems.methods.CholeskyMethod.Ebij (int </w:t>
      </w:r>
      <w:r w:rsidR="003B11BD" w:rsidRPr="00A45D0F">
        <w:rPr>
          <w:i/>
          <w:iCs/>
        </w:rPr>
        <w:t>i</w:t>
      </w:r>
      <w:r w:rsidR="003B11BD" w:rsidRPr="00A45D0F">
        <w:t xml:space="preserve">, int </w:t>
      </w:r>
      <w:r w:rsidR="003B11BD" w:rsidRPr="00A45D0F">
        <w:rPr>
          <w:i/>
          <w:iCs/>
        </w:rPr>
        <w:t>j</w:t>
      </w:r>
      <w:r w:rsidR="003B11BD" w:rsidRPr="00A45D0F">
        <w:t>)</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 xml:space="preserve">výpočet sumácie reprezentovanej ako E(bij) </w:t>
      </w:r>
    </w:p>
    <w:p w:rsidR="003B11BD" w:rsidRPr="00A45D0F" w:rsidRDefault="003B11BD" w:rsidP="003B11BD">
      <w:pPr>
        <w:pStyle w:val="Nadpis5"/>
        <w:numPr>
          <w:ilvl w:val="0"/>
          <w:numId w:val="0"/>
        </w:numPr>
        <w:ind w:left="284"/>
      </w:pPr>
      <w:r w:rsidRPr="00A45D0F">
        <w:lastRenderedPageBreak/>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1761"/>
        <w:gridCol w:w="6318"/>
      </w:tblGrid>
      <w:tr w:rsidR="003B11BD" w:rsidRPr="00A45D0F" w:rsidTr="00015048">
        <w:tc>
          <w:tcPr>
            <w:tcW w:w="1761" w:type="dxa"/>
          </w:tcPr>
          <w:p w:rsidR="003B11BD" w:rsidRPr="00A45D0F" w:rsidRDefault="003B11BD" w:rsidP="008F50DE">
            <w:r w:rsidRPr="00A45D0F">
              <w:rPr>
                <w:i/>
                <w:iCs/>
              </w:rPr>
              <w:t>i</w:t>
            </w:r>
            <w:r w:rsidRPr="00A45D0F">
              <w:t xml:space="preserve"> </w:t>
            </w:r>
          </w:p>
        </w:tc>
        <w:tc>
          <w:tcPr>
            <w:tcW w:w="6318" w:type="dxa"/>
          </w:tcPr>
          <w:p w:rsidR="003B11BD" w:rsidRPr="00A45D0F" w:rsidRDefault="003B11BD" w:rsidP="008F50DE">
            <w:r w:rsidRPr="00A45D0F">
              <w:t>riadok</w:t>
            </w:r>
          </w:p>
        </w:tc>
      </w:tr>
      <w:tr w:rsidR="003B11BD" w:rsidRPr="00A45D0F" w:rsidTr="00015048">
        <w:tc>
          <w:tcPr>
            <w:tcW w:w="1761" w:type="dxa"/>
          </w:tcPr>
          <w:p w:rsidR="003B11BD" w:rsidRPr="00A45D0F" w:rsidRDefault="003B11BD" w:rsidP="008F50DE">
            <w:r w:rsidRPr="00A45D0F">
              <w:rPr>
                <w:i/>
                <w:iCs/>
              </w:rPr>
              <w:t>j</w:t>
            </w:r>
            <w:r w:rsidRPr="00A45D0F">
              <w:t xml:space="preserve"> </w:t>
            </w:r>
          </w:p>
        </w:tc>
        <w:tc>
          <w:tcPr>
            <w:tcW w:w="6318" w:type="dxa"/>
          </w:tcPr>
          <w:p w:rsidR="003B11BD" w:rsidRPr="00A45D0F" w:rsidRDefault="003B11BD" w:rsidP="008F50DE">
            <w:r w:rsidRPr="00A45D0F">
              <w:t xml:space="preserve">riadok </w:t>
            </w:r>
          </w:p>
        </w:tc>
      </w:tr>
    </w:tbl>
    <w:p w:rsidR="003B11BD" w:rsidRPr="00A45D0F" w:rsidRDefault="003B11BD" w:rsidP="003B11BD">
      <w:pPr>
        <w:pStyle w:val="Nadpis5"/>
        <w:numPr>
          <w:ilvl w:val="0"/>
          <w:numId w:val="0"/>
        </w:numPr>
        <w:ind w:left="284"/>
      </w:pPr>
      <w:r w:rsidRPr="00A45D0F">
        <w:t>Returns:</w:t>
      </w:r>
    </w:p>
    <w:p w:rsidR="003B11BD" w:rsidRPr="005E2978" w:rsidRDefault="003B11BD" w:rsidP="003B11BD">
      <w:pPr>
        <w:pStyle w:val="DescContinue2"/>
        <w:rPr>
          <w:b w:val="0"/>
          <w:sz w:val="24"/>
          <w:szCs w:val="24"/>
        </w:rPr>
      </w:pPr>
      <w:r w:rsidRPr="005E2978">
        <w:rPr>
          <w:b w:val="0"/>
          <w:sz w:val="24"/>
          <w:szCs w:val="24"/>
        </w:rPr>
        <w:t xml:space="preserve">sumácia príslušných hodnôt </w:t>
      </w:r>
    </w:p>
    <w:p w:rsidR="003B11BD" w:rsidRPr="00A45D0F" w:rsidRDefault="003B11BD" w:rsidP="003B11BD">
      <w:pPr>
        <w:pStyle w:val="ListContinue1"/>
      </w:pPr>
      <w:r w:rsidRPr="00A45D0F">
        <w:t>Definícia na riadku 168 súboru  CholeskyMethod.java.</w:t>
      </w:r>
    </w:p>
    <w:p w:rsidR="003B11BD" w:rsidRPr="00A45D0F" w:rsidRDefault="00A31E12" w:rsidP="003B11BD">
      <w:pPr>
        <w:pStyle w:val="Nadpis4"/>
      </w:pPr>
      <w:r w:rsidRPr="00A45D0F">
        <w:fldChar w:fldCharType="begin"/>
      </w:r>
      <w:r w:rsidR="003B11BD" w:rsidRPr="00A45D0F">
        <w:instrText>xe "Ecij:linearSystems\:\:methods\:\:CholeskyMethod"</w:instrText>
      </w:r>
      <w:r w:rsidRPr="00A45D0F">
        <w:fldChar w:fldCharType="end"/>
      </w:r>
      <w:r w:rsidRPr="00A45D0F">
        <w:fldChar w:fldCharType="begin"/>
      </w:r>
      <w:r w:rsidR="003B11BD" w:rsidRPr="00A45D0F">
        <w:instrText>xe "linearSystems\:\:methods\:\:CholeskyMethod:Ecij"</w:instrText>
      </w:r>
      <w:r w:rsidRPr="00A45D0F">
        <w:fldChar w:fldCharType="end"/>
      </w:r>
      <w:r w:rsidR="003B11BD" w:rsidRPr="00A45D0F">
        <w:t xml:space="preserve">double linearSystems.methods.CholeskyMethod.Ecij (int </w:t>
      </w:r>
      <w:r w:rsidR="003B11BD" w:rsidRPr="00A45D0F">
        <w:rPr>
          <w:i/>
          <w:iCs/>
        </w:rPr>
        <w:t>i</w:t>
      </w:r>
      <w:r w:rsidR="003B11BD" w:rsidRPr="00A45D0F">
        <w:t xml:space="preserve">, int </w:t>
      </w:r>
      <w:r w:rsidR="003B11BD" w:rsidRPr="00A45D0F">
        <w:rPr>
          <w:i/>
          <w:iCs/>
        </w:rPr>
        <w:t>j</w:t>
      </w:r>
      <w:r w:rsidR="003B11BD" w:rsidRPr="00A45D0F">
        <w:t>)</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 xml:space="preserve">výpočet sumácie reprezentovanej ako E(cij) </w:t>
      </w:r>
    </w:p>
    <w:p w:rsidR="003B11BD" w:rsidRPr="00A45D0F" w:rsidRDefault="003B11BD" w:rsidP="003B11BD">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1761"/>
        <w:gridCol w:w="6318"/>
      </w:tblGrid>
      <w:tr w:rsidR="003B11BD" w:rsidRPr="00A45D0F" w:rsidTr="00015048">
        <w:tc>
          <w:tcPr>
            <w:tcW w:w="1761" w:type="dxa"/>
          </w:tcPr>
          <w:p w:rsidR="003B11BD" w:rsidRPr="00A45D0F" w:rsidRDefault="003B11BD" w:rsidP="008F50DE">
            <w:r w:rsidRPr="00A45D0F">
              <w:rPr>
                <w:i/>
                <w:iCs/>
              </w:rPr>
              <w:t>i</w:t>
            </w:r>
            <w:r w:rsidRPr="00A45D0F">
              <w:t xml:space="preserve"> </w:t>
            </w:r>
          </w:p>
        </w:tc>
        <w:tc>
          <w:tcPr>
            <w:tcW w:w="6318" w:type="dxa"/>
          </w:tcPr>
          <w:p w:rsidR="003B11BD" w:rsidRPr="00A45D0F" w:rsidRDefault="003B11BD" w:rsidP="008F50DE">
            <w:r w:rsidRPr="00A45D0F">
              <w:t>riadok</w:t>
            </w:r>
          </w:p>
        </w:tc>
      </w:tr>
      <w:tr w:rsidR="003B11BD" w:rsidRPr="00A45D0F" w:rsidTr="00015048">
        <w:tc>
          <w:tcPr>
            <w:tcW w:w="1761" w:type="dxa"/>
          </w:tcPr>
          <w:p w:rsidR="003B11BD" w:rsidRPr="00A45D0F" w:rsidRDefault="003B11BD" w:rsidP="008F50DE">
            <w:r w:rsidRPr="00A45D0F">
              <w:rPr>
                <w:i/>
                <w:iCs/>
              </w:rPr>
              <w:t>j</w:t>
            </w:r>
            <w:r w:rsidRPr="00A45D0F">
              <w:t xml:space="preserve"> </w:t>
            </w:r>
          </w:p>
        </w:tc>
        <w:tc>
          <w:tcPr>
            <w:tcW w:w="6318" w:type="dxa"/>
          </w:tcPr>
          <w:p w:rsidR="003B11BD" w:rsidRPr="00A45D0F" w:rsidRDefault="003B11BD" w:rsidP="008F50DE">
            <w:r w:rsidRPr="00A45D0F">
              <w:t xml:space="preserve">riadok </w:t>
            </w:r>
          </w:p>
        </w:tc>
      </w:tr>
    </w:tbl>
    <w:p w:rsidR="003B11BD" w:rsidRPr="00A45D0F" w:rsidRDefault="003B11BD" w:rsidP="003B11BD">
      <w:pPr>
        <w:pStyle w:val="Nadpis5"/>
        <w:numPr>
          <w:ilvl w:val="0"/>
          <w:numId w:val="0"/>
        </w:numPr>
        <w:ind w:left="284"/>
      </w:pPr>
      <w:r w:rsidRPr="00A45D0F">
        <w:t>Returns:</w:t>
      </w:r>
    </w:p>
    <w:p w:rsidR="003B11BD" w:rsidRPr="005E2978" w:rsidRDefault="003B11BD" w:rsidP="003B11BD">
      <w:pPr>
        <w:pStyle w:val="DescContinue2"/>
        <w:rPr>
          <w:b w:val="0"/>
          <w:sz w:val="24"/>
          <w:szCs w:val="24"/>
        </w:rPr>
      </w:pPr>
      <w:r w:rsidRPr="005E2978">
        <w:rPr>
          <w:b w:val="0"/>
          <w:sz w:val="24"/>
          <w:szCs w:val="24"/>
        </w:rPr>
        <w:t xml:space="preserve">sumácia príslušných hodnôt </w:t>
      </w:r>
    </w:p>
    <w:p w:rsidR="003B11BD" w:rsidRPr="00A45D0F" w:rsidRDefault="003B11BD" w:rsidP="003B11BD">
      <w:pPr>
        <w:pStyle w:val="ListContinue1"/>
      </w:pPr>
      <w:r w:rsidRPr="00A45D0F">
        <w:t>Definícia na riadku 191 súboru  CholeskyMethod.java.</w:t>
      </w:r>
    </w:p>
    <w:p w:rsidR="003B11BD" w:rsidRPr="00A45D0F" w:rsidRDefault="00A31E12" w:rsidP="003B11BD">
      <w:pPr>
        <w:pStyle w:val="Nadpis4"/>
      </w:pPr>
      <w:r w:rsidRPr="00A45D0F">
        <w:fldChar w:fldCharType="begin"/>
      </w:r>
      <w:r w:rsidR="003B11BD" w:rsidRPr="00A45D0F">
        <w:instrText>xe "eliminateColumn:linearSystems\:\:methods\:\:CholeskyMethod"</w:instrText>
      </w:r>
      <w:r w:rsidRPr="00A45D0F">
        <w:fldChar w:fldCharType="end"/>
      </w:r>
      <w:r w:rsidRPr="00A45D0F">
        <w:fldChar w:fldCharType="begin"/>
      </w:r>
      <w:r w:rsidR="003B11BD" w:rsidRPr="00A45D0F">
        <w:instrText>xe "linearSystems\:\:methods\:\:CholeskyMethod:eliminateColumn"</w:instrText>
      </w:r>
      <w:r w:rsidRPr="00A45D0F">
        <w:fldChar w:fldCharType="end"/>
      </w:r>
      <w:r w:rsidR="003B11BD" w:rsidRPr="00A45D0F">
        <w:t xml:space="preserve">void linearSystems.methods.CholeskyMethod.eliminateColumn (int </w:t>
      </w:r>
      <w:r w:rsidR="003B11BD" w:rsidRPr="00A45D0F">
        <w:rPr>
          <w:i/>
          <w:iCs/>
        </w:rPr>
        <w:t>col_row</w:t>
      </w:r>
      <w:r w:rsidR="003B11BD" w:rsidRPr="00A45D0F">
        <w:t>)</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eliminácia stĺpca</w:t>
      </w:r>
    </w:p>
    <w:p w:rsidR="003B11BD" w:rsidRPr="00A45D0F" w:rsidRDefault="003B11BD" w:rsidP="003B11BD">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1761"/>
        <w:gridCol w:w="6318"/>
      </w:tblGrid>
      <w:tr w:rsidR="003B11BD" w:rsidRPr="00A45D0F" w:rsidTr="00015048">
        <w:tc>
          <w:tcPr>
            <w:tcW w:w="1761" w:type="dxa"/>
          </w:tcPr>
          <w:p w:rsidR="003B11BD" w:rsidRPr="00A45D0F" w:rsidRDefault="003B11BD" w:rsidP="008F50DE">
            <w:r w:rsidRPr="00A45D0F">
              <w:rPr>
                <w:i/>
                <w:iCs/>
              </w:rPr>
              <w:t xml:space="preserve">col_riadok </w:t>
            </w:r>
          </w:p>
        </w:tc>
        <w:tc>
          <w:tcPr>
            <w:tcW w:w="6318" w:type="dxa"/>
          </w:tcPr>
          <w:p w:rsidR="003B11BD" w:rsidRPr="00A45D0F" w:rsidRDefault="003B11BD" w:rsidP="008F50DE">
            <w:r w:rsidRPr="00A45D0F">
              <w:t xml:space="preserve">stĺpec-riadok eliminated </w:t>
            </w:r>
          </w:p>
        </w:tc>
      </w:tr>
    </w:tbl>
    <w:p w:rsidR="003B11BD" w:rsidRPr="00A45D0F" w:rsidRDefault="003B11BD" w:rsidP="003B11BD">
      <w:pPr>
        <w:pStyle w:val="ListContinue1"/>
      </w:pPr>
      <w:r w:rsidRPr="00A45D0F">
        <w:t>Definícia na riadku 137 súboru  CholeskyMethod.java.</w:t>
      </w:r>
    </w:p>
    <w:p w:rsidR="003B11BD" w:rsidRPr="00A45D0F" w:rsidRDefault="00A31E12" w:rsidP="003B11BD">
      <w:pPr>
        <w:pStyle w:val="Nadpis4"/>
      </w:pPr>
      <w:r w:rsidRPr="00A45D0F">
        <w:fldChar w:fldCharType="begin"/>
      </w:r>
      <w:r w:rsidR="003B11BD" w:rsidRPr="00A45D0F">
        <w:instrText>xe "eliminateRow:linearSystems\:\:methods\:\:CholeskyMethod"</w:instrText>
      </w:r>
      <w:r w:rsidRPr="00A45D0F">
        <w:fldChar w:fldCharType="end"/>
      </w:r>
      <w:r w:rsidRPr="00A45D0F">
        <w:fldChar w:fldCharType="begin"/>
      </w:r>
      <w:r w:rsidR="003B11BD" w:rsidRPr="00A45D0F">
        <w:instrText>xe "linearSystems\:\:methods\:\:CholeskyMethod:eliminateRow"</w:instrText>
      </w:r>
      <w:r w:rsidRPr="00A45D0F">
        <w:fldChar w:fldCharType="end"/>
      </w:r>
      <w:r w:rsidR="003B11BD" w:rsidRPr="00A45D0F">
        <w:t xml:space="preserve">void linearSystems.methods.CholeskyMethod.eliminateRow (int </w:t>
      </w:r>
      <w:r w:rsidR="003B11BD" w:rsidRPr="00A45D0F">
        <w:rPr>
          <w:i/>
          <w:iCs/>
        </w:rPr>
        <w:t>col_row</w:t>
      </w:r>
      <w:r w:rsidR="003B11BD" w:rsidRPr="00A45D0F">
        <w:t>)</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eliminácia stĺpca</w:t>
      </w:r>
    </w:p>
    <w:p w:rsidR="003B11BD" w:rsidRPr="00A45D0F" w:rsidRDefault="003B11BD" w:rsidP="003B11BD">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1761"/>
        <w:gridCol w:w="6318"/>
      </w:tblGrid>
      <w:tr w:rsidR="003B11BD" w:rsidRPr="00A45D0F" w:rsidTr="00015048">
        <w:tc>
          <w:tcPr>
            <w:tcW w:w="1761" w:type="dxa"/>
          </w:tcPr>
          <w:p w:rsidR="003B11BD" w:rsidRPr="00A45D0F" w:rsidRDefault="003B11BD" w:rsidP="008F50DE">
            <w:r w:rsidRPr="00A45D0F">
              <w:rPr>
                <w:i/>
                <w:iCs/>
              </w:rPr>
              <w:t xml:space="preserve">col_riadok </w:t>
            </w:r>
          </w:p>
        </w:tc>
        <w:tc>
          <w:tcPr>
            <w:tcW w:w="6318" w:type="dxa"/>
          </w:tcPr>
          <w:p w:rsidR="003B11BD" w:rsidRPr="00A45D0F" w:rsidRDefault="003B11BD" w:rsidP="008F50DE">
            <w:r w:rsidRPr="00A45D0F">
              <w:t>stĺpec- riadok eliminovaný</w:t>
            </w:r>
          </w:p>
        </w:tc>
      </w:tr>
    </w:tbl>
    <w:p w:rsidR="003B11BD" w:rsidRPr="00A45D0F" w:rsidRDefault="003B11BD" w:rsidP="003B11BD">
      <w:pPr>
        <w:pStyle w:val="ListContinue1"/>
      </w:pPr>
      <w:r w:rsidRPr="00A45D0F">
        <w:t>Definícia na riadku 147 súboru  CholeskyMethod.java.</w:t>
      </w:r>
    </w:p>
    <w:p w:rsidR="003B11BD" w:rsidRPr="00A45D0F" w:rsidRDefault="00A31E12" w:rsidP="003B11BD">
      <w:pPr>
        <w:pStyle w:val="Nadpis4"/>
      </w:pPr>
      <w:r w:rsidRPr="00A45D0F">
        <w:fldChar w:fldCharType="begin"/>
      </w:r>
      <w:r w:rsidR="003B11BD" w:rsidRPr="00A45D0F">
        <w:instrText>xe "execute:linearSystems\:\:methods\:\:CholeskyMethod"</w:instrText>
      </w:r>
      <w:r w:rsidRPr="00A45D0F">
        <w:fldChar w:fldCharType="end"/>
      </w:r>
      <w:r w:rsidRPr="00A45D0F">
        <w:fldChar w:fldCharType="begin"/>
      </w:r>
      <w:r w:rsidR="003B11BD" w:rsidRPr="00A45D0F">
        <w:instrText>xe "linearSystems\:\:methods\:\:CholeskyMethod:execute"</w:instrText>
      </w:r>
      <w:r w:rsidRPr="00A45D0F">
        <w:fldChar w:fldCharType="end"/>
      </w:r>
      <w:r w:rsidR="003B11BD" w:rsidRPr="00A45D0F">
        <w:t xml:space="preserve">void linearSystems.methods.CholeskyMethod.execute (MatrixD </w:t>
      </w:r>
      <w:r w:rsidR="003B11BD" w:rsidRPr="00A45D0F">
        <w:rPr>
          <w:i/>
          <w:iCs/>
        </w:rPr>
        <w:t>matrixD</w:t>
      </w:r>
      <w:r w:rsidR="003B11BD" w:rsidRPr="00A45D0F">
        <w:t>)</w:t>
      </w:r>
      <w:r w:rsidR="003B11BD" w:rsidRPr="00A45D0F">
        <w:rPr>
          <w:rFonts w:ascii="Courier New" w:hAnsi="Courier New" w:cs="Courier New"/>
        </w:rPr>
        <w:t xml:space="preserve"> [virtual]</w:t>
      </w:r>
    </w:p>
    <w:p w:rsidR="003B11BD" w:rsidRPr="005E2978" w:rsidRDefault="003B11BD" w:rsidP="003B11BD">
      <w:pPr>
        <w:pStyle w:val="BodyText"/>
        <w:adjustRightInd/>
        <w:ind w:left="360"/>
      </w:pPr>
      <w:r w:rsidRPr="005E2978">
        <w:t xml:space="preserve">pre bližšie informácie nahliadnite do teoretickej časti bakalárskej práce, prosím </w:t>
      </w:r>
    </w:p>
    <w:p w:rsidR="003B11BD" w:rsidRPr="00A45D0F" w:rsidRDefault="003B11BD" w:rsidP="003B11BD">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1761"/>
        <w:gridCol w:w="6318"/>
      </w:tblGrid>
      <w:tr w:rsidR="003B11BD" w:rsidRPr="00A45D0F" w:rsidTr="00015048">
        <w:tc>
          <w:tcPr>
            <w:tcW w:w="1761" w:type="dxa"/>
          </w:tcPr>
          <w:p w:rsidR="003B11BD" w:rsidRPr="00A45D0F" w:rsidRDefault="003B11BD" w:rsidP="008F50DE">
            <w:r w:rsidRPr="00A45D0F">
              <w:rPr>
                <w:i/>
                <w:iCs/>
              </w:rPr>
              <w:t>matrixD</w:t>
            </w:r>
            <w:r w:rsidRPr="00A45D0F">
              <w:t xml:space="preserve"> </w:t>
            </w:r>
          </w:p>
        </w:tc>
        <w:tc>
          <w:tcPr>
            <w:tcW w:w="6318" w:type="dxa"/>
          </w:tcPr>
          <w:p w:rsidR="003B11BD" w:rsidRPr="00A45D0F" w:rsidRDefault="003B11BD" w:rsidP="008F50DE">
            <w:r w:rsidRPr="00A45D0F">
              <w:t xml:space="preserve">riešená matica </w:t>
            </w:r>
          </w:p>
        </w:tc>
      </w:tr>
    </w:tbl>
    <w:p w:rsidR="003B11BD" w:rsidRPr="00A45D0F" w:rsidRDefault="003B11BD" w:rsidP="003B11BD">
      <w:pPr>
        <w:pStyle w:val="ListContinue1"/>
      </w:pPr>
      <w:r w:rsidRPr="00A45D0F">
        <w:t>Implementuje linearSystems.interfaces.LinearSystemsSolvable.</w:t>
      </w:r>
    </w:p>
    <w:p w:rsidR="003B11BD" w:rsidRPr="00A45D0F" w:rsidRDefault="003B11BD" w:rsidP="003B11BD">
      <w:pPr>
        <w:pStyle w:val="ListContinue1"/>
      </w:pPr>
      <w:r w:rsidRPr="00A45D0F">
        <w:lastRenderedPageBreak/>
        <w:t>Definícia na riadku 69 súboru  CholeskyMethod.java.</w:t>
      </w:r>
    </w:p>
    <w:p w:rsidR="003B11BD" w:rsidRPr="00A45D0F" w:rsidRDefault="00A31E12" w:rsidP="003B11BD">
      <w:pPr>
        <w:pStyle w:val="Nadpis4"/>
      </w:pPr>
      <w:r w:rsidRPr="00A45D0F">
        <w:fldChar w:fldCharType="begin"/>
      </w:r>
      <w:r w:rsidR="003B11BD" w:rsidRPr="00A45D0F">
        <w:instrText>xe "Exij:linearSystems\:\:methods\:\:CholeskyMethod"</w:instrText>
      </w:r>
      <w:r w:rsidRPr="00A45D0F">
        <w:fldChar w:fldCharType="end"/>
      </w:r>
      <w:r w:rsidRPr="00A45D0F">
        <w:fldChar w:fldCharType="begin"/>
      </w:r>
      <w:r w:rsidR="003B11BD" w:rsidRPr="00A45D0F">
        <w:instrText>xe "linearSystems\:\:methods\:\:CholeskyMethod:Exij"</w:instrText>
      </w:r>
      <w:r w:rsidRPr="00A45D0F">
        <w:fldChar w:fldCharType="end"/>
      </w:r>
      <w:r w:rsidR="003B11BD" w:rsidRPr="00A45D0F">
        <w:t xml:space="preserve">double linearSystems.methods.CholeskyMethod.Exij (int </w:t>
      </w:r>
      <w:r w:rsidR="003B11BD" w:rsidRPr="00A45D0F">
        <w:rPr>
          <w:i/>
          <w:iCs/>
        </w:rPr>
        <w:t>row</w:t>
      </w:r>
      <w:r w:rsidR="003B11BD" w:rsidRPr="00A45D0F">
        <w:t>)</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výpočd Eij pre špecifický riadok a premennú x</w:t>
      </w:r>
    </w:p>
    <w:p w:rsidR="003B11BD" w:rsidRPr="00A45D0F" w:rsidRDefault="003B11BD" w:rsidP="003B11BD">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1761"/>
        <w:gridCol w:w="6318"/>
      </w:tblGrid>
      <w:tr w:rsidR="003B11BD" w:rsidRPr="00A45D0F" w:rsidTr="00015048">
        <w:tc>
          <w:tcPr>
            <w:tcW w:w="1761" w:type="dxa"/>
          </w:tcPr>
          <w:p w:rsidR="003B11BD" w:rsidRPr="00A45D0F" w:rsidRDefault="003B11BD" w:rsidP="008F50DE">
            <w:r w:rsidRPr="00A45D0F">
              <w:rPr>
                <w:i/>
                <w:iCs/>
              </w:rPr>
              <w:t xml:space="preserve">riadok </w:t>
            </w:r>
          </w:p>
        </w:tc>
        <w:tc>
          <w:tcPr>
            <w:tcW w:w="6318" w:type="dxa"/>
          </w:tcPr>
          <w:p w:rsidR="003B11BD" w:rsidRPr="00A45D0F" w:rsidRDefault="003B11BD" w:rsidP="008F50DE">
            <w:r w:rsidRPr="00A45D0F">
              <w:t>riadok</w:t>
            </w:r>
          </w:p>
        </w:tc>
      </w:tr>
    </w:tbl>
    <w:p w:rsidR="003B11BD" w:rsidRPr="00A45D0F" w:rsidRDefault="003B11BD" w:rsidP="003B11BD">
      <w:pPr>
        <w:pStyle w:val="Nadpis5"/>
        <w:numPr>
          <w:ilvl w:val="0"/>
          <w:numId w:val="0"/>
        </w:numPr>
        <w:ind w:left="284"/>
      </w:pPr>
      <w:r w:rsidRPr="00A45D0F">
        <w:t>Returns:</w:t>
      </w:r>
    </w:p>
    <w:p w:rsidR="003B11BD" w:rsidRPr="005E2978" w:rsidRDefault="003B11BD" w:rsidP="003B11BD">
      <w:pPr>
        <w:pStyle w:val="DescContinue2"/>
        <w:rPr>
          <w:b w:val="0"/>
          <w:sz w:val="24"/>
          <w:szCs w:val="24"/>
        </w:rPr>
      </w:pPr>
      <w:r w:rsidRPr="005E2978">
        <w:rPr>
          <w:b w:val="0"/>
          <w:sz w:val="24"/>
          <w:szCs w:val="24"/>
        </w:rPr>
        <w:t xml:space="preserve">sumácia Exij </w:t>
      </w:r>
    </w:p>
    <w:p w:rsidR="003B11BD" w:rsidRPr="00A45D0F" w:rsidRDefault="003B11BD" w:rsidP="003B11BD">
      <w:pPr>
        <w:pStyle w:val="ListContinue1"/>
      </w:pPr>
      <w:r w:rsidRPr="00A45D0F">
        <w:t>Definícia na riadku 241 súboru  CholeskyMethod.java.</w:t>
      </w:r>
    </w:p>
    <w:p w:rsidR="003B11BD" w:rsidRPr="00A45D0F" w:rsidRDefault="00A31E12" w:rsidP="003B11BD">
      <w:pPr>
        <w:pStyle w:val="Nadpis4"/>
      </w:pPr>
      <w:r w:rsidRPr="00A45D0F">
        <w:fldChar w:fldCharType="begin"/>
      </w:r>
      <w:r w:rsidR="003B11BD" w:rsidRPr="00A45D0F">
        <w:instrText>xe "Eyij:linearSystems\:\:methods\:\:CholeskyMethod"</w:instrText>
      </w:r>
      <w:r w:rsidRPr="00A45D0F">
        <w:fldChar w:fldCharType="end"/>
      </w:r>
      <w:r w:rsidRPr="00A45D0F">
        <w:fldChar w:fldCharType="begin"/>
      </w:r>
      <w:r w:rsidR="003B11BD" w:rsidRPr="00A45D0F">
        <w:instrText>xe "linearSystems\:\:methods\:\:CholeskyMethod:Eyij"</w:instrText>
      </w:r>
      <w:r w:rsidRPr="00A45D0F">
        <w:fldChar w:fldCharType="end"/>
      </w:r>
      <w:r w:rsidR="003B11BD" w:rsidRPr="00A45D0F">
        <w:t xml:space="preserve">double linearSystems.methods.CholeskyMethod.Eyij (int </w:t>
      </w:r>
      <w:r w:rsidR="003B11BD" w:rsidRPr="00A45D0F">
        <w:rPr>
          <w:i/>
          <w:iCs/>
        </w:rPr>
        <w:t>row</w:t>
      </w:r>
      <w:r w:rsidR="003B11BD" w:rsidRPr="00A45D0F">
        <w:t>)</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výpočet Eij pre špecifický riadok and premennú y</w:t>
      </w:r>
    </w:p>
    <w:p w:rsidR="003B11BD" w:rsidRPr="00A45D0F" w:rsidRDefault="003B11BD" w:rsidP="003B11BD">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1761"/>
        <w:gridCol w:w="6318"/>
      </w:tblGrid>
      <w:tr w:rsidR="003B11BD" w:rsidRPr="00A45D0F" w:rsidTr="00015048">
        <w:tc>
          <w:tcPr>
            <w:tcW w:w="1761" w:type="dxa"/>
          </w:tcPr>
          <w:p w:rsidR="003B11BD" w:rsidRPr="00A45D0F" w:rsidRDefault="003B11BD" w:rsidP="008F50DE">
            <w:r w:rsidRPr="00A45D0F">
              <w:rPr>
                <w:i/>
                <w:iCs/>
              </w:rPr>
              <w:t xml:space="preserve">riadok </w:t>
            </w:r>
          </w:p>
        </w:tc>
        <w:tc>
          <w:tcPr>
            <w:tcW w:w="6318" w:type="dxa"/>
          </w:tcPr>
          <w:p w:rsidR="003B11BD" w:rsidRPr="00A45D0F" w:rsidRDefault="003B11BD" w:rsidP="008F50DE">
            <w:r w:rsidRPr="00A45D0F">
              <w:t>riadok</w:t>
            </w:r>
          </w:p>
        </w:tc>
      </w:tr>
    </w:tbl>
    <w:p w:rsidR="003B11BD" w:rsidRPr="00A45D0F" w:rsidRDefault="003B11BD" w:rsidP="003B11BD">
      <w:pPr>
        <w:pStyle w:val="Nadpis5"/>
        <w:numPr>
          <w:ilvl w:val="0"/>
          <w:numId w:val="0"/>
        </w:numPr>
        <w:ind w:left="284"/>
      </w:pPr>
      <w:r w:rsidRPr="00A45D0F">
        <w:t>Returns:</w:t>
      </w:r>
    </w:p>
    <w:p w:rsidR="003B11BD" w:rsidRPr="005E2978" w:rsidRDefault="003B11BD" w:rsidP="003B11BD">
      <w:pPr>
        <w:pStyle w:val="DescContinue2"/>
        <w:rPr>
          <w:b w:val="0"/>
          <w:sz w:val="24"/>
          <w:szCs w:val="24"/>
        </w:rPr>
      </w:pPr>
      <w:r w:rsidRPr="005E2978">
        <w:rPr>
          <w:b w:val="0"/>
          <w:sz w:val="24"/>
          <w:szCs w:val="24"/>
        </w:rPr>
        <w:t xml:space="preserve">sumácia Eyij </w:t>
      </w:r>
    </w:p>
    <w:p w:rsidR="003B11BD" w:rsidRPr="00A45D0F" w:rsidRDefault="003B11BD" w:rsidP="003B11BD">
      <w:pPr>
        <w:pStyle w:val="ListContinue1"/>
      </w:pPr>
      <w:r w:rsidRPr="00A45D0F">
        <w:t>Definícia na riadku 255 súboru  CholeskyMethod.java.</w:t>
      </w:r>
    </w:p>
    <w:p w:rsidR="003B11BD" w:rsidRPr="00A45D0F" w:rsidRDefault="00A31E12" w:rsidP="003B11BD">
      <w:pPr>
        <w:pStyle w:val="Nadpis4"/>
      </w:pPr>
      <w:r w:rsidRPr="00A45D0F">
        <w:fldChar w:fldCharType="begin"/>
      </w:r>
      <w:r w:rsidR="003B11BD" w:rsidRPr="00A45D0F">
        <w:instrText>xe "fullfillMatrixOnDiagonal:linearSystems\:\:methods\:\:CholeskyMethod"</w:instrText>
      </w:r>
      <w:r w:rsidRPr="00A45D0F">
        <w:fldChar w:fldCharType="end"/>
      </w:r>
      <w:r w:rsidRPr="00A45D0F">
        <w:fldChar w:fldCharType="begin"/>
      </w:r>
      <w:r w:rsidR="003B11BD" w:rsidRPr="00A45D0F">
        <w:instrText>xe "linearSystems\:\:methods\:\:CholeskyMethod:fullfillMatrixOnDiagonal"</w:instrText>
      </w:r>
      <w:r w:rsidRPr="00A45D0F">
        <w:fldChar w:fldCharType="end"/>
      </w:r>
      <w:r w:rsidR="003B11BD" w:rsidRPr="00A45D0F">
        <w:t xml:space="preserve">void linearSystems.methods.CholeskyMethod.fullfillMatrixOnDiagonal (MatrixD </w:t>
      </w:r>
      <w:r w:rsidR="003B11BD" w:rsidRPr="00A45D0F">
        <w:rPr>
          <w:i/>
          <w:iCs/>
        </w:rPr>
        <w:t>matrixD</w:t>
      </w:r>
      <w:r w:rsidR="003B11BD" w:rsidRPr="00A45D0F">
        <w:t>)</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napĺňa maticu hodnotami 0 a 1 nasledovne: diagonálne prvky majú hodnotu 1 a prvky pod a nad diagonálou hodnotu 0</w:t>
      </w:r>
    </w:p>
    <w:p w:rsidR="003B11BD" w:rsidRPr="00A45D0F" w:rsidRDefault="003B11BD" w:rsidP="003B11BD">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1761"/>
        <w:gridCol w:w="6318"/>
      </w:tblGrid>
      <w:tr w:rsidR="003B11BD" w:rsidRPr="00A45D0F" w:rsidTr="00015048">
        <w:tc>
          <w:tcPr>
            <w:tcW w:w="1761" w:type="dxa"/>
          </w:tcPr>
          <w:p w:rsidR="003B11BD" w:rsidRPr="00A45D0F" w:rsidRDefault="003B11BD" w:rsidP="008F50DE">
            <w:r w:rsidRPr="00A45D0F">
              <w:rPr>
                <w:i/>
                <w:iCs/>
              </w:rPr>
              <w:t>matrixD</w:t>
            </w:r>
            <w:r w:rsidRPr="00A45D0F">
              <w:t xml:space="preserve"> </w:t>
            </w:r>
          </w:p>
        </w:tc>
        <w:tc>
          <w:tcPr>
            <w:tcW w:w="6318" w:type="dxa"/>
          </w:tcPr>
          <w:p w:rsidR="003B11BD" w:rsidRPr="00A45D0F" w:rsidRDefault="003B11BD" w:rsidP="008F50DE">
            <w:r w:rsidRPr="00A45D0F">
              <w:t xml:space="preserve">napĺňaná matica </w:t>
            </w:r>
          </w:p>
        </w:tc>
      </w:tr>
    </w:tbl>
    <w:p w:rsidR="003B11BD" w:rsidRPr="00A45D0F" w:rsidRDefault="003B11BD" w:rsidP="003B11BD">
      <w:pPr>
        <w:pStyle w:val="ListContinue1"/>
      </w:pPr>
      <w:r w:rsidRPr="00A45D0F">
        <w:t>Definícia na riadku 99 súboru  CholeskyMethod.java.</w:t>
      </w:r>
    </w:p>
    <w:p w:rsidR="003B11BD" w:rsidRPr="00A45D0F" w:rsidRDefault="00A31E12" w:rsidP="003B11BD">
      <w:pPr>
        <w:pStyle w:val="Nadpis4"/>
      </w:pPr>
      <w:r w:rsidRPr="00A45D0F">
        <w:fldChar w:fldCharType="begin"/>
      </w:r>
      <w:r w:rsidR="003B11BD" w:rsidRPr="00A45D0F">
        <w:instrText>xe "getName:linearSystems\:\:methods\:\:CholeskyMethod"</w:instrText>
      </w:r>
      <w:r w:rsidRPr="00A45D0F">
        <w:fldChar w:fldCharType="end"/>
      </w:r>
      <w:r w:rsidRPr="00A45D0F">
        <w:fldChar w:fldCharType="begin"/>
      </w:r>
      <w:r w:rsidR="003B11BD" w:rsidRPr="00A45D0F">
        <w:instrText>xe "linearSystems\:\:methods\:\:CholeskyMethod:getName"</w:instrText>
      </w:r>
      <w:r w:rsidRPr="00A45D0F">
        <w:fldChar w:fldCharType="end"/>
      </w:r>
      <w:r w:rsidR="003B11BD" w:rsidRPr="00A45D0F">
        <w:t>String linearSystems.methods.CholeskyMethod.getName ()</w:t>
      </w:r>
      <w:r w:rsidR="003B11BD" w:rsidRPr="00A45D0F">
        <w:rPr>
          <w:rFonts w:ascii="Courier New" w:hAnsi="Courier New" w:cs="Courier New"/>
        </w:rPr>
        <w:t xml:space="preserve"> [virtual]</w:t>
      </w:r>
    </w:p>
    <w:p w:rsidR="003B11BD" w:rsidRPr="005E2978" w:rsidRDefault="003B11BD" w:rsidP="003B11BD">
      <w:pPr>
        <w:pStyle w:val="BodyText"/>
        <w:adjustRightInd/>
        <w:ind w:left="360"/>
      </w:pPr>
      <w:r w:rsidRPr="005E2978">
        <w:t xml:space="preserve">getter pre meno metódy </w:t>
      </w:r>
    </w:p>
    <w:p w:rsidR="003B11BD" w:rsidRPr="00A45D0F" w:rsidRDefault="003B11BD" w:rsidP="003B11BD">
      <w:pPr>
        <w:pStyle w:val="Nadpis5"/>
        <w:numPr>
          <w:ilvl w:val="0"/>
          <w:numId w:val="0"/>
        </w:numPr>
        <w:ind w:left="284"/>
      </w:pPr>
      <w:r w:rsidRPr="00A45D0F">
        <w:t>Returns:</w:t>
      </w:r>
    </w:p>
    <w:p w:rsidR="003B11BD" w:rsidRPr="005E2978" w:rsidRDefault="003B11BD" w:rsidP="003B11BD">
      <w:pPr>
        <w:pStyle w:val="DescContinue2"/>
        <w:rPr>
          <w:b w:val="0"/>
          <w:sz w:val="24"/>
          <w:szCs w:val="24"/>
        </w:rPr>
      </w:pPr>
      <w:r w:rsidRPr="005E2978">
        <w:rPr>
          <w:b w:val="0"/>
          <w:sz w:val="24"/>
          <w:szCs w:val="24"/>
        </w:rPr>
        <w:t>meno metódy</w:t>
      </w:r>
    </w:p>
    <w:p w:rsidR="003B11BD" w:rsidRPr="00A45D0F" w:rsidRDefault="003B11BD" w:rsidP="003B11BD">
      <w:pPr>
        <w:pStyle w:val="ListContinue1"/>
      </w:pPr>
      <w:r w:rsidRPr="00A45D0F">
        <w:t>Implementuje linearSystems.interfaces.LinearSystemsSolvable.</w:t>
      </w:r>
    </w:p>
    <w:p w:rsidR="003B11BD" w:rsidRPr="00A45D0F" w:rsidRDefault="003B11BD" w:rsidP="003B11BD">
      <w:pPr>
        <w:pStyle w:val="ListContinue1"/>
      </w:pPr>
      <w:r w:rsidRPr="00A45D0F">
        <w:t>Definícia na riadku 276 súboru  CholeskyMethod.java.</w:t>
      </w:r>
    </w:p>
    <w:p w:rsidR="003B11BD" w:rsidRPr="00A45D0F" w:rsidRDefault="00A31E12" w:rsidP="003B11BD">
      <w:pPr>
        <w:pStyle w:val="Nadpis4"/>
      </w:pPr>
      <w:r w:rsidRPr="00A45D0F">
        <w:fldChar w:fldCharType="begin"/>
      </w:r>
      <w:r w:rsidR="003B11BD" w:rsidRPr="00A45D0F">
        <w:instrText>xe "getPathToExample:linearSystems\:\:methods\:\:CholeskyMethod"</w:instrText>
      </w:r>
      <w:r w:rsidRPr="00A45D0F">
        <w:fldChar w:fldCharType="end"/>
      </w:r>
      <w:r w:rsidRPr="00A45D0F">
        <w:fldChar w:fldCharType="begin"/>
      </w:r>
      <w:r w:rsidR="003B11BD" w:rsidRPr="00A45D0F">
        <w:instrText>xe "linearSystems\:\:methods\:\:CholeskyMethod:getPathToExample"</w:instrText>
      </w:r>
      <w:r w:rsidRPr="00A45D0F">
        <w:fldChar w:fldCharType="end"/>
      </w:r>
      <w:r w:rsidR="003B11BD" w:rsidRPr="00A45D0F">
        <w:t>String linearSystems.methods.CholeskyMethod.getPathToExample ()</w:t>
      </w:r>
      <w:r w:rsidR="003B11BD" w:rsidRPr="00A45D0F">
        <w:rPr>
          <w:rFonts w:ascii="Courier New" w:hAnsi="Courier New" w:cs="Courier New"/>
        </w:rPr>
        <w:t xml:space="preserve"> [virtual]</w:t>
      </w:r>
    </w:p>
    <w:p w:rsidR="003B11BD" w:rsidRPr="005E2978" w:rsidRDefault="003B11BD" w:rsidP="003B11BD">
      <w:pPr>
        <w:pStyle w:val="BodyText"/>
        <w:adjustRightInd/>
        <w:ind w:left="360"/>
      </w:pPr>
      <w:r w:rsidRPr="005E2978">
        <w:t>vracia cestu k súboru s príkladom</w:t>
      </w:r>
    </w:p>
    <w:p w:rsidR="003B11BD" w:rsidRPr="00A45D0F" w:rsidRDefault="003B11BD" w:rsidP="003B11BD">
      <w:pPr>
        <w:pStyle w:val="Nadpis5"/>
        <w:numPr>
          <w:ilvl w:val="0"/>
          <w:numId w:val="0"/>
        </w:numPr>
        <w:ind w:left="284"/>
      </w:pPr>
      <w:r w:rsidRPr="00A45D0F">
        <w:lastRenderedPageBreak/>
        <w:t>Returns:</w:t>
      </w:r>
    </w:p>
    <w:p w:rsidR="003B11BD" w:rsidRPr="005E2978" w:rsidRDefault="003B11BD" w:rsidP="003B11BD">
      <w:pPr>
        <w:pStyle w:val="DescContinue2"/>
        <w:rPr>
          <w:b w:val="0"/>
          <w:sz w:val="24"/>
          <w:szCs w:val="24"/>
        </w:rPr>
      </w:pPr>
      <w:r w:rsidRPr="005E2978">
        <w:rPr>
          <w:b w:val="0"/>
          <w:sz w:val="24"/>
          <w:szCs w:val="24"/>
        </w:rPr>
        <w:t xml:space="preserve">vracia cestu k súboru s príkladom </w:t>
      </w:r>
    </w:p>
    <w:p w:rsidR="003B11BD" w:rsidRPr="00A45D0F" w:rsidRDefault="003B11BD" w:rsidP="003B11BD">
      <w:pPr>
        <w:pStyle w:val="ListContinue1"/>
      </w:pPr>
      <w:r w:rsidRPr="00A45D0F">
        <w:t>Implementuje linearSystems.interfaces.LinearSystemsSolvable.</w:t>
      </w:r>
    </w:p>
    <w:p w:rsidR="003B11BD" w:rsidRPr="00A45D0F" w:rsidRDefault="003B11BD" w:rsidP="003B11BD">
      <w:pPr>
        <w:pStyle w:val="ListContinue1"/>
      </w:pPr>
      <w:r w:rsidRPr="00A45D0F">
        <w:t>Definícia na riadku 289 súboru  CholeskyMethod.java.</w:t>
      </w:r>
    </w:p>
    <w:p w:rsidR="003B11BD" w:rsidRPr="00A45D0F" w:rsidRDefault="00A31E12" w:rsidP="003B11BD">
      <w:pPr>
        <w:pStyle w:val="Nadpis4"/>
      </w:pPr>
      <w:r w:rsidRPr="00A45D0F">
        <w:fldChar w:fldCharType="begin"/>
      </w:r>
      <w:r w:rsidR="003B11BD" w:rsidRPr="00A45D0F">
        <w:instrText>xe "getResults:linearSystems\:\:methods\:\:CholeskyMethod"</w:instrText>
      </w:r>
      <w:r w:rsidRPr="00A45D0F">
        <w:fldChar w:fldCharType="end"/>
      </w:r>
      <w:r w:rsidRPr="00A45D0F">
        <w:fldChar w:fldCharType="begin"/>
      </w:r>
      <w:r w:rsidR="003B11BD" w:rsidRPr="00A45D0F">
        <w:instrText>xe "linearSystems\:\:methods\:\:CholeskyMethod:getResults"</w:instrText>
      </w:r>
      <w:r w:rsidRPr="00A45D0F">
        <w:fldChar w:fldCharType="end"/>
      </w:r>
      <w:r w:rsidR="003B11BD" w:rsidRPr="00A45D0F">
        <w:t>VectorD linearSystems.methods.CholeskyMethod.getResults ()</w:t>
      </w:r>
      <w:r w:rsidR="003B11BD" w:rsidRPr="00A45D0F">
        <w:rPr>
          <w:rFonts w:ascii="Courier New" w:hAnsi="Courier New" w:cs="Courier New"/>
        </w:rPr>
        <w:t xml:space="preserve"> [virtual]</w:t>
      </w:r>
    </w:p>
    <w:p w:rsidR="003B11BD" w:rsidRPr="005E2978" w:rsidRDefault="003B11BD" w:rsidP="003B11BD">
      <w:pPr>
        <w:pStyle w:val="BodyText"/>
        <w:adjustRightInd/>
        <w:ind w:left="360"/>
      </w:pPr>
      <w:r w:rsidRPr="005E2978">
        <w:t>vracia výsledok výpočtu</w:t>
      </w:r>
    </w:p>
    <w:p w:rsidR="003B11BD" w:rsidRPr="00A45D0F" w:rsidRDefault="003B11BD" w:rsidP="003B11BD">
      <w:pPr>
        <w:pStyle w:val="Nadpis5"/>
        <w:numPr>
          <w:ilvl w:val="0"/>
          <w:numId w:val="0"/>
        </w:numPr>
        <w:ind w:left="284"/>
      </w:pPr>
      <w:r w:rsidRPr="00A45D0F">
        <w:t>Returns:</w:t>
      </w:r>
    </w:p>
    <w:p w:rsidR="003B11BD" w:rsidRPr="005E2978" w:rsidRDefault="003B11BD" w:rsidP="003B11BD">
      <w:pPr>
        <w:pStyle w:val="DescContinue2"/>
        <w:rPr>
          <w:b w:val="0"/>
          <w:sz w:val="24"/>
          <w:szCs w:val="24"/>
        </w:rPr>
      </w:pPr>
      <w:r w:rsidRPr="005E2978">
        <w:rPr>
          <w:b w:val="0"/>
          <w:sz w:val="24"/>
          <w:szCs w:val="24"/>
        </w:rPr>
        <w:t>Výsledok výpočtu</w:t>
      </w:r>
    </w:p>
    <w:p w:rsidR="003B11BD" w:rsidRPr="00A45D0F" w:rsidRDefault="003B11BD" w:rsidP="003B11BD">
      <w:pPr>
        <w:pStyle w:val="ListContinue1"/>
      </w:pPr>
      <w:r w:rsidRPr="00A45D0F">
        <w:t>Implementuje linearSystems.interfaces.LinearSystemsSolvable.</w:t>
      </w:r>
    </w:p>
    <w:p w:rsidR="003B11BD" w:rsidRPr="00A45D0F" w:rsidRDefault="003B11BD" w:rsidP="003B11BD">
      <w:pPr>
        <w:pStyle w:val="ListContinue1"/>
      </w:pPr>
      <w:r w:rsidRPr="00A45D0F">
        <w:t>Definícia na riadku 268 súboru  CholeskyMethod.java.</w:t>
      </w:r>
    </w:p>
    <w:p w:rsidR="003B11BD" w:rsidRPr="00A45D0F" w:rsidRDefault="00A31E12" w:rsidP="003B11BD">
      <w:pPr>
        <w:pStyle w:val="Nadpis4"/>
      </w:pPr>
      <w:r w:rsidRPr="00A45D0F">
        <w:fldChar w:fldCharType="begin"/>
      </w:r>
      <w:r w:rsidR="003B11BD" w:rsidRPr="00A45D0F">
        <w:instrText>xe "splitMatrixAIntoMatrixBAndC:linearSystems\:\:methods\:\:CholeskyMethod"</w:instrText>
      </w:r>
      <w:r w:rsidRPr="00A45D0F">
        <w:fldChar w:fldCharType="end"/>
      </w:r>
      <w:r w:rsidRPr="00A45D0F">
        <w:fldChar w:fldCharType="begin"/>
      </w:r>
      <w:r w:rsidR="003B11BD" w:rsidRPr="00A45D0F">
        <w:instrText>xe "linearSystems\:\:methods\:\:CholeskyMethod:splitMatrixAIntoMatrixBAndC"</w:instrText>
      </w:r>
      <w:r w:rsidRPr="00A45D0F">
        <w:fldChar w:fldCharType="end"/>
      </w:r>
      <w:r w:rsidR="003B11BD" w:rsidRPr="00A45D0F">
        <w:t>void linearSystems.methods.CholeskyMethod.splitMatrixAIntoMatrixBAndC ()</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inicializuje maticu A a B tak, že  v ďalšom kroku je prvý riadok matice A kopírovaný do prvého riadka matice B predeleného diagonálnym prvkom a skopírovaným do matice C napĺňaním zvyšným jej prvkokv</w:t>
      </w:r>
    </w:p>
    <w:p w:rsidR="003B11BD" w:rsidRPr="00A45D0F" w:rsidRDefault="003B11BD" w:rsidP="003B11BD">
      <w:pPr>
        <w:pStyle w:val="ListContinue1"/>
      </w:pPr>
      <w:r w:rsidRPr="00A45D0F">
        <w:t>Definícia na riadku 117 súboru  CholeskyMethod.java.</w:t>
      </w:r>
    </w:p>
    <w:p w:rsidR="003B11BD" w:rsidRPr="00A45D0F" w:rsidRDefault="00A31E12" w:rsidP="003B11BD">
      <w:pPr>
        <w:pStyle w:val="Nadpis4"/>
      </w:pPr>
      <w:r w:rsidRPr="00A45D0F">
        <w:fldChar w:fldCharType="begin"/>
      </w:r>
      <w:r w:rsidR="003B11BD" w:rsidRPr="00A45D0F">
        <w:instrText>xe "toString:linearSystems\:\:methods\:\:CholeskyMethod"</w:instrText>
      </w:r>
      <w:r w:rsidRPr="00A45D0F">
        <w:fldChar w:fldCharType="end"/>
      </w:r>
      <w:r w:rsidRPr="00A45D0F">
        <w:fldChar w:fldCharType="begin"/>
      </w:r>
      <w:r w:rsidR="003B11BD" w:rsidRPr="00A45D0F">
        <w:instrText>xe "linearSystems\:\:methods\:\:CholeskyMethod:toString"</w:instrText>
      </w:r>
      <w:r w:rsidRPr="00A45D0F">
        <w:fldChar w:fldCharType="end"/>
      </w:r>
      <w:r w:rsidR="003B11BD" w:rsidRPr="00A45D0F">
        <w:t>String linearSystems.methods.CholeskyMethod.toString ()</w:t>
      </w:r>
    </w:p>
    <w:p w:rsidR="003B11BD" w:rsidRPr="00A45D0F" w:rsidRDefault="003B11BD" w:rsidP="003B11BD">
      <w:pPr>
        <w:pStyle w:val="ListContinue1"/>
      </w:pPr>
    </w:p>
    <w:p w:rsidR="003B11BD" w:rsidRPr="00A45D0F" w:rsidRDefault="003B11BD" w:rsidP="003B11BD">
      <w:pPr>
        <w:pStyle w:val="ListContinue1"/>
      </w:pPr>
      <w:r w:rsidRPr="00A45D0F">
        <w:t>Definícia na riadku 281 súboru  CholeskyMethod.java.</w:t>
      </w:r>
    </w:p>
    <w:p w:rsidR="003B11BD" w:rsidRPr="00A45D0F" w:rsidRDefault="00A31E12" w:rsidP="003B11BD">
      <w:pPr>
        <w:pStyle w:val="Nadpis4"/>
      </w:pPr>
      <w:r w:rsidRPr="00A45D0F">
        <w:fldChar w:fldCharType="begin"/>
      </w:r>
      <w:r w:rsidR="003B11BD" w:rsidRPr="00A45D0F">
        <w:instrText>xe "xij:linearSystems\:\:methods\:\:CholeskyMethod"</w:instrText>
      </w:r>
      <w:r w:rsidRPr="00A45D0F">
        <w:fldChar w:fldCharType="end"/>
      </w:r>
      <w:r w:rsidRPr="00A45D0F">
        <w:fldChar w:fldCharType="begin"/>
      </w:r>
      <w:r w:rsidR="003B11BD" w:rsidRPr="00A45D0F">
        <w:instrText>xe "linearSystems\:\:methods\:\:CholeskyMethod:xij"</w:instrText>
      </w:r>
      <w:r w:rsidRPr="00A45D0F">
        <w:fldChar w:fldCharType="end"/>
      </w:r>
      <w:r w:rsidR="003B11BD" w:rsidRPr="00A45D0F">
        <w:t xml:space="preserve">void linearSystems.methods.CholeskyMethod.xij (int </w:t>
      </w:r>
      <w:r w:rsidR="003B11BD" w:rsidRPr="00A45D0F">
        <w:rPr>
          <w:i/>
          <w:iCs/>
        </w:rPr>
        <w:t>row</w:t>
      </w:r>
      <w:r w:rsidR="003B11BD" w:rsidRPr="00A45D0F">
        <w:t>)</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výpočet x</w:t>
      </w:r>
      <w:r w:rsidRPr="005E2978">
        <w:rPr>
          <w:vertAlign w:val="subscript"/>
        </w:rPr>
        <w:t>ij</w:t>
      </w:r>
      <w:r w:rsidRPr="005E2978">
        <w:t xml:space="preserve"> pre konkrétny riadok </w:t>
      </w:r>
    </w:p>
    <w:p w:rsidR="003B11BD" w:rsidRPr="00A45D0F" w:rsidRDefault="003B11BD" w:rsidP="003B11BD">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1761"/>
        <w:gridCol w:w="6318"/>
      </w:tblGrid>
      <w:tr w:rsidR="003B11BD" w:rsidRPr="00A45D0F" w:rsidTr="002510F4">
        <w:tc>
          <w:tcPr>
            <w:tcW w:w="1761" w:type="dxa"/>
          </w:tcPr>
          <w:p w:rsidR="003B11BD" w:rsidRPr="00A45D0F" w:rsidRDefault="003B11BD" w:rsidP="008F50DE">
            <w:r w:rsidRPr="00A45D0F">
              <w:rPr>
                <w:i/>
                <w:iCs/>
              </w:rPr>
              <w:t xml:space="preserve">riadok </w:t>
            </w:r>
          </w:p>
        </w:tc>
        <w:tc>
          <w:tcPr>
            <w:tcW w:w="6318" w:type="dxa"/>
          </w:tcPr>
          <w:p w:rsidR="003B11BD" w:rsidRPr="00A45D0F" w:rsidRDefault="003B11BD" w:rsidP="008F50DE">
            <w:r w:rsidRPr="00A45D0F">
              <w:t>riadok</w:t>
            </w:r>
          </w:p>
        </w:tc>
      </w:tr>
    </w:tbl>
    <w:p w:rsidR="003B11BD" w:rsidRPr="00A45D0F" w:rsidRDefault="003B11BD" w:rsidP="003B11BD">
      <w:pPr>
        <w:pStyle w:val="ListContinue1"/>
      </w:pPr>
      <w:r w:rsidRPr="00A45D0F">
        <w:t>Definícia na riadku 230 súboru  CholeskyMethod.java.</w:t>
      </w:r>
    </w:p>
    <w:p w:rsidR="003B11BD" w:rsidRPr="00A45D0F" w:rsidRDefault="00A31E12" w:rsidP="003B11BD">
      <w:pPr>
        <w:pStyle w:val="Nadpis4"/>
      </w:pPr>
      <w:r w:rsidRPr="00A45D0F">
        <w:fldChar w:fldCharType="begin"/>
      </w:r>
      <w:r w:rsidR="003B11BD" w:rsidRPr="00A45D0F">
        <w:instrText>xe "yij:linearSystems\:\:methods\:\:CholeskyMethod"</w:instrText>
      </w:r>
      <w:r w:rsidRPr="00A45D0F">
        <w:fldChar w:fldCharType="end"/>
      </w:r>
      <w:r w:rsidRPr="00A45D0F">
        <w:fldChar w:fldCharType="begin"/>
      </w:r>
      <w:r w:rsidR="003B11BD" w:rsidRPr="00A45D0F">
        <w:instrText>xe "linearSystems\:\:methods\:\:CholeskyMethod:yij"</w:instrText>
      </w:r>
      <w:r w:rsidRPr="00A45D0F">
        <w:fldChar w:fldCharType="end"/>
      </w:r>
      <w:r w:rsidR="003B11BD" w:rsidRPr="00A45D0F">
        <w:t xml:space="preserve">void linearSystems.methods.CholeskyMethod.yij (int </w:t>
      </w:r>
      <w:r w:rsidR="003B11BD" w:rsidRPr="00A45D0F">
        <w:rPr>
          <w:i/>
          <w:iCs/>
        </w:rPr>
        <w:t>row</w:t>
      </w:r>
      <w:r w:rsidR="003B11BD" w:rsidRPr="00A45D0F">
        <w:t>)</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výpočet y</w:t>
      </w:r>
      <w:r w:rsidRPr="005E2978">
        <w:rPr>
          <w:vertAlign w:val="subscript"/>
        </w:rPr>
        <w:t>ij</w:t>
      </w:r>
      <w:r w:rsidRPr="005E2978">
        <w:t xml:space="preserve"> pre konkrétny riadok </w:t>
      </w:r>
    </w:p>
    <w:p w:rsidR="003B11BD" w:rsidRPr="00A45D0F" w:rsidRDefault="003B11BD" w:rsidP="003B11BD">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1761"/>
        <w:gridCol w:w="6318"/>
      </w:tblGrid>
      <w:tr w:rsidR="003B11BD" w:rsidRPr="00A45D0F" w:rsidTr="002510F4">
        <w:tc>
          <w:tcPr>
            <w:tcW w:w="1761" w:type="dxa"/>
          </w:tcPr>
          <w:p w:rsidR="003B11BD" w:rsidRPr="00A45D0F" w:rsidRDefault="003B11BD" w:rsidP="008F50DE">
            <w:r w:rsidRPr="00A45D0F">
              <w:rPr>
                <w:i/>
                <w:iCs/>
              </w:rPr>
              <w:t xml:space="preserve">riadok </w:t>
            </w:r>
          </w:p>
        </w:tc>
        <w:tc>
          <w:tcPr>
            <w:tcW w:w="6318" w:type="dxa"/>
          </w:tcPr>
          <w:p w:rsidR="003B11BD" w:rsidRPr="00A45D0F" w:rsidRDefault="003B11BD" w:rsidP="008F50DE">
            <w:r w:rsidRPr="00A45D0F">
              <w:t>riadok</w:t>
            </w:r>
          </w:p>
        </w:tc>
      </w:tr>
    </w:tbl>
    <w:p w:rsidR="003B11BD" w:rsidRPr="00A45D0F" w:rsidRDefault="003B11BD" w:rsidP="003B11BD">
      <w:pPr>
        <w:pStyle w:val="ListContinue1"/>
      </w:pPr>
      <w:r w:rsidRPr="00A45D0F">
        <w:t>Definícia na riadku 220 súboru  CholeskyMethod.java.</w:t>
      </w:r>
    </w:p>
    <w:p w:rsidR="003B11BD" w:rsidRPr="00A45D0F" w:rsidRDefault="003B11BD" w:rsidP="003B11BD">
      <w:pPr>
        <w:pBdr>
          <w:bottom w:val="single" w:sz="2" w:space="1" w:color="auto"/>
        </w:pBdr>
        <w:rPr>
          <w:rFonts w:ascii="Arial" w:hAnsi="Arial" w:cs="Arial"/>
          <w:b/>
          <w:bCs/>
        </w:rPr>
      </w:pPr>
    </w:p>
    <w:p w:rsidR="003B11BD" w:rsidRPr="00A45D0F" w:rsidRDefault="003B11BD" w:rsidP="003B11BD">
      <w:pPr>
        <w:pStyle w:val="PodNadpis4uroven"/>
        <w:numPr>
          <w:ilvl w:val="0"/>
          <w:numId w:val="0"/>
        </w:numPr>
        <w:rPr>
          <w:lang w:val="en-US"/>
        </w:rPr>
      </w:pPr>
      <w:r w:rsidRPr="00A45D0F">
        <w:rPr>
          <w:lang w:val="en-US"/>
        </w:rPr>
        <w:t>Member Data Documentation</w:t>
      </w:r>
    </w:p>
    <w:p w:rsidR="003B11BD" w:rsidRPr="00A45D0F" w:rsidRDefault="00A31E12" w:rsidP="003B11BD">
      <w:pPr>
        <w:pStyle w:val="Nadpis4"/>
      </w:pPr>
      <w:r w:rsidRPr="00A45D0F">
        <w:fldChar w:fldCharType="begin"/>
      </w:r>
      <w:r w:rsidR="003B11BD" w:rsidRPr="00A45D0F">
        <w:instrText>xe "matrixD_A:linearSystems\:\:methods\:\:CholeskyMethod"</w:instrText>
      </w:r>
      <w:r w:rsidRPr="00A45D0F">
        <w:fldChar w:fldCharType="end"/>
      </w:r>
      <w:r w:rsidRPr="00A45D0F">
        <w:fldChar w:fldCharType="begin"/>
      </w:r>
      <w:r w:rsidR="003B11BD" w:rsidRPr="00A45D0F">
        <w:instrText>xe "linearSystems\:\:methods\:\:CholeskyMethod:matrixD_A"</w:instrText>
      </w:r>
      <w:r w:rsidRPr="00A45D0F">
        <w:fldChar w:fldCharType="end"/>
      </w:r>
      <w:r w:rsidR="003B11BD" w:rsidRPr="00A45D0F">
        <w:t>MatrixD linearSystems.methods.CholeskyMethod.matrixD_A</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 xml:space="preserve">matica A </w:t>
      </w:r>
    </w:p>
    <w:p w:rsidR="003B11BD" w:rsidRPr="00A45D0F" w:rsidRDefault="003B11BD" w:rsidP="003B11BD">
      <w:pPr>
        <w:pStyle w:val="ListContinue1"/>
      </w:pPr>
      <w:r w:rsidRPr="00A45D0F">
        <w:lastRenderedPageBreak/>
        <w:t>Definícia na riadku 39 súboru  CholeskyMethod.java.</w:t>
      </w:r>
    </w:p>
    <w:p w:rsidR="003B11BD" w:rsidRPr="00A45D0F" w:rsidRDefault="00A31E12" w:rsidP="003B11BD">
      <w:pPr>
        <w:pStyle w:val="Nadpis4"/>
      </w:pPr>
      <w:r w:rsidRPr="00A45D0F">
        <w:fldChar w:fldCharType="begin"/>
      </w:r>
      <w:r w:rsidR="003B11BD" w:rsidRPr="00A45D0F">
        <w:instrText>xe "matrixD_B:linearSystems\:\:methods\:\:CholeskyMethod"</w:instrText>
      </w:r>
      <w:r w:rsidRPr="00A45D0F">
        <w:fldChar w:fldCharType="end"/>
      </w:r>
      <w:r w:rsidRPr="00A45D0F">
        <w:fldChar w:fldCharType="begin"/>
      </w:r>
      <w:r w:rsidR="003B11BD" w:rsidRPr="00A45D0F">
        <w:instrText>xe "linearSystems\:\:methods\:\:CholeskyMethod:matrixD_B"</w:instrText>
      </w:r>
      <w:r w:rsidRPr="00A45D0F">
        <w:fldChar w:fldCharType="end"/>
      </w:r>
      <w:r w:rsidR="003B11BD" w:rsidRPr="00A45D0F">
        <w:t>MatrixD linearSystems.methods.CholeskyMethod.matrixD_B</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 xml:space="preserve">matica B </w:t>
      </w:r>
    </w:p>
    <w:p w:rsidR="003B11BD" w:rsidRPr="00A45D0F" w:rsidRDefault="003B11BD" w:rsidP="003B11BD">
      <w:pPr>
        <w:pStyle w:val="ListContinue1"/>
      </w:pPr>
      <w:r w:rsidRPr="00A45D0F">
        <w:t>Definícia na riadku 44 súboru  CholeskyMethod.java.</w:t>
      </w:r>
    </w:p>
    <w:p w:rsidR="003B11BD" w:rsidRPr="00A45D0F" w:rsidRDefault="00A31E12" w:rsidP="003B11BD">
      <w:pPr>
        <w:pStyle w:val="Nadpis4"/>
      </w:pPr>
      <w:r w:rsidRPr="00A45D0F">
        <w:fldChar w:fldCharType="begin"/>
      </w:r>
      <w:r w:rsidR="003B11BD" w:rsidRPr="00A45D0F">
        <w:instrText>xe "matrixD_C:linearSystems\:\:methods\:\:CholeskyMethod"</w:instrText>
      </w:r>
      <w:r w:rsidRPr="00A45D0F">
        <w:fldChar w:fldCharType="end"/>
      </w:r>
      <w:r w:rsidRPr="00A45D0F">
        <w:fldChar w:fldCharType="begin"/>
      </w:r>
      <w:r w:rsidR="003B11BD" w:rsidRPr="00A45D0F">
        <w:instrText>xe "linearSystems\:\:methods\:\:CholeskyMethod:matrixD_C"</w:instrText>
      </w:r>
      <w:r w:rsidRPr="00A45D0F">
        <w:fldChar w:fldCharType="end"/>
      </w:r>
      <w:r w:rsidR="003B11BD" w:rsidRPr="00A45D0F">
        <w:t>MatrixD linearSystems.methods.CholeskyMethod.matrixD_C</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 xml:space="preserve">matica C </w:t>
      </w:r>
    </w:p>
    <w:p w:rsidR="003B11BD" w:rsidRPr="00A45D0F" w:rsidRDefault="003B11BD" w:rsidP="003B11BD">
      <w:pPr>
        <w:pStyle w:val="ListContinue1"/>
      </w:pPr>
      <w:r w:rsidRPr="00A45D0F">
        <w:t>Definícia na riadku 49 súboru  CholeskyMethod.java.</w:t>
      </w:r>
    </w:p>
    <w:p w:rsidR="003B11BD" w:rsidRPr="00A45D0F" w:rsidRDefault="00A31E12" w:rsidP="003B11BD">
      <w:pPr>
        <w:pStyle w:val="Nadpis4"/>
      </w:pPr>
      <w:r w:rsidRPr="00A45D0F">
        <w:fldChar w:fldCharType="begin"/>
      </w:r>
      <w:r w:rsidR="003B11BD" w:rsidRPr="00A45D0F">
        <w:instrText>xe "name:linearSystems\:\:methods\:\:CholeskyMethod"</w:instrText>
      </w:r>
      <w:r w:rsidRPr="00A45D0F">
        <w:fldChar w:fldCharType="end"/>
      </w:r>
      <w:r w:rsidRPr="00A45D0F">
        <w:fldChar w:fldCharType="begin"/>
      </w:r>
      <w:r w:rsidR="003B11BD" w:rsidRPr="00A45D0F">
        <w:instrText>xe "linearSystems\:\:methods\:\:CholeskyMethod:name"</w:instrText>
      </w:r>
      <w:r w:rsidRPr="00A45D0F">
        <w:fldChar w:fldCharType="end"/>
      </w:r>
      <w:r w:rsidR="003B11BD" w:rsidRPr="00A45D0F">
        <w:t>String linearSystems.methods.CholeskyMethod.name = "Cholesky"</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 xml:space="preserve">meno metódy </w:t>
      </w:r>
    </w:p>
    <w:p w:rsidR="003B11BD" w:rsidRPr="00A45D0F" w:rsidRDefault="003B11BD" w:rsidP="003B11BD">
      <w:pPr>
        <w:pStyle w:val="ListContinue1"/>
      </w:pPr>
      <w:r w:rsidRPr="00A45D0F">
        <w:t>Definícia na riadku 29 súboru  CholeskyMethod.java.</w:t>
      </w:r>
    </w:p>
    <w:p w:rsidR="003B11BD" w:rsidRPr="00A45D0F" w:rsidRDefault="00A31E12" w:rsidP="003B11BD">
      <w:pPr>
        <w:pStyle w:val="Nadpis4"/>
      </w:pPr>
      <w:r w:rsidRPr="00A45D0F">
        <w:fldChar w:fldCharType="begin"/>
      </w:r>
      <w:r w:rsidR="003B11BD" w:rsidRPr="00A45D0F">
        <w:instrText>xe "pathToExample:linearSystems\:\:methods\:\:CholeskyMethod"</w:instrText>
      </w:r>
      <w:r w:rsidRPr="00A45D0F">
        <w:fldChar w:fldCharType="end"/>
      </w:r>
      <w:r w:rsidRPr="00A45D0F">
        <w:fldChar w:fldCharType="begin"/>
      </w:r>
      <w:r w:rsidR="003B11BD" w:rsidRPr="00A45D0F">
        <w:instrText>xe "linearSystems\:\:methods\:\:CholeskyMethod:pathToExample"</w:instrText>
      </w:r>
      <w:r w:rsidRPr="00A45D0F">
        <w:fldChar w:fldCharType="end"/>
      </w:r>
      <w:r w:rsidR="003B11BD" w:rsidRPr="00A45D0F">
        <w:t>String linearSystems.methods.CholeskyMethod.pathToExample = "/examples/cholesky.txt"</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 xml:space="preserve">cesta k súboru </w:t>
      </w:r>
    </w:p>
    <w:p w:rsidR="003B11BD" w:rsidRPr="00A45D0F" w:rsidRDefault="003B11BD" w:rsidP="003B11BD">
      <w:pPr>
        <w:pStyle w:val="ListContinue1"/>
      </w:pPr>
      <w:r w:rsidRPr="00A45D0F">
        <w:t>Definícia na riadku 34 súboru  CholeskyMethod.java.</w:t>
      </w:r>
    </w:p>
    <w:p w:rsidR="003B11BD" w:rsidRPr="00A45D0F" w:rsidRDefault="00A31E12" w:rsidP="003B11BD">
      <w:pPr>
        <w:pStyle w:val="Nadpis4"/>
      </w:pPr>
      <w:r w:rsidRPr="00A45D0F">
        <w:fldChar w:fldCharType="begin"/>
      </w:r>
      <w:r w:rsidR="003B11BD" w:rsidRPr="00A45D0F">
        <w:instrText>xe "vectorD_x:linearSystems\:\:methods\:\:CholeskyMethod"</w:instrText>
      </w:r>
      <w:r w:rsidRPr="00A45D0F">
        <w:fldChar w:fldCharType="end"/>
      </w:r>
      <w:r w:rsidRPr="00A45D0F">
        <w:fldChar w:fldCharType="begin"/>
      </w:r>
      <w:r w:rsidR="003B11BD" w:rsidRPr="00A45D0F">
        <w:instrText>xe "linearSystems\:\:methods\:\:CholeskyMethod:vectorD_x"</w:instrText>
      </w:r>
      <w:r w:rsidRPr="00A45D0F">
        <w:fldChar w:fldCharType="end"/>
      </w:r>
      <w:r w:rsidR="003B11BD" w:rsidRPr="00A45D0F">
        <w:t>VectorD linearSystems.methods.CholeskyMethod.vectorD_x</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 xml:space="preserve">vektor x </w:t>
      </w:r>
    </w:p>
    <w:p w:rsidR="003B11BD" w:rsidRPr="00A45D0F" w:rsidRDefault="003B11BD" w:rsidP="003B11BD">
      <w:pPr>
        <w:pStyle w:val="ListContinue1"/>
      </w:pPr>
      <w:r w:rsidRPr="00A45D0F">
        <w:t>Definícia na riadku 59 súboru  CholeskyMethod.java.</w:t>
      </w:r>
    </w:p>
    <w:p w:rsidR="003B11BD" w:rsidRPr="00A45D0F" w:rsidRDefault="00A31E12" w:rsidP="003B11BD">
      <w:pPr>
        <w:pStyle w:val="Nadpis4"/>
      </w:pPr>
      <w:r w:rsidRPr="00A45D0F">
        <w:fldChar w:fldCharType="begin"/>
      </w:r>
      <w:r w:rsidR="003B11BD" w:rsidRPr="00A45D0F">
        <w:instrText>xe "vectorD_y:linearSystems\:\:methods\:\:CholeskyMethod"</w:instrText>
      </w:r>
      <w:r w:rsidRPr="00A45D0F">
        <w:fldChar w:fldCharType="end"/>
      </w:r>
      <w:r w:rsidRPr="00A45D0F">
        <w:fldChar w:fldCharType="begin"/>
      </w:r>
      <w:r w:rsidR="003B11BD" w:rsidRPr="00A45D0F">
        <w:instrText>xe "linearSystems\:\:methods\:\:CholeskyMethod:vectorD_y"</w:instrText>
      </w:r>
      <w:r w:rsidRPr="00A45D0F">
        <w:fldChar w:fldCharType="end"/>
      </w:r>
      <w:r w:rsidR="003B11BD" w:rsidRPr="00A45D0F">
        <w:t>VectorD linearSystems.methods.CholeskyMethod.vectorD_y</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 xml:space="preserve">vektor y </w:t>
      </w:r>
    </w:p>
    <w:p w:rsidR="00304383" w:rsidRDefault="003B11BD" w:rsidP="003B11BD">
      <w:r w:rsidRPr="00A45D0F">
        <w:t>Definícia na riadku 54 súboru  CholeskyMethod.java.</w:t>
      </w:r>
    </w:p>
    <w:p w:rsidR="003B11BD" w:rsidRDefault="003B11BD" w:rsidP="003B11BD"/>
    <w:p w:rsidR="003B11BD" w:rsidRDefault="003B11BD" w:rsidP="003B11BD">
      <w:pPr>
        <w:pStyle w:val="PodNadpis3urovenB"/>
        <w:numPr>
          <w:ilvl w:val="2"/>
          <w:numId w:val="31"/>
        </w:numPr>
        <w:rPr>
          <w:lang w:val="en-US"/>
        </w:rPr>
      </w:pPr>
      <w:bookmarkStart w:id="320" w:name="_Toc325621796"/>
      <w:bookmarkStart w:id="321" w:name="_Toc325667223"/>
      <w:r w:rsidRPr="00A45D0F">
        <w:rPr>
          <w:lang w:val="en-US"/>
        </w:rPr>
        <w:t>linearSystems.methods.GaussianMethod</w:t>
      </w:r>
      <w:bookmarkEnd w:id="320"/>
      <w:bookmarkEnd w:id="321"/>
      <w:r w:rsidRPr="00A45D0F">
        <w:rPr>
          <w:lang w:val="en-US"/>
        </w:rPr>
        <w:t xml:space="preserve"> </w:t>
      </w:r>
    </w:p>
    <w:p w:rsidR="003B11BD" w:rsidRDefault="003B11BD" w:rsidP="003B11BD">
      <w:pPr>
        <w:keepNext/>
        <w:widowControl w:val="0"/>
        <w:adjustRightInd w:val="0"/>
        <w:jc w:val="center"/>
      </w:pPr>
      <w:r w:rsidRPr="00A45D0F">
        <w:rPr>
          <w:noProof/>
          <w:lang w:eastAsia="sk-SK"/>
        </w:rPr>
        <w:drawing>
          <wp:inline distT="0" distB="0" distL="0" distR="0">
            <wp:extent cx="2714625" cy="762000"/>
            <wp:effectExtent l="19050" t="0" r="9525" b="0"/>
            <wp:docPr id="773" name="Obrázok 5" descr="classlinear_systems_1_1methods_1_1_gaussian_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linear_systems_1_1methods_1_1_gaussian_method.png"/>
                    <pic:cNvPicPr>
                      <a:picLocks noChangeAspect="1" noChangeArrowheads="1"/>
                    </pic:cNvPicPr>
                  </pic:nvPicPr>
                  <pic:blipFill>
                    <a:blip r:link="rId359" cstate="print"/>
                    <a:srcRect/>
                    <a:stretch>
                      <a:fillRect/>
                    </a:stretch>
                  </pic:blipFill>
                  <pic:spPr bwMode="auto">
                    <a:xfrm>
                      <a:off x="0" y="0"/>
                      <a:ext cx="2714625" cy="762000"/>
                    </a:xfrm>
                    <a:prstGeom prst="rect">
                      <a:avLst/>
                    </a:prstGeom>
                    <a:noFill/>
                    <a:ln w="9525">
                      <a:noFill/>
                      <a:miter lim="800000"/>
                      <a:headEnd/>
                      <a:tailEnd/>
                    </a:ln>
                  </pic:spPr>
                </pic:pic>
              </a:graphicData>
            </a:graphic>
          </wp:inline>
        </w:drawing>
      </w:r>
    </w:p>
    <w:p w:rsidR="003B11BD" w:rsidRPr="00A45D0F" w:rsidRDefault="003B11BD" w:rsidP="003B11BD">
      <w:pPr>
        <w:pStyle w:val="Popis"/>
      </w:pPr>
      <w:bookmarkStart w:id="322" w:name="_Toc325665648"/>
      <w:r>
        <w:t xml:space="preserve">Obr. </w:t>
      </w:r>
      <w:fldSimple w:instr=" SEQ Obr. \* ARABIC ">
        <w:r w:rsidR="00344799">
          <w:rPr>
            <w:noProof/>
          </w:rPr>
          <w:t>42</w:t>
        </w:r>
      </w:fldSimple>
      <w:r>
        <w:tab/>
      </w:r>
      <w:r w:rsidRPr="00767905">
        <w:t>Diagram dedičnosti pre linearSystems.methods.GaussianMethod</w:t>
      </w:r>
      <w:bookmarkEnd w:id="322"/>
    </w:p>
    <w:p w:rsidR="003B11BD" w:rsidRPr="00A45D0F" w:rsidRDefault="003B11BD" w:rsidP="003B11BD">
      <w:pPr>
        <w:pStyle w:val="Popis"/>
      </w:pPr>
    </w:p>
    <w:p w:rsidR="003B11BD" w:rsidRPr="00A45D0F" w:rsidRDefault="003B11BD" w:rsidP="003B11BD">
      <w:pPr>
        <w:pStyle w:val="PodNadpis4uroven"/>
        <w:numPr>
          <w:ilvl w:val="0"/>
          <w:numId w:val="0"/>
        </w:numPr>
        <w:rPr>
          <w:lang w:val="en-US"/>
        </w:rPr>
      </w:pPr>
      <w:r w:rsidRPr="00A45D0F">
        <w:rPr>
          <w:lang w:val="en-US"/>
        </w:rPr>
        <w:t>Public Member Functions</w:t>
      </w:r>
    </w:p>
    <w:p w:rsidR="003B11BD" w:rsidRPr="00A45D0F" w:rsidRDefault="003B11BD" w:rsidP="003B11BD">
      <w:pPr>
        <w:pStyle w:val="ListBullet0"/>
      </w:pPr>
      <w:r w:rsidRPr="00A45D0F">
        <w:t>void execute (MatrixD matrixD)</w:t>
      </w:r>
    </w:p>
    <w:p w:rsidR="003B11BD" w:rsidRPr="00A45D0F" w:rsidRDefault="003B11BD" w:rsidP="003B11BD">
      <w:pPr>
        <w:pStyle w:val="ListBullet0"/>
      </w:pPr>
      <w:r w:rsidRPr="00A45D0F">
        <w:t>VectorD getResults ()</w:t>
      </w:r>
    </w:p>
    <w:p w:rsidR="003B11BD" w:rsidRPr="00A45D0F" w:rsidRDefault="003B11BD" w:rsidP="003B11BD">
      <w:pPr>
        <w:pStyle w:val="ListBullet0"/>
      </w:pPr>
      <w:r w:rsidRPr="00A45D0F">
        <w:t>String getName ()</w:t>
      </w:r>
    </w:p>
    <w:p w:rsidR="003B11BD" w:rsidRPr="00A45D0F" w:rsidRDefault="003B11BD" w:rsidP="003B11BD">
      <w:pPr>
        <w:pStyle w:val="ListBullet0"/>
      </w:pPr>
      <w:r w:rsidRPr="00A45D0F">
        <w:t>String toString ()</w:t>
      </w:r>
    </w:p>
    <w:p w:rsidR="003B11BD" w:rsidRPr="00A45D0F" w:rsidRDefault="003B11BD" w:rsidP="003B11BD">
      <w:pPr>
        <w:pStyle w:val="ListBullet0"/>
      </w:pPr>
      <w:r w:rsidRPr="00A45D0F">
        <w:t>String getPathToExample ()</w:t>
      </w:r>
    </w:p>
    <w:p w:rsidR="003B11BD" w:rsidRPr="00A45D0F" w:rsidRDefault="003B11BD" w:rsidP="003B11BD">
      <w:pPr>
        <w:pStyle w:val="PodNadpis4uroven"/>
        <w:numPr>
          <w:ilvl w:val="0"/>
          <w:numId w:val="0"/>
        </w:numPr>
        <w:rPr>
          <w:lang w:val="en-US"/>
        </w:rPr>
      </w:pPr>
      <w:r w:rsidRPr="00A45D0F">
        <w:rPr>
          <w:lang w:val="en-US"/>
        </w:rPr>
        <w:t>Private Member Functions</w:t>
      </w:r>
    </w:p>
    <w:p w:rsidR="003B11BD" w:rsidRPr="00A45D0F" w:rsidRDefault="003B11BD" w:rsidP="003B11BD">
      <w:pPr>
        <w:pStyle w:val="ListBullet0"/>
      </w:pPr>
      <w:r w:rsidRPr="00A45D0F">
        <w:t xml:space="preserve">void handleZerosOnDiagonal ()  throws MatrixEditableNotException </w:t>
      </w:r>
    </w:p>
    <w:p w:rsidR="003B11BD" w:rsidRPr="00A45D0F" w:rsidRDefault="003B11BD" w:rsidP="003B11BD">
      <w:pPr>
        <w:pStyle w:val="ListBullet0"/>
      </w:pPr>
      <w:r w:rsidRPr="00A45D0F">
        <w:lastRenderedPageBreak/>
        <w:t>void doExecution ()</w:t>
      </w:r>
    </w:p>
    <w:p w:rsidR="003B11BD" w:rsidRPr="00A45D0F" w:rsidRDefault="003B11BD" w:rsidP="003B11BD">
      <w:pPr>
        <w:pStyle w:val="ListBullet0"/>
      </w:pPr>
      <w:r w:rsidRPr="00A45D0F">
        <w:t>void provideForwardElimination ()</w:t>
      </w:r>
    </w:p>
    <w:p w:rsidR="003B11BD" w:rsidRPr="00A45D0F" w:rsidRDefault="003B11BD" w:rsidP="003B11BD">
      <w:pPr>
        <w:pStyle w:val="ListBullet0"/>
      </w:pPr>
      <w:r w:rsidRPr="00A45D0F">
        <w:t>void eliminateColumn (int column, int startAt)</w:t>
      </w:r>
    </w:p>
    <w:p w:rsidR="003B11BD" w:rsidRPr="00A45D0F" w:rsidRDefault="003B11BD" w:rsidP="003B11BD">
      <w:pPr>
        <w:pStyle w:val="ListBullet0"/>
      </w:pPr>
      <w:r w:rsidRPr="00A45D0F">
        <w:t>void expressXn ()</w:t>
      </w:r>
    </w:p>
    <w:p w:rsidR="003B11BD" w:rsidRPr="00A45D0F" w:rsidRDefault="003B11BD" w:rsidP="003B11BD">
      <w:pPr>
        <w:pStyle w:val="ListBullet0"/>
      </w:pPr>
      <w:r w:rsidRPr="00A45D0F">
        <w:t>void expressXi (int row)</w:t>
      </w:r>
    </w:p>
    <w:p w:rsidR="003B11BD" w:rsidRPr="00A45D0F" w:rsidRDefault="003B11BD" w:rsidP="003B11BD">
      <w:pPr>
        <w:pStyle w:val="ListBullet0"/>
      </w:pPr>
      <w:r w:rsidRPr="00A45D0F">
        <w:t>void computeResult (int row, double rest)</w:t>
      </w:r>
    </w:p>
    <w:p w:rsidR="003B11BD" w:rsidRPr="00A45D0F" w:rsidRDefault="003B11BD" w:rsidP="003B11BD">
      <w:pPr>
        <w:pStyle w:val="PodNadpis4uroven"/>
        <w:numPr>
          <w:ilvl w:val="0"/>
          <w:numId w:val="0"/>
        </w:numPr>
        <w:rPr>
          <w:lang w:val="en-US"/>
        </w:rPr>
      </w:pPr>
      <w:r w:rsidRPr="00A45D0F">
        <w:rPr>
          <w:lang w:val="en-US"/>
        </w:rPr>
        <w:t>Private Attributes</w:t>
      </w:r>
    </w:p>
    <w:p w:rsidR="003B11BD" w:rsidRPr="00A45D0F" w:rsidRDefault="003B11BD" w:rsidP="003B11BD">
      <w:pPr>
        <w:pStyle w:val="ListBullet0"/>
      </w:pPr>
      <w:r w:rsidRPr="00A45D0F">
        <w:t>String name = "Gaussian"</w:t>
      </w:r>
    </w:p>
    <w:p w:rsidR="003B11BD" w:rsidRPr="00A45D0F" w:rsidRDefault="003B11BD" w:rsidP="003B11BD">
      <w:pPr>
        <w:pStyle w:val="ListBullet0"/>
      </w:pPr>
      <w:r w:rsidRPr="00A45D0F">
        <w:t>String pathToExample = "/examples/gauss.txt"</w:t>
      </w:r>
    </w:p>
    <w:p w:rsidR="003B11BD" w:rsidRPr="00A45D0F" w:rsidRDefault="003B11BD" w:rsidP="003B11BD">
      <w:pPr>
        <w:pStyle w:val="ListBullet0"/>
      </w:pPr>
      <w:r w:rsidRPr="00A45D0F">
        <w:t>MatrixD matrixD</w:t>
      </w:r>
    </w:p>
    <w:p w:rsidR="003B11BD" w:rsidRPr="00A45D0F" w:rsidRDefault="003B11BD" w:rsidP="003B11BD">
      <w:pPr>
        <w:pStyle w:val="ListBullet0"/>
      </w:pPr>
      <w:r w:rsidRPr="00A45D0F">
        <w:t>double[][] matrix</w:t>
      </w:r>
    </w:p>
    <w:p w:rsidR="003B11BD" w:rsidRPr="00A45D0F" w:rsidRDefault="003B11BD" w:rsidP="003B11BD">
      <w:pPr>
        <w:pStyle w:val="ListBullet0"/>
      </w:pPr>
      <w:r w:rsidRPr="00A45D0F">
        <w:t>double[] result</w:t>
      </w:r>
    </w:p>
    <w:p w:rsidR="003B11BD" w:rsidRPr="00A45D0F" w:rsidRDefault="003B11BD" w:rsidP="003B11BD">
      <w:pPr>
        <w:pStyle w:val="ListBullet0"/>
      </w:pPr>
      <w:r w:rsidRPr="00A45D0F">
        <w:t>int rows</w:t>
      </w:r>
    </w:p>
    <w:p w:rsidR="003B11BD" w:rsidRPr="00A45D0F" w:rsidRDefault="003B11BD" w:rsidP="003B11BD">
      <w:pPr>
        <w:pStyle w:val="ListBullet0"/>
      </w:pPr>
      <w:r w:rsidRPr="00A45D0F">
        <w:t>int riadky</w:t>
      </w:r>
    </w:p>
    <w:p w:rsidR="003B11BD" w:rsidRPr="00A45D0F" w:rsidRDefault="003B11BD" w:rsidP="003B11BD">
      <w:pPr>
        <w:pStyle w:val="ListBullet0"/>
      </w:pPr>
      <w:r w:rsidRPr="00A45D0F">
        <w:t>double[] vector</w:t>
      </w:r>
    </w:p>
    <w:p w:rsidR="003B11BD" w:rsidRPr="00A45D0F" w:rsidRDefault="003B11BD" w:rsidP="003B11BD">
      <w:pPr>
        <w:pBdr>
          <w:bottom w:val="single" w:sz="2" w:space="1" w:color="auto"/>
        </w:pBdr>
      </w:pPr>
    </w:p>
    <w:p w:rsidR="003B11BD" w:rsidRPr="00A45D0F" w:rsidRDefault="003B11BD" w:rsidP="003B11BD">
      <w:pPr>
        <w:pStyle w:val="PodNadpis4uroven"/>
        <w:numPr>
          <w:ilvl w:val="0"/>
          <w:numId w:val="0"/>
        </w:numPr>
        <w:rPr>
          <w:lang w:val="en-US"/>
        </w:rPr>
      </w:pPr>
      <w:r w:rsidRPr="00A45D0F">
        <w:rPr>
          <w:lang w:val="en-US"/>
        </w:rPr>
        <w:t>Detailed Description</w:t>
      </w:r>
    </w:p>
    <w:p w:rsidR="003B11BD" w:rsidRPr="005E2978" w:rsidRDefault="003B11BD" w:rsidP="003B11BD">
      <w:pPr>
        <w:pStyle w:val="BodyText"/>
      </w:pPr>
      <w:r w:rsidRPr="005E2978">
        <w:t>Funkcia: objekt reprezentujúci  Gaussovu priamu metódu pre riešenie sústav lineárnych rovníc.</w:t>
      </w:r>
    </w:p>
    <w:p w:rsidR="003B11BD" w:rsidRPr="00A45D0F" w:rsidRDefault="003B11BD" w:rsidP="003B11BD">
      <w:pPr>
        <w:pStyle w:val="Nadpis5"/>
        <w:numPr>
          <w:ilvl w:val="0"/>
          <w:numId w:val="0"/>
        </w:numPr>
        <w:ind w:left="284"/>
      </w:pPr>
      <w:r w:rsidRPr="00A45D0F">
        <w:t>Author:</w:t>
      </w:r>
    </w:p>
    <w:p w:rsidR="003B11BD" w:rsidRPr="00A45D0F" w:rsidRDefault="003B11BD" w:rsidP="003B11BD">
      <w:pPr>
        <w:pStyle w:val="DescContinue1"/>
      </w:pPr>
      <w:r w:rsidRPr="00A45D0F">
        <w:t xml:space="preserve">Pavol Dano </w:t>
      </w:r>
    </w:p>
    <w:p w:rsidR="003B11BD" w:rsidRPr="005E2978" w:rsidRDefault="003B11BD" w:rsidP="003B11BD">
      <w:pPr>
        <w:pStyle w:val="BodyText"/>
      </w:pPr>
      <w:r w:rsidRPr="005E2978">
        <w:t>Definícia na riadku 26 súboru  GaussianMethod.java.</w:t>
      </w:r>
    </w:p>
    <w:p w:rsidR="003B11BD" w:rsidRPr="00A45D0F" w:rsidRDefault="003B11BD" w:rsidP="003B11BD">
      <w:pPr>
        <w:pBdr>
          <w:bottom w:val="single" w:sz="2" w:space="1" w:color="auto"/>
        </w:pBdr>
      </w:pPr>
    </w:p>
    <w:p w:rsidR="003B11BD" w:rsidRPr="00A45D0F" w:rsidRDefault="003B11BD" w:rsidP="003B11BD">
      <w:pPr>
        <w:pStyle w:val="PodNadpis4uroven"/>
        <w:numPr>
          <w:ilvl w:val="0"/>
          <w:numId w:val="0"/>
        </w:numPr>
        <w:rPr>
          <w:lang w:val="en-US"/>
        </w:rPr>
      </w:pPr>
      <w:r w:rsidRPr="00A45D0F">
        <w:rPr>
          <w:lang w:val="en-US"/>
        </w:rPr>
        <w:t>Member Function Documentation</w:t>
      </w:r>
    </w:p>
    <w:p w:rsidR="003B11BD" w:rsidRPr="00A45D0F" w:rsidRDefault="00A31E12" w:rsidP="003B11BD">
      <w:pPr>
        <w:pStyle w:val="Nadpis4"/>
      </w:pPr>
      <w:r w:rsidRPr="00A45D0F">
        <w:fldChar w:fldCharType="begin"/>
      </w:r>
      <w:r w:rsidR="003B11BD" w:rsidRPr="00A45D0F">
        <w:instrText>xe "computeResult:linearSystems\:\:methods\:\:GaussianMethod"</w:instrText>
      </w:r>
      <w:r w:rsidRPr="00A45D0F">
        <w:fldChar w:fldCharType="end"/>
      </w:r>
      <w:r w:rsidRPr="00A45D0F">
        <w:fldChar w:fldCharType="begin"/>
      </w:r>
      <w:r w:rsidR="003B11BD" w:rsidRPr="00A45D0F">
        <w:instrText>xe "linearSystems\:\:methods\:\:GaussianMethod:computeResult"</w:instrText>
      </w:r>
      <w:r w:rsidRPr="00A45D0F">
        <w:fldChar w:fldCharType="end"/>
      </w:r>
      <w:r w:rsidR="003B11BD" w:rsidRPr="00A45D0F">
        <w:t xml:space="preserve">void linearSystems.methods.GaussianMethod.computeResult (int </w:t>
      </w:r>
      <w:r w:rsidR="003B11BD" w:rsidRPr="00A45D0F">
        <w:rPr>
          <w:i/>
          <w:iCs/>
        </w:rPr>
        <w:t>row</w:t>
      </w:r>
      <w:r w:rsidR="003B11BD" w:rsidRPr="00A45D0F">
        <w:t xml:space="preserve">, double </w:t>
      </w:r>
      <w:r w:rsidR="003B11BD" w:rsidRPr="00A45D0F">
        <w:rPr>
          <w:i/>
          <w:iCs/>
        </w:rPr>
        <w:t>rest</w:t>
      </w:r>
      <w:r w:rsidR="003B11BD" w:rsidRPr="00A45D0F">
        <w:t>)</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 xml:space="preserve">vypočíta výsledok pre konkrétny riadok s poznaním hodnoty zvyšku rovnice </w:t>
      </w:r>
    </w:p>
    <w:p w:rsidR="003B11BD" w:rsidRPr="00A45D0F" w:rsidRDefault="003B11BD" w:rsidP="003B11BD">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1761"/>
        <w:gridCol w:w="6318"/>
      </w:tblGrid>
      <w:tr w:rsidR="003B11BD" w:rsidRPr="00A45D0F" w:rsidTr="0012464A">
        <w:tc>
          <w:tcPr>
            <w:tcW w:w="1761" w:type="dxa"/>
          </w:tcPr>
          <w:p w:rsidR="003B11BD" w:rsidRPr="00A45D0F" w:rsidRDefault="003B11BD" w:rsidP="008F50DE">
            <w:r w:rsidRPr="00A45D0F">
              <w:rPr>
                <w:i/>
                <w:iCs/>
              </w:rPr>
              <w:t xml:space="preserve">riadok </w:t>
            </w:r>
          </w:p>
        </w:tc>
        <w:tc>
          <w:tcPr>
            <w:tcW w:w="6318" w:type="dxa"/>
          </w:tcPr>
          <w:p w:rsidR="003B11BD" w:rsidRPr="00A45D0F" w:rsidRDefault="003B11BD" w:rsidP="008F50DE">
            <w:r w:rsidRPr="00A45D0F">
              <w:t xml:space="preserve">pre ktorý sa hodnota počíta </w:t>
            </w:r>
          </w:p>
        </w:tc>
      </w:tr>
      <w:tr w:rsidR="003B11BD" w:rsidRPr="00A45D0F" w:rsidTr="0012464A">
        <w:tc>
          <w:tcPr>
            <w:tcW w:w="1761" w:type="dxa"/>
          </w:tcPr>
          <w:p w:rsidR="003B11BD" w:rsidRPr="00A45D0F" w:rsidRDefault="003B11BD" w:rsidP="008F50DE">
            <w:r w:rsidRPr="00A45D0F">
              <w:rPr>
                <w:i/>
                <w:iCs/>
              </w:rPr>
              <w:t>rest</w:t>
            </w:r>
            <w:r w:rsidRPr="00A45D0F">
              <w:t xml:space="preserve"> </w:t>
            </w:r>
          </w:p>
        </w:tc>
        <w:tc>
          <w:tcPr>
            <w:tcW w:w="6318" w:type="dxa"/>
          </w:tcPr>
          <w:p w:rsidR="003B11BD" w:rsidRPr="00A45D0F" w:rsidRDefault="003B11BD" w:rsidP="008F50DE">
            <w:r w:rsidRPr="00A45D0F">
              <w:t>zvyšná časť riadku (hodnotovo)</w:t>
            </w:r>
          </w:p>
        </w:tc>
      </w:tr>
    </w:tbl>
    <w:p w:rsidR="003B11BD" w:rsidRPr="00A45D0F" w:rsidRDefault="003B11BD" w:rsidP="003B11BD">
      <w:pPr>
        <w:pStyle w:val="ListContinue1"/>
      </w:pPr>
      <w:r w:rsidRPr="00A45D0F">
        <w:t>Definícia na riadku 184 súboru  GaussianMethod.java.</w:t>
      </w:r>
    </w:p>
    <w:p w:rsidR="003B11BD" w:rsidRPr="00A45D0F" w:rsidRDefault="00A31E12" w:rsidP="003B11BD">
      <w:pPr>
        <w:pStyle w:val="Nadpis4"/>
      </w:pPr>
      <w:r w:rsidRPr="00A45D0F">
        <w:fldChar w:fldCharType="begin"/>
      </w:r>
      <w:r w:rsidR="003B11BD" w:rsidRPr="00A45D0F">
        <w:instrText>xe "doExecution:linearSystems\:\:methods\:\:GaussianMethod"</w:instrText>
      </w:r>
      <w:r w:rsidRPr="00A45D0F">
        <w:fldChar w:fldCharType="end"/>
      </w:r>
      <w:r w:rsidRPr="00A45D0F">
        <w:fldChar w:fldCharType="begin"/>
      </w:r>
      <w:r w:rsidR="003B11BD" w:rsidRPr="00A45D0F">
        <w:instrText>xe "linearSystems\:\:methods\:\:GaussianMethod:doExecution"</w:instrText>
      </w:r>
      <w:r w:rsidRPr="00A45D0F">
        <w:fldChar w:fldCharType="end"/>
      </w:r>
      <w:r w:rsidR="003B11BD" w:rsidRPr="00A45D0F">
        <w:t>void linearSystems.methods.GaussianMethod.doExecution ()</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vykoná Gaussovu eliminačnú metódu</w:t>
      </w:r>
    </w:p>
    <w:p w:rsidR="003B11BD" w:rsidRPr="00A45D0F" w:rsidRDefault="003B11BD" w:rsidP="003B11BD">
      <w:pPr>
        <w:pStyle w:val="ListContinue1"/>
      </w:pPr>
      <w:r w:rsidRPr="00A45D0F">
        <w:t>Definícia na riadku 114 súboru  GaussianMethod.java.</w:t>
      </w:r>
    </w:p>
    <w:p w:rsidR="003B11BD" w:rsidRPr="00A45D0F" w:rsidRDefault="00A31E12" w:rsidP="003B11BD">
      <w:pPr>
        <w:pStyle w:val="Nadpis4"/>
      </w:pPr>
      <w:r w:rsidRPr="00A45D0F">
        <w:fldChar w:fldCharType="begin"/>
      </w:r>
      <w:r w:rsidR="003B11BD" w:rsidRPr="00A45D0F">
        <w:instrText>xe "eliminateColumn:linearSystems\:\:methods\:\:GaussianMethod"</w:instrText>
      </w:r>
      <w:r w:rsidRPr="00A45D0F">
        <w:fldChar w:fldCharType="end"/>
      </w:r>
      <w:r w:rsidRPr="00A45D0F">
        <w:fldChar w:fldCharType="begin"/>
      </w:r>
      <w:r w:rsidR="003B11BD" w:rsidRPr="00A45D0F">
        <w:instrText>xe "linearSystems\:\:methods\:\:GaussianMethod:eliminateColumn"</w:instrText>
      </w:r>
      <w:r w:rsidRPr="00A45D0F">
        <w:fldChar w:fldCharType="end"/>
      </w:r>
      <w:r w:rsidR="003B11BD" w:rsidRPr="00A45D0F">
        <w:t xml:space="preserve">void linearSystems.methods.GaussianMethod.eliminateColumn (int </w:t>
      </w:r>
      <w:r w:rsidR="003B11BD" w:rsidRPr="00A45D0F">
        <w:rPr>
          <w:i/>
          <w:iCs/>
        </w:rPr>
        <w:t>column</w:t>
      </w:r>
      <w:r w:rsidR="003B11BD" w:rsidRPr="00A45D0F">
        <w:t xml:space="preserve">, int </w:t>
      </w:r>
      <w:r w:rsidR="003B11BD" w:rsidRPr="00A45D0F">
        <w:rPr>
          <w:i/>
          <w:iCs/>
        </w:rPr>
        <w:t>startAt</w:t>
      </w:r>
      <w:r w:rsidR="003B11BD" w:rsidRPr="00A45D0F">
        <w:t>)</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 xml:space="preserve">eliminácia stĺpca na hodnotu 1 na pozícii diagonálneho prvku vrátane výpočtu ostatných prvkov pod diagonálov na hodnotu 0 </w:t>
      </w:r>
    </w:p>
    <w:p w:rsidR="003B11BD" w:rsidRPr="00A45D0F" w:rsidRDefault="003B11BD" w:rsidP="003B11BD">
      <w:pPr>
        <w:pStyle w:val="Nadpis5"/>
        <w:numPr>
          <w:ilvl w:val="0"/>
          <w:numId w:val="0"/>
        </w:numPr>
        <w:ind w:left="284"/>
      </w:pPr>
      <w:r w:rsidRPr="00A45D0F">
        <w:lastRenderedPageBreak/>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1761"/>
        <w:gridCol w:w="6318"/>
      </w:tblGrid>
      <w:tr w:rsidR="003B11BD" w:rsidRPr="00A45D0F" w:rsidTr="0012464A">
        <w:tc>
          <w:tcPr>
            <w:tcW w:w="1761" w:type="dxa"/>
          </w:tcPr>
          <w:p w:rsidR="003B11BD" w:rsidRPr="00A45D0F" w:rsidRDefault="003B11BD" w:rsidP="008F50DE">
            <w:r w:rsidRPr="00A45D0F">
              <w:rPr>
                <w:i/>
                <w:iCs/>
              </w:rPr>
              <w:t>stĺpec</w:t>
            </w:r>
          </w:p>
        </w:tc>
        <w:tc>
          <w:tcPr>
            <w:tcW w:w="6318" w:type="dxa"/>
          </w:tcPr>
          <w:p w:rsidR="003B11BD" w:rsidRPr="00A45D0F" w:rsidRDefault="003B11BD" w:rsidP="008F50DE">
            <w:r w:rsidRPr="00A45D0F">
              <w:t xml:space="preserve">eliminovaný stĺpec </w:t>
            </w:r>
          </w:p>
        </w:tc>
      </w:tr>
      <w:tr w:rsidR="003B11BD" w:rsidRPr="00A45D0F" w:rsidTr="0012464A">
        <w:tc>
          <w:tcPr>
            <w:tcW w:w="1761" w:type="dxa"/>
          </w:tcPr>
          <w:p w:rsidR="003B11BD" w:rsidRPr="00A45D0F" w:rsidRDefault="003B11BD" w:rsidP="008F50DE">
            <w:r w:rsidRPr="00A45D0F">
              <w:rPr>
                <w:i/>
                <w:iCs/>
              </w:rPr>
              <w:t>startAt</w:t>
            </w:r>
            <w:r w:rsidRPr="00A45D0F">
              <w:t xml:space="preserve"> </w:t>
            </w:r>
          </w:p>
        </w:tc>
        <w:tc>
          <w:tcPr>
            <w:tcW w:w="6318" w:type="dxa"/>
          </w:tcPr>
          <w:p w:rsidR="003B11BD" w:rsidRPr="00A45D0F" w:rsidRDefault="003B11BD" w:rsidP="008F50DE">
            <w:r w:rsidRPr="00A45D0F">
              <w:t xml:space="preserve">pozícia, na ktorej eliminácia začína </w:t>
            </w:r>
          </w:p>
        </w:tc>
      </w:tr>
    </w:tbl>
    <w:p w:rsidR="003B11BD" w:rsidRPr="00A45D0F" w:rsidRDefault="003B11BD" w:rsidP="003B11BD">
      <w:pPr>
        <w:pStyle w:val="ListContinue1"/>
      </w:pPr>
      <w:r w:rsidRPr="00A45D0F">
        <w:t>Definícia na riadku 144 súboru  GaussianMethod.java.</w:t>
      </w:r>
    </w:p>
    <w:p w:rsidR="003B11BD" w:rsidRPr="00A45D0F" w:rsidRDefault="00A31E12" w:rsidP="003B11BD">
      <w:pPr>
        <w:pStyle w:val="Nadpis4"/>
      </w:pPr>
      <w:r w:rsidRPr="00A45D0F">
        <w:fldChar w:fldCharType="begin"/>
      </w:r>
      <w:r w:rsidR="003B11BD" w:rsidRPr="00A45D0F">
        <w:instrText>xe "execute:linearSystems\:\:methods\:\:GaussianMethod"</w:instrText>
      </w:r>
      <w:r w:rsidRPr="00A45D0F">
        <w:fldChar w:fldCharType="end"/>
      </w:r>
      <w:r w:rsidRPr="00A45D0F">
        <w:fldChar w:fldCharType="begin"/>
      </w:r>
      <w:r w:rsidR="003B11BD" w:rsidRPr="00A45D0F">
        <w:instrText>xe "linearSystems\:\:methods\:\:GaussianMethod:execute"</w:instrText>
      </w:r>
      <w:r w:rsidRPr="00A45D0F">
        <w:fldChar w:fldCharType="end"/>
      </w:r>
      <w:r w:rsidR="003B11BD" w:rsidRPr="00A45D0F">
        <w:t xml:space="preserve">void linearSystems.methods.GaussianMethod.execute (MatrixD </w:t>
      </w:r>
      <w:r w:rsidR="003B11BD" w:rsidRPr="00A45D0F">
        <w:rPr>
          <w:i/>
          <w:iCs/>
        </w:rPr>
        <w:t>matrixD</w:t>
      </w:r>
      <w:r w:rsidR="003B11BD" w:rsidRPr="00A45D0F">
        <w:t>)</w:t>
      </w:r>
      <w:r w:rsidR="003B11BD" w:rsidRPr="00A45D0F">
        <w:rPr>
          <w:rFonts w:ascii="Courier New" w:hAnsi="Courier New" w:cs="Courier New"/>
        </w:rPr>
        <w:t xml:space="preserve"> [virtual]</w:t>
      </w:r>
    </w:p>
    <w:p w:rsidR="003B11BD" w:rsidRPr="005E2978" w:rsidRDefault="003B11BD" w:rsidP="003B11BD">
      <w:pPr>
        <w:pStyle w:val="BodyText"/>
        <w:adjustRightInd/>
        <w:ind w:left="360"/>
      </w:pPr>
      <w:r w:rsidRPr="005E2978">
        <w:t>vykonanie samotnej metódy</w:t>
      </w:r>
    </w:p>
    <w:p w:rsidR="003B11BD" w:rsidRPr="00A45D0F" w:rsidRDefault="003B11BD" w:rsidP="003B11BD">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1761"/>
        <w:gridCol w:w="6318"/>
      </w:tblGrid>
      <w:tr w:rsidR="003B11BD" w:rsidRPr="00A45D0F" w:rsidTr="0012464A">
        <w:tc>
          <w:tcPr>
            <w:tcW w:w="1761" w:type="dxa"/>
          </w:tcPr>
          <w:p w:rsidR="003B11BD" w:rsidRPr="00A45D0F" w:rsidRDefault="003B11BD" w:rsidP="008F50DE">
            <w:r w:rsidRPr="00A45D0F">
              <w:rPr>
                <w:i/>
                <w:iCs/>
              </w:rPr>
              <w:t>matrixD</w:t>
            </w:r>
            <w:r w:rsidRPr="00A45D0F">
              <w:t xml:space="preserve"> </w:t>
            </w:r>
          </w:p>
        </w:tc>
        <w:tc>
          <w:tcPr>
            <w:tcW w:w="6318" w:type="dxa"/>
          </w:tcPr>
          <w:p w:rsidR="003B11BD" w:rsidRPr="00A45D0F" w:rsidRDefault="003B11BD" w:rsidP="008F50DE">
            <w:r w:rsidRPr="00A45D0F">
              <w:t xml:space="preserve">matica, ktorá je objektom vykonávania operácií </w:t>
            </w:r>
          </w:p>
        </w:tc>
      </w:tr>
    </w:tbl>
    <w:p w:rsidR="003B11BD" w:rsidRPr="00A45D0F" w:rsidRDefault="003B11BD" w:rsidP="003B11BD">
      <w:pPr>
        <w:pStyle w:val="ListContinue1"/>
      </w:pPr>
      <w:r w:rsidRPr="00A45D0F">
        <w:t>Implementuje linearSystems.interfaces.LinearSystemsSolvable.</w:t>
      </w:r>
    </w:p>
    <w:p w:rsidR="003B11BD" w:rsidRPr="00A45D0F" w:rsidRDefault="003B11BD" w:rsidP="003B11BD">
      <w:pPr>
        <w:pStyle w:val="ListContinue1"/>
      </w:pPr>
      <w:r w:rsidRPr="00A45D0F">
        <w:t>Definícia na riadku 73 súboru  GaussianMethod.java.</w:t>
      </w:r>
    </w:p>
    <w:p w:rsidR="003B11BD" w:rsidRPr="00A45D0F" w:rsidRDefault="00A31E12" w:rsidP="003B11BD">
      <w:pPr>
        <w:pStyle w:val="Nadpis4"/>
      </w:pPr>
      <w:r w:rsidRPr="00A45D0F">
        <w:fldChar w:fldCharType="begin"/>
      </w:r>
      <w:r w:rsidR="003B11BD" w:rsidRPr="00A45D0F">
        <w:instrText>xe "expressXi:linearSystems\:\:methods\:\:GaussianMethod"</w:instrText>
      </w:r>
      <w:r w:rsidRPr="00A45D0F">
        <w:fldChar w:fldCharType="end"/>
      </w:r>
      <w:r w:rsidRPr="00A45D0F">
        <w:fldChar w:fldCharType="begin"/>
      </w:r>
      <w:r w:rsidR="003B11BD" w:rsidRPr="00A45D0F">
        <w:instrText>xe "linearSystems\:\:methods\:\:GaussianMethod:expressXi"</w:instrText>
      </w:r>
      <w:r w:rsidRPr="00A45D0F">
        <w:fldChar w:fldCharType="end"/>
      </w:r>
      <w:r w:rsidR="003B11BD" w:rsidRPr="00A45D0F">
        <w:t xml:space="preserve">void linearSystems.methods.GaussianMethod.expressXi (int </w:t>
      </w:r>
      <w:r w:rsidR="003B11BD" w:rsidRPr="00A45D0F">
        <w:rPr>
          <w:i/>
          <w:iCs/>
        </w:rPr>
        <w:t>row</w:t>
      </w:r>
      <w:r w:rsidR="003B11BD" w:rsidRPr="00A45D0F">
        <w:t>)</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vyjadrenie riadku x</w:t>
      </w:r>
      <w:r w:rsidRPr="005E2978">
        <w:rPr>
          <w:vertAlign w:val="subscript"/>
        </w:rPr>
        <w:t>i</w:t>
      </w:r>
      <w:r w:rsidRPr="005E2978">
        <w:t xml:space="preserve"> (spätná substitúcia) </w:t>
      </w:r>
    </w:p>
    <w:p w:rsidR="003B11BD" w:rsidRPr="00A45D0F" w:rsidRDefault="003B11BD" w:rsidP="003B11BD">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1761"/>
        <w:gridCol w:w="6318"/>
      </w:tblGrid>
      <w:tr w:rsidR="003B11BD" w:rsidRPr="00A45D0F" w:rsidTr="0012464A">
        <w:tc>
          <w:tcPr>
            <w:tcW w:w="1761" w:type="dxa"/>
          </w:tcPr>
          <w:p w:rsidR="003B11BD" w:rsidRPr="00A45D0F" w:rsidRDefault="003B11BD" w:rsidP="008F50DE">
            <w:r w:rsidRPr="00A45D0F">
              <w:rPr>
                <w:i/>
                <w:iCs/>
              </w:rPr>
              <w:t xml:space="preserve">riadok </w:t>
            </w:r>
          </w:p>
        </w:tc>
        <w:tc>
          <w:tcPr>
            <w:tcW w:w="6318" w:type="dxa"/>
          </w:tcPr>
          <w:p w:rsidR="003B11BD" w:rsidRPr="00A45D0F" w:rsidRDefault="00383A17" w:rsidP="00383A17">
            <w:r>
              <w:t xml:space="preserve">Index riadku, kde zvyšná hodnota sa počíta </w:t>
            </w:r>
            <w:r w:rsidR="003B11BD" w:rsidRPr="00A45D0F">
              <w:t xml:space="preserve"> </w:t>
            </w:r>
            <w:r>
              <w:t>v závislosti od hodnoty tohto parametre</w:t>
            </w:r>
          </w:p>
        </w:tc>
      </w:tr>
    </w:tbl>
    <w:p w:rsidR="003B11BD" w:rsidRPr="00A45D0F" w:rsidRDefault="003B11BD" w:rsidP="003B11BD">
      <w:pPr>
        <w:pStyle w:val="ListContinue1"/>
      </w:pPr>
      <w:r w:rsidRPr="00A45D0F">
        <w:t>Definícia na riadku 167 súboru  GaussianMethod.java.</w:t>
      </w:r>
    </w:p>
    <w:p w:rsidR="003B11BD" w:rsidRPr="00A45D0F" w:rsidRDefault="00A31E12" w:rsidP="003B11BD">
      <w:pPr>
        <w:pStyle w:val="Nadpis4"/>
      </w:pPr>
      <w:r w:rsidRPr="00A45D0F">
        <w:fldChar w:fldCharType="begin"/>
      </w:r>
      <w:r w:rsidR="003B11BD" w:rsidRPr="00A45D0F">
        <w:instrText>xe "expressXn:linearSystems\:\:methods\:\:GaussianMethod"</w:instrText>
      </w:r>
      <w:r w:rsidRPr="00A45D0F">
        <w:fldChar w:fldCharType="end"/>
      </w:r>
      <w:r w:rsidRPr="00A45D0F">
        <w:fldChar w:fldCharType="begin"/>
      </w:r>
      <w:r w:rsidR="003B11BD" w:rsidRPr="00A45D0F">
        <w:instrText>xe "linearSystems\:\:methods\:\:GaussianMethod:expressXn"</w:instrText>
      </w:r>
      <w:r w:rsidRPr="00A45D0F">
        <w:fldChar w:fldCharType="end"/>
      </w:r>
      <w:r w:rsidR="003B11BD" w:rsidRPr="00A45D0F">
        <w:t>void linearSystems.methods.GaussianMethod.expressXn ()</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 xml:space="preserve">vyjadrenie poslednej neznámej(posledný riadok) </w:t>
      </w:r>
    </w:p>
    <w:p w:rsidR="003B11BD" w:rsidRPr="00A45D0F" w:rsidRDefault="003B11BD" w:rsidP="003B11BD">
      <w:pPr>
        <w:pStyle w:val="ListContinue1"/>
      </w:pPr>
      <w:r w:rsidRPr="00A45D0F">
        <w:t>Definícia na riadku 158 súboru  GaussianMethod.java.</w:t>
      </w:r>
    </w:p>
    <w:p w:rsidR="003B11BD" w:rsidRPr="00A45D0F" w:rsidRDefault="00A31E12" w:rsidP="003B11BD">
      <w:pPr>
        <w:pStyle w:val="Nadpis4"/>
      </w:pPr>
      <w:r w:rsidRPr="00A45D0F">
        <w:fldChar w:fldCharType="begin"/>
      </w:r>
      <w:r w:rsidR="003B11BD" w:rsidRPr="00A45D0F">
        <w:instrText>xe "getName:linearSystems\:\:methods\:\:GaussianMethod"</w:instrText>
      </w:r>
      <w:r w:rsidRPr="00A45D0F">
        <w:fldChar w:fldCharType="end"/>
      </w:r>
      <w:r w:rsidRPr="00A45D0F">
        <w:fldChar w:fldCharType="begin"/>
      </w:r>
      <w:r w:rsidR="003B11BD" w:rsidRPr="00A45D0F">
        <w:instrText>xe "linearSystems\:\:methods\:\:GaussianMethod:getName"</w:instrText>
      </w:r>
      <w:r w:rsidRPr="00A45D0F">
        <w:fldChar w:fldCharType="end"/>
      </w:r>
      <w:r w:rsidR="003B11BD" w:rsidRPr="00A45D0F">
        <w:t>String linearSystems.methods.GaussianMethod.getName ()</w:t>
      </w:r>
      <w:r w:rsidR="003B11BD" w:rsidRPr="00A45D0F">
        <w:rPr>
          <w:rFonts w:ascii="Courier New" w:hAnsi="Courier New" w:cs="Courier New"/>
        </w:rPr>
        <w:t xml:space="preserve"> [virtual]</w:t>
      </w:r>
    </w:p>
    <w:p w:rsidR="003B11BD" w:rsidRPr="005E2978" w:rsidRDefault="003B11BD" w:rsidP="003B11BD">
      <w:pPr>
        <w:pStyle w:val="BodyText"/>
        <w:adjustRightInd/>
        <w:ind w:left="360"/>
      </w:pPr>
      <w:r w:rsidRPr="005E2978">
        <w:t>vracia meno metódy</w:t>
      </w:r>
    </w:p>
    <w:p w:rsidR="003B11BD" w:rsidRPr="00A45D0F" w:rsidRDefault="003B11BD" w:rsidP="003B11BD">
      <w:pPr>
        <w:pStyle w:val="ListContinue1"/>
      </w:pPr>
      <w:r w:rsidRPr="00A45D0F">
        <w:t>Implementuje linearSystems.interfaces.LinearSystemsSolvable.</w:t>
      </w:r>
    </w:p>
    <w:p w:rsidR="003B11BD" w:rsidRPr="00A45D0F" w:rsidRDefault="003B11BD" w:rsidP="003B11BD">
      <w:pPr>
        <w:pStyle w:val="ListContinue1"/>
      </w:pPr>
      <w:r w:rsidRPr="00A45D0F">
        <w:t>Definícia na riadku 190 súboru  GaussianMethod.java.</w:t>
      </w:r>
    </w:p>
    <w:p w:rsidR="003B11BD" w:rsidRPr="00A45D0F" w:rsidRDefault="00A31E12" w:rsidP="003B11BD">
      <w:pPr>
        <w:pStyle w:val="Nadpis4"/>
      </w:pPr>
      <w:r w:rsidRPr="00A45D0F">
        <w:fldChar w:fldCharType="begin"/>
      </w:r>
      <w:r w:rsidR="003B11BD" w:rsidRPr="00A45D0F">
        <w:instrText>xe "getPathToExample:linearSystems\:\:methods\:\:GaussianMethod"</w:instrText>
      </w:r>
      <w:r w:rsidRPr="00A45D0F">
        <w:fldChar w:fldCharType="end"/>
      </w:r>
      <w:r w:rsidRPr="00A45D0F">
        <w:fldChar w:fldCharType="begin"/>
      </w:r>
      <w:r w:rsidR="003B11BD" w:rsidRPr="00A45D0F">
        <w:instrText>xe "linearSystems\:\:methods\:\:GaussianMethod:getPathToExample"</w:instrText>
      </w:r>
      <w:r w:rsidRPr="00A45D0F">
        <w:fldChar w:fldCharType="end"/>
      </w:r>
      <w:r w:rsidR="003B11BD" w:rsidRPr="00A45D0F">
        <w:t>String linearSystems.methods.GaussianMethod.getPathToExample ()</w:t>
      </w:r>
      <w:r w:rsidR="003B11BD" w:rsidRPr="00A45D0F">
        <w:rPr>
          <w:rFonts w:ascii="Courier New" w:hAnsi="Courier New" w:cs="Courier New"/>
        </w:rPr>
        <w:t xml:space="preserve"> [virtual]</w:t>
      </w:r>
    </w:p>
    <w:p w:rsidR="003B11BD" w:rsidRPr="005E2978" w:rsidRDefault="003B11BD" w:rsidP="003B11BD">
      <w:pPr>
        <w:pStyle w:val="BodyText"/>
        <w:adjustRightInd/>
        <w:ind w:left="360"/>
      </w:pPr>
      <w:r w:rsidRPr="005E2978">
        <w:t xml:space="preserve">getter </w:t>
      </w:r>
    </w:p>
    <w:p w:rsidR="003B11BD" w:rsidRPr="00A45D0F" w:rsidRDefault="003B11BD" w:rsidP="003B11BD">
      <w:pPr>
        <w:pStyle w:val="Nadpis5"/>
        <w:numPr>
          <w:ilvl w:val="0"/>
          <w:numId w:val="0"/>
        </w:numPr>
        <w:ind w:left="284"/>
      </w:pPr>
      <w:r w:rsidRPr="00A45D0F">
        <w:t>Returns:</w:t>
      </w:r>
    </w:p>
    <w:p w:rsidR="003B11BD" w:rsidRPr="005E2978" w:rsidRDefault="003B11BD" w:rsidP="003B11BD">
      <w:pPr>
        <w:pStyle w:val="DescContinue2"/>
        <w:rPr>
          <w:b w:val="0"/>
          <w:sz w:val="24"/>
          <w:szCs w:val="24"/>
        </w:rPr>
      </w:pPr>
      <w:r w:rsidRPr="005E2978">
        <w:rPr>
          <w:b w:val="0"/>
          <w:sz w:val="24"/>
          <w:szCs w:val="24"/>
        </w:rPr>
        <w:t xml:space="preserve">cesta k súboru s implicitným príkladom </w:t>
      </w:r>
    </w:p>
    <w:p w:rsidR="003B11BD" w:rsidRPr="00A45D0F" w:rsidRDefault="003B11BD" w:rsidP="003B11BD">
      <w:pPr>
        <w:pStyle w:val="ListContinue1"/>
      </w:pPr>
      <w:r w:rsidRPr="00A45D0F">
        <w:t>Implementuje linearSystems.interfaces.LinearSystemsSolvable.</w:t>
      </w:r>
    </w:p>
    <w:p w:rsidR="003B11BD" w:rsidRPr="00A45D0F" w:rsidRDefault="003B11BD" w:rsidP="003B11BD">
      <w:pPr>
        <w:pStyle w:val="ListContinue1"/>
      </w:pPr>
      <w:r w:rsidRPr="00A45D0F">
        <w:t>Definícia na riadku 203 súboru  GaussianMethod.java.</w:t>
      </w:r>
    </w:p>
    <w:p w:rsidR="003B11BD" w:rsidRPr="00A45D0F" w:rsidRDefault="00A31E12" w:rsidP="003B11BD">
      <w:pPr>
        <w:pStyle w:val="Nadpis4"/>
      </w:pPr>
      <w:r w:rsidRPr="00A45D0F">
        <w:fldChar w:fldCharType="begin"/>
      </w:r>
      <w:r w:rsidR="003B11BD" w:rsidRPr="00A45D0F">
        <w:instrText>xe "getResults:linearSystems\:\:methods\:\:GaussianMethod"</w:instrText>
      </w:r>
      <w:r w:rsidRPr="00A45D0F">
        <w:fldChar w:fldCharType="end"/>
      </w:r>
      <w:r w:rsidRPr="00A45D0F">
        <w:fldChar w:fldCharType="begin"/>
      </w:r>
      <w:r w:rsidR="003B11BD" w:rsidRPr="00A45D0F">
        <w:instrText>xe "linearSystems\:\:methods\:\:GaussianMethod:getResults"</w:instrText>
      </w:r>
      <w:r w:rsidRPr="00A45D0F">
        <w:fldChar w:fldCharType="end"/>
      </w:r>
      <w:r w:rsidR="003B11BD" w:rsidRPr="00A45D0F">
        <w:t>VectorD linearSystems.methods.GaussianMethod.getResults ()</w:t>
      </w:r>
      <w:r w:rsidR="003B11BD" w:rsidRPr="00A45D0F">
        <w:rPr>
          <w:rFonts w:ascii="Courier New" w:hAnsi="Courier New" w:cs="Courier New"/>
        </w:rPr>
        <w:t xml:space="preserve"> [virtual]</w:t>
      </w:r>
    </w:p>
    <w:p w:rsidR="003B11BD" w:rsidRPr="005E2978" w:rsidRDefault="003B11BD" w:rsidP="003B11BD">
      <w:pPr>
        <w:pStyle w:val="BodyText"/>
        <w:adjustRightInd/>
        <w:ind w:left="360"/>
      </w:pPr>
      <w:r w:rsidRPr="005E2978">
        <w:t xml:space="preserve">Získanie výsledku vo forme objektu VectorD </w:t>
      </w:r>
    </w:p>
    <w:p w:rsidR="003B11BD" w:rsidRPr="00A45D0F" w:rsidRDefault="003B11BD" w:rsidP="003B11BD">
      <w:pPr>
        <w:pStyle w:val="Nadpis5"/>
        <w:numPr>
          <w:ilvl w:val="0"/>
          <w:numId w:val="0"/>
        </w:numPr>
        <w:ind w:left="284"/>
      </w:pPr>
      <w:r w:rsidRPr="00A45D0F">
        <w:t>Returns:</w:t>
      </w:r>
    </w:p>
    <w:p w:rsidR="003B11BD" w:rsidRPr="005E2978" w:rsidRDefault="003B11BD" w:rsidP="003B11BD">
      <w:pPr>
        <w:pStyle w:val="DescContinue2"/>
        <w:rPr>
          <w:b w:val="0"/>
          <w:sz w:val="24"/>
          <w:szCs w:val="24"/>
        </w:rPr>
      </w:pPr>
      <w:r w:rsidRPr="005E2978">
        <w:rPr>
          <w:b w:val="0"/>
          <w:sz w:val="24"/>
          <w:szCs w:val="24"/>
        </w:rPr>
        <w:lastRenderedPageBreak/>
        <w:t xml:space="preserve">Výsledok riešenia </w:t>
      </w:r>
    </w:p>
    <w:p w:rsidR="003B11BD" w:rsidRPr="00A45D0F" w:rsidRDefault="003B11BD" w:rsidP="003B11BD">
      <w:pPr>
        <w:pStyle w:val="ListContinue1"/>
      </w:pPr>
      <w:r w:rsidRPr="00A45D0F">
        <w:t>Implementuje linearSystems.interfaces.LinearSystemsSolvable.</w:t>
      </w:r>
    </w:p>
    <w:p w:rsidR="003B11BD" w:rsidRPr="00A45D0F" w:rsidRDefault="003B11BD" w:rsidP="003B11BD">
      <w:pPr>
        <w:pStyle w:val="ListContinue1"/>
      </w:pPr>
      <w:r w:rsidRPr="00A45D0F">
        <w:t>Definícia na riadku 107 súboru  GaussianMethod.java.</w:t>
      </w:r>
    </w:p>
    <w:p w:rsidR="003B11BD" w:rsidRPr="00A45D0F" w:rsidRDefault="00A31E12" w:rsidP="003B11BD">
      <w:pPr>
        <w:pStyle w:val="Nadpis4"/>
      </w:pPr>
      <w:r w:rsidRPr="00A45D0F">
        <w:fldChar w:fldCharType="begin"/>
      </w:r>
      <w:r w:rsidR="003B11BD" w:rsidRPr="00A45D0F">
        <w:instrText>xe "handleZerosOnDiagonal:linearSystems\:\:methods\:\:GaussianMethod"</w:instrText>
      </w:r>
      <w:r w:rsidRPr="00A45D0F">
        <w:fldChar w:fldCharType="end"/>
      </w:r>
      <w:r w:rsidRPr="00A45D0F">
        <w:fldChar w:fldCharType="begin"/>
      </w:r>
      <w:r w:rsidR="003B11BD" w:rsidRPr="00A45D0F">
        <w:instrText>xe "linearSystems\:\:methods\:\:GaussianMethod:handleZerosOnDiagonal"</w:instrText>
      </w:r>
      <w:r w:rsidRPr="00A45D0F">
        <w:fldChar w:fldCharType="end"/>
      </w:r>
      <w:r w:rsidR="003B11BD" w:rsidRPr="00A45D0F">
        <w:t xml:space="preserve">void linearSystems.methods.GaussianMethod.handleZerosOnDiagonal ()  throws MatrixEditableNotException </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 xml:space="preserve">zbavuje sa núl na diagonal, ak sa objavia </w:t>
      </w:r>
    </w:p>
    <w:p w:rsidR="003B11BD" w:rsidRPr="00A45D0F" w:rsidRDefault="003B11BD" w:rsidP="003B11BD">
      <w:pPr>
        <w:pStyle w:val="Nadpis5"/>
        <w:numPr>
          <w:ilvl w:val="0"/>
          <w:numId w:val="0"/>
        </w:numPr>
        <w:ind w:left="284"/>
      </w:pPr>
      <w:r w:rsidRPr="00A45D0F">
        <w:t>Exceptions: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3118"/>
        <w:gridCol w:w="4961"/>
      </w:tblGrid>
      <w:tr w:rsidR="003B11BD" w:rsidRPr="00A45D0F" w:rsidTr="0012464A">
        <w:tc>
          <w:tcPr>
            <w:tcW w:w="3118" w:type="dxa"/>
          </w:tcPr>
          <w:p w:rsidR="003B11BD" w:rsidRPr="00A45D0F" w:rsidRDefault="003B11BD" w:rsidP="008F50DE">
            <w:r w:rsidRPr="00A45D0F">
              <w:rPr>
                <w:i/>
                <w:iCs/>
              </w:rPr>
              <w:t>MatrixEditableNotException</w:t>
            </w:r>
            <w:r w:rsidRPr="00A45D0F">
              <w:t xml:space="preserve"> </w:t>
            </w:r>
          </w:p>
        </w:tc>
        <w:tc>
          <w:tcPr>
            <w:tcW w:w="4961" w:type="dxa"/>
          </w:tcPr>
          <w:p w:rsidR="003B11BD" w:rsidRPr="00A45D0F" w:rsidRDefault="003B11BD" w:rsidP="0012464A">
            <w:r w:rsidRPr="00A45D0F">
              <w:t>hádzaná pri nemožnosti pozmeniť maticu do</w:t>
            </w:r>
            <w:r w:rsidR="0012464A">
              <w:t> </w:t>
            </w:r>
            <w:r w:rsidRPr="00A45D0F">
              <w:t xml:space="preserve">vhodnej formy </w:t>
            </w:r>
          </w:p>
        </w:tc>
      </w:tr>
    </w:tbl>
    <w:p w:rsidR="003B11BD" w:rsidRPr="00A45D0F" w:rsidRDefault="003B11BD" w:rsidP="003B11BD">
      <w:pPr>
        <w:pStyle w:val="ListContinue1"/>
      </w:pPr>
      <w:r w:rsidRPr="00A45D0F">
        <w:t>Definícia na riadku 95 súboru  GaussianMethod.java.</w:t>
      </w:r>
    </w:p>
    <w:p w:rsidR="003B11BD" w:rsidRPr="00A45D0F" w:rsidRDefault="00A31E12" w:rsidP="003B11BD">
      <w:pPr>
        <w:pStyle w:val="Nadpis4"/>
      </w:pPr>
      <w:r w:rsidRPr="00A45D0F">
        <w:fldChar w:fldCharType="begin"/>
      </w:r>
      <w:r w:rsidR="003B11BD" w:rsidRPr="00A45D0F">
        <w:instrText>xe "provideForwardElimination:linearSystems\:\:methods\:\:GaussianMethod"</w:instrText>
      </w:r>
      <w:r w:rsidRPr="00A45D0F">
        <w:fldChar w:fldCharType="end"/>
      </w:r>
      <w:r w:rsidRPr="00A45D0F">
        <w:fldChar w:fldCharType="begin"/>
      </w:r>
      <w:r w:rsidR="003B11BD" w:rsidRPr="00A45D0F">
        <w:instrText>xe "linearSystems\:\:methods\:\:GaussianMethod:provideForwardElimination"</w:instrText>
      </w:r>
      <w:r w:rsidRPr="00A45D0F">
        <w:fldChar w:fldCharType="end"/>
      </w:r>
      <w:r w:rsidR="003B11BD" w:rsidRPr="00A45D0F">
        <w:t>void linearSystems.methods.GaussianMethod.provideForwardElimination ()</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 xml:space="preserve">eliminácia všetkých riadkov jeden po druhom </w:t>
      </w:r>
    </w:p>
    <w:p w:rsidR="003B11BD" w:rsidRPr="00A45D0F" w:rsidRDefault="003B11BD" w:rsidP="003B11BD">
      <w:pPr>
        <w:pStyle w:val="ListContinue1"/>
      </w:pPr>
      <w:r w:rsidRPr="00A45D0F">
        <w:t>Definícia na riadku 131 súboru  GaussianMethod.java.</w:t>
      </w:r>
    </w:p>
    <w:p w:rsidR="003B11BD" w:rsidRPr="00A45D0F" w:rsidRDefault="00A31E12" w:rsidP="003B11BD">
      <w:pPr>
        <w:pStyle w:val="Nadpis4"/>
      </w:pPr>
      <w:r w:rsidRPr="00A45D0F">
        <w:fldChar w:fldCharType="begin"/>
      </w:r>
      <w:r w:rsidR="003B11BD" w:rsidRPr="00A45D0F">
        <w:instrText>xe "toString:linearSystems\:\:methods\:\:GaussianMethod"</w:instrText>
      </w:r>
      <w:r w:rsidRPr="00A45D0F">
        <w:fldChar w:fldCharType="end"/>
      </w:r>
      <w:r w:rsidRPr="00A45D0F">
        <w:fldChar w:fldCharType="begin"/>
      </w:r>
      <w:r w:rsidR="003B11BD" w:rsidRPr="00A45D0F">
        <w:instrText>xe "linearSystems\:\:methods\:\:GaussianMethod:toString"</w:instrText>
      </w:r>
      <w:r w:rsidRPr="00A45D0F">
        <w:fldChar w:fldCharType="end"/>
      </w:r>
      <w:r w:rsidR="003B11BD" w:rsidRPr="00A45D0F">
        <w:t>String linearSystems.methods.GaussianMethod.toString ()</w:t>
      </w:r>
    </w:p>
    <w:p w:rsidR="003B11BD" w:rsidRPr="00A45D0F" w:rsidRDefault="003B11BD" w:rsidP="003B11BD">
      <w:pPr>
        <w:pStyle w:val="ListContinue1"/>
      </w:pPr>
    </w:p>
    <w:p w:rsidR="003B11BD" w:rsidRPr="00A45D0F" w:rsidRDefault="003B11BD" w:rsidP="003B11BD">
      <w:pPr>
        <w:pStyle w:val="ListContinue1"/>
      </w:pPr>
      <w:r w:rsidRPr="00A45D0F">
        <w:t>Definícia na riadku 195 súboru  GaussianMethod.java.</w:t>
      </w:r>
    </w:p>
    <w:p w:rsidR="003B11BD" w:rsidRPr="00A45D0F" w:rsidRDefault="003B11BD" w:rsidP="003B11BD">
      <w:pPr>
        <w:pBdr>
          <w:bottom w:val="single" w:sz="2" w:space="1" w:color="auto"/>
        </w:pBdr>
        <w:rPr>
          <w:rFonts w:ascii="Arial" w:hAnsi="Arial" w:cs="Arial"/>
          <w:b/>
          <w:bCs/>
        </w:rPr>
      </w:pPr>
    </w:p>
    <w:p w:rsidR="003B11BD" w:rsidRPr="00A45D0F" w:rsidRDefault="003B11BD" w:rsidP="003B11BD">
      <w:pPr>
        <w:pStyle w:val="PodNadpis4uroven"/>
        <w:numPr>
          <w:ilvl w:val="0"/>
          <w:numId w:val="0"/>
        </w:numPr>
        <w:rPr>
          <w:lang w:val="en-US"/>
        </w:rPr>
      </w:pPr>
      <w:r w:rsidRPr="00A45D0F">
        <w:rPr>
          <w:lang w:val="en-US"/>
        </w:rPr>
        <w:t>Member Data Documentation</w:t>
      </w:r>
    </w:p>
    <w:p w:rsidR="003B11BD" w:rsidRPr="00A45D0F" w:rsidRDefault="00A31E12" w:rsidP="003B11BD">
      <w:pPr>
        <w:pStyle w:val="Nadpis4"/>
      </w:pPr>
      <w:r w:rsidRPr="00A45D0F">
        <w:fldChar w:fldCharType="begin"/>
      </w:r>
      <w:r w:rsidR="003B11BD" w:rsidRPr="00A45D0F">
        <w:instrText>xe "columns:linearSystems\:\:methods\:\:GaussianMethod"</w:instrText>
      </w:r>
      <w:r w:rsidRPr="00A45D0F">
        <w:fldChar w:fldCharType="end"/>
      </w:r>
      <w:r w:rsidRPr="00A45D0F">
        <w:fldChar w:fldCharType="begin"/>
      </w:r>
      <w:r w:rsidR="003B11BD" w:rsidRPr="00A45D0F">
        <w:instrText>xe "linearSystems\:\:methods\:\:GaussianMethod:columns"</w:instrText>
      </w:r>
      <w:r w:rsidRPr="00A45D0F">
        <w:fldChar w:fldCharType="end"/>
      </w:r>
      <w:r w:rsidR="003B11BD" w:rsidRPr="00A45D0F">
        <w:t>int linearSystems.methods.GaussianMethod.riadky</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 xml:space="preserve">počet stĺpcov matice </w:t>
      </w:r>
    </w:p>
    <w:p w:rsidR="003B11BD" w:rsidRPr="00A45D0F" w:rsidRDefault="003B11BD" w:rsidP="003B11BD">
      <w:pPr>
        <w:pStyle w:val="ListContinue1"/>
      </w:pPr>
      <w:r w:rsidRPr="00A45D0F">
        <w:t>Definícia na riadku 61 súboru  GaussianMethod.java.</w:t>
      </w:r>
    </w:p>
    <w:p w:rsidR="003B11BD" w:rsidRPr="00A45D0F" w:rsidRDefault="00A31E12" w:rsidP="003B11BD">
      <w:pPr>
        <w:pStyle w:val="Nadpis4"/>
      </w:pPr>
      <w:r w:rsidRPr="00A45D0F">
        <w:fldChar w:fldCharType="begin"/>
      </w:r>
      <w:r w:rsidR="003B11BD" w:rsidRPr="00A45D0F">
        <w:instrText>xe "matrix:linearSystems\:\:methods\:\:GaussianMethod"</w:instrText>
      </w:r>
      <w:r w:rsidRPr="00A45D0F">
        <w:fldChar w:fldCharType="end"/>
      </w:r>
      <w:r w:rsidRPr="00A45D0F">
        <w:fldChar w:fldCharType="begin"/>
      </w:r>
      <w:r w:rsidR="003B11BD" w:rsidRPr="00A45D0F">
        <w:instrText>xe "linearSystems\:\:methods\:\:GaussianMethod:matrix"</w:instrText>
      </w:r>
      <w:r w:rsidRPr="00A45D0F">
        <w:fldChar w:fldCharType="end"/>
      </w:r>
      <w:r w:rsidR="003B11BD" w:rsidRPr="00A45D0F">
        <w:t>double [][] linearSystems.methods.GaussianMethod.matrix</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 xml:space="preserve">pole reprezentujúce hodnoty matice </w:t>
      </w:r>
    </w:p>
    <w:p w:rsidR="003B11BD" w:rsidRPr="00A45D0F" w:rsidRDefault="003B11BD" w:rsidP="003B11BD">
      <w:pPr>
        <w:pStyle w:val="ListContinue1"/>
      </w:pPr>
      <w:r w:rsidRPr="00A45D0F">
        <w:t>Definícia na riadku 46 súboru  GaussianMethod.java.</w:t>
      </w:r>
    </w:p>
    <w:p w:rsidR="003B11BD" w:rsidRPr="00A45D0F" w:rsidRDefault="00A31E12" w:rsidP="003B11BD">
      <w:pPr>
        <w:pStyle w:val="Nadpis4"/>
      </w:pPr>
      <w:r w:rsidRPr="00A45D0F">
        <w:fldChar w:fldCharType="begin"/>
      </w:r>
      <w:r w:rsidR="003B11BD" w:rsidRPr="00A45D0F">
        <w:instrText>xe "matrixD:linearSystems\:\:methods\:\:GaussianMethod"</w:instrText>
      </w:r>
      <w:r w:rsidRPr="00A45D0F">
        <w:fldChar w:fldCharType="end"/>
      </w:r>
      <w:r w:rsidRPr="00A45D0F">
        <w:fldChar w:fldCharType="begin"/>
      </w:r>
      <w:r w:rsidR="003B11BD" w:rsidRPr="00A45D0F">
        <w:instrText>xe "linearSystems\:\:methods\:\:GaussianMethod:matrixD"</w:instrText>
      </w:r>
      <w:r w:rsidRPr="00A45D0F">
        <w:fldChar w:fldCharType="end"/>
      </w:r>
      <w:r w:rsidR="003B11BD" w:rsidRPr="00A45D0F">
        <w:t>MatrixD linearSystems.methods.GaussianMethod.matrixD</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riešená matica</w:t>
      </w:r>
    </w:p>
    <w:p w:rsidR="003B11BD" w:rsidRPr="00A45D0F" w:rsidRDefault="003B11BD" w:rsidP="003B11BD">
      <w:pPr>
        <w:pStyle w:val="ListContinue1"/>
      </w:pPr>
      <w:r w:rsidRPr="00A45D0F">
        <w:t>Definícia na riadku 41 súboru  GaussianMethod.java.</w:t>
      </w:r>
    </w:p>
    <w:p w:rsidR="003B11BD" w:rsidRPr="00A45D0F" w:rsidRDefault="00A31E12" w:rsidP="003B11BD">
      <w:pPr>
        <w:pStyle w:val="Nadpis4"/>
      </w:pPr>
      <w:r w:rsidRPr="00A45D0F">
        <w:fldChar w:fldCharType="begin"/>
      </w:r>
      <w:r w:rsidR="003B11BD" w:rsidRPr="00A45D0F">
        <w:instrText>xe "name:linearSystems\:\:methods\:\:GaussianMethod"</w:instrText>
      </w:r>
      <w:r w:rsidRPr="00A45D0F">
        <w:fldChar w:fldCharType="end"/>
      </w:r>
      <w:r w:rsidRPr="00A45D0F">
        <w:fldChar w:fldCharType="begin"/>
      </w:r>
      <w:r w:rsidR="003B11BD" w:rsidRPr="00A45D0F">
        <w:instrText>xe "linearSystems\:\:methods\:\:GaussianMethod:name"</w:instrText>
      </w:r>
      <w:r w:rsidRPr="00A45D0F">
        <w:fldChar w:fldCharType="end"/>
      </w:r>
      <w:r w:rsidR="003B11BD" w:rsidRPr="00A45D0F">
        <w:t>String linearSystems.methods.GaussianMethod.name = "Gaussian"</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 xml:space="preserve">meno metódy </w:t>
      </w:r>
    </w:p>
    <w:p w:rsidR="003B11BD" w:rsidRPr="00A45D0F" w:rsidRDefault="003B11BD" w:rsidP="003B11BD">
      <w:pPr>
        <w:pStyle w:val="ListContinue1"/>
      </w:pPr>
      <w:r w:rsidRPr="00A45D0F">
        <w:t>Definícia na riadku 31 súboru  GaussianMethod.java.</w:t>
      </w:r>
    </w:p>
    <w:p w:rsidR="003B11BD" w:rsidRPr="00A45D0F" w:rsidRDefault="00A31E12" w:rsidP="003B11BD">
      <w:pPr>
        <w:pStyle w:val="Nadpis4"/>
      </w:pPr>
      <w:r w:rsidRPr="00A45D0F">
        <w:fldChar w:fldCharType="begin"/>
      </w:r>
      <w:r w:rsidR="003B11BD" w:rsidRPr="00A45D0F">
        <w:instrText>xe "pathToExample:linearSystems\:\:methods\:\:GaussianMethod"</w:instrText>
      </w:r>
      <w:r w:rsidRPr="00A45D0F">
        <w:fldChar w:fldCharType="end"/>
      </w:r>
      <w:r w:rsidRPr="00A45D0F">
        <w:fldChar w:fldCharType="begin"/>
      </w:r>
      <w:r w:rsidR="003B11BD" w:rsidRPr="00A45D0F">
        <w:instrText>xe "linearSystems\:\:methods\:\:GaussianMethod:pathToExample"</w:instrText>
      </w:r>
      <w:r w:rsidRPr="00A45D0F">
        <w:fldChar w:fldCharType="end"/>
      </w:r>
      <w:r w:rsidR="003B11BD" w:rsidRPr="00A45D0F">
        <w:t>String linearSystems.methods.GaussianMethod.pathToExample = "/examples/gauss.txt"</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cesta k súboru s implicitným príkladom</w:t>
      </w:r>
    </w:p>
    <w:p w:rsidR="003B11BD" w:rsidRPr="00A45D0F" w:rsidRDefault="003B11BD" w:rsidP="003B11BD">
      <w:pPr>
        <w:pStyle w:val="ListContinue1"/>
      </w:pPr>
      <w:r w:rsidRPr="00A45D0F">
        <w:t>Definícia na riadku 36 súboru  GaussianMethod.java.</w:t>
      </w:r>
    </w:p>
    <w:p w:rsidR="003B11BD" w:rsidRPr="00A45D0F" w:rsidRDefault="00A31E12" w:rsidP="003B11BD">
      <w:pPr>
        <w:pStyle w:val="Nadpis4"/>
      </w:pPr>
      <w:r w:rsidRPr="00A45D0F">
        <w:lastRenderedPageBreak/>
        <w:fldChar w:fldCharType="begin"/>
      </w:r>
      <w:r w:rsidR="003B11BD" w:rsidRPr="00A45D0F">
        <w:instrText>xe "result:linearSystems\:\:methods\:\:GaussianMethod"</w:instrText>
      </w:r>
      <w:r w:rsidRPr="00A45D0F">
        <w:fldChar w:fldCharType="end"/>
      </w:r>
      <w:r w:rsidRPr="00A45D0F">
        <w:fldChar w:fldCharType="begin"/>
      </w:r>
      <w:r w:rsidR="003B11BD" w:rsidRPr="00A45D0F">
        <w:instrText>xe "linearSystems\:\:methods\:\:GaussianMethod:result"</w:instrText>
      </w:r>
      <w:r w:rsidRPr="00A45D0F">
        <w:fldChar w:fldCharType="end"/>
      </w:r>
      <w:r w:rsidR="003B11BD" w:rsidRPr="00A45D0F">
        <w:t>double [] linearSystems.methods.GaussianMethod.result</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vypočítaný výsledok</w:t>
      </w:r>
    </w:p>
    <w:p w:rsidR="003B11BD" w:rsidRPr="00A45D0F" w:rsidRDefault="003B11BD" w:rsidP="003B11BD">
      <w:pPr>
        <w:pStyle w:val="ListContinue1"/>
      </w:pPr>
      <w:r w:rsidRPr="00A45D0F">
        <w:t>Definícia na riadku 51 súboru  GaussianMethod.java.</w:t>
      </w:r>
    </w:p>
    <w:p w:rsidR="003B11BD" w:rsidRPr="00A45D0F" w:rsidRDefault="00A31E12" w:rsidP="003B11BD">
      <w:pPr>
        <w:pStyle w:val="Nadpis4"/>
      </w:pPr>
      <w:r w:rsidRPr="00A45D0F">
        <w:fldChar w:fldCharType="begin"/>
      </w:r>
      <w:r w:rsidR="003B11BD" w:rsidRPr="00A45D0F">
        <w:instrText>xe "rows:linearSystems\:\:methods\:\:GaussianMethod"</w:instrText>
      </w:r>
      <w:r w:rsidRPr="00A45D0F">
        <w:fldChar w:fldCharType="end"/>
      </w:r>
      <w:r w:rsidRPr="00A45D0F">
        <w:fldChar w:fldCharType="begin"/>
      </w:r>
      <w:r w:rsidR="003B11BD" w:rsidRPr="00A45D0F">
        <w:instrText>xe "linearSystems\:\:methods\:\:GaussianMethod:rows"</w:instrText>
      </w:r>
      <w:r w:rsidRPr="00A45D0F">
        <w:fldChar w:fldCharType="end"/>
      </w:r>
      <w:r w:rsidR="003B11BD" w:rsidRPr="00A45D0F">
        <w:t>int linearSystems.methods.GaussianMethod.rows</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počet riadkov matcie</w:t>
      </w:r>
    </w:p>
    <w:p w:rsidR="003B11BD" w:rsidRPr="00A45D0F" w:rsidRDefault="003B11BD" w:rsidP="003B11BD">
      <w:pPr>
        <w:pStyle w:val="ListContinue1"/>
      </w:pPr>
      <w:r w:rsidRPr="00A45D0F">
        <w:t>Definícia na riadku 56 súboru  GaussianMethod.java.</w:t>
      </w:r>
    </w:p>
    <w:p w:rsidR="003B11BD" w:rsidRPr="00A45D0F" w:rsidRDefault="00A31E12" w:rsidP="003B11BD">
      <w:pPr>
        <w:pStyle w:val="Nadpis4"/>
      </w:pPr>
      <w:r w:rsidRPr="00A45D0F">
        <w:fldChar w:fldCharType="begin"/>
      </w:r>
      <w:r w:rsidR="003B11BD" w:rsidRPr="00A45D0F">
        <w:instrText>xe "vector:linearSystems\:\:methods\:\:GaussianMethod"</w:instrText>
      </w:r>
      <w:r w:rsidRPr="00A45D0F">
        <w:fldChar w:fldCharType="end"/>
      </w:r>
      <w:r w:rsidRPr="00A45D0F">
        <w:fldChar w:fldCharType="begin"/>
      </w:r>
      <w:r w:rsidR="003B11BD" w:rsidRPr="00A45D0F">
        <w:instrText>xe "linearSystems\:\:methods\:\:GaussianMethod:vector"</w:instrText>
      </w:r>
      <w:r w:rsidRPr="00A45D0F">
        <w:fldChar w:fldCharType="end"/>
      </w:r>
      <w:r w:rsidR="003B11BD" w:rsidRPr="00A45D0F">
        <w:t>double [] linearSystems.methods.GaussianMethod.vector</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dočasný vector pre manipuláciu s maticou</w:t>
      </w:r>
    </w:p>
    <w:p w:rsidR="003B11BD" w:rsidRDefault="003B11BD" w:rsidP="003B11BD">
      <w:r w:rsidRPr="00A45D0F">
        <w:t>Definícia na riadku 66 súboru  GaussianMethod.java.</w:t>
      </w:r>
    </w:p>
    <w:p w:rsidR="003B11BD" w:rsidRDefault="003B11BD" w:rsidP="003B11BD"/>
    <w:p w:rsidR="003B11BD" w:rsidRDefault="003B11BD" w:rsidP="003B11BD">
      <w:pPr>
        <w:pStyle w:val="PodNadpis3urovenB"/>
        <w:numPr>
          <w:ilvl w:val="2"/>
          <w:numId w:val="31"/>
        </w:numPr>
        <w:rPr>
          <w:lang w:val="en-US"/>
        </w:rPr>
      </w:pPr>
      <w:bookmarkStart w:id="323" w:name="_Toc325621797"/>
      <w:bookmarkStart w:id="324" w:name="_Toc325667224"/>
      <w:r w:rsidRPr="00A45D0F">
        <w:rPr>
          <w:lang w:val="en-US"/>
        </w:rPr>
        <w:t>linearSystems.methods.GaussianMethodAdapted</w:t>
      </w:r>
      <w:bookmarkEnd w:id="323"/>
      <w:bookmarkEnd w:id="324"/>
      <w:r w:rsidRPr="00A45D0F">
        <w:rPr>
          <w:lang w:val="en-US"/>
        </w:rPr>
        <w:t xml:space="preserve"> </w:t>
      </w:r>
    </w:p>
    <w:p w:rsidR="003B11BD" w:rsidRDefault="003B11BD" w:rsidP="003B11BD">
      <w:pPr>
        <w:keepNext/>
        <w:jc w:val="center"/>
      </w:pPr>
      <w:r w:rsidRPr="00611554">
        <w:rPr>
          <w:noProof/>
          <w:lang w:eastAsia="sk-SK"/>
        </w:rPr>
        <w:drawing>
          <wp:inline distT="0" distB="0" distL="0" distR="0">
            <wp:extent cx="2714625" cy="762000"/>
            <wp:effectExtent l="19050" t="0" r="9525" b="0"/>
            <wp:docPr id="774" name="Obrázok 6" descr="classlinear_systems_1_1methods_1_1_gaussian_method_adap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asslinear_systems_1_1methods_1_1_gaussian_method_adapted.png"/>
                    <pic:cNvPicPr>
                      <a:picLocks noChangeAspect="1" noChangeArrowheads="1"/>
                    </pic:cNvPicPr>
                  </pic:nvPicPr>
                  <pic:blipFill>
                    <a:blip r:link="rId360" cstate="print"/>
                    <a:srcRect/>
                    <a:stretch>
                      <a:fillRect/>
                    </a:stretch>
                  </pic:blipFill>
                  <pic:spPr bwMode="auto">
                    <a:xfrm>
                      <a:off x="0" y="0"/>
                      <a:ext cx="2714625" cy="762000"/>
                    </a:xfrm>
                    <a:prstGeom prst="rect">
                      <a:avLst/>
                    </a:prstGeom>
                    <a:noFill/>
                    <a:ln w="9525">
                      <a:noFill/>
                      <a:miter lim="800000"/>
                      <a:headEnd/>
                      <a:tailEnd/>
                    </a:ln>
                  </pic:spPr>
                </pic:pic>
              </a:graphicData>
            </a:graphic>
          </wp:inline>
        </w:drawing>
      </w:r>
    </w:p>
    <w:p w:rsidR="003B11BD" w:rsidRDefault="003B11BD" w:rsidP="003B11BD">
      <w:pPr>
        <w:pStyle w:val="Popis"/>
      </w:pPr>
      <w:bookmarkStart w:id="325" w:name="_Toc325665649"/>
      <w:r>
        <w:t xml:space="preserve">Obr. </w:t>
      </w:r>
      <w:fldSimple w:instr=" SEQ Obr. \* ARABIC ">
        <w:r w:rsidR="00344799">
          <w:rPr>
            <w:noProof/>
          </w:rPr>
          <w:t>43</w:t>
        </w:r>
      </w:fldSimple>
      <w:r>
        <w:tab/>
      </w:r>
      <w:r w:rsidRPr="00574729">
        <w:t>Diagram dedičnosti pre linearSystems.methods.GaussianMethodAdapted</w:t>
      </w:r>
      <w:bookmarkEnd w:id="325"/>
    </w:p>
    <w:p w:rsidR="003B11BD" w:rsidRPr="00A45D0F" w:rsidRDefault="003B11BD" w:rsidP="003B11BD">
      <w:pPr>
        <w:pStyle w:val="PodNadpis4uroven"/>
        <w:numPr>
          <w:ilvl w:val="0"/>
          <w:numId w:val="0"/>
        </w:numPr>
        <w:rPr>
          <w:lang w:val="en-US"/>
        </w:rPr>
      </w:pPr>
      <w:r w:rsidRPr="00A45D0F">
        <w:rPr>
          <w:lang w:val="en-US"/>
        </w:rPr>
        <w:t>Public Member Functions</w:t>
      </w:r>
    </w:p>
    <w:p w:rsidR="003B11BD" w:rsidRPr="00A45D0F" w:rsidRDefault="003B11BD" w:rsidP="003B11BD">
      <w:pPr>
        <w:pStyle w:val="ListBullet0"/>
      </w:pPr>
      <w:r w:rsidRPr="00A45D0F">
        <w:t>GaussianMethodAdapted ()</w:t>
      </w:r>
    </w:p>
    <w:p w:rsidR="003B11BD" w:rsidRPr="00A45D0F" w:rsidRDefault="003B11BD" w:rsidP="003B11BD">
      <w:pPr>
        <w:pStyle w:val="ListBullet0"/>
      </w:pPr>
      <w:r w:rsidRPr="00A45D0F">
        <w:t>void execute (MatrixD matrixD)</w:t>
      </w:r>
    </w:p>
    <w:p w:rsidR="003B11BD" w:rsidRPr="00A45D0F" w:rsidRDefault="003B11BD" w:rsidP="003B11BD">
      <w:pPr>
        <w:pStyle w:val="ListBullet0"/>
      </w:pPr>
      <w:r w:rsidRPr="00A45D0F">
        <w:t>VectorD getResults ()</w:t>
      </w:r>
    </w:p>
    <w:p w:rsidR="003B11BD" w:rsidRPr="00A45D0F" w:rsidRDefault="003B11BD" w:rsidP="003B11BD">
      <w:pPr>
        <w:pStyle w:val="ListBullet0"/>
      </w:pPr>
      <w:r w:rsidRPr="00A45D0F">
        <w:t>String getName ()</w:t>
      </w:r>
    </w:p>
    <w:p w:rsidR="003B11BD" w:rsidRPr="00A45D0F" w:rsidRDefault="003B11BD" w:rsidP="003B11BD">
      <w:pPr>
        <w:pStyle w:val="ListBullet0"/>
      </w:pPr>
      <w:r w:rsidRPr="00A45D0F">
        <w:t>String toString ()</w:t>
      </w:r>
    </w:p>
    <w:p w:rsidR="003B11BD" w:rsidRPr="00A45D0F" w:rsidRDefault="003B11BD" w:rsidP="003B11BD">
      <w:pPr>
        <w:pStyle w:val="ListBullet0"/>
      </w:pPr>
      <w:r w:rsidRPr="00A45D0F">
        <w:t>String getPathToExample ()</w:t>
      </w:r>
    </w:p>
    <w:p w:rsidR="003B11BD" w:rsidRPr="00A45D0F" w:rsidRDefault="003B11BD" w:rsidP="003B11BD">
      <w:pPr>
        <w:pStyle w:val="PodNadpis4uroven"/>
        <w:numPr>
          <w:ilvl w:val="0"/>
          <w:numId w:val="0"/>
        </w:numPr>
        <w:rPr>
          <w:lang w:val="en-US"/>
        </w:rPr>
      </w:pPr>
      <w:r w:rsidRPr="00A45D0F">
        <w:rPr>
          <w:lang w:val="en-US"/>
        </w:rPr>
        <w:t>Private Member Functions</w:t>
      </w:r>
    </w:p>
    <w:p w:rsidR="003B11BD" w:rsidRPr="00A45D0F" w:rsidRDefault="003B11BD" w:rsidP="003B11BD">
      <w:pPr>
        <w:pStyle w:val="ListBullet0"/>
      </w:pPr>
      <w:r w:rsidRPr="00A45D0F">
        <w:t>void matrixToAdaptedForm (MatrixD matrixD)</w:t>
      </w:r>
    </w:p>
    <w:p w:rsidR="003B11BD" w:rsidRPr="00A45D0F" w:rsidRDefault="003B11BD" w:rsidP="003B11BD">
      <w:pPr>
        <w:pStyle w:val="ListBullet0"/>
      </w:pPr>
      <w:r w:rsidRPr="00A45D0F">
        <w:t>int findRowWithMaxInColumn (MatrixD matrixD, int column, int startFrom)</w:t>
      </w:r>
    </w:p>
    <w:p w:rsidR="003B11BD" w:rsidRPr="00A45D0F" w:rsidRDefault="003B11BD" w:rsidP="003B11BD">
      <w:pPr>
        <w:pStyle w:val="PodNadpis4uroven"/>
        <w:numPr>
          <w:ilvl w:val="0"/>
          <w:numId w:val="0"/>
        </w:numPr>
        <w:rPr>
          <w:lang w:val="en-US"/>
        </w:rPr>
      </w:pPr>
      <w:r w:rsidRPr="00A45D0F">
        <w:rPr>
          <w:lang w:val="en-US"/>
        </w:rPr>
        <w:t>Private Attributes</w:t>
      </w:r>
    </w:p>
    <w:p w:rsidR="003B11BD" w:rsidRPr="00A45D0F" w:rsidRDefault="003B11BD" w:rsidP="003B11BD">
      <w:pPr>
        <w:pStyle w:val="ListBullet0"/>
      </w:pPr>
      <w:r w:rsidRPr="00A45D0F">
        <w:t>String name = "Gaussian with partial pivoting"</w:t>
      </w:r>
    </w:p>
    <w:p w:rsidR="003B11BD" w:rsidRPr="00A45D0F" w:rsidRDefault="003B11BD" w:rsidP="003B11BD">
      <w:pPr>
        <w:pStyle w:val="ListBullet0"/>
      </w:pPr>
      <w:r w:rsidRPr="00A45D0F">
        <w:t>GaussianMethod gaussMethod</w:t>
      </w:r>
    </w:p>
    <w:p w:rsidR="003B11BD" w:rsidRPr="00A45D0F" w:rsidRDefault="003B11BD" w:rsidP="003B11BD">
      <w:pPr>
        <w:pStyle w:val="ListBullet0"/>
      </w:pPr>
      <w:r w:rsidRPr="00A45D0F">
        <w:t>String pathToExample = "/examples/gaussAdapted.txt"</w:t>
      </w:r>
    </w:p>
    <w:p w:rsidR="003B11BD" w:rsidRPr="00A45D0F" w:rsidRDefault="003B11BD" w:rsidP="003B11BD">
      <w:pPr>
        <w:pBdr>
          <w:bottom w:val="single" w:sz="2" w:space="1" w:color="auto"/>
        </w:pBdr>
      </w:pPr>
    </w:p>
    <w:p w:rsidR="003B11BD" w:rsidRPr="00A45D0F" w:rsidRDefault="003B11BD" w:rsidP="003B11BD">
      <w:pPr>
        <w:pStyle w:val="PodNadpis4uroven"/>
        <w:numPr>
          <w:ilvl w:val="0"/>
          <w:numId w:val="0"/>
        </w:numPr>
        <w:rPr>
          <w:lang w:val="en-US"/>
        </w:rPr>
      </w:pPr>
      <w:r w:rsidRPr="00A45D0F">
        <w:rPr>
          <w:lang w:val="en-US"/>
        </w:rPr>
        <w:t>Detailed Description</w:t>
      </w:r>
    </w:p>
    <w:p w:rsidR="003B11BD" w:rsidRPr="005E2978" w:rsidRDefault="003B11BD" w:rsidP="003B11BD">
      <w:pPr>
        <w:pStyle w:val="BodyText"/>
      </w:pPr>
      <w:r w:rsidRPr="005E2978">
        <w:t>Funkcia: Reprezentuje Gaussovu eliminačnú metódu s výberom hlavného prvku</w:t>
      </w:r>
    </w:p>
    <w:p w:rsidR="003B11BD" w:rsidRPr="00A45D0F" w:rsidRDefault="003B11BD" w:rsidP="003B11BD">
      <w:pPr>
        <w:pStyle w:val="Nadpis5"/>
        <w:numPr>
          <w:ilvl w:val="0"/>
          <w:numId w:val="0"/>
        </w:numPr>
        <w:ind w:left="284"/>
      </w:pPr>
      <w:r w:rsidRPr="00A45D0F">
        <w:t>Author:</w:t>
      </w:r>
    </w:p>
    <w:p w:rsidR="003B11BD" w:rsidRPr="00A45D0F" w:rsidRDefault="003B11BD" w:rsidP="003B11BD">
      <w:pPr>
        <w:pStyle w:val="DescContinue1"/>
      </w:pPr>
      <w:r w:rsidRPr="00A45D0F">
        <w:t xml:space="preserve">Pavol Dano </w:t>
      </w:r>
    </w:p>
    <w:p w:rsidR="003B11BD" w:rsidRPr="005E2978" w:rsidRDefault="003B11BD" w:rsidP="003B11BD">
      <w:pPr>
        <w:pStyle w:val="BodyText"/>
      </w:pPr>
      <w:r w:rsidRPr="005E2978">
        <w:t>Definícia na riadku 25 súboru  GaussianMethodAdapted.java.</w:t>
      </w:r>
    </w:p>
    <w:p w:rsidR="003B11BD" w:rsidRPr="00A45D0F" w:rsidRDefault="003B11BD" w:rsidP="003B11BD">
      <w:pPr>
        <w:pBdr>
          <w:bottom w:val="single" w:sz="2" w:space="1" w:color="auto"/>
        </w:pBdr>
      </w:pPr>
    </w:p>
    <w:p w:rsidR="003B11BD" w:rsidRPr="00A45D0F" w:rsidRDefault="003B11BD" w:rsidP="003B11BD">
      <w:pPr>
        <w:pStyle w:val="PodNadpis4uroven"/>
        <w:numPr>
          <w:ilvl w:val="0"/>
          <w:numId w:val="0"/>
        </w:numPr>
        <w:rPr>
          <w:lang w:val="en-US"/>
        </w:rPr>
      </w:pPr>
      <w:r>
        <w:rPr>
          <w:lang w:val="en-US"/>
        </w:rPr>
        <w:lastRenderedPageBreak/>
        <w:t>Constructor &amp;</w:t>
      </w:r>
      <w:r w:rsidRPr="00A45D0F">
        <w:rPr>
          <w:lang w:val="en-US"/>
        </w:rPr>
        <w:t xml:space="preserve"> Destructor Documentation</w:t>
      </w:r>
    </w:p>
    <w:p w:rsidR="003B11BD" w:rsidRPr="00A45D0F" w:rsidRDefault="00A31E12" w:rsidP="003B11BD">
      <w:pPr>
        <w:pStyle w:val="Nadpis4"/>
      </w:pPr>
      <w:r w:rsidRPr="00A45D0F">
        <w:fldChar w:fldCharType="begin"/>
      </w:r>
      <w:r w:rsidR="003B11BD" w:rsidRPr="00A45D0F">
        <w:instrText>xe "GaussianMethodAdapted:linearSystems\:\:methods\:\:GaussianMethodAdapted"</w:instrText>
      </w:r>
      <w:r w:rsidRPr="00A45D0F">
        <w:fldChar w:fldCharType="end"/>
      </w:r>
      <w:r w:rsidRPr="00A45D0F">
        <w:fldChar w:fldCharType="begin"/>
      </w:r>
      <w:r w:rsidR="003B11BD" w:rsidRPr="00A45D0F">
        <w:instrText>xe "linearSystems\:\:methods\:\:GaussianMethodAdapted:GaussianMethodAdapted"</w:instrText>
      </w:r>
      <w:r w:rsidRPr="00A45D0F">
        <w:fldChar w:fldCharType="end"/>
      </w:r>
      <w:r w:rsidR="003B11BD" w:rsidRPr="00A45D0F">
        <w:t>linearSystems.methods.GaussianMethodAdapted.GaussianMethodAdapted ()</w:t>
      </w:r>
    </w:p>
    <w:p w:rsidR="003B11BD" w:rsidRPr="005E2978" w:rsidRDefault="003B11BD" w:rsidP="003B11BD">
      <w:pPr>
        <w:pStyle w:val="BodyText"/>
        <w:adjustRightInd/>
        <w:ind w:left="360"/>
      </w:pPr>
      <w:r w:rsidRPr="005E2978">
        <w:t xml:space="preserve">konštruktor </w:t>
      </w:r>
    </w:p>
    <w:p w:rsidR="003B11BD" w:rsidRPr="00A45D0F" w:rsidRDefault="003B11BD" w:rsidP="003B11BD">
      <w:pPr>
        <w:pStyle w:val="ListContinue1"/>
      </w:pPr>
      <w:r w:rsidRPr="00A45D0F">
        <w:t>Definícia na riadku 45 súboru  GaussianMethodAdapted.java.</w:t>
      </w:r>
    </w:p>
    <w:p w:rsidR="003B11BD" w:rsidRPr="00A45D0F" w:rsidRDefault="003B11BD" w:rsidP="003B11BD">
      <w:pPr>
        <w:pBdr>
          <w:bottom w:val="single" w:sz="2" w:space="1" w:color="auto"/>
        </w:pBdr>
        <w:rPr>
          <w:rFonts w:ascii="Arial" w:hAnsi="Arial" w:cs="Arial"/>
          <w:b/>
          <w:bCs/>
        </w:rPr>
      </w:pPr>
    </w:p>
    <w:p w:rsidR="003B11BD" w:rsidRPr="00A45D0F" w:rsidRDefault="003B11BD" w:rsidP="003B11BD">
      <w:pPr>
        <w:pStyle w:val="PodNadpis4uroven"/>
        <w:numPr>
          <w:ilvl w:val="0"/>
          <w:numId w:val="0"/>
        </w:numPr>
        <w:rPr>
          <w:lang w:val="en-US"/>
        </w:rPr>
      </w:pPr>
      <w:r w:rsidRPr="00A45D0F">
        <w:rPr>
          <w:lang w:val="en-US"/>
        </w:rPr>
        <w:t>Member Function Documentation</w:t>
      </w:r>
    </w:p>
    <w:p w:rsidR="003B11BD" w:rsidRPr="00A45D0F" w:rsidRDefault="00A31E12" w:rsidP="003B11BD">
      <w:pPr>
        <w:pStyle w:val="Nadpis4"/>
      </w:pPr>
      <w:r w:rsidRPr="00A45D0F">
        <w:fldChar w:fldCharType="begin"/>
      </w:r>
      <w:r w:rsidR="003B11BD" w:rsidRPr="00A45D0F">
        <w:instrText>xe "execute:linearSystems\:\:methods\:\:GaussianMethodAdapted"</w:instrText>
      </w:r>
      <w:r w:rsidRPr="00A45D0F">
        <w:fldChar w:fldCharType="end"/>
      </w:r>
      <w:r w:rsidRPr="00A45D0F">
        <w:fldChar w:fldCharType="begin"/>
      </w:r>
      <w:r w:rsidR="003B11BD" w:rsidRPr="00A45D0F">
        <w:instrText>xe "linearSystems\:\:methods\:\:GaussianMethodAdapted:execute"</w:instrText>
      </w:r>
      <w:r w:rsidRPr="00A45D0F">
        <w:fldChar w:fldCharType="end"/>
      </w:r>
      <w:r w:rsidR="003B11BD" w:rsidRPr="00A45D0F">
        <w:t xml:space="preserve">void linearSystems.methods.GaussianMethodAdapted.execute (MatrixD </w:t>
      </w:r>
      <w:r w:rsidR="003B11BD" w:rsidRPr="00A45D0F">
        <w:rPr>
          <w:i/>
          <w:iCs/>
        </w:rPr>
        <w:t>matrixD</w:t>
      </w:r>
      <w:r w:rsidR="003B11BD" w:rsidRPr="00A45D0F">
        <w:t>)</w:t>
      </w:r>
      <w:r w:rsidR="003B11BD" w:rsidRPr="00A45D0F">
        <w:rPr>
          <w:rFonts w:ascii="Courier New" w:hAnsi="Courier New" w:cs="Courier New"/>
        </w:rPr>
        <w:t xml:space="preserve"> [virtual]</w:t>
      </w:r>
    </w:p>
    <w:p w:rsidR="003B11BD" w:rsidRPr="005E2978" w:rsidRDefault="003B11BD" w:rsidP="003B11BD">
      <w:pPr>
        <w:pStyle w:val="BodyText"/>
        <w:adjustRightInd/>
        <w:ind w:left="360"/>
      </w:pPr>
      <w:r w:rsidRPr="005E2978">
        <w:t>riešenie matice</w:t>
      </w:r>
    </w:p>
    <w:p w:rsidR="003B11BD" w:rsidRPr="00A45D0F" w:rsidRDefault="003B11BD" w:rsidP="003B11BD">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1761"/>
        <w:gridCol w:w="6318"/>
      </w:tblGrid>
      <w:tr w:rsidR="003B11BD" w:rsidRPr="00A45D0F" w:rsidTr="0012464A">
        <w:tc>
          <w:tcPr>
            <w:tcW w:w="1761" w:type="dxa"/>
          </w:tcPr>
          <w:p w:rsidR="003B11BD" w:rsidRPr="00A45D0F" w:rsidRDefault="003B11BD" w:rsidP="008F50DE">
            <w:r w:rsidRPr="00A45D0F">
              <w:rPr>
                <w:i/>
                <w:iCs/>
              </w:rPr>
              <w:t>matrixD</w:t>
            </w:r>
            <w:r w:rsidRPr="00A45D0F">
              <w:t xml:space="preserve"> </w:t>
            </w:r>
          </w:p>
        </w:tc>
        <w:tc>
          <w:tcPr>
            <w:tcW w:w="6318" w:type="dxa"/>
          </w:tcPr>
          <w:p w:rsidR="003B11BD" w:rsidRPr="00A45D0F" w:rsidRDefault="003B11BD" w:rsidP="008F50DE">
            <w:r w:rsidRPr="00A45D0F">
              <w:t xml:space="preserve">riešená matica </w:t>
            </w:r>
          </w:p>
        </w:tc>
      </w:tr>
    </w:tbl>
    <w:p w:rsidR="003B11BD" w:rsidRPr="00A45D0F" w:rsidRDefault="003B11BD" w:rsidP="003B11BD">
      <w:pPr>
        <w:pStyle w:val="ListContinue1"/>
      </w:pPr>
      <w:r w:rsidRPr="00A45D0F">
        <w:t>Implementuje linearSystems.interfaces.LinearSystemsSolvable.</w:t>
      </w:r>
    </w:p>
    <w:p w:rsidR="003B11BD" w:rsidRPr="00A45D0F" w:rsidRDefault="003B11BD" w:rsidP="003B11BD">
      <w:pPr>
        <w:pStyle w:val="ListContinue1"/>
      </w:pPr>
      <w:r w:rsidRPr="00A45D0F">
        <w:t>Definícia na riadku 53 súboru  GaussianMethodAdapted.java.</w:t>
      </w:r>
    </w:p>
    <w:p w:rsidR="003B11BD" w:rsidRPr="00A45D0F" w:rsidRDefault="00A31E12" w:rsidP="003B11BD">
      <w:pPr>
        <w:pStyle w:val="Nadpis4"/>
      </w:pPr>
      <w:r w:rsidRPr="00A45D0F">
        <w:fldChar w:fldCharType="begin"/>
      </w:r>
      <w:r w:rsidR="003B11BD" w:rsidRPr="00A45D0F">
        <w:instrText>xe "findRowWithMaxInColumn:linearSystems\:\:methods\:\:GaussianMethodAdapted"</w:instrText>
      </w:r>
      <w:r w:rsidRPr="00A45D0F">
        <w:fldChar w:fldCharType="end"/>
      </w:r>
      <w:r w:rsidRPr="00A45D0F">
        <w:fldChar w:fldCharType="begin"/>
      </w:r>
      <w:r w:rsidR="003B11BD" w:rsidRPr="00A45D0F">
        <w:instrText>xe "linearSystems\:\:methods\:\:GaussianMethodAdapted:findRowWithMaxInColumn"</w:instrText>
      </w:r>
      <w:r w:rsidRPr="00A45D0F">
        <w:fldChar w:fldCharType="end"/>
      </w:r>
      <w:r w:rsidR="003B11BD" w:rsidRPr="00A45D0F">
        <w:t xml:space="preserve">int linearSystems.methods.GaussianMethodAdapted.findRowWithMaxInColumn (MatrixD </w:t>
      </w:r>
      <w:r w:rsidR="003B11BD" w:rsidRPr="00A45D0F">
        <w:rPr>
          <w:i/>
          <w:iCs/>
        </w:rPr>
        <w:t>matrixD</w:t>
      </w:r>
      <w:r w:rsidR="003B11BD" w:rsidRPr="00A45D0F">
        <w:t xml:space="preserve">, int </w:t>
      </w:r>
      <w:r w:rsidR="003B11BD" w:rsidRPr="00A45D0F">
        <w:rPr>
          <w:i/>
          <w:iCs/>
        </w:rPr>
        <w:t>column</w:t>
      </w:r>
      <w:r w:rsidR="003B11BD" w:rsidRPr="00A45D0F">
        <w:t xml:space="preserve">, int </w:t>
      </w:r>
      <w:r w:rsidR="003B11BD" w:rsidRPr="00A45D0F">
        <w:rPr>
          <w:i/>
          <w:iCs/>
        </w:rPr>
        <w:t>startFrom</w:t>
      </w:r>
      <w:r w:rsidR="003B11BD" w:rsidRPr="00A45D0F">
        <w:t>)</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hľadá riadok s maximálnou hodnotou v špecifikovanom stĺpci</w:t>
      </w:r>
    </w:p>
    <w:p w:rsidR="003B11BD" w:rsidRPr="00A45D0F" w:rsidRDefault="003B11BD" w:rsidP="003B11BD">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1761"/>
        <w:gridCol w:w="6318"/>
      </w:tblGrid>
      <w:tr w:rsidR="003B11BD" w:rsidRPr="00A45D0F" w:rsidTr="0012464A">
        <w:tc>
          <w:tcPr>
            <w:tcW w:w="1761" w:type="dxa"/>
          </w:tcPr>
          <w:p w:rsidR="003B11BD" w:rsidRPr="00A45D0F" w:rsidRDefault="003B11BD" w:rsidP="008F50DE">
            <w:r w:rsidRPr="00A45D0F">
              <w:rPr>
                <w:i/>
                <w:iCs/>
              </w:rPr>
              <w:t>matrixD</w:t>
            </w:r>
            <w:r w:rsidRPr="00A45D0F">
              <w:t xml:space="preserve"> </w:t>
            </w:r>
          </w:p>
        </w:tc>
        <w:tc>
          <w:tcPr>
            <w:tcW w:w="6318" w:type="dxa"/>
          </w:tcPr>
          <w:p w:rsidR="003B11BD" w:rsidRPr="00A45D0F" w:rsidRDefault="003B11BD" w:rsidP="008F50DE">
            <w:r w:rsidRPr="00A45D0F">
              <w:t>matica, ktorej stĺpce sú predmetom hľadania</w:t>
            </w:r>
          </w:p>
        </w:tc>
      </w:tr>
      <w:tr w:rsidR="003B11BD" w:rsidRPr="00A45D0F" w:rsidTr="0012464A">
        <w:tc>
          <w:tcPr>
            <w:tcW w:w="1761" w:type="dxa"/>
          </w:tcPr>
          <w:p w:rsidR="003B11BD" w:rsidRPr="00A45D0F" w:rsidRDefault="003B11BD" w:rsidP="008F50DE">
            <w:r w:rsidRPr="00A45D0F">
              <w:rPr>
                <w:i/>
                <w:iCs/>
              </w:rPr>
              <w:t>stĺpec</w:t>
            </w:r>
          </w:p>
        </w:tc>
        <w:tc>
          <w:tcPr>
            <w:tcW w:w="6318" w:type="dxa"/>
          </w:tcPr>
          <w:p w:rsidR="003B11BD" w:rsidRPr="00A45D0F" w:rsidRDefault="003B11BD" w:rsidP="008F50DE">
            <w:r w:rsidRPr="00A45D0F">
              <w:t>analyzovaný stĺpec</w:t>
            </w:r>
          </w:p>
        </w:tc>
      </w:tr>
      <w:tr w:rsidR="003B11BD" w:rsidRPr="00A45D0F" w:rsidTr="0012464A">
        <w:tc>
          <w:tcPr>
            <w:tcW w:w="1761" w:type="dxa"/>
          </w:tcPr>
          <w:p w:rsidR="003B11BD" w:rsidRPr="00A45D0F" w:rsidRDefault="003B11BD" w:rsidP="008F50DE">
            <w:r w:rsidRPr="00A45D0F">
              <w:rPr>
                <w:i/>
                <w:iCs/>
              </w:rPr>
              <w:t>startFrom</w:t>
            </w:r>
            <w:r w:rsidRPr="00A45D0F">
              <w:t xml:space="preserve"> </w:t>
            </w:r>
          </w:p>
        </w:tc>
        <w:tc>
          <w:tcPr>
            <w:tcW w:w="6318" w:type="dxa"/>
          </w:tcPr>
          <w:p w:rsidR="003B11BD" w:rsidRPr="00A45D0F" w:rsidRDefault="003B11BD" w:rsidP="008F50DE">
            <w:r w:rsidRPr="00A45D0F">
              <w:t>počiatočná pozícia</w:t>
            </w:r>
          </w:p>
        </w:tc>
      </w:tr>
    </w:tbl>
    <w:p w:rsidR="003B11BD" w:rsidRPr="00A45D0F" w:rsidRDefault="003B11BD" w:rsidP="003B11BD">
      <w:pPr>
        <w:pStyle w:val="Nadpis5"/>
        <w:numPr>
          <w:ilvl w:val="0"/>
          <w:numId w:val="0"/>
        </w:numPr>
        <w:ind w:left="284"/>
      </w:pPr>
      <w:r w:rsidRPr="00A45D0F">
        <w:t>Returns:</w:t>
      </w:r>
    </w:p>
    <w:p w:rsidR="003B11BD" w:rsidRPr="005E2978" w:rsidRDefault="003B11BD" w:rsidP="003B11BD">
      <w:pPr>
        <w:pStyle w:val="DescContinue2"/>
        <w:rPr>
          <w:b w:val="0"/>
          <w:sz w:val="24"/>
          <w:szCs w:val="24"/>
        </w:rPr>
      </w:pPr>
      <w:r w:rsidRPr="005E2978">
        <w:rPr>
          <w:b w:val="0"/>
          <w:sz w:val="24"/>
          <w:szCs w:val="24"/>
        </w:rPr>
        <w:t xml:space="preserve">riadok zahŕňajpci maximálnu hodnotu </w:t>
      </w:r>
    </w:p>
    <w:p w:rsidR="003B11BD" w:rsidRPr="00A45D0F" w:rsidRDefault="003B11BD" w:rsidP="003B11BD">
      <w:pPr>
        <w:pStyle w:val="ListContinue1"/>
      </w:pPr>
      <w:r w:rsidRPr="00A45D0F">
        <w:t>Definícia na riadku 92 súboru  GaussianMethodAdapted.java.</w:t>
      </w:r>
    </w:p>
    <w:p w:rsidR="003B11BD" w:rsidRPr="00A45D0F" w:rsidRDefault="00A31E12" w:rsidP="003B11BD">
      <w:pPr>
        <w:pStyle w:val="Nadpis4"/>
      </w:pPr>
      <w:r w:rsidRPr="00A45D0F">
        <w:fldChar w:fldCharType="begin"/>
      </w:r>
      <w:r w:rsidR="003B11BD" w:rsidRPr="00A45D0F">
        <w:instrText>xe "getName:linearSystems\:\:methods\:\:GaussianMethodAdapted"</w:instrText>
      </w:r>
      <w:r w:rsidRPr="00A45D0F">
        <w:fldChar w:fldCharType="end"/>
      </w:r>
      <w:r w:rsidRPr="00A45D0F">
        <w:fldChar w:fldCharType="begin"/>
      </w:r>
      <w:r w:rsidR="003B11BD" w:rsidRPr="00A45D0F">
        <w:instrText>xe "linearSystems\:\:methods\:\:GaussianMethodAdapted:getName"</w:instrText>
      </w:r>
      <w:r w:rsidRPr="00A45D0F">
        <w:fldChar w:fldCharType="end"/>
      </w:r>
      <w:r w:rsidR="003B11BD" w:rsidRPr="00A45D0F">
        <w:t>String linearSystems.methods.GaussianMethodAdapted.getName ()</w:t>
      </w:r>
      <w:r w:rsidR="003B11BD" w:rsidRPr="00A45D0F">
        <w:rPr>
          <w:rFonts w:ascii="Courier New" w:hAnsi="Courier New" w:cs="Courier New"/>
        </w:rPr>
        <w:t xml:space="preserve"> [virtual]</w:t>
      </w:r>
    </w:p>
    <w:p w:rsidR="003B11BD" w:rsidRPr="005E2978" w:rsidRDefault="003B11BD" w:rsidP="003B11BD">
      <w:pPr>
        <w:pStyle w:val="BodyText"/>
        <w:adjustRightInd/>
        <w:ind w:left="360"/>
      </w:pPr>
      <w:r w:rsidRPr="005E2978">
        <w:t xml:space="preserve">vracia meno metódy </w:t>
      </w:r>
    </w:p>
    <w:p w:rsidR="003B11BD" w:rsidRPr="00A45D0F" w:rsidRDefault="003B11BD" w:rsidP="003B11BD">
      <w:pPr>
        <w:pStyle w:val="Nadpis5"/>
        <w:numPr>
          <w:ilvl w:val="0"/>
          <w:numId w:val="0"/>
        </w:numPr>
        <w:ind w:left="284"/>
      </w:pPr>
      <w:r w:rsidRPr="00A45D0F">
        <w:t>Returns:</w:t>
      </w:r>
    </w:p>
    <w:p w:rsidR="003B11BD" w:rsidRPr="005E2978" w:rsidRDefault="003B11BD" w:rsidP="003B11BD">
      <w:pPr>
        <w:pStyle w:val="DescContinue2"/>
        <w:rPr>
          <w:b w:val="0"/>
          <w:sz w:val="24"/>
          <w:szCs w:val="24"/>
        </w:rPr>
      </w:pPr>
      <w:r w:rsidRPr="005E2978">
        <w:rPr>
          <w:b w:val="0"/>
          <w:sz w:val="24"/>
          <w:szCs w:val="24"/>
        </w:rPr>
        <w:t xml:space="preserve">meno metódy </w:t>
      </w:r>
    </w:p>
    <w:p w:rsidR="003B11BD" w:rsidRPr="00A45D0F" w:rsidRDefault="003B11BD" w:rsidP="003B11BD">
      <w:pPr>
        <w:pStyle w:val="ListContinue1"/>
      </w:pPr>
      <w:r w:rsidRPr="00A45D0F">
        <w:t>Implementuje linearSystems.interfaces.LinearSystemsSolvable.</w:t>
      </w:r>
    </w:p>
    <w:p w:rsidR="003B11BD" w:rsidRPr="00A45D0F" w:rsidRDefault="003B11BD" w:rsidP="003B11BD">
      <w:pPr>
        <w:pStyle w:val="ListContinue1"/>
      </w:pPr>
      <w:r w:rsidRPr="00A45D0F">
        <w:t>Definícia na riadku 110 súboru  GaussianMethodAdapted.java.</w:t>
      </w:r>
    </w:p>
    <w:p w:rsidR="003B11BD" w:rsidRPr="00A45D0F" w:rsidRDefault="00A31E12" w:rsidP="003B11BD">
      <w:pPr>
        <w:pStyle w:val="Nadpis4"/>
      </w:pPr>
      <w:r w:rsidRPr="00A45D0F">
        <w:lastRenderedPageBreak/>
        <w:fldChar w:fldCharType="begin"/>
      </w:r>
      <w:r w:rsidR="003B11BD" w:rsidRPr="00A45D0F">
        <w:instrText>xe "getPathToExample:linearSystems\:\:methods\:\:GaussianMethodAdapted"</w:instrText>
      </w:r>
      <w:r w:rsidRPr="00A45D0F">
        <w:fldChar w:fldCharType="end"/>
      </w:r>
      <w:r w:rsidRPr="00A45D0F">
        <w:fldChar w:fldCharType="begin"/>
      </w:r>
      <w:r w:rsidR="003B11BD" w:rsidRPr="00A45D0F">
        <w:instrText>xe "linearSystems\:\:methods\:\:GaussianMethodAdapted:getPathToExample"</w:instrText>
      </w:r>
      <w:r w:rsidRPr="00A45D0F">
        <w:fldChar w:fldCharType="end"/>
      </w:r>
      <w:r w:rsidR="003B11BD" w:rsidRPr="00A45D0F">
        <w:t>String linearSystems.methods.GaussianMethodAdapted.getPathToExample ()</w:t>
      </w:r>
      <w:r w:rsidR="003B11BD" w:rsidRPr="00A45D0F">
        <w:rPr>
          <w:rFonts w:ascii="Courier New" w:hAnsi="Courier New" w:cs="Courier New"/>
        </w:rPr>
        <w:t xml:space="preserve"> [virtual]</w:t>
      </w:r>
    </w:p>
    <w:p w:rsidR="003B11BD" w:rsidRPr="005E2978" w:rsidRDefault="003B11BD" w:rsidP="003B11BD">
      <w:pPr>
        <w:pStyle w:val="BodyText"/>
        <w:adjustRightInd/>
        <w:ind w:left="360"/>
      </w:pPr>
    </w:p>
    <w:p w:rsidR="003B11BD" w:rsidRPr="00A45D0F" w:rsidRDefault="003B11BD" w:rsidP="003B11BD">
      <w:pPr>
        <w:pStyle w:val="Nadpis5"/>
        <w:numPr>
          <w:ilvl w:val="0"/>
          <w:numId w:val="0"/>
        </w:numPr>
        <w:ind w:left="284"/>
      </w:pPr>
      <w:r w:rsidRPr="00A45D0F">
        <w:t>Returns:</w:t>
      </w:r>
    </w:p>
    <w:p w:rsidR="003B11BD" w:rsidRPr="005E2978" w:rsidRDefault="003B11BD" w:rsidP="003B11BD">
      <w:pPr>
        <w:pStyle w:val="DescContinue2"/>
        <w:rPr>
          <w:b w:val="0"/>
          <w:sz w:val="24"/>
          <w:szCs w:val="24"/>
        </w:rPr>
      </w:pPr>
      <w:r w:rsidRPr="005E2978">
        <w:rPr>
          <w:b w:val="0"/>
          <w:sz w:val="24"/>
          <w:szCs w:val="24"/>
        </w:rPr>
        <w:t xml:space="preserve">vracia cestu k súboru s príkladom </w:t>
      </w:r>
    </w:p>
    <w:p w:rsidR="003B11BD" w:rsidRPr="00A45D0F" w:rsidRDefault="003B11BD" w:rsidP="003B11BD">
      <w:pPr>
        <w:pStyle w:val="ListContinue1"/>
      </w:pPr>
      <w:r w:rsidRPr="00A45D0F">
        <w:t>Implementuje linearSystems.interfaces.LinearSystemsSolvable.</w:t>
      </w:r>
    </w:p>
    <w:p w:rsidR="003B11BD" w:rsidRPr="00A45D0F" w:rsidRDefault="003B11BD" w:rsidP="003B11BD">
      <w:pPr>
        <w:pStyle w:val="ListContinue1"/>
      </w:pPr>
      <w:r w:rsidRPr="00A45D0F">
        <w:t>Definícia na riadku 122 súboru  GaussianMethodAdapted.java.</w:t>
      </w:r>
    </w:p>
    <w:p w:rsidR="003B11BD" w:rsidRPr="00A45D0F" w:rsidRDefault="00A31E12" w:rsidP="003B11BD">
      <w:pPr>
        <w:pStyle w:val="Nadpis4"/>
      </w:pPr>
      <w:r w:rsidRPr="00A45D0F">
        <w:fldChar w:fldCharType="begin"/>
      </w:r>
      <w:r w:rsidR="003B11BD" w:rsidRPr="00A45D0F">
        <w:instrText>xe "getResults:linearSystems\:\:methods\:\:GaussianMethodAdapted"</w:instrText>
      </w:r>
      <w:r w:rsidRPr="00A45D0F">
        <w:fldChar w:fldCharType="end"/>
      </w:r>
      <w:r w:rsidRPr="00A45D0F">
        <w:fldChar w:fldCharType="begin"/>
      </w:r>
      <w:r w:rsidR="003B11BD" w:rsidRPr="00A45D0F">
        <w:instrText>xe "linearSystems\:\:methods\:\:GaussianMethodAdapted:getResults"</w:instrText>
      </w:r>
      <w:r w:rsidRPr="00A45D0F">
        <w:fldChar w:fldCharType="end"/>
      </w:r>
      <w:r w:rsidR="003B11BD" w:rsidRPr="00A45D0F">
        <w:t>VectorD linearSystems.methods.GaussianMethodAdapted.getResults ()</w:t>
      </w:r>
      <w:r w:rsidR="003B11BD" w:rsidRPr="00A45D0F">
        <w:rPr>
          <w:rFonts w:ascii="Courier New" w:hAnsi="Courier New" w:cs="Courier New"/>
        </w:rPr>
        <w:t xml:space="preserve"> [virtual]</w:t>
      </w:r>
    </w:p>
    <w:p w:rsidR="003B11BD" w:rsidRPr="005E2978" w:rsidRDefault="003B11BD" w:rsidP="003B11BD">
      <w:pPr>
        <w:pStyle w:val="BodyText"/>
        <w:adjustRightInd/>
        <w:ind w:left="360"/>
      </w:pPr>
      <w:r w:rsidRPr="005E2978">
        <w:t xml:space="preserve">vracia výsledok výpočtu </w:t>
      </w:r>
    </w:p>
    <w:p w:rsidR="003B11BD" w:rsidRPr="00A45D0F" w:rsidRDefault="003B11BD" w:rsidP="003B11BD">
      <w:pPr>
        <w:pStyle w:val="Nadpis5"/>
        <w:numPr>
          <w:ilvl w:val="0"/>
          <w:numId w:val="0"/>
        </w:numPr>
        <w:ind w:left="284"/>
      </w:pPr>
      <w:r w:rsidRPr="00A45D0F">
        <w:t>Returns:</w:t>
      </w:r>
    </w:p>
    <w:p w:rsidR="003B11BD" w:rsidRPr="005E2978" w:rsidRDefault="003B11BD" w:rsidP="003B11BD">
      <w:pPr>
        <w:pStyle w:val="DescContinue2"/>
        <w:rPr>
          <w:b w:val="0"/>
          <w:sz w:val="24"/>
          <w:szCs w:val="24"/>
        </w:rPr>
      </w:pPr>
      <w:r w:rsidRPr="005E2978">
        <w:rPr>
          <w:b w:val="0"/>
          <w:sz w:val="24"/>
          <w:szCs w:val="24"/>
        </w:rPr>
        <w:t>Vracia výsledok výpočtu</w:t>
      </w:r>
    </w:p>
    <w:p w:rsidR="003B11BD" w:rsidRPr="00A45D0F" w:rsidRDefault="003B11BD" w:rsidP="003B11BD">
      <w:pPr>
        <w:pStyle w:val="ListContinue1"/>
      </w:pPr>
      <w:r w:rsidRPr="00A45D0F">
        <w:t>Implementuje linearSystems.interfaces.LinearSystemsSolvable.</w:t>
      </w:r>
    </w:p>
    <w:p w:rsidR="003B11BD" w:rsidRPr="00A45D0F" w:rsidRDefault="003B11BD" w:rsidP="003B11BD">
      <w:pPr>
        <w:pStyle w:val="ListContinue1"/>
      </w:pPr>
      <w:r w:rsidRPr="00A45D0F">
        <w:t>Definícia na riadku 63 súboru  GaussianMethodAdapted.java.</w:t>
      </w:r>
    </w:p>
    <w:p w:rsidR="003B11BD" w:rsidRPr="00A45D0F" w:rsidRDefault="00A31E12" w:rsidP="003B11BD">
      <w:pPr>
        <w:pStyle w:val="Nadpis4"/>
      </w:pPr>
      <w:r w:rsidRPr="00A45D0F">
        <w:fldChar w:fldCharType="begin"/>
      </w:r>
      <w:r w:rsidR="003B11BD" w:rsidRPr="00A45D0F">
        <w:instrText>xe "matrixToAdaptedForm:linearSystems\:\:methods\:\:GaussianMethodAdapted"</w:instrText>
      </w:r>
      <w:r w:rsidRPr="00A45D0F">
        <w:fldChar w:fldCharType="end"/>
      </w:r>
      <w:r w:rsidRPr="00A45D0F">
        <w:fldChar w:fldCharType="begin"/>
      </w:r>
      <w:r w:rsidR="003B11BD" w:rsidRPr="00A45D0F">
        <w:instrText>xe "linearSystems\:\:methods\:\:GaussianMethodAdapted:matrixToAdaptedForm"</w:instrText>
      </w:r>
      <w:r w:rsidRPr="00A45D0F">
        <w:fldChar w:fldCharType="end"/>
      </w:r>
      <w:r w:rsidR="003B11BD" w:rsidRPr="00A45D0F">
        <w:t xml:space="preserve">void linearSystems.methods.GaussianMethodAdapted.matrixToAdaptedForm (MatrixD </w:t>
      </w:r>
      <w:r w:rsidR="003B11BD" w:rsidRPr="00A45D0F">
        <w:rPr>
          <w:i/>
          <w:iCs/>
        </w:rPr>
        <w:t>matrixD</w:t>
      </w:r>
      <w:r w:rsidR="003B11BD" w:rsidRPr="00A45D0F">
        <w:t>)</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 xml:space="preserve">upravuje maticu do formy, ktorá má lepšie vlastnosti pre vykonávanie </w:t>
      </w:r>
    </w:p>
    <w:p w:rsidR="003B11BD" w:rsidRPr="00A45D0F" w:rsidRDefault="003B11BD" w:rsidP="003B11BD">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1761"/>
        <w:gridCol w:w="6318"/>
      </w:tblGrid>
      <w:tr w:rsidR="003B11BD" w:rsidRPr="00A45D0F" w:rsidTr="0012464A">
        <w:tc>
          <w:tcPr>
            <w:tcW w:w="1761" w:type="dxa"/>
          </w:tcPr>
          <w:p w:rsidR="003B11BD" w:rsidRPr="00A45D0F" w:rsidRDefault="003B11BD" w:rsidP="008F50DE">
            <w:r w:rsidRPr="00A45D0F">
              <w:rPr>
                <w:i/>
                <w:iCs/>
              </w:rPr>
              <w:t>matrixD</w:t>
            </w:r>
            <w:r w:rsidRPr="00A45D0F">
              <w:t xml:space="preserve"> </w:t>
            </w:r>
          </w:p>
        </w:tc>
        <w:tc>
          <w:tcPr>
            <w:tcW w:w="6318" w:type="dxa"/>
          </w:tcPr>
          <w:p w:rsidR="003B11BD" w:rsidRPr="00A45D0F" w:rsidRDefault="003B11BD" w:rsidP="008F50DE">
            <w:r w:rsidRPr="00A45D0F">
              <w:t xml:space="preserve">upravovaná matica </w:t>
            </w:r>
          </w:p>
        </w:tc>
      </w:tr>
    </w:tbl>
    <w:p w:rsidR="003B11BD" w:rsidRPr="00A45D0F" w:rsidRDefault="003B11BD" w:rsidP="003B11BD">
      <w:pPr>
        <w:pStyle w:val="ListContinue1"/>
      </w:pPr>
      <w:r w:rsidRPr="00A45D0F">
        <w:t>Definícia na riadku 72 súboru  GaussianMethodAdapted.java.</w:t>
      </w:r>
    </w:p>
    <w:p w:rsidR="003B11BD" w:rsidRPr="00A45D0F" w:rsidRDefault="00A31E12" w:rsidP="003B11BD">
      <w:pPr>
        <w:pStyle w:val="Nadpis4"/>
      </w:pPr>
      <w:r w:rsidRPr="00A45D0F">
        <w:fldChar w:fldCharType="begin"/>
      </w:r>
      <w:r w:rsidR="003B11BD" w:rsidRPr="00A45D0F">
        <w:instrText>xe "toString:linearSystems\:\:methods\:\:GaussianMethodAdapted"</w:instrText>
      </w:r>
      <w:r w:rsidRPr="00A45D0F">
        <w:fldChar w:fldCharType="end"/>
      </w:r>
      <w:r w:rsidRPr="00A45D0F">
        <w:fldChar w:fldCharType="begin"/>
      </w:r>
      <w:r w:rsidR="003B11BD" w:rsidRPr="00A45D0F">
        <w:instrText>xe "linearSystems\:\:methods\:\:GaussianMethodAdapted:toString"</w:instrText>
      </w:r>
      <w:r w:rsidRPr="00A45D0F">
        <w:fldChar w:fldCharType="end"/>
      </w:r>
      <w:r w:rsidR="003B11BD" w:rsidRPr="00A45D0F">
        <w:t>String linearSystems.methods.GaussianMethodAdapted.toString ()</w:t>
      </w:r>
    </w:p>
    <w:p w:rsidR="003B11BD" w:rsidRPr="00A45D0F" w:rsidRDefault="003B11BD" w:rsidP="003B11BD">
      <w:pPr>
        <w:pStyle w:val="ListContinue1"/>
      </w:pPr>
    </w:p>
    <w:p w:rsidR="003B11BD" w:rsidRPr="00A45D0F" w:rsidRDefault="003B11BD" w:rsidP="003B11BD">
      <w:pPr>
        <w:pStyle w:val="ListContinue1"/>
      </w:pPr>
      <w:r w:rsidRPr="00A45D0F">
        <w:t>Definícia na riadku 115 súboru  GaussianMethodAdapted.java.</w:t>
      </w:r>
    </w:p>
    <w:p w:rsidR="003B11BD" w:rsidRPr="00A45D0F" w:rsidRDefault="003B11BD" w:rsidP="003B11BD">
      <w:pPr>
        <w:pBdr>
          <w:bottom w:val="single" w:sz="2" w:space="1" w:color="auto"/>
        </w:pBdr>
        <w:rPr>
          <w:rFonts w:ascii="Arial" w:hAnsi="Arial" w:cs="Arial"/>
          <w:b/>
          <w:bCs/>
        </w:rPr>
      </w:pPr>
    </w:p>
    <w:p w:rsidR="003B11BD" w:rsidRPr="00A45D0F" w:rsidRDefault="003B11BD" w:rsidP="003B11BD">
      <w:pPr>
        <w:pStyle w:val="PodNadpis4uroven"/>
        <w:numPr>
          <w:ilvl w:val="0"/>
          <w:numId w:val="0"/>
        </w:numPr>
        <w:rPr>
          <w:lang w:val="en-US"/>
        </w:rPr>
      </w:pPr>
      <w:r w:rsidRPr="00A45D0F">
        <w:rPr>
          <w:lang w:val="en-US"/>
        </w:rPr>
        <w:t>Member Data Documentation</w:t>
      </w:r>
    </w:p>
    <w:p w:rsidR="003B11BD" w:rsidRPr="00A45D0F" w:rsidRDefault="00A31E12" w:rsidP="003B11BD">
      <w:pPr>
        <w:pStyle w:val="Nadpis4"/>
      </w:pPr>
      <w:r w:rsidRPr="00A45D0F">
        <w:fldChar w:fldCharType="begin"/>
      </w:r>
      <w:r w:rsidR="003B11BD" w:rsidRPr="00A45D0F">
        <w:instrText>xe "gaussMethod:linearSystems\:\:methods\:\:GaussianMethodAdapted"</w:instrText>
      </w:r>
      <w:r w:rsidRPr="00A45D0F">
        <w:fldChar w:fldCharType="end"/>
      </w:r>
      <w:r w:rsidRPr="00A45D0F">
        <w:fldChar w:fldCharType="begin"/>
      </w:r>
      <w:r w:rsidR="003B11BD" w:rsidRPr="00A45D0F">
        <w:instrText>xe "linearSystems\:\:methods\:\:GaussianMethodAdapted:gaussMethod"</w:instrText>
      </w:r>
      <w:r w:rsidRPr="00A45D0F">
        <w:fldChar w:fldCharType="end"/>
      </w:r>
      <w:r w:rsidR="003B11BD" w:rsidRPr="00A45D0F">
        <w:t>GaussianMethod linearSystems.methods.GaussianMethodAdapted.gaussMethod</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klasická Gaussova eliminačná metóda</w:t>
      </w:r>
    </w:p>
    <w:p w:rsidR="003B11BD" w:rsidRPr="00A45D0F" w:rsidRDefault="003B11BD" w:rsidP="003B11BD">
      <w:pPr>
        <w:pStyle w:val="ListContinue1"/>
      </w:pPr>
      <w:r w:rsidRPr="00A45D0F">
        <w:t>Definícia na riadku 35 súboru  GaussianMethodAdapted.java.</w:t>
      </w:r>
    </w:p>
    <w:p w:rsidR="003B11BD" w:rsidRPr="00A45D0F" w:rsidRDefault="00A31E12" w:rsidP="003B11BD">
      <w:pPr>
        <w:pStyle w:val="Nadpis4"/>
      </w:pPr>
      <w:r w:rsidRPr="00A45D0F">
        <w:fldChar w:fldCharType="begin"/>
      </w:r>
      <w:r w:rsidR="003B11BD" w:rsidRPr="00A45D0F">
        <w:instrText>xe "name:linearSystems\:\:methods\:\:GaussianMethodAdapted"</w:instrText>
      </w:r>
      <w:r w:rsidRPr="00A45D0F">
        <w:fldChar w:fldCharType="end"/>
      </w:r>
      <w:r w:rsidRPr="00A45D0F">
        <w:fldChar w:fldCharType="begin"/>
      </w:r>
      <w:r w:rsidR="003B11BD" w:rsidRPr="00A45D0F">
        <w:instrText>xe "linearSystems\:\:methods\:\:GaussianMethodAdapted:name"</w:instrText>
      </w:r>
      <w:r w:rsidRPr="00A45D0F">
        <w:fldChar w:fldCharType="end"/>
      </w:r>
      <w:r w:rsidR="003B11BD" w:rsidRPr="00A45D0F">
        <w:t>String linearSystems.methods.GaussianMethodAdapted.name = "Gaussian with partial pivoting"</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 xml:space="preserve">oficiálne meno metódy </w:t>
      </w:r>
    </w:p>
    <w:p w:rsidR="003B11BD" w:rsidRPr="00A45D0F" w:rsidRDefault="003B11BD" w:rsidP="003B11BD">
      <w:pPr>
        <w:pStyle w:val="ListContinue1"/>
      </w:pPr>
      <w:r w:rsidRPr="00A45D0F">
        <w:t>Definícia na riadku 30 súboru  GaussianMethodAdapted.java.</w:t>
      </w:r>
    </w:p>
    <w:p w:rsidR="003B11BD" w:rsidRPr="00A45D0F" w:rsidRDefault="00A31E12" w:rsidP="003B11BD">
      <w:pPr>
        <w:pStyle w:val="Nadpis4"/>
      </w:pPr>
      <w:r w:rsidRPr="00A45D0F">
        <w:lastRenderedPageBreak/>
        <w:fldChar w:fldCharType="begin"/>
      </w:r>
      <w:r w:rsidR="003B11BD" w:rsidRPr="00A45D0F">
        <w:instrText>xe "pathToExample:linearSystems\:\:methods\:\:GaussianMethodAdapted"</w:instrText>
      </w:r>
      <w:r w:rsidRPr="00A45D0F">
        <w:fldChar w:fldCharType="end"/>
      </w:r>
      <w:r w:rsidRPr="00A45D0F">
        <w:fldChar w:fldCharType="begin"/>
      </w:r>
      <w:r w:rsidR="003B11BD" w:rsidRPr="00A45D0F">
        <w:instrText>xe "linearSystems\:\:methods\:\:GaussianMethodAdapted:pathToExample"</w:instrText>
      </w:r>
      <w:r w:rsidRPr="00A45D0F">
        <w:fldChar w:fldCharType="end"/>
      </w:r>
      <w:r w:rsidR="003B11BD" w:rsidRPr="00A45D0F">
        <w:t>String linearSystems.methods.GaussianMethodAdapted.pathToExample = "/examples/gaussAdapted.txt"</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 xml:space="preserve">cesta k súboru s príkladom </w:t>
      </w:r>
    </w:p>
    <w:p w:rsidR="003B11BD" w:rsidRDefault="003B11BD" w:rsidP="003B11BD">
      <w:r w:rsidRPr="00A45D0F">
        <w:t>Definícia na riadku 40 súboru  GaussianMethodAdapted.java.</w:t>
      </w:r>
    </w:p>
    <w:p w:rsidR="003B11BD" w:rsidRDefault="003B11BD" w:rsidP="003B11BD"/>
    <w:p w:rsidR="003B11BD" w:rsidRDefault="003B11BD" w:rsidP="003B11BD">
      <w:pPr>
        <w:pStyle w:val="PodNadpis3urovenB"/>
        <w:numPr>
          <w:ilvl w:val="2"/>
          <w:numId w:val="31"/>
        </w:numPr>
        <w:rPr>
          <w:lang w:val="en-US"/>
        </w:rPr>
      </w:pPr>
      <w:bookmarkStart w:id="326" w:name="_Toc325621798"/>
      <w:bookmarkStart w:id="327" w:name="_Toc325667225"/>
      <w:r w:rsidRPr="00A45D0F">
        <w:rPr>
          <w:lang w:val="en-US"/>
        </w:rPr>
        <w:t>linearSystems.methods.GaussSeidelMethod</w:t>
      </w:r>
      <w:bookmarkEnd w:id="326"/>
      <w:bookmarkEnd w:id="327"/>
      <w:r w:rsidRPr="00A45D0F">
        <w:rPr>
          <w:lang w:val="en-US"/>
        </w:rPr>
        <w:t xml:space="preserve"> </w:t>
      </w:r>
    </w:p>
    <w:p w:rsidR="003B11BD" w:rsidRDefault="003B11BD" w:rsidP="003B11BD">
      <w:pPr>
        <w:keepNext/>
        <w:jc w:val="center"/>
      </w:pPr>
      <w:r w:rsidRPr="00611554">
        <w:rPr>
          <w:noProof/>
          <w:lang w:eastAsia="sk-SK"/>
        </w:rPr>
        <w:drawing>
          <wp:inline distT="0" distB="0" distL="0" distR="0">
            <wp:extent cx="5514975" cy="533400"/>
            <wp:effectExtent l="19050" t="0" r="9525" b="0"/>
            <wp:docPr id="775" name="Obrázok 7" descr="classlinear_systems_1_1methods_1_1_gauss_seidel_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linear_systems_1_1methods_1_1_gauss_seidel_method.png"/>
                    <pic:cNvPicPr>
                      <a:picLocks noChangeAspect="1" noChangeArrowheads="1"/>
                    </pic:cNvPicPr>
                  </pic:nvPicPr>
                  <pic:blipFill>
                    <a:blip r:link="rId361" cstate="print"/>
                    <a:srcRect/>
                    <a:stretch>
                      <a:fillRect/>
                    </a:stretch>
                  </pic:blipFill>
                  <pic:spPr bwMode="auto">
                    <a:xfrm>
                      <a:off x="0" y="0"/>
                      <a:ext cx="5519483" cy="533836"/>
                    </a:xfrm>
                    <a:prstGeom prst="rect">
                      <a:avLst/>
                    </a:prstGeom>
                    <a:noFill/>
                    <a:ln w="9525">
                      <a:noFill/>
                      <a:miter lim="800000"/>
                      <a:headEnd/>
                      <a:tailEnd/>
                    </a:ln>
                  </pic:spPr>
                </pic:pic>
              </a:graphicData>
            </a:graphic>
          </wp:inline>
        </w:drawing>
      </w:r>
    </w:p>
    <w:p w:rsidR="003B11BD" w:rsidRDefault="003B11BD" w:rsidP="003B11BD">
      <w:pPr>
        <w:pStyle w:val="Popis"/>
      </w:pPr>
      <w:bookmarkStart w:id="328" w:name="_Toc325665650"/>
      <w:r>
        <w:t xml:space="preserve">Obr. </w:t>
      </w:r>
      <w:fldSimple w:instr=" SEQ Obr. \* ARABIC ">
        <w:r w:rsidR="00344799">
          <w:rPr>
            <w:noProof/>
          </w:rPr>
          <w:t>44</w:t>
        </w:r>
      </w:fldSimple>
      <w:r>
        <w:tab/>
      </w:r>
      <w:r w:rsidRPr="00E92BC2">
        <w:t>Diagram dedičnosti pre linearSystems.methods.GaussSeidelMethod</w:t>
      </w:r>
      <w:bookmarkEnd w:id="328"/>
    </w:p>
    <w:p w:rsidR="003B11BD" w:rsidRPr="00A45D0F" w:rsidRDefault="003B11BD" w:rsidP="003B11BD">
      <w:pPr>
        <w:pStyle w:val="PodNadpis4uroven"/>
        <w:numPr>
          <w:ilvl w:val="0"/>
          <w:numId w:val="0"/>
        </w:numPr>
        <w:rPr>
          <w:lang w:val="en-US"/>
        </w:rPr>
      </w:pPr>
      <w:r w:rsidRPr="00A45D0F">
        <w:rPr>
          <w:lang w:val="en-US"/>
        </w:rPr>
        <w:t>Public Member Functions</w:t>
      </w:r>
    </w:p>
    <w:p w:rsidR="003B11BD" w:rsidRPr="00A45D0F" w:rsidRDefault="003B11BD" w:rsidP="003B11BD">
      <w:pPr>
        <w:pStyle w:val="ListBullet0"/>
      </w:pPr>
      <w:r w:rsidRPr="00A45D0F">
        <w:t>void execute (MatrixD matrixD)</w:t>
      </w:r>
    </w:p>
    <w:p w:rsidR="003B11BD" w:rsidRPr="00A45D0F" w:rsidRDefault="003B11BD" w:rsidP="003B11BD">
      <w:pPr>
        <w:pStyle w:val="ListBullet0"/>
      </w:pPr>
      <w:r w:rsidRPr="00A45D0F">
        <w:t>void setStepsLeft (int stepsLeft)</w:t>
      </w:r>
    </w:p>
    <w:p w:rsidR="003B11BD" w:rsidRPr="00A45D0F" w:rsidRDefault="003B11BD" w:rsidP="003B11BD">
      <w:pPr>
        <w:pStyle w:val="ListBullet0"/>
      </w:pPr>
      <w:r w:rsidRPr="00A45D0F">
        <w:t>int getStepsLeft ()</w:t>
      </w:r>
    </w:p>
    <w:p w:rsidR="003B11BD" w:rsidRPr="00A45D0F" w:rsidRDefault="003B11BD" w:rsidP="003B11BD">
      <w:pPr>
        <w:pStyle w:val="ListBullet0"/>
      </w:pPr>
      <w:r w:rsidRPr="00A45D0F">
        <w:t>void setTolerance (double tolerance)</w:t>
      </w:r>
    </w:p>
    <w:p w:rsidR="003B11BD" w:rsidRPr="00A45D0F" w:rsidRDefault="003B11BD" w:rsidP="003B11BD">
      <w:pPr>
        <w:pStyle w:val="ListBullet0"/>
      </w:pPr>
      <w:r w:rsidRPr="00A45D0F">
        <w:t>double getTolerance ()</w:t>
      </w:r>
    </w:p>
    <w:p w:rsidR="003B11BD" w:rsidRPr="00A45D0F" w:rsidRDefault="003B11BD" w:rsidP="003B11BD">
      <w:pPr>
        <w:pStyle w:val="ListBullet0"/>
      </w:pPr>
      <w:r w:rsidRPr="00A45D0F">
        <w:t>String getName ()</w:t>
      </w:r>
    </w:p>
    <w:p w:rsidR="003B11BD" w:rsidRPr="00A45D0F" w:rsidRDefault="003B11BD" w:rsidP="003B11BD">
      <w:pPr>
        <w:pStyle w:val="ListBullet0"/>
      </w:pPr>
      <w:r w:rsidRPr="00A45D0F">
        <w:t>String toString ()</w:t>
      </w:r>
    </w:p>
    <w:p w:rsidR="003B11BD" w:rsidRPr="00A45D0F" w:rsidRDefault="003B11BD" w:rsidP="003B11BD">
      <w:pPr>
        <w:pStyle w:val="ListBullet0"/>
      </w:pPr>
      <w:r w:rsidRPr="00A45D0F">
        <w:t>VectorD getResults ()</w:t>
      </w:r>
    </w:p>
    <w:p w:rsidR="003B11BD" w:rsidRPr="00A45D0F" w:rsidRDefault="003B11BD" w:rsidP="003B11BD">
      <w:pPr>
        <w:pStyle w:val="ListBullet0"/>
      </w:pPr>
      <w:r w:rsidRPr="00A45D0F">
        <w:t>String getPathToExample ()</w:t>
      </w:r>
    </w:p>
    <w:p w:rsidR="003B11BD" w:rsidRPr="00A45D0F" w:rsidRDefault="003B11BD" w:rsidP="003B11BD">
      <w:pPr>
        <w:pStyle w:val="PodNadpis4uroven"/>
        <w:numPr>
          <w:ilvl w:val="0"/>
          <w:numId w:val="0"/>
        </w:numPr>
        <w:rPr>
          <w:lang w:val="en-US"/>
        </w:rPr>
      </w:pPr>
      <w:r w:rsidRPr="00A45D0F">
        <w:rPr>
          <w:lang w:val="en-US"/>
        </w:rPr>
        <w:t>Private Member Functions</w:t>
      </w:r>
    </w:p>
    <w:p w:rsidR="003B11BD" w:rsidRPr="00A45D0F" w:rsidRDefault="003B11BD" w:rsidP="003B11BD">
      <w:pPr>
        <w:pStyle w:val="ListBullet0"/>
      </w:pPr>
      <w:r w:rsidRPr="00A45D0F">
        <w:t xml:space="preserve">void checkDominance ()  throws DiagonalyIndominantMatrixException </w:t>
      </w:r>
    </w:p>
    <w:p w:rsidR="003B11BD" w:rsidRPr="00A45D0F" w:rsidRDefault="003B11BD" w:rsidP="003B11BD">
      <w:pPr>
        <w:pStyle w:val="ListBullet0"/>
      </w:pPr>
      <w:r w:rsidRPr="00A45D0F">
        <w:t>void beginIterations ()</w:t>
      </w:r>
    </w:p>
    <w:p w:rsidR="003B11BD" w:rsidRPr="00A45D0F" w:rsidRDefault="003B11BD" w:rsidP="003B11BD">
      <w:pPr>
        <w:pStyle w:val="ListBullet0"/>
      </w:pPr>
      <w:r w:rsidRPr="00A45D0F">
        <w:t>void iterateByStepCount ()</w:t>
      </w:r>
    </w:p>
    <w:p w:rsidR="003B11BD" w:rsidRPr="00A45D0F" w:rsidRDefault="003B11BD" w:rsidP="003B11BD">
      <w:pPr>
        <w:pStyle w:val="ListBullet0"/>
      </w:pPr>
      <w:r w:rsidRPr="00A45D0F">
        <w:t>void iterateByTolerance ()</w:t>
      </w:r>
    </w:p>
    <w:p w:rsidR="003B11BD" w:rsidRPr="00A45D0F" w:rsidRDefault="003B11BD" w:rsidP="003B11BD">
      <w:pPr>
        <w:pStyle w:val="ListBullet0"/>
      </w:pPr>
      <w:r w:rsidRPr="00A45D0F">
        <w:t>boolean isToleranceKept ()</w:t>
      </w:r>
    </w:p>
    <w:p w:rsidR="003B11BD" w:rsidRPr="00A45D0F" w:rsidRDefault="003B11BD" w:rsidP="003B11BD">
      <w:pPr>
        <w:pStyle w:val="ListBullet0"/>
      </w:pPr>
      <w:r w:rsidRPr="00A45D0F">
        <w:t>void computeActualTolerance ()</w:t>
      </w:r>
    </w:p>
    <w:p w:rsidR="003B11BD" w:rsidRPr="00A45D0F" w:rsidRDefault="003B11BD" w:rsidP="003B11BD">
      <w:pPr>
        <w:pStyle w:val="ListBullet0"/>
      </w:pPr>
      <w:r w:rsidRPr="00A45D0F">
        <w:t>double EBeforeXi (int XiPosition)</w:t>
      </w:r>
    </w:p>
    <w:p w:rsidR="003B11BD" w:rsidRPr="00A45D0F" w:rsidRDefault="003B11BD" w:rsidP="003B11BD">
      <w:pPr>
        <w:pStyle w:val="ListBullet0"/>
      </w:pPr>
      <w:r w:rsidRPr="00A45D0F">
        <w:t>double EAfterXi (int XiPosition)</w:t>
      </w:r>
    </w:p>
    <w:p w:rsidR="003B11BD" w:rsidRPr="00A45D0F" w:rsidRDefault="003B11BD" w:rsidP="003B11BD">
      <w:pPr>
        <w:pStyle w:val="PodNadpis4uroven"/>
        <w:numPr>
          <w:ilvl w:val="0"/>
          <w:numId w:val="0"/>
        </w:numPr>
        <w:rPr>
          <w:lang w:val="en-US"/>
        </w:rPr>
      </w:pPr>
      <w:r w:rsidRPr="00A45D0F">
        <w:rPr>
          <w:lang w:val="en-US"/>
        </w:rPr>
        <w:t>Private Attributes</w:t>
      </w:r>
    </w:p>
    <w:p w:rsidR="003B11BD" w:rsidRPr="00A45D0F" w:rsidRDefault="003B11BD" w:rsidP="003B11BD">
      <w:pPr>
        <w:pStyle w:val="ListBullet0"/>
      </w:pPr>
      <w:r w:rsidRPr="00A45D0F">
        <w:t>String name = "Gauss-Seidel"</w:t>
      </w:r>
    </w:p>
    <w:p w:rsidR="003B11BD" w:rsidRPr="00A45D0F" w:rsidRDefault="003B11BD" w:rsidP="003B11BD">
      <w:pPr>
        <w:pStyle w:val="ListBullet0"/>
      </w:pPr>
      <w:r w:rsidRPr="00A45D0F">
        <w:t>String pathToExample = "/examples/gaussSeidel.txt"</w:t>
      </w:r>
    </w:p>
    <w:p w:rsidR="003B11BD" w:rsidRPr="00A45D0F" w:rsidRDefault="003B11BD" w:rsidP="003B11BD">
      <w:pPr>
        <w:pStyle w:val="ListBullet0"/>
      </w:pPr>
      <w:r w:rsidRPr="00A45D0F">
        <w:t>MatrixD matrixD</w:t>
      </w:r>
    </w:p>
    <w:p w:rsidR="003B11BD" w:rsidRPr="00A45D0F" w:rsidRDefault="003B11BD" w:rsidP="003B11BD">
      <w:pPr>
        <w:pStyle w:val="ListBullet0"/>
      </w:pPr>
      <w:r w:rsidRPr="00A45D0F">
        <w:t>double[][] iterationArray</w:t>
      </w:r>
    </w:p>
    <w:p w:rsidR="003B11BD" w:rsidRPr="00A45D0F" w:rsidRDefault="003B11BD" w:rsidP="003B11BD">
      <w:pPr>
        <w:pStyle w:val="ListBullet0"/>
      </w:pPr>
      <w:r w:rsidRPr="00A45D0F">
        <w:t>double requiredTolerance = 0</w:t>
      </w:r>
    </w:p>
    <w:p w:rsidR="003B11BD" w:rsidRPr="00A45D0F" w:rsidRDefault="003B11BD" w:rsidP="003B11BD">
      <w:pPr>
        <w:pStyle w:val="ListBullet0"/>
      </w:pPr>
      <w:r w:rsidRPr="00A45D0F">
        <w:t>int stepsDone = 0</w:t>
      </w:r>
    </w:p>
    <w:p w:rsidR="003B11BD" w:rsidRPr="00A45D0F" w:rsidRDefault="003B11BD" w:rsidP="003B11BD">
      <w:pPr>
        <w:pStyle w:val="ListBullet0"/>
      </w:pPr>
      <w:r w:rsidRPr="00A45D0F">
        <w:t>int stepsLeft = 0</w:t>
      </w:r>
    </w:p>
    <w:p w:rsidR="003B11BD" w:rsidRPr="00A45D0F" w:rsidRDefault="003B11BD" w:rsidP="003B11BD">
      <w:pPr>
        <w:pBdr>
          <w:bottom w:val="single" w:sz="2" w:space="1" w:color="auto"/>
        </w:pBdr>
      </w:pPr>
    </w:p>
    <w:p w:rsidR="003B11BD" w:rsidRPr="00A45D0F" w:rsidRDefault="003B11BD" w:rsidP="003B11BD">
      <w:pPr>
        <w:pStyle w:val="PodNadpis4uroven"/>
        <w:numPr>
          <w:ilvl w:val="0"/>
          <w:numId w:val="0"/>
        </w:numPr>
        <w:rPr>
          <w:lang w:val="en-US"/>
        </w:rPr>
      </w:pPr>
      <w:r w:rsidRPr="00A45D0F">
        <w:rPr>
          <w:lang w:val="en-US"/>
        </w:rPr>
        <w:t>Detailed Description</w:t>
      </w:r>
    </w:p>
    <w:p w:rsidR="003B11BD" w:rsidRPr="005E2978" w:rsidRDefault="003B11BD" w:rsidP="003B11BD">
      <w:pPr>
        <w:pStyle w:val="BodyText"/>
      </w:pPr>
      <w:r w:rsidRPr="005E2978">
        <w:t>Funkcia: Vykonáva  Gauss-Seidelovu nepriamu metódu pre riešenie sústav lineárnych rovníc.</w:t>
      </w:r>
    </w:p>
    <w:p w:rsidR="003B11BD" w:rsidRPr="00A45D0F" w:rsidRDefault="003B11BD" w:rsidP="003B11BD">
      <w:pPr>
        <w:pStyle w:val="Nadpis5"/>
        <w:numPr>
          <w:ilvl w:val="0"/>
          <w:numId w:val="0"/>
        </w:numPr>
        <w:ind w:left="284"/>
      </w:pPr>
      <w:r w:rsidRPr="00A45D0F">
        <w:t>Author:</w:t>
      </w:r>
    </w:p>
    <w:p w:rsidR="003B11BD" w:rsidRPr="00A45D0F" w:rsidRDefault="003B11BD" w:rsidP="003B11BD">
      <w:pPr>
        <w:pStyle w:val="DescContinue1"/>
      </w:pPr>
      <w:r w:rsidRPr="00A45D0F">
        <w:t xml:space="preserve">Pavol Dano </w:t>
      </w:r>
    </w:p>
    <w:p w:rsidR="003B11BD" w:rsidRPr="005E2978" w:rsidRDefault="003B11BD" w:rsidP="003B11BD">
      <w:pPr>
        <w:pStyle w:val="BodyText"/>
      </w:pPr>
      <w:r w:rsidRPr="005E2978">
        <w:lastRenderedPageBreak/>
        <w:t>Definícia na riadku 31 súboru  GaussSeidelMethod.java.</w:t>
      </w:r>
    </w:p>
    <w:p w:rsidR="003B11BD" w:rsidRPr="00A45D0F" w:rsidRDefault="003B11BD" w:rsidP="003B11BD">
      <w:pPr>
        <w:pBdr>
          <w:bottom w:val="single" w:sz="2" w:space="1" w:color="auto"/>
        </w:pBdr>
      </w:pPr>
    </w:p>
    <w:p w:rsidR="003B11BD" w:rsidRPr="00A45D0F" w:rsidRDefault="003B11BD" w:rsidP="003B11BD">
      <w:pPr>
        <w:pStyle w:val="PodNadpis4uroven"/>
        <w:numPr>
          <w:ilvl w:val="0"/>
          <w:numId w:val="0"/>
        </w:numPr>
        <w:rPr>
          <w:lang w:val="en-US"/>
        </w:rPr>
      </w:pPr>
      <w:r w:rsidRPr="00A45D0F">
        <w:rPr>
          <w:lang w:val="en-US"/>
        </w:rPr>
        <w:t>Member Function Documentation</w:t>
      </w:r>
    </w:p>
    <w:p w:rsidR="003B11BD" w:rsidRPr="00A45D0F" w:rsidRDefault="00A31E12" w:rsidP="003B11BD">
      <w:pPr>
        <w:pStyle w:val="Nadpis4"/>
      </w:pPr>
      <w:r w:rsidRPr="00A45D0F">
        <w:fldChar w:fldCharType="begin"/>
      </w:r>
      <w:r w:rsidR="003B11BD" w:rsidRPr="00A45D0F">
        <w:instrText>xe "beginIterations:linearSystems\:\:methods\:\:GaussSeidelMethod"</w:instrText>
      </w:r>
      <w:r w:rsidRPr="00A45D0F">
        <w:fldChar w:fldCharType="end"/>
      </w:r>
      <w:r w:rsidRPr="00A45D0F">
        <w:fldChar w:fldCharType="begin"/>
      </w:r>
      <w:r w:rsidR="003B11BD" w:rsidRPr="00A45D0F">
        <w:instrText>xe "linearSystems\:\:methods\:\:GaussSeidelMethod:beginIterations"</w:instrText>
      </w:r>
      <w:r w:rsidRPr="00A45D0F">
        <w:fldChar w:fldCharType="end"/>
      </w:r>
      <w:r w:rsidR="003B11BD" w:rsidRPr="00A45D0F">
        <w:t>void linearSystems.methods.GaussSeidelMethod.beginIterations ()</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inicializuje iteračný proces</w:t>
      </w:r>
    </w:p>
    <w:p w:rsidR="003B11BD" w:rsidRPr="00A45D0F" w:rsidRDefault="003B11BD" w:rsidP="003B11BD">
      <w:pPr>
        <w:pStyle w:val="ListContinue1"/>
      </w:pPr>
      <w:r w:rsidRPr="00A45D0F">
        <w:t>Definícia na riadku 112 súboru  GaussSeidelMethod.java.</w:t>
      </w:r>
    </w:p>
    <w:p w:rsidR="003B11BD" w:rsidRPr="00A45D0F" w:rsidRDefault="00A31E12" w:rsidP="003B11BD">
      <w:pPr>
        <w:pStyle w:val="Nadpis4"/>
      </w:pPr>
      <w:r w:rsidRPr="00A45D0F">
        <w:fldChar w:fldCharType="begin"/>
      </w:r>
      <w:r w:rsidR="003B11BD" w:rsidRPr="00A45D0F">
        <w:instrText>xe "checkDominance:linearSystems\:\:methods\:\:GaussSeidelMethod"</w:instrText>
      </w:r>
      <w:r w:rsidRPr="00A45D0F">
        <w:fldChar w:fldCharType="end"/>
      </w:r>
      <w:r w:rsidRPr="00A45D0F">
        <w:fldChar w:fldCharType="begin"/>
      </w:r>
      <w:r w:rsidR="003B11BD" w:rsidRPr="00A45D0F">
        <w:instrText>xe "linearSystems\:\:methods\:\:GaussSeidelMethod:checkDominance"</w:instrText>
      </w:r>
      <w:r w:rsidRPr="00A45D0F">
        <w:fldChar w:fldCharType="end"/>
      </w:r>
      <w:r w:rsidR="003B11BD" w:rsidRPr="00A45D0F">
        <w:t xml:space="preserve">void linearSystems.methods.GaussSeidelMethod.checkDominance ()  throws DiagonalyIndominantMatrixException </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 xml:space="preserve">kontroluje dominanciu matice </w:t>
      </w:r>
    </w:p>
    <w:p w:rsidR="003B11BD" w:rsidRPr="00A45D0F" w:rsidRDefault="003B11BD" w:rsidP="003B11BD">
      <w:pPr>
        <w:pStyle w:val="Nadpis5"/>
        <w:numPr>
          <w:ilvl w:val="0"/>
          <w:numId w:val="0"/>
        </w:numPr>
        <w:ind w:left="284"/>
      </w:pPr>
      <w:r w:rsidRPr="00A45D0F">
        <w:t>Exceptions: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3969"/>
        <w:gridCol w:w="4110"/>
      </w:tblGrid>
      <w:tr w:rsidR="003B11BD" w:rsidRPr="00A45D0F" w:rsidTr="0012464A">
        <w:tc>
          <w:tcPr>
            <w:tcW w:w="3969" w:type="dxa"/>
          </w:tcPr>
          <w:p w:rsidR="003B11BD" w:rsidRPr="00A45D0F" w:rsidRDefault="003B11BD" w:rsidP="008F50DE">
            <w:r w:rsidRPr="00A45D0F">
              <w:rPr>
                <w:i/>
                <w:iCs/>
              </w:rPr>
              <w:t>DiagonalyIndominantMatrixException</w:t>
            </w:r>
            <w:r w:rsidRPr="00A45D0F">
              <w:t xml:space="preserve"> </w:t>
            </w:r>
          </w:p>
        </w:tc>
        <w:tc>
          <w:tcPr>
            <w:tcW w:w="4110" w:type="dxa"/>
          </w:tcPr>
          <w:p w:rsidR="003B11BD" w:rsidRPr="00A45D0F" w:rsidRDefault="003B11BD" w:rsidP="008F50DE">
            <w:r w:rsidRPr="00A45D0F">
              <w:t xml:space="preserve">hádzaná, keď matica nie je dominantná podľa riadkov ani stĺpcov </w:t>
            </w:r>
          </w:p>
        </w:tc>
      </w:tr>
    </w:tbl>
    <w:p w:rsidR="003B11BD" w:rsidRPr="00A45D0F" w:rsidRDefault="003B11BD" w:rsidP="003B11BD">
      <w:pPr>
        <w:pStyle w:val="ListContinue1"/>
      </w:pPr>
      <w:r w:rsidRPr="00A45D0F">
        <w:t>Definícia na riadku 95 súboru  GaussSeidelMethod.java.</w:t>
      </w:r>
    </w:p>
    <w:p w:rsidR="003B11BD" w:rsidRPr="00A45D0F" w:rsidRDefault="00A31E12" w:rsidP="003B11BD">
      <w:pPr>
        <w:pStyle w:val="Nadpis4"/>
      </w:pPr>
      <w:r w:rsidRPr="00A45D0F">
        <w:fldChar w:fldCharType="begin"/>
      </w:r>
      <w:r w:rsidR="003B11BD" w:rsidRPr="00A45D0F">
        <w:instrText>xe "computeActualTolerance:linearSystems\:\:methods\:\:GaussSeidelMethod"</w:instrText>
      </w:r>
      <w:r w:rsidRPr="00A45D0F">
        <w:fldChar w:fldCharType="end"/>
      </w:r>
      <w:r w:rsidRPr="00A45D0F">
        <w:fldChar w:fldCharType="begin"/>
      </w:r>
      <w:r w:rsidR="003B11BD" w:rsidRPr="00A45D0F">
        <w:instrText>xe "linearSystems\:\:methods\:\:GaussSeidelMethod:computeActualTolerance"</w:instrText>
      </w:r>
      <w:r w:rsidRPr="00A45D0F">
        <w:fldChar w:fldCharType="end"/>
      </w:r>
      <w:r w:rsidR="003B11BD" w:rsidRPr="00A45D0F">
        <w:t>void linearSystems.methods.GaussSeidelMethod.computeActualTolerance ()</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 xml:space="preserve">Počíta aktuálne rozdiely v aproximáciach </w:t>
      </w:r>
    </w:p>
    <w:p w:rsidR="003B11BD" w:rsidRPr="00A45D0F" w:rsidRDefault="003B11BD" w:rsidP="003B11BD">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3969"/>
        <w:gridCol w:w="4110"/>
      </w:tblGrid>
      <w:tr w:rsidR="003B11BD" w:rsidRPr="00A45D0F" w:rsidTr="0012464A">
        <w:tc>
          <w:tcPr>
            <w:tcW w:w="3969" w:type="dxa"/>
          </w:tcPr>
          <w:p w:rsidR="003B11BD" w:rsidRPr="00A45D0F" w:rsidRDefault="003B11BD" w:rsidP="008F50DE">
            <w:r w:rsidRPr="00A45D0F">
              <w:rPr>
                <w:i/>
                <w:iCs/>
              </w:rPr>
              <w:t>toleranceDeviations</w:t>
            </w:r>
            <w:r w:rsidRPr="00A45D0F">
              <w:t xml:space="preserve"> </w:t>
            </w:r>
          </w:p>
        </w:tc>
        <w:tc>
          <w:tcPr>
            <w:tcW w:w="4110" w:type="dxa"/>
          </w:tcPr>
          <w:p w:rsidR="003B11BD" w:rsidRPr="00A45D0F" w:rsidRDefault="003B11BD" w:rsidP="008F50DE">
            <w:r w:rsidRPr="00A45D0F">
              <w:t>aktuálne rozdiely v aproximáciach</w:t>
            </w:r>
          </w:p>
        </w:tc>
      </w:tr>
    </w:tbl>
    <w:p w:rsidR="003B11BD" w:rsidRPr="00A45D0F" w:rsidRDefault="003B11BD" w:rsidP="003B11BD">
      <w:pPr>
        <w:pStyle w:val="ListContinue1"/>
      </w:pPr>
      <w:r w:rsidRPr="00A45D0F">
        <w:t>Definícia na riadku 185 súboru  GaussSeidelMethod.java.</w:t>
      </w:r>
    </w:p>
    <w:p w:rsidR="003B11BD" w:rsidRPr="00A45D0F" w:rsidRDefault="00A31E12" w:rsidP="003B11BD">
      <w:pPr>
        <w:pStyle w:val="Nadpis4"/>
      </w:pPr>
      <w:r w:rsidRPr="00A45D0F">
        <w:fldChar w:fldCharType="begin"/>
      </w:r>
      <w:r w:rsidR="003B11BD" w:rsidRPr="00A45D0F">
        <w:instrText>xe "EAfterXi:linearSystems\:\:methods\:\:GaussSeidelMethod"</w:instrText>
      </w:r>
      <w:r w:rsidRPr="00A45D0F">
        <w:fldChar w:fldCharType="end"/>
      </w:r>
      <w:r w:rsidRPr="00A45D0F">
        <w:fldChar w:fldCharType="begin"/>
      </w:r>
      <w:r w:rsidR="003B11BD" w:rsidRPr="00A45D0F">
        <w:instrText>xe "linearSystems\:\:methods\:\:GaussSeidelMethod:EAfterXi"</w:instrText>
      </w:r>
      <w:r w:rsidRPr="00A45D0F">
        <w:fldChar w:fldCharType="end"/>
      </w:r>
      <w:r w:rsidR="003B11BD" w:rsidRPr="00A45D0F">
        <w:t xml:space="preserve">double linearSystems.methods.GaussSeidelMethod.EAfterXi (int </w:t>
      </w:r>
      <w:r w:rsidR="003B11BD" w:rsidRPr="00A45D0F">
        <w:rPr>
          <w:i/>
          <w:iCs/>
        </w:rPr>
        <w:t>XiPosition</w:t>
      </w:r>
      <w:r w:rsidR="003B11BD" w:rsidRPr="00A45D0F">
        <w:t>)</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sumácia hodnôt x</w:t>
      </w:r>
      <w:r w:rsidRPr="005E2978">
        <w:rPr>
          <w:vertAlign w:val="subscript"/>
        </w:rPr>
        <w:t>i</w:t>
      </w:r>
      <w:r w:rsidRPr="005E2978">
        <w:t xml:space="preserve"> po začiatku analýzy</w:t>
      </w:r>
    </w:p>
    <w:p w:rsidR="003B11BD" w:rsidRPr="00A45D0F" w:rsidRDefault="003B11BD" w:rsidP="003B11BD">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3969"/>
        <w:gridCol w:w="4110"/>
      </w:tblGrid>
      <w:tr w:rsidR="003B11BD" w:rsidRPr="00A45D0F" w:rsidTr="0012464A">
        <w:tc>
          <w:tcPr>
            <w:tcW w:w="3969" w:type="dxa"/>
          </w:tcPr>
          <w:p w:rsidR="003B11BD" w:rsidRPr="00A45D0F" w:rsidRDefault="003B11BD" w:rsidP="008F50DE">
            <w:r w:rsidRPr="00A45D0F">
              <w:rPr>
                <w:i/>
                <w:iCs/>
              </w:rPr>
              <w:t>XiPosition</w:t>
            </w:r>
            <w:r w:rsidRPr="00A45D0F">
              <w:t xml:space="preserve"> </w:t>
            </w:r>
          </w:p>
        </w:tc>
        <w:tc>
          <w:tcPr>
            <w:tcW w:w="4110" w:type="dxa"/>
          </w:tcPr>
          <w:p w:rsidR="003B11BD" w:rsidRPr="00A45D0F" w:rsidRDefault="003B11BD" w:rsidP="008F50DE">
            <w:r w:rsidRPr="00A45D0F">
              <w:t xml:space="preserve">pozícia analyzovaného prvku </w:t>
            </w:r>
          </w:p>
        </w:tc>
      </w:tr>
    </w:tbl>
    <w:p w:rsidR="003B11BD" w:rsidRPr="00A45D0F" w:rsidRDefault="003B11BD" w:rsidP="003B11BD">
      <w:pPr>
        <w:pStyle w:val="Nadpis5"/>
        <w:numPr>
          <w:ilvl w:val="0"/>
          <w:numId w:val="0"/>
        </w:numPr>
        <w:ind w:left="284"/>
      </w:pPr>
      <w:r w:rsidRPr="00A45D0F">
        <w:t>Returns:</w:t>
      </w:r>
    </w:p>
    <w:p w:rsidR="003B11BD" w:rsidRPr="005E2978" w:rsidRDefault="003B11BD" w:rsidP="003B11BD">
      <w:pPr>
        <w:pStyle w:val="DescContinue2"/>
        <w:rPr>
          <w:b w:val="0"/>
          <w:sz w:val="24"/>
          <w:szCs w:val="24"/>
        </w:rPr>
      </w:pPr>
      <w:r w:rsidRPr="005E2978">
        <w:rPr>
          <w:b w:val="0"/>
          <w:sz w:val="24"/>
          <w:szCs w:val="24"/>
        </w:rPr>
        <w:t>sumácia všetkých hodnôt (X</w:t>
      </w:r>
      <w:r w:rsidRPr="005E2978">
        <w:rPr>
          <w:b w:val="0"/>
          <w:sz w:val="24"/>
          <w:szCs w:val="24"/>
          <w:vertAlign w:val="subscript"/>
        </w:rPr>
        <w:t>i</w:t>
      </w:r>
      <w:r w:rsidRPr="005E2978">
        <w:rPr>
          <w:b w:val="0"/>
          <w:sz w:val="24"/>
          <w:szCs w:val="24"/>
        </w:rPr>
        <w:t>,X</w:t>
      </w:r>
      <w:r w:rsidRPr="005E2978">
        <w:rPr>
          <w:b w:val="0"/>
          <w:sz w:val="24"/>
          <w:szCs w:val="24"/>
          <w:vertAlign w:val="subscript"/>
        </w:rPr>
        <w:t>n</w:t>
      </w:r>
      <w:r w:rsidRPr="005E2978">
        <w:rPr>
          <w:b w:val="0"/>
          <w:sz w:val="24"/>
          <w:szCs w:val="24"/>
        </w:rPr>
        <w:t xml:space="preserve">) </w:t>
      </w:r>
    </w:p>
    <w:p w:rsidR="003B11BD" w:rsidRPr="00A45D0F" w:rsidRDefault="003B11BD" w:rsidP="003B11BD">
      <w:pPr>
        <w:pStyle w:val="ListContinue1"/>
      </w:pPr>
      <w:r w:rsidRPr="00A45D0F">
        <w:t>Definícia na riadku 211 súboru  GaussSeidelMethod.java.</w:t>
      </w:r>
    </w:p>
    <w:p w:rsidR="003B11BD" w:rsidRPr="00A45D0F" w:rsidRDefault="00A31E12" w:rsidP="003B11BD">
      <w:pPr>
        <w:pStyle w:val="Nadpis4"/>
      </w:pPr>
      <w:r w:rsidRPr="00A45D0F">
        <w:fldChar w:fldCharType="begin"/>
      </w:r>
      <w:r w:rsidR="003B11BD" w:rsidRPr="00A45D0F">
        <w:instrText>xe "EBeforeXi:linearSystems\:\:methods\:\:GaussSeidelMethod"</w:instrText>
      </w:r>
      <w:r w:rsidRPr="00A45D0F">
        <w:fldChar w:fldCharType="end"/>
      </w:r>
      <w:r w:rsidRPr="00A45D0F">
        <w:fldChar w:fldCharType="begin"/>
      </w:r>
      <w:r w:rsidR="003B11BD" w:rsidRPr="00A45D0F">
        <w:instrText>xe "linearSystems\:\:methods\:\:GaussSeidelMethod:EBeforeXi"</w:instrText>
      </w:r>
      <w:r w:rsidRPr="00A45D0F">
        <w:fldChar w:fldCharType="end"/>
      </w:r>
      <w:r w:rsidR="003B11BD" w:rsidRPr="00A45D0F">
        <w:t xml:space="preserve">double linearSystems.methods.GaussSeidelMethod.EBeforeXi (int </w:t>
      </w:r>
      <w:r w:rsidR="003B11BD" w:rsidRPr="00A45D0F">
        <w:rPr>
          <w:i/>
          <w:iCs/>
        </w:rPr>
        <w:t>XiPosition</w:t>
      </w:r>
      <w:r w:rsidR="003B11BD" w:rsidRPr="00A45D0F">
        <w:t>)</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sumácia hodnôt x</w:t>
      </w:r>
      <w:r w:rsidRPr="005E2978">
        <w:rPr>
          <w:vertAlign w:val="subscript"/>
        </w:rPr>
        <w:t>i</w:t>
      </w:r>
      <w:r w:rsidRPr="005E2978">
        <w:t xml:space="preserve"> pred začiatkom analýzy </w:t>
      </w:r>
    </w:p>
    <w:p w:rsidR="003B11BD" w:rsidRPr="00A45D0F" w:rsidRDefault="003B11BD" w:rsidP="003B11BD">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3969"/>
        <w:gridCol w:w="4110"/>
      </w:tblGrid>
      <w:tr w:rsidR="003B11BD" w:rsidRPr="00A45D0F" w:rsidTr="0012464A">
        <w:tc>
          <w:tcPr>
            <w:tcW w:w="3969" w:type="dxa"/>
          </w:tcPr>
          <w:p w:rsidR="003B11BD" w:rsidRPr="00A45D0F" w:rsidRDefault="003B11BD" w:rsidP="008F50DE">
            <w:r w:rsidRPr="00A45D0F">
              <w:rPr>
                <w:i/>
                <w:iCs/>
              </w:rPr>
              <w:lastRenderedPageBreak/>
              <w:t>XiPosition</w:t>
            </w:r>
            <w:r w:rsidRPr="00A45D0F">
              <w:t xml:space="preserve"> </w:t>
            </w:r>
          </w:p>
        </w:tc>
        <w:tc>
          <w:tcPr>
            <w:tcW w:w="4110" w:type="dxa"/>
          </w:tcPr>
          <w:p w:rsidR="003B11BD" w:rsidRPr="00A45D0F" w:rsidRDefault="003B11BD" w:rsidP="008F50DE">
            <w:r w:rsidRPr="00A45D0F">
              <w:t xml:space="preserve">position of analysed elements </w:t>
            </w:r>
          </w:p>
        </w:tc>
      </w:tr>
    </w:tbl>
    <w:p w:rsidR="003B11BD" w:rsidRPr="00A45D0F" w:rsidRDefault="003B11BD" w:rsidP="003B11BD">
      <w:pPr>
        <w:pStyle w:val="Nadpis5"/>
        <w:numPr>
          <w:ilvl w:val="0"/>
          <w:numId w:val="0"/>
        </w:numPr>
        <w:ind w:left="284"/>
      </w:pPr>
      <w:r w:rsidRPr="00A45D0F">
        <w:t>Returns:</w:t>
      </w:r>
    </w:p>
    <w:p w:rsidR="003B11BD" w:rsidRPr="005E2978" w:rsidRDefault="003B11BD" w:rsidP="003B11BD">
      <w:pPr>
        <w:pStyle w:val="DescContinue2"/>
        <w:rPr>
          <w:b w:val="0"/>
          <w:sz w:val="24"/>
          <w:szCs w:val="24"/>
        </w:rPr>
      </w:pPr>
      <w:r w:rsidRPr="005E2978">
        <w:rPr>
          <w:b w:val="0"/>
          <w:sz w:val="24"/>
          <w:szCs w:val="24"/>
        </w:rPr>
        <w:t>sumácia všetkých hodnôt, pre ktoré platí: &lt;X</w:t>
      </w:r>
      <w:r w:rsidRPr="005E2978">
        <w:rPr>
          <w:b w:val="0"/>
          <w:sz w:val="24"/>
          <w:szCs w:val="24"/>
          <w:vertAlign w:val="subscript"/>
        </w:rPr>
        <w:t>0</w:t>
      </w:r>
      <w:r w:rsidRPr="005E2978">
        <w:rPr>
          <w:b w:val="0"/>
          <w:sz w:val="24"/>
          <w:szCs w:val="24"/>
        </w:rPr>
        <w:t>,X</w:t>
      </w:r>
      <w:r w:rsidRPr="005E2978">
        <w:rPr>
          <w:b w:val="0"/>
          <w:sz w:val="24"/>
          <w:szCs w:val="24"/>
          <w:vertAlign w:val="subscript"/>
        </w:rPr>
        <w:t>i</w:t>
      </w:r>
      <w:r w:rsidRPr="005E2978">
        <w:rPr>
          <w:b w:val="0"/>
          <w:sz w:val="24"/>
          <w:szCs w:val="24"/>
        </w:rPr>
        <w:t xml:space="preserve">) </w:t>
      </w:r>
    </w:p>
    <w:p w:rsidR="003B11BD" w:rsidRPr="00A45D0F" w:rsidRDefault="003B11BD" w:rsidP="003B11BD">
      <w:pPr>
        <w:pStyle w:val="ListContinue1"/>
      </w:pPr>
      <w:r w:rsidRPr="00A45D0F">
        <w:t>Definícia na riadku 197 súboru  GaussSeidelMethod.java.</w:t>
      </w:r>
    </w:p>
    <w:p w:rsidR="003B11BD" w:rsidRPr="00A45D0F" w:rsidRDefault="00A31E12" w:rsidP="003B11BD">
      <w:pPr>
        <w:pStyle w:val="Nadpis4"/>
      </w:pPr>
      <w:r w:rsidRPr="00A45D0F">
        <w:fldChar w:fldCharType="begin"/>
      </w:r>
      <w:r w:rsidR="003B11BD" w:rsidRPr="00A45D0F">
        <w:instrText>xe "execute:linearSystems\:\:methods\:\:GaussSeidelMethod"</w:instrText>
      </w:r>
      <w:r w:rsidRPr="00A45D0F">
        <w:fldChar w:fldCharType="end"/>
      </w:r>
      <w:r w:rsidRPr="00A45D0F">
        <w:fldChar w:fldCharType="begin"/>
      </w:r>
      <w:r w:rsidR="003B11BD" w:rsidRPr="00A45D0F">
        <w:instrText>xe "linearSystems\:\:methods\:\:GaussSeidelMethod:execute"</w:instrText>
      </w:r>
      <w:r w:rsidRPr="00A45D0F">
        <w:fldChar w:fldCharType="end"/>
      </w:r>
      <w:r w:rsidR="003B11BD" w:rsidRPr="00A45D0F">
        <w:t xml:space="preserve">void linearSystems.methods.GaussSeidelMethod.execute (MatrixD </w:t>
      </w:r>
      <w:r w:rsidR="003B11BD" w:rsidRPr="00A45D0F">
        <w:rPr>
          <w:i/>
          <w:iCs/>
        </w:rPr>
        <w:t>matrixD</w:t>
      </w:r>
      <w:r w:rsidR="003B11BD" w:rsidRPr="00A45D0F">
        <w:t>)</w:t>
      </w:r>
      <w:r w:rsidR="003B11BD" w:rsidRPr="00A45D0F">
        <w:rPr>
          <w:rFonts w:ascii="Courier New" w:hAnsi="Courier New" w:cs="Courier New"/>
        </w:rPr>
        <w:t xml:space="preserve"> [virtual]</w:t>
      </w:r>
    </w:p>
    <w:p w:rsidR="003B11BD" w:rsidRPr="005E2978" w:rsidRDefault="003B11BD" w:rsidP="003B11BD">
      <w:pPr>
        <w:pStyle w:val="BodyText"/>
        <w:adjustRightInd/>
        <w:ind w:left="360"/>
      </w:pPr>
      <w:r w:rsidRPr="005E2978">
        <w:t xml:space="preserve">vykonanie metódy </w:t>
      </w:r>
    </w:p>
    <w:p w:rsidR="003B11BD" w:rsidRPr="00A45D0F" w:rsidRDefault="003B11BD" w:rsidP="003B11BD">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3827"/>
        <w:gridCol w:w="4252"/>
      </w:tblGrid>
      <w:tr w:rsidR="003B11BD" w:rsidRPr="00A45D0F" w:rsidTr="0012464A">
        <w:tc>
          <w:tcPr>
            <w:tcW w:w="3827" w:type="dxa"/>
          </w:tcPr>
          <w:p w:rsidR="003B11BD" w:rsidRPr="00A45D0F" w:rsidRDefault="003B11BD" w:rsidP="008F50DE">
            <w:r w:rsidRPr="00A45D0F">
              <w:rPr>
                <w:i/>
                <w:iCs/>
              </w:rPr>
              <w:t>matrixD</w:t>
            </w:r>
            <w:r w:rsidRPr="00A45D0F">
              <w:t xml:space="preserve"> </w:t>
            </w:r>
          </w:p>
        </w:tc>
        <w:tc>
          <w:tcPr>
            <w:tcW w:w="4252" w:type="dxa"/>
          </w:tcPr>
          <w:p w:rsidR="003B11BD" w:rsidRPr="00A45D0F" w:rsidRDefault="003B11BD" w:rsidP="008F50DE">
            <w:r w:rsidRPr="00A45D0F">
              <w:t xml:space="preserve">riešená matica </w:t>
            </w:r>
          </w:p>
        </w:tc>
      </w:tr>
    </w:tbl>
    <w:p w:rsidR="003B11BD" w:rsidRPr="00A45D0F" w:rsidRDefault="003B11BD" w:rsidP="003B11BD">
      <w:pPr>
        <w:pStyle w:val="ListContinue1"/>
      </w:pPr>
      <w:r w:rsidRPr="00A45D0F">
        <w:t>Implementuje linearSystems.interfaces.LinearSystemsSolvable.</w:t>
      </w:r>
    </w:p>
    <w:p w:rsidR="003B11BD" w:rsidRPr="00A45D0F" w:rsidRDefault="003B11BD" w:rsidP="003B11BD">
      <w:pPr>
        <w:pStyle w:val="ListContinue1"/>
      </w:pPr>
      <w:r w:rsidRPr="00A45D0F">
        <w:t>Definícia na riadku 77 súboru  GaussSeidelMethod.java.</w:t>
      </w:r>
    </w:p>
    <w:p w:rsidR="003B11BD" w:rsidRPr="00A45D0F" w:rsidRDefault="00A31E12" w:rsidP="003B11BD">
      <w:pPr>
        <w:pStyle w:val="Nadpis4"/>
      </w:pPr>
      <w:r w:rsidRPr="00A45D0F">
        <w:fldChar w:fldCharType="begin"/>
      </w:r>
      <w:r w:rsidR="003B11BD" w:rsidRPr="00A45D0F">
        <w:instrText>xe "getName:linearSystems\:\:methods\:\:GaussSeidelMethod"</w:instrText>
      </w:r>
      <w:r w:rsidRPr="00A45D0F">
        <w:fldChar w:fldCharType="end"/>
      </w:r>
      <w:r w:rsidRPr="00A45D0F">
        <w:fldChar w:fldCharType="begin"/>
      </w:r>
      <w:r w:rsidR="003B11BD" w:rsidRPr="00A45D0F">
        <w:instrText>xe "linearSystems\:\:methods\:\:GaussSeidelMethod:getName"</w:instrText>
      </w:r>
      <w:r w:rsidRPr="00A45D0F">
        <w:fldChar w:fldCharType="end"/>
      </w:r>
      <w:r w:rsidR="003B11BD" w:rsidRPr="00A45D0F">
        <w:t>String linearSystems.methods.GaussSeidelMethod.getName ()</w:t>
      </w:r>
      <w:r w:rsidR="003B11BD" w:rsidRPr="00A45D0F">
        <w:rPr>
          <w:rFonts w:ascii="Courier New" w:hAnsi="Courier New" w:cs="Courier New"/>
        </w:rPr>
        <w:t xml:space="preserve"> [virtual]</w:t>
      </w:r>
    </w:p>
    <w:p w:rsidR="003B11BD" w:rsidRPr="005E2978" w:rsidRDefault="003B11BD" w:rsidP="003B11BD">
      <w:pPr>
        <w:pStyle w:val="BodyText"/>
        <w:adjustRightInd/>
        <w:ind w:left="360"/>
      </w:pPr>
      <w:r w:rsidRPr="005E2978">
        <w:t>getter pre meno metódy</w:t>
      </w:r>
    </w:p>
    <w:p w:rsidR="003B11BD" w:rsidRPr="00A45D0F" w:rsidRDefault="003B11BD" w:rsidP="003B11BD">
      <w:pPr>
        <w:pStyle w:val="ListContinue1"/>
      </w:pPr>
      <w:r w:rsidRPr="00A45D0F">
        <w:t>Implementuje linearSystems.interfaces.LinearSystemsSolvable.</w:t>
      </w:r>
    </w:p>
    <w:p w:rsidR="003B11BD" w:rsidRPr="00A45D0F" w:rsidRDefault="003B11BD" w:rsidP="003B11BD">
      <w:pPr>
        <w:pStyle w:val="ListContinue1"/>
      </w:pPr>
      <w:r w:rsidRPr="00A45D0F">
        <w:t>Definícia na riadku 257 súboru  GaussSeidelMethod.java.</w:t>
      </w:r>
    </w:p>
    <w:p w:rsidR="003B11BD" w:rsidRPr="00A45D0F" w:rsidRDefault="00A31E12" w:rsidP="003B11BD">
      <w:pPr>
        <w:pStyle w:val="Nadpis4"/>
      </w:pPr>
      <w:r w:rsidRPr="00A45D0F">
        <w:fldChar w:fldCharType="begin"/>
      </w:r>
      <w:r w:rsidR="003B11BD" w:rsidRPr="00A45D0F">
        <w:instrText>xe "getPathToExample:linearSystems\:\:methods\:\:GaussSeidelMethod"</w:instrText>
      </w:r>
      <w:r w:rsidRPr="00A45D0F">
        <w:fldChar w:fldCharType="end"/>
      </w:r>
      <w:r w:rsidRPr="00A45D0F">
        <w:fldChar w:fldCharType="begin"/>
      </w:r>
      <w:r w:rsidR="003B11BD" w:rsidRPr="00A45D0F">
        <w:instrText>xe "linearSystems\:\:methods\:\:GaussSeidelMethod:getPathToExample"</w:instrText>
      </w:r>
      <w:r w:rsidRPr="00A45D0F">
        <w:fldChar w:fldCharType="end"/>
      </w:r>
      <w:r w:rsidR="003B11BD" w:rsidRPr="00A45D0F">
        <w:t>String linearSystems.methods.GaussSeidelMethod.getPathToExample ()</w:t>
      </w:r>
      <w:r w:rsidR="003B11BD" w:rsidRPr="00A45D0F">
        <w:rPr>
          <w:rFonts w:ascii="Courier New" w:hAnsi="Courier New" w:cs="Courier New"/>
        </w:rPr>
        <w:t xml:space="preserve"> [virtual]</w:t>
      </w:r>
    </w:p>
    <w:p w:rsidR="003B11BD" w:rsidRPr="005E2978" w:rsidRDefault="003B11BD" w:rsidP="003B11BD">
      <w:pPr>
        <w:pStyle w:val="BodyText"/>
        <w:adjustRightInd/>
        <w:ind w:left="360"/>
      </w:pPr>
      <w:r w:rsidRPr="005E2978">
        <w:t xml:space="preserve">getter pre cestu k súboru s príkladom </w:t>
      </w:r>
    </w:p>
    <w:p w:rsidR="003B11BD" w:rsidRPr="00A45D0F" w:rsidRDefault="003B11BD" w:rsidP="003B11BD">
      <w:pPr>
        <w:pStyle w:val="Nadpis5"/>
        <w:numPr>
          <w:ilvl w:val="0"/>
          <w:numId w:val="0"/>
        </w:numPr>
        <w:ind w:left="284"/>
      </w:pPr>
      <w:r w:rsidRPr="00A45D0F">
        <w:t>Returns:</w:t>
      </w:r>
    </w:p>
    <w:p w:rsidR="003B11BD" w:rsidRPr="005E2978" w:rsidRDefault="003B11BD" w:rsidP="003B11BD">
      <w:pPr>
        <w:pStyle w:val="DescContinue2"/>
        <w:rPr>
          <w:b w:val="0"/>
          <w:sz w:val="24"/>
          <w:szCs w:val="24"/>
        </w:rPr>
      </w:pPr>
      <w:r w:rsidRPr="005E2978">
        <w:rPr>
          <w:b w:val="0"/>
          <w:sz w:val="24"/>
          <w:szCs w:val="24"/>
        </w:rPr>
        <w:t xml:space="preserve">cesta k súboru s príkladom </w:t>
      </w:r>
    </w:p>
    <w:p w:rsidR="003B11BD" w:rsidRPr="00A45D0F" w:rsidRDefault="003B11BD" w:rsidP="003B11BD">
      <w:pPr>
        <w:pStyle w:val="ListContinue1"/>
      </w:pPr>
      <w:r w:rsidRPr="00A45D0F">
        <w:t>Implementuje linearSystems.interfaces.LinearSystemsSolvable.</w:t>
      </w:r>
    </w:p>
    <w:p w:rsidR="003B11BD" w:rsidRPr="00A45D0F" w:rsidRDefault="003B11BD" w:rsidP="003B11BD">
      <w:pPr>
        <w:pStyle w:val="ListContinue1"/>
      </w:pPr>
      <w:r w:rsidRPr="00A45D0F">
        <w:t>Definícia na riadku 278 súboru  GaussSeidelMethod.java.</w:t>
      </w:r>
    </w:p>
    <w:p w:rsidR="003B11BD" w:rsidRPr="00A45D0F" w:rsidRDefault="00A31E12" w:rsidP="003B11BD">
      <w:pPr>
        <w:pStyle w:val="Nadpis4"/>
      </w:pPr>
      <w:r w:rsidRPr="00A45D0F">
        <w:fldChar w:fldCharType="begin"/>
      </w:r>
      <w:r w:rsidR="003B11BD" w:rsidRPr="00A45D0F">
        <w:instrText>xe "getResults:linearSystems\:\:methods\:\:GaussSeidelMethod"</w:instrText>
      </w:r>
      <w:r w:rsidRPr="00A45D0F">
        <w:fldChar w:fldCharType="end"/>
      </w:r>
      <w:r w:rsidRPr="00A45D0F">
        <w:fldChar w:fldCharType="begin"/>
      </w:r>
      <w:r w:rsidR="003B11BD" w:rsidRPr="00A45D0F">
        <w:instrText>xe "linearSystems\:\:methods\:\:GaussSeidelMethod:getResults"</w:instrText>
      </w:r>
      <w:r w:rsidRPr="00A45D0F">
        <w:fldChar w:fldCharType="end"/>
      </w:r>
      <w:r w:rsidR="003B11BD" w:rsidRPr="00A45D0F">
        <w:t>VectorD linearSystems.methods.GaussSeidelMethod.getResults ()</w:t>
      </w:r>
      <w:r w:rsidR="003B11BD" w:rsidRPr="00A45D0F">
        <w:rPr>
          <w:rFonts w:ascii="Courier New" w:hAnsi="Courier New" w:cs="Courier New"/>
        </w:rPr>
        <w:t xml:space="preserve"> [virtual]</w:t>
      </w:r>
    </w:p>
    <w:p w:rsidR="003B11BD" w:rsidRPr="005E2978" w:rsidRDefault="003B11BD" w:rsidP="003B11BD">
      <w:pPr>
        <w:pStyle w:val="BodyText"/>
        <w:adjustRightInd/>
        <w:ind w:left="360"/>
      </w:pPr>
      <w:r w:rsidRPr="005E2978">
        <w:t xml:space="preserve">vracia výsledok výpočtu </w:t>
      </w:r>
    </w:p>
    <w:p w:rsidR="003B11BD" w:rsidRPr="00A45D0F" w:rsidRDefault="003B11BD" w:rsidP="003B11BD">
      <w:pPr>
        <w:pStyle w:val="Nadpis5"/>
        <w:numPr>
          <w:ilvl w:val="0"/>
          <w:numId w:val="0"/>
        </w:numPr>
        <w:ind w:left="284"/>
      </w:pPr>
      <w:r w:rsidRPr="00A45D0F">
        <w:t>Returns:</w:t>
      </w:r>
    </w:p>
    <w:p w:rsidR="003B11BD" w:rsidRPr="005E2978" w:rsidRDefault="003B11BD" w:rsidP="003B11BD">
      <w:pPr>
        <w:pStyle w:val="DescContinue2"/>
        <w:rPr>
          <w:b w:val="0"/>
          <w:sz w:val="24"/>
          <w:szCs w:val="24"/>
        </w:rPr>
      </w:pPr>
      <w:r w:rsidRPr="005E2978">
        <w:rPr>
          <w:b w:val="0"/>
          <w:sz w:val="24"/>
          <w:szCs w:val="24"/>
        </w:rPr>
        <w:t xml:space="preserve">Vracia výsledok výpočtu </w:t>
      </w:r>
    </w:p>
    <w:p w:rsidR="003B11BD" w:rsidRPr="00A45D0F" w:rsidRDefault="003B11BD" w:rsidP="003B11BD">
      <w:pPr>
        <w:pStyle w:val="ListContinue1"/>
      </w:pPr>
      <w:r w:rsidRPr="00A45D0F">
        <w:t>Implementuje linearSystems.interfaces.LinearSystemsSolvable.</w:t>
      </w:r>
    </w:p>
    <w:p w:rsidR="003B11BD" w:rsidRPr="00A45D0F" w:rsidRDefault="003B11BD" w:rsidP="003B11BD">
      <w:pPr>
        <w:pStyle w:val="ListContinue1"/>
      </w:pPr>
      <w:r w:rsidRPr="00A45D0F">
        <w:t>Definícia na riadku 270 súboru  GaussSeidelMethod.java.</w:t>
      </w:r>
    </w:p>
    <w:p w:rsidR="003B11BD" w:rsidRPr="00A45D0F" w:rsidRDefault="00A31E12" w:rsidP="003B11BD">
      <w:pPr>
        <w:pStyle w:val="Nadpis4"/>
      </w:pPr>
      <w:r w:rsidRPr="00A45D0F">
        <w:fldChar w:fldCharType="begin"/>
      </w:r>
      <w:r w:rsidR="003B11BD" w:rsidRPr="00A45D0F">
        <w:instrText>xe "getStepsLeft:linearSystems\:\:methods\:\:GaussSeidelMethod"</w:instrText>
      </w:r>
      <w:r w:rsidRPr="00A45D0F">
        <w:fldChar w:fldCharType="end"/>
      </w:r>
      <w:r w:rsidRPr="00A45D0F">
        <w:fldChar w:fldCharType="begin"/>
      </w:r>
      <w:r w:rsidR="003B11BD" w:rsidRPr="00A45D0F">
        <w:instrText>xe "linearSystems\:\:methods\:\:GaussSeidelMethod:getStepsLeft"</w:instrText>
      </w:r>
      <w:r w:rsidRPr="00A45D0F">
        <w:fldChar w:fldCharType="end"/>
      </w:r>
      <w:r w:rsidR="003B11BD" w:rsidRPr="00A45D0F">
        <w:t>int linearSystems.methods.GaussSeidelMethod.getStepsLeft ()</w:t>
      </w:r>
    </w:p>
    <w:p w:rsidR="003B11BD" w:rsidRPr="005E2978" w:rsidRDefault="003B11BD" w:rsidP="003B11BD">
      <w:pPr>
        <w:pStyle w:val="BodyText"/>
        <w:adjustRightInd/>
        <w:ind w:left="360"/>
      </w:pPr>
      <w:r w:rsidRPr="005E2978">
        <w:t xml:space="preserve">getter pre počet zostávajúcich krokov vykonávania </w:t>
      </w:r>
    </w:p>
    <w:p w:rsidR="003B11BD" w:rsidRPr="00A45D0F" w:rsidRDefault="003B11BD" w:rsidP="003B11BD">
      <w:pPr>
        <w:pStyle w:val="Nadpis5"/>
        <w:numPr>
          <w:ilvl w:val="0"/>
          <w:numId w:val="0"/>
        </w:numPr>
        <w:ind w:left="284"/>
      </w:pPr>
      <w:r w:rsidRPr="00A45D0F">
        <w:t>Returns:</w:t>
      </w:r>
    </w:p>
    <w:p w:rsidR="003B11BD" w:rsidRPr="005E2978" w:rsidRDefault="003B11BD" w:rsidP="003B11BD">
      <w:pPr>
        <w:pStyle w:val="DescContinue2"/>
        <w:rPr>
          <w:b w:val="0"/>
          <w:sz w:val="24"/>
          <w:szCs w:val="24"/>
        </w:rPr>
      </w:pPr>
      <w:r w:rsidRPr="005E2978">
        <w:rPr>
          <w:b w:val="0"/>
          <w:sz w:val="24"/>
          <w:szCs w:val="24"/>
        </w:rPr>
        <w:t>počet zvyšných krokov vykonania</w:t>
      </w:r>
    </w:p>
    <w:p w:rsidR="003B11BD" w:rsidRPr="00A45D0F" w:rsidRDefault="003B11BD" w:rsidP="003B11BD">
      <w:pPr>
        <w:pStyle w:val="ListContinue1"/>
      </w:pPr>
      <w:r w:rsidRPr="00A45D0F">
        <w:t>Implementuje linearSystems.interfaces.Stepable.</w:t>
      </w:r>
    </w:p>
    <w:p w:rsidR="003B11BD" w:rsidRPr="00A45D0F" w:rsidRDefault="003B11BD" w:rsidP="003B11BD">
      <w:pPr>
        <w:pStyle w:val="ListContinue1"/>
      </w:pPr>
      <w:r w:rsidRPr="00A45D0F">
        <w:t>Definícia na riadku 233 súboru  GaussSeidelMethod.java.</w:t>
      </w:r>
    </w:p>
    <w:p w:rsidR="003B11BD" w:rsidRPr="00A45D0F" w:rsidRDefault="00A31E12" w:rsidP="003B11BD">
      <w:pPr>
        <w:pStyle w:val="Nadpis4"/>
      </w:pPr>
      <w:r w:rsidRPr="00A45D0F">
        <w:lastRenderedPageBreak/>
        <w:fldChar w:fldCharType="begin"/>
      </w:r>
      <w:r w:rsidR="003B11BD" w:rsidRPr="00A45D0F">
        <w:instrText>xe "getTolerance:linearSystems\:\:methods\:\:GaussSeidelMethod"</w:instrText>
      </w:r>
      <w:r w:rsidRPr="00A45D0F">
        <w:fldChar w:fldCharType="end"/>
      </w:r>
      <w:r w:rsidRPr="00A45D0F">
        <w:fldChar w:fldCharType="begin"/>
      </w:r>
      <w:r w:rsidR="003B11BD" w:rsidRPr="00A45D0F">
        <w:instrText>xe "linearSystems\:\:methods\:\:GaussSeidelMethod:getTolerance"</w:instrText>
      </w:r>
      <w:r w:rsidRPr="00A45D0F">
        <w:fldChar w:fldCharType="end"/>
      </w:r>
      <w:r w:rsidR="003B11BD" w:rsidRPr="00A45D0F">
        <w:t>double linearSystems.methods.GaussSeidelMethod.getTolerance ()</w:t>
      </w:r>
    </w:p>
    <w:p w:rsidR="003B11BD" w:rsidRPr="005E2978" w:rsidRDefault="003B11BD" w:rsidP="003B11BD">
      <w:pPr>
        <w:pStyle w:val="BodyText"/>
        <w:adjustRightInd/>
        <w:ind w:left="360"/>
      </w:pPr>
      <w:r w:rsidRPr="005E2978">
        <w:t>getter pre toleranciu</w:t>
      </w:r>
    </w:p>
    <w:p w:rsidR="003B11BD" w:rsidRPr="00A45D0F" w:rsidRDefault="003B11BD" w:rsidP="003B11BD">
      <w:pPr>
        <w:pStyle w:val="Nadpis5"/>
        <w:numPr>
          <w:ilvl w:val="0"/>
          <w:numId w:val="0"/>
        </w:numPr>
        <w:ind w:left="284"/>
      </w:pPr>
      <w:r w:rsidRPr="00A45D0F">
        <w:t>Returns:</w:t>
      </w:r>
    </w:p>
    <w:p w:rsidR="003B11BD" w:rsidRPr="005E2978" w:rsidRDefault="003B11BD" w:rsidP="003B11BD">
      <w:pPr>
        <w:pStyle w:val="DescContinue2"/>
        <w:rPr>
          <w:b w:val="0"/>
          <w:sz w:val="24"/>
          <w:szCs w:val="24"/>
        </w:rPr>
      </w:pPr>
      <w:r w:rsidRPr="005E2978">
        <w:rPr>
          <w:b w:val="0"/>
          <w:sz w:val="24"/>
          <w:szCs w:val="24"/>
        </w:rPr>
        <w:t>aktuálnu toleranciu</w:t>
      </w:r>
    </w:p>
    <w:p w:rsidR="003B11BD" w:rsidRPr="00A45D0F" w:rsidRDefault="003B11BD" w:rsidP="003B11BD">
      <w:pPr>
        <w:pStyle w:val="ListContinue1"/>
      </w:pPr>
      <w:r w:rsidRPr="00A45D0F">
        <w:t>Implementuje linearSystems.interfaces.ToleranceSetable.</w:t>
      </w:r>
    </w:p>
    <w:p w:rsidR="003B11BD" w:rsidRPr="00A45D0F" w:rsidRDefault="003B11BD" w:rsidP="003B11BD">
      <w:pPr>
        <w:pStyle w:val="ListContinue1"/>
      </w:pPr>
      <w:r w:rsidRPr="00A45D0F">
        <w:t>Definícia na riadku 250 súboru  GaussSeidelMethod.java.</w:t>
      </w:r>
    </w:p>
    <w:p w:rsidR="003B11BD" w:rsidRPr="00A45D0F" w:rsidRDefault="00A31E12" w:rsidP="003B11BD">
      <w:pPr>
        <w:pStyle w:val="Nadpis4"/>
      </w:pPr>
      <w:r w:rsidRPr="00A45D0F">
        <w:fldChar w:fldCharType="begin"/>
      </w:r>
      <w:r w:rsidR="003B11BD" w:rsidRPr="00A45D0F">
        <w:instrText>xe "isToleranceKept:linearSystems\:\:methods\:\:GaussSeidelMethod"</w:instrText>
      </w:r>
      <w:r w:rsidRPr="00A45D0F">
        <w:fldChar w:fldCharType="end"/>
      </w:r>
      <w:r w:rsidRPr="00A45D0F">
        <w:fldChar w:fldCharType="begin"/>
      </w:r>
      <w:r w:rsidR="003B11BD" w:rsidRPr="00A45D0F">
        <w:instrText>xe "linearSystems\:\:methods\:\:GaussSeidelMethod:isToleranceKept"</w:instrText>
      </w:r>
      <w:r w:rsidRPr="00A45D0F">
        <w:fldChar w:fldCharType="end"/>
      </w:r>
      <w:r w:rsidR="003B11BD" w:rsidRPr="00A45D0F">
        <w:t>boolean linearSystems.methods.GaussSeidelMethod.isToleranceKept ()</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 xml:space="preserve">kontroluje, či momentálne tolerancia je dosiahnutá alebo nie </w:t>
      </w:r>
    </w:p>
    <w:p w:rsidR="003B11BD" w:rsidRPr="00A45D0F" w:rsidRDefault="003B11BD" w:rsidP="003B11BD">
      <w:pPr>
        <w:pStyle w:val="Nadpis5"/>
        <w:numPr>
          <w:ilvl w:val="0"/>
          <w:numId w:val="0"/>
        </w:numPr>
        <w:ind w:left="284"/>
      </w:pPr>
      <w:r w:rsidRPr="00A45D0F">
        <w:t>Returns:</w:t>
      </w:r>
    </w:p>
    <w:p w:rsidR="003B11BD" w:rsidRPr="005E2978" w:rsidRDefault="003B11BD" w:rsidP="003B11BD">
      <w:pPr>
        <w:pStyle w:val="DescContinue2"/>
        <w:rPr>
          <w:b w:val="0"/>
          <w:sz w:val="24"/>
          <w:szCs w:val="24"/>
        </w:rPr>
      </w:pPr>
      <w:r w:rsidRPr="005E2978">
        <w:rPr>
          <w:b w:val="0"/>
          <w:sz w:val="24"/>
          <w:szCs w:val="24"/>
        </w:rPr>
        <w:t xml:space="preserve">true, ak tolerancia je dosiahnutá, inak false </w:t>
      </w:r>
    </w:p>
    <w:p w:rsidR="003B11BD" w:rsidRPr="00A45D0F" w:rsidRDefault="003B11BD" w:rsidP="003B11BD">
      <w:pPr>
        <w:pStyle w:val="ListContinue1"/>
      </w:pPr>
      <w:r w:rsidRPr="00A45D0F">
        <w:t>Definícia na riadku 166 súboru  GaussSeidelMethod.java.</w:t>
      </w:r>
    </w:p>
    <w:p w:rsidR="003B11BD" w:rsidRPr="00A45D0F" w:rsidRDefault="00A31E12" w:rsidP="003B11BD">
      <w:pPr>
        <w:pStyle w:val="Nadpis4"/>
      </w:pPr>
      <w:r w:rsidRPr="00A45D0F">
        <w:fldChar w:fldCharType="begin"/>
      </w:r>
      <w:r w:rsidR="003B11BD" w:rsidRPr="00A45D0F">
        <w:instrText>xe "iterateByStepCount:linearSystems\:\:methods\:\:GaussSeidelMethod"</w:instrText>
      </w:r>
      <w:r w:rsidRPr="00A45D0F">
        <w:fldChar w:fldCharType="end"/>
      </w:r>
      <w:r w:rsidRPr="00A45D0F">
        <w:fldChar w:fldCharType="begin"/>
      </w:r>
      <w:r w:rsidR="003B11BD" w:rsidRPr="00A45D0F">
        <w:instrText>xe "linearSystems\:\:methods\:\:GaussSeidelMethod:iterateByStepCount"</w:instrText>
      </w:r>
      <w:r w:rsidRPr="00A45D0F">
        <w:fldChar w:fldCharType="end"/>
      </w:r>
      <w:r w:rsidR="003B11BD" w:rsidRPr="00A45D0F">
        <w:t>void linearSystems.methods.GaussSeidelMethod.iterateByStepCount ()</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 xml:space="preserve">vykonáva iteračný proces na základe definovaného počtu krokov </w:t>
      </w:r>
    </w:p>
    <w:p w:rsidR="003B11BD" w:rsidRPr="00A45D0F" w:rsidRDefault="003B11BD" w:rsidP="003B11BD">
      <w:pPr>
        <w:pStyle w:val="ListContinue1"/>
      </w:pPr>
      <w:r w:rsidRPr="00A45D0F">
        <w:t>Definícia na riadku 132 súboru  GaussSeidelMethod.java.</w:t>
      </w:r>
    </w:p>
    <w:p w:rsidR="003B11BD" w:rsidRPr="00A45D0F" w:rsidRDefault="00A31E12" w:rsidP="003B11BD">
      <w:pPr>
        <w:pStyle w:val="Nadpis4"/>
      </w:pPr>
      <w:r w:rsidRPr="00A45D0F">
        <w:fldChar w:fldCharType="begin"/>
      </w:r>
      <w:r w:rsidR="003B11BD" w:rsidRPr="00A45D0F">
        <w:instrText>xe "iterateByTolerance:linearSystems\:\:methods\:\:GaussSeidelMethod"</w:instrText>
      </w:r>
      <w:r w:rsidRPr="00A45D0F">
        <w:fldChar w:fldCharType="end"/>
      </w:r>
      <w:r w:rsidRPr="00A45D0F">
        <w:fldChar w:fldCharType="begin"/>
      </w:r>
      <w:r w:rsidR="003B11BD" w:rsidRPr="00A45D0F">
        <w:instrText>xe "linearSystems\:\:methods\:\:GaussSeidelMethod:iterateByTolerance"</w:instrText>
      </w:r>
      <w:r w:rsidRPr="00A45D0F">
        <w:fldChar w:fldCharType="end"/>
      </w:r>
      <w:r w:rsidR="003B11BD" w:rsidRPr="00A45D0F">
        <w:t>void linearSystems.methods.GaussSeidelMethod.iterateByTolerance ()</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vykonáva iteračný proces na základe vopred definovanej tolerancie</w:t>
      </w:r>
    </w:p>
    <w:p w:rsidR="003B11BD" w:rsidRPr="00A45D0F" w:rsidRDefault="003B11BD" w:rsidP="003B11BD">
      <w:pPr>
        <w:pStyle w:val="ListContinue1"/>
      </w:pPr>
      <w:r w:rsidRPr="00A45D0F">
        <w:t>Definícia na riadku 149 súboru  GaussSeidelMethod.java.</w:t>
      </w:r>
    </w:p>
    <w:p w:rsidR="003B11BD" w:rsidRPr="00A45D0F" w:rsidRDefault="00A31E12" w:rsidP="003B11BD">
      <w:pPr>
        <w:pStyle w:val="Nadpis4"/>
      </w:pPr>
      <w:r w:rsidRPr="00A45D0F">
        <w:fldChar w:fldCharType="begin"/>
      </w:r>
      <w:r w:rsidR="003B11BD" w:rsidRPr="00A45D0F">
        <w:instrText>xe "setStepsLeft:linearSystems\:\:methods\:\:GaussSeidelMethod"</w:instrText>
      </w:r>
      <w:r w:rsidRPr="00A45D0F">
        <w:fldChar w:fldCharType="end"/>
      </w:r>
      <w:r w:rsidRPr="00A45D0F">
        <w:fldChar w:fldCharType="begin"/>
      </w:r>
      <w:r w:rsidR="003B11BD" w:rsidRPr="00A45D0F">
        <w:instrText>xe "linearSystems\:\:methods\:\:GaussSeidelMethod:setStepsLeft"</w:instrText>
      </w:r>
      <w:r w:rsidRPr="00A45D0F">
        <w:fldChar w:fldCharType="end"/>
      </w:r>
      <w:r w:rsidR="003B11BD" w:rsidRPr="00A45D0F">
        <w:t xml:space="preserve">void linearSystems.methods.GaussSeidelMethod.setStepsLeft (int </w:t>
      </w:r>
      <w:r w:rsidR="003B11BD" w:rsidRPr="00A45D0F">
        <w:rPr>
          <w:i/>
          <w:iCs/>
        </w:rPr>
        <w:t>stepsLeft</w:t>
      </w:r>
      <w:r w:rsidR="003B11BD" w:rsidRPr="00A45D0F">
        <w:t>)</w:t>
      </w:r>
    </w:p>
    <w:p w:rsidR="003B11BD" w:rsidRPr="005E2978" w:rsidRDefault="003B11BD" w:rsidP="003B11BD">
      <w:pPr>
        <w:pStyle w:val="BodyText"/>
        <w:adjustRightInd/>
        <w:ind w:left="360"/>
      </w:pPr>
      <w:r w:rsidRPr="005E2978">
        <w:t xml:space="preserve">setter pre zostávajúce kroky </w:t>
      </w:r>
    </w:p>
    <w:p w:rsidR="003B11BD" w:rsidRPr="00A45D0F" w:rsidRDefault="003B11BD" w:rsidP="003B11BD">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1761"/>
        <w:gridCol w:w="6177"/>
      </w:tblGrid>
      <w:tr w:rsidR="003B11BD" w:rsidRPr="00A45D0F" w:rsidTr="0012464A">
        <w:tc>
          <w:tcPr>
            <w:tcW w:w="1761" w:type="dxa"/>
          </w:tcPr>
          <w:p w:rsidR="003B11BD" w:rsidRPr="00A45D0F" w:rsidRDefault="003B11BD" w:rsidP="008F50DE">
            <w:r w:rsidRPr="00A45D0F">
              <w:rPr>
                <w:i/>
                <w:iCs/>
              </w:rPr>
              <w:t>stepsLeft</w:t>
            </w:r>
            <w:r w:rsidRPr="00A45D0F">
              <w:t xml:space="preserve"> </w:t>
            </w:r>
          </w:p>
        </w:tc>
        <w:tc>
          <w:tcPr>
            <w:tcW w:w="6177" w:type="dxa"/>
          </w:tcPr>
          <w:p w:rsidR="003B11BD" w:rsidRPr="00A45D0F" w:rsidRDefault="003B11BD" w:rsidP="008F50DE">
            <w:r w:rsidRPr="00A45D0F">
              <w:t xml:space="preserve">nový počet zostávajúcich krokov vykonávania </w:t>
            </w:r>
          </w:p>
        </w:tc>
      </w:tr>
    </w:tbl>
    <w:p w:rsidR="003B11BD" w:rsidRPr="00A45D0F" w:rsidRDefault="003B11BD" w:rsidP="003B11BD">
      <w:pPr>
        <w:pStyle w:val="ListContinue1"/>
      </w:pPr>
      <w:r w:rsidRPr="00A45D0F">
        <w:t>Implementuje linearSystems.interfaces.Stepable.</w:t>
      </w:r>
    </w:p>
    <w:p w:rsidR="003B11BD" w:rsidRPr="00A45D0F" w:rsidRDefault="003B11BD" w:rsidP="003B11BD">
      <w:pPr>
        <w:pStyle w:val="ListContinue1"/>
      </w:pPr>
      <w:r w:rsidRPr="00A45D0F">
        <w:t>Definícia na riadku 224 súboru  GaussSeidelMethod.java.</w:t>
      </w:r>
    </w:p>
    <w:p w:rsidR="003B11BD" w:rsidRPr="00A45D0F" w:rsidRDefault="00A31E12" w:rsidP="003B11BD">
      <w:pPr>
        <w:pStyle w:val="Nadpis4"/>
      </w:pPr>
      <w:r w:rsidRPr="00A45D0F">
        <w:fldChar w:fldCharType="begin"/>
      </w:r>
      <w:r w:rsidR="003B11BD" w:rsidRPr="00A45D0F">
        <w:instrText>xe "setTolerance:linearSystems\:\:methods\:\:GaussSeidelMethod"</w:instrText>
      </w:r>
      <w:r w:rsidRPr="00A45D0F">
        <w:fldChar w:fldCharType="end"/>
      </w:r>
      <w:r w:rsidRPr="00A45D0F">
        <w:fldChar w:fldCharType="begin"/>
      </w:r>
      <w:r w:rsidR="003B11BD" w:rsidRPr="00A45D0F">
        <w:instrText>xe "linearSystems\:\:methods\:\:GaussSeidelMethod:setTolerance"</w:instrText>
      </w:r>
      <w:r w:rsidRPr="00A45D0F">
        <w:fldChar w:fldCharType="end"/>
      </w:r>
      <w:r w:rsidR="003B11BD" w:rsidRPr="00A45D0F">
        <w:t xml:space="preserve">void linearSystems.methods.GaussSeidelMethod.setTolerance (double </w:t>
      </w:r>
      <w:r w:rsidR="003B11BD" w:rsidRPr="00A45D0F">
        <w:rPr>
          <w:i/>
          <w:iCs/>
        </w:rPr>
        <w:t>tolerance</w:t>
      </w:r>
      <w:r w:rsidR="003B11BD" w:rsidRPr="00A45D0F">
        <w:t>)</w:t>
      </w:r>
    </w:p>
    <w:p w:rsidR="003B11BD" w:rsidRPr="005E2978" w:rsidRDefault="003B11BD" w:rsidP="003B11BD">
      <w:pPr>
        <w:pStyle w:val="BodyText"/>
        <w:adjustRightInd/>
        <w:ind w:left="360"/>
      </w:pPr>
      <w:r w:rsidRPr="005E2978">
        <w:t xml:space="preserve">setter pre toleranciu </w:t>
      </w:r>
    </w:p>
    <w:p w:rsidR="003B11BD" w:rsidRPr="00A45D0F" w:rsidRDefault="003B11BD" w:rsidP="003B11BD">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1761"/>
        <w:gridCol w:w="6177"/>
      </w:tblGrid>
      <w:tr w:rsidR="003B11BD" w:rsidRPr="00A45D0F" w:rsidTr="0012464A">
        <w:tc>
          <w:tcPr>
            <w:tcW w:w="1761" w:type="dxa"/>
          </w:tcPr>
          <w:p w:rsidR="003B11BD" w:rsidRPr="00A45D0F" w:rsidRDefault="003B11BD" w:rsidP="008F50DE">
            <w:r w:rsidRPr="00A45D0F">
              <w:rPr>
                <w:i/>
                <w:iCs/>
              </w:rPr>
              <w:t>tolerance</w:t>
            </w:r>
            <w:r w:rsidRPr="00A45D0F">
              <w:t xml:space="preserve"> </w:t>
            </w:r>
          </w:p>
        </w:tc>
        <w:tc>
          <w:tcPr>
            <w:tcW w:w="6177" w:type="dxa"/>
          </w:tcPr>
          <w:p w:rsidR="003B11BD" w:rsidRPr="00A45D0F" w:rsidRDefault="003B11BD" w:rsidP="008F50DE">
            <w:r w:rsidRPr="00A45D0F">
              <w:t>nová hodnota tolerancie</w:t>
            </w:r>
          </w:p>
        </w:tc>
      </w:tr>
    </w:tbl>
    <w:p w:rsidR="003B11BD" w:rsidRPr="00A45D0F" w:rsidRDefault="003B11BD" w:rsidP="003B11BD">
      <w:pPr>
        <w:pStyle w:val="ListContinue1"/>
      </w:pPr>
      <w:r w:rsidRPr="00A45D0F">
        <w:t>Implementuje linearSystems.interfaces.ToleranceSetable.</w:t>
      </w:r>
    </w:p>
    <w:p w:rsidR="003B11BD" w:rsidRPr="00A45D0F" w:rsidRDefault="003B11BD" w:rsidP="003B11BD">
      <w:pPr>
        <w:pStyle w:val="ListContinue1"/>
      </w:pPr>
      <w:r w:rsidRPr="00A45D0F">
        <w:t>Definícia na riadku 242 súboru  GaussSeidelMethod.java.</w:t>
      </w:r>
    </w:p>
    <w:p w:rsidR="003B11BD" w:rsidRPr="00A45D0F" w:rsidRDefault="00A31E12" w:rsidP="003B11BD">
      <w:pPr>
        <w:pStyle w:val="Nadpis4"/>
      </w:pPr>
      <w:r w:rsidRPr="00A45D0F">
        <w:fldChar w:fldCharType="begin"/>
      </w:r>
      <w:r w:rsidR="003B11BD" w:rsidRPr="00A45D0F">
        <w:instrText>xe "toString:linearSystems\:\:methods\:\:GaussSeidelMethod"</w:instrText>
      </w:r>
      <w:r w:rsidRPr="00A45D0F">
        <w:fldChar w:fldCharType="end"/>
      </w:r>
      <w:r w:rsidRPr="00A45D0F">
        <w:fldChar w:fldCharType="begin"/>
      </w:r>
      <w:r w:rsidR="003B11BD" w:rsidRPr="00A45D0F">
        <w:instrText>xe "linearSystems\:\:methods\:\:GaussSeidelMethod:toString"</w:instrText>
      </w:r>
      <w:r w:rsidRPr="00A45D0F">
        <w:fldChar w:fldCharType="end"/>
      </w:r>
      <w:r w:rsidR="003B11BD" w:rsidRPr="00A45D0F">
        <w:t>String linearSystems.methods.GaussSeidelMethod.toString ()</w:t>
      </w:r>
    </w:p>
    <w:p w:rsidR="003B11BD" w:rsidRPr="00A45D0F" w:rsidRDefault="003B11BD" w:rsidP="003B11BD">
      <w:pPr>
        <w:pStyle w:val="ListContinue1"/>
      </w:pPr>
    </w:p>
    <w:p w:rsidR="003B11BD" w:rsidRPr="00A45D0F" w:rsidRDefault="003B11BD" w:rsidP="003B11BD">
      <w:pPr>
        <w:pStyle w:val="ListContinue1"/>
      </w:pPr>
      <w:r w:rsidRPr="00A45D0F">
        <w:t>Definícia na riadku 262 súboru  GaussSeidelMethod.java.</w:t>
      </w:r>
    </w:p>
    <w:p w:rsidR="003B11BD" w:rsidRPr="00A45D0F" w:rsidRDefault="003B11BD" w:rsidP="003B11BD">
      <w:pPr>
        <w:pBdr>
          <w:bottom w:val="single" w:sz="2" w:space="1" w:color="auto"/>
        </w:pBdr>
        <w:rPr>
          <w:rFonts w:ascii="Arial" w:hAnsi="Arial" w:cs="Arial"/>
          <w:b/>
          <w:bCs/>
        </w:rPr>
      </w:pPr>
    </w:p>
    <w:p w:rsidR="003B11BD" w:rsidRPr="00A45D0F" w:rsidRDefault="003B11BD" w:rsidP="003B11BD">
      <w:pPr>
        <w:pStyle w:val="PodNadpis4uroven"/>
        <w:numPr>
          <w:ilvl w:val="0"/>
          <w:numId w:val="0"/>
        </w:numPr>
        <w:rPr>
          <w:lang w:val="en-US"/>
        </w:rPr>
      </w:pPr>
      <w:r w:rsidRPr="00A45D0F">
        <w:rPr>
          <w:lang w:val="en-US"/>
        </w:rPr>
        <w:lastRenderedPageBreak/>
        <w:t>Member Data Documentation</w:t>
      </w:r>
    </w:p>
    <w:p w:rsidR="003B11BD" w:rsidRPr="00A45D0F" w:rsidRDefault="00A31E12" w:rsidP="003B11BD">
      <w:pPr>
        <w:pStyle w:val="Nadpis4"/>
      </w:pPr>
      <w:r w:rsidRPr="00A45D0F">
        <w:fldChar w:fldCharType="begin"/>
      </w:r>
      <w:r w:rsidR="003B11BD" w:rsidRPr="00A45D0F">
        <w:instrText>xe "iterationArray:linearSystems\:\:methods\:\:GaussSeidelMethod"</w:instrText>
      </w:r>
      <w:r w:rsidRPr="00A45D0F">
        <w:fldChar w:fldCharType="end"/>
      </w:r>
      <w:r w:rsidRPr="00A45D0F">
        <w:fldChar w:fldCharType="begin"/>
      </w:r>
      <w:r w:rsidR="003B11BD" w:rsidRPr="00A45D0F">
        <w:instrText>xe "linearSystems\:\:methods\:\:GaussSeidelMethod:iterationArray"</w:instrText>
      </w:r>
      <w:r w:rsidRPr="00A45D0F">
        <w:fldChar w:fldCharType="end"/>
      </w:r>
      <w:r w:rsidR="003B11BD" w:rsidRPr="00A45D0F">
        <w:t>double [][] linearSystems.methods.GaussSeidelMethod.iterationArray</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dočasné pomocné iteračné pole</w:t>
      </w:r>
    </w:p>
    <w:p w:rsidR="003B11BD" w:rsidRPr="00A45D0F" w:rsidRDefault="003B11BD" w:rsidP="003B11BD">
      <w:pPr>
        <w:pStyle w:val="ListContinue1"/>
      </w:pPr>
      <w:r w:rsidRPr="00A45D0F">
        <w:t>Definícia na riadku 51 súboru  GaussSeidelMethod.java.</w:t>
      </w:r>
    </w:p>
    <w:p w:rsidR="003B11BD" w:rsidRPr="00A45D0F" w:rsidRDefault="00A31E12" w:rsidP="003B11BD">
      <w:pPr>
        <w:pStyle w:val="Nadpis4"/>
      </w:pPr>
      <w:r w:rsidRPr="00A45D0F">
        <w:fldChar w:fldCharType="begin"/>
      </w:r>
      <w:r w:rsidR="003B11BD" w:rsidRPr="00A45D0F">
        <w:instrText>xe "matrixD:linearSystems\:\:methods\:\:GaussSeidelMethod"</w:instrText>
      </w:r>
      <w:r w:rsidRPr="00A45D0F">
        <w:fldChar w:fldCharType="end"/>
      </w:r>
      <w:r w:rsidRPr="00A45D0F">
        <w:fldChar w:fldCharType="begin"/>
      </w:r>
      <w:r w:rsidR="003B11BD" w:rsidRPr="00A45D0F">
        <w:instrText>xe "linearSystems\:\:methods\:\:GaussSeidelMethod:matrixD"</w:instrText>
      </w:r>
      <w:r w:rsidRPr="00A45D0F">
        <w:fldChar w:fldCharType="end"/>
      </w:r>
      <w:r w:rsidR="003B11BD" w:rsidRPr="00A45D0F">
        <w:t>MatrixD linearSystems.methods.GaussSeidelMethod.matrixD</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 xml:space="preserve">riešená matica </w:t>
      </w:r>
    </w:p>
    <w:p w:rsidR="003B11BD" w:rsidRPr="00A45D0F" w:rsidRDefault="003B11BD" w:rsidP="003B11BD">
      <w:pPr>
        <w:pStyle w:val="ListContinue1"/>
      </w:pPr>
      <w:r w:rsidRPr="00A45D0F">
        <w:t>Definícia na riadku 46 súboru  GaussSeidelMethod.java.</w:t>
      </w:r>
    </w:p>
    <w:p w:rsidR="003B11BD" w:rsidRPr="00A45D0F" w:rsidRDefault="00A31E12" w:rsidP="003B11BD">
      <w:pPr>
        <w:pStyle w:val="Nadpis4"/>
      </w:pPr>
      <w:r w:rsidRPr="00A45D0F">
        <w:fldChar w:fldCharType="begin"/>
      </w:r>
      <w:r w:rsidR="003B11BD" w:rsidRPr="00A45D0F">
        <w:instrText>xe "name:linearSystems\:\:methods\:\:GaussSeidelMethod"</w:instrText>
      </w:r>
      <w:r w:rsidRPr="00A45D0F">
        <w:fldChar w:fldCharType="end"/>
      </w:r>
      <w:r w:rsidRPr="00A45D0F">
        <w:fldChar w:fldCharType="begin"/>
      </w:r>
      <w:r w:rsidR="003B11BD" w:rsidRPr="00A45D0F">
        <w:instrText>xe "linearSystems\:\:methods\:\:GaussSeidelMethod:name"</w:instrText>
      </w:r>
      <w:r w:rsidRPr="00A45D0F">
        <w:fldChar w:fldCharType="end"/>
      </w:r>
      <w:r w:rsidR="003B11BD" w:rsidRPr="00A45D0F">
        <w:t>String linearSystems.methods.GaussSeidelMethod.name = "Gauss-Seidel"</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 xml:space="preserve">meno metódy </w:t>
      </w:r>
    </w:p>
    <w:p w:rsidR="003B11BD" w:rsidRPr="00A45D0F" w:rsidRDefault="003B11BD" w:rsidP="003B11BD">
      <w:pPr>
        <w:pStyle w:val="ListContinue1"/>
      </w:pPr>
      <w:r w:rsidRPr="00A45D0F">
        <w:t>Definícia na riadku 36 súboru  GaussSeidelMethod.java.</w:t>
      </w:r>
    </w:p>
    <w:p w:rsidR="003B11BD" w:rsidRPr="00A45D0F" w:rsidRDefault="00A31E12" w:rsidP="003B11BD">
      <w:pPr>
        <w:pStyle w:val="Nadpis4"/>
      </w:pPr>
      <w:r w:rsidRPr="00A45D0F">
        <w:fldChar w:fldCharType="begin"/>
      </w:r>
      <w:r w:rsidR="003B11BD" w:rsidRPr="00A45D0F">
        <w:instrText>xe "pathToExample:linearSystems\:\:methods\:\:GaussSeidelMethod"</w:instrText>
      </w:r>
      <w:r w:rsidRPr="00A45D0F">
        <w:fldChar w:fldCharType="end"/>
      </w:r>
      <w:r w:rsidRPr="00A45D0F">
        <w:fldChar w:fldCharType="begin"/>
      </w:r>
      <w:r w:rsidR="003B11BD" w:rsidRPr="00A45D0F">
        <w:instrText>xe "linearSystems\:\:methods\:\:GaussSeidelMethod:pathToExample"</w:instrText>
      </w:r>
      <w:r w:rsidRPr="00A45D0F">
        <w:fldChar w:fldCharType="end"/>
      </w:r>
      <w:r w:rsidR="003B11BD" w:rsidRPr="00A45D0F">
        <w:t>String linearSystems.methods.GaussSeidelMethod.pathToExample = "/examples/gaussSeidel.txt"</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 xml:space="preserve">cesta k súboru s príkladom </w:t>
      </w:r>
    </w:p>
    <w:p w:rsidR="003B11BD" w:rsidRPr="00A45D0F" w:rsidRDefault="003B11BD" w:rsidP="003B11BD">
      <w:pPr>
        <w:pStyle w:val="ListContinue1"/>
      </w:pPr>
      <w:r w:rsidRPr="00A45D0F">
        <w:t>Definícia na riadku 41 súboru  GaussSeidelMethod.java.</w:t>
      </w:r>
    </w:p>
    <w:p w:rsidR="003B11BD" w:rsidRPr="00A45D0F" w:rsidRDefault="00A31E12" w:rsidP="003B11BD">
      <w:pPr>
        <w:pStyle w:val="Nadpis4"/>
      </w:pPr>
      <w:r w:rsidRPr="00A45D0F">
        <w:fldChar w:fldCharType="begin"/>
      </w:r>
      <w:r w:rsidR="003B11BD" w:rsidRPr="00A45D0F">
        <w:instrText>xe "requiredTolerance:linearSystems\:\:methods\:\:GaussSeidelMethod"</w:instrText>
      </w:r>
      <w:r w:rsidRPr="00A45D0F">
        <w:fldChar w:fldCharType="end"/>
      </w:r>
      <w:r w:rsidRPr="00A45D0F">
        <w:fldChar w:fldCharType="begin"/>
      </w:r>
      <w:r w:rsidR="003B11BD" w:rsidRPr="00A45D0F">
        <w:instrText>xe "linearSystems\:\:methods\:\:GaussSeidelMethod:requiredTolerance"</w:instrText>
      </w:r>
      <w:r w:rsidRPr="00A45D0F">
        <w:fldChar w:fldCharType="end"/>
      </w:r>
      <w:r w:rsidR="003B11BD" w:rsidRPr="00A45D0F">
        <w:t>double linearSystems.methods.GaussSeidelMethod.requiredTolerance = 0</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požadovaná tolerancia</w:t>
      </w:r>
    </w:p>
    <w:p w:rsidR="003B11BD" w:rsidRPr="00A45D0F" w:rsidRDefault="003B11BD" w:rsidP="003B11BD">
      <w:pPr>
        <w:pStyle w:val="ListContinue1"/>
      </w:pPr>
      <w:r w:rsidRPr="00A45D0F">
        <w:t>Definícia na riadku 56 súboru  GaussSeidelMethod.java.</w:t>
      </w:r>
    </w:p>
    <w:p w:rsidR="003B11BD" w:rsidRPr="00A45D0F" w:rsidRDefault="00A31E12" w:rsidP="003B11BD">
      <w:pPr>
        <w:pStyle w:val="Nadpis4"/>
      </w:pPr>
      <w:r w:rsidRPr="00A45D0F">
        <w:fldChar w:fldCharType="begin"/>
      </w:r>
      <w:r w:rsidR="003B11BD" w:rsidRPr="00A45D0F">
        <w:instrText>xe "stepsDone:linearSystems\:\:methods\:\:GaussSeidelMethod"</w:instrText>
      </w:r>
      <w:r w:rsidRPr="00A45D0F">
        <w:fldChar w:fldCharType="end"/>
      </w:r>
      <w:r w:rsidRPr="00A45D0F">
        <w:fldChar w:fldCharType="begin"/>
      </w:r>
      <w:r w:rsidR="003B11BD" w:rsidRPr="00A45D0F">
        <w:instrText>xe "linearSystems\:\:methods\:\:GaussSeidelMethod:stepsDone"</w:instrText>
      </w:r>
      <w:r w:rsidRPr="00A45D0F">
        <w:fldChar w:fldCharType="end"/>
      </w:r>
      <w:r w:rsidR="003B11BD" w:rsidRPr="00A45D0F">
        <w:t>int linearSystems.methods.GaussSeidelMethod.stepsDone = 0</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počet už vykonaných krokov</w:t>
      </w:r>
    </w:p>
    <w:p w:rsidR="003B11BD" w:rsidRPr="00A45D0F" w:rsidRDefault="003B11BD" w:rsidP="003B11BD">
      <w:pPr>
        <w:pStyle w:val="ListContinue1"/>
      </w:pPr>
      <w:r w:rsidRPr="00A45D0F">
        <w:t>Definícia na riadku 61 súboru  GaussSeidelMethod.java.</w:t>
      </w:r>
    </w:p>
    <w:p w:rsidR="003B11BD" w:rsidRPr="00A45D0F" w:rsidRDefault="00A31E12" w:rsidP="003B11BD">
      <w:pPr>
        <w:pStyle w:val="Nadpis4"/>
      </w:pPr>
      <w:r w:rsidRPr="00A45D0F">
        <w:fldChar w:fldCharType="begin"/>
      </w:r>
      <w:r w:rsidR="003B11BD" w:rsidRPr="00A45D0F">
        <w:instrText>xe "stepsLeft:linearSystems\:\:methods\:\:GaussSeidelMethod"</w:instrText>
      </w:r>
      <w:r w:rsidRPr="00A45D0F">
        <w:fldChar w:fldCharType="end"/>
      </w:r>
      <w:r w:rsidRPr="00A45D0F">
        <w:fldChar w:fldCharType="begin"/>
      </w:r>
      <w:r w:rsidR="003B11BD" w:rsidRPr="00A45D0F">
        <w:instrText>xe "linearSystems\:\:methods\:\:GaussSeidelMethod:stepsLeft"</w:instrText>
      </w:r>
      <w:r w:rsidRPr="00A45D0F">
        <w:fldChar w:fldCharType="end"/>
      </w:r>
      <w:r w:rsidR="003B11BD" w:rsidRPr="00A45D0F">
        <w:t>int linearSystems.methods.GaussSeidelMethod.stepsLeft = 0</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počet zostávajúcich krokov</w:t>
      </w:r>
    </w:p>
    <w:p w:rsidR="003B11BD" w:rsidRDefault="003B11BD" w:rsidP="003B11BD">
      <w:r w:rsidRPr="00A45D0F">
        <w:t>Definícia na riadku 66 súboru  GaussSeidelMethod.java.</w:t>
      </w:r>
    </w:p>
    <w:p w:rsidR="003B11BD" w:rsidRDefault="003B11BD" w:rsidP="003B11BD">
      <w:pPr>
        <w:pStyle w:val="PodNadpis3urovenB"/>
        <w:numPr>
          <w:ilvl w:val="2"/>
          <w:numId w:val="31"/>
        </w:numPr>
        <w:rPr>
          <w:lang w:val="en-US"/>
        </w:rPr>
      </w:pPr>
      <w:bookmarkStart w:id="329" w:name="_Toc325621801"/>
      <w:bookmarkStart w:id="330" w:name="_Toc325667226"/>
      <w:r w:rsidRPr="00A45D0F">
        <w:rPr>
          <w:lang w:val="en-US"/>
        </w:rPr>
        <w:t>linearSystems.methods.JacobiMethod</w:t>
      </w:r>
      <w:bookmarkEnd w:id="329"/>
      <w:bookmarkEnd w:id="330"/>
      <w:r w:rsidRPr="00A45D0F">
        <w:rPr>
          <w:lang w:val="en-US"/>
        </w:rPr>
        <w:t xml:space="preserve"> </w:t>
      </w:r>
    </w:p>
    <w:p w:rsidR="003B11BD" w:rsidRDefault="003B11BD" w:rsidP="003B11BD">
      <w:pPr>
        <w:keepNext/>
        <w:jc w:val="center"/>
      </w:pPr>
      <w:r w:rsidRPr="00611554">
        <w:rPr>
          <w:noProof/>
          <w:lang w:eastAsia="sk-SK"/>
        </w:rPr>
        <w:drawing>
          <wp:inline distT="0" distB="0" distL="0" distR="0">
            <wp:extent cx="5514975" cy="533400"/>
            <wp:effectExtent l="19050" t="0" r="9525" b="0"/>
            <wp:docPr id="776" name="Obrázok 8" descr="classlinear_systems_1_1methods_1_1_jacobi_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slinear_systems_1_1methods_1_1_jacobi_method.png"/>
                    <pic:cNvPicPr>
                      <a:picLocks noChangeAspect="1" noChangeArrowheads="1"/>
                    </pic:cNvPicPr>
                  </pic:nvPicPr>
                  <pic:blipFill>
                    <a:blip r:link="rId362" cstate="print"/>
                    <a:srcRect/>
                    <a:stretch>
                      <a:fillRect/>
                    </a:stretch>
                  </pic:blipFill>
                  <pic:spPr bwMode="auto">
                    <a:xfrm>
                      <a:off x="0" y="0"/>
                      <a:ext cx="5578169" cy="539512"/>
                    </a:xfrm>
                    <a:prstGeom prst="rect">
                      <a:avLst/>
                    </a:prstGeom>
                    <a:noFill/>
                    <a:ln w="9525">
                      <a:noFill/>
                      <a:miter lim="800000"/>
                      <a:headEnd/>
                      <a:tailEnd/>
                    </a:ln>
                  </pic:spPr>
                </pic:pic>
              </a:graphicData>
            </a:graphic>
          </wp:inline>
        </w:drawing>
      </w:r>
    </w:p>
    <w:p w:rsidR="003B11BD" w:rsidRDefault="003B11BD" w:rsidP="003B11BD">
      <w:pPr>
        <w:pStyle w:val="Popis"/>
      </w:pPr>
      <w:bookmarkStart w:id="331" w:name="_Toc325665651"/>
      <w:r>
        <w:t xml:space="preserve">Obr. </w:t>
      </w:r>
      <w:fldSimple w:instr=" SEQ Obr. \* ARABIC ">
        <w:r w:rsidR="00344799">
          <w:rPr>
            <w:noProof/>
          </w:rPr>
          <w:t>45</w:t>
        </w:r>
      </w:fldSimple>
      <w:r>
        <w:tab/>
      </w:r>
      <w:r w:rsidRPr="0060178B">
        <w:t>Diagram dedičnosti pre linearSystems.methods.JacobiMethod</w:t>
      </w:r>
      <w:bookmarkEnd w:id="331"/>
    </w:p>
    <w:p w:rsidR="003B11BD" w:rsidRPr="00A45D0F" w:rsidRDefault="003B11BD" w:rsidP="003B11BD">
      <w:pPr>
        <w:pStyle w:val="PodNadpis4uroven"/>
        <w:numPr>
          <w:ilvl w:val="0"/>
          <w:numId w:val="0"/>
        </w:numPr>
        <w:rPr>
          <w:lang w:val="en-US"/>
        </w:rPr>
      </w:pPr>
      <w:r w:rsidRPr="00A45D0F">
        <w:rPr>
          <w:lang w:val="en-US"/>
        </w:rPr>
        <w:t>Public Member Functions</w:t>
      </w:r>
    </w:p>
    <w:p w:rsidR="003B11BD" w:rsidRPr="00A45D0F" w:rsidRDefault="003B11BD" w:rsidP="003B11BD">
      <w:pPr>
        <w:pStyle w:val="ListBullet0"/>
      </w:pPr>
      <w:r w:rsidRPr="00A45D0F">
        <w:t>void execute (MatrixD matrixD)</w:t>
      </w:r>
    </w:p>
    <w:p w:rsidR="003B11BD" w:rsidRPr="00A45D0F" w:rsidRDefault="003B11BD" w:rsidP="003B11BD">
      <w:pPr>
        <w:pStyle w:val="ListBullet0"/>
      </w:pPr>
      <w:r w:rsidRPr="00A45D0F">
        <w:t>void setStepsLeft (int stepsLeft)</w:t>
      </w:r>
    </w:p>
    <w:p w:rsidR="003B11BD" w:rsidRPr="00A45D0F" w:rsidRDefault="003B11BD" w:rsidP="003B11BD">
      <w:pPr>
        <w:pStyle w:val="ListBullet0"/>
      </w:pPr>
      <w:r w:rsidRPr="00A45D0F">
        <w:t>int getStepsLeft ()</w:t>
      </w:r>
    </w:p>
    <w:p w:rsidR="003B11BD" w:rsidRPr="00A45D0F" w:rsidRDefault="003B11BD" w:rsidP="003B11BD">
      <w:pPr>
        <w:pStyle w:val="ListBullet0"/>
      </w:pPr>
      <w:r w:rsidRPr="00A45D0F">
        <w:t>void setTolerance (double tolerance)</w:t>
      </w:r>
    </w:p>
    <w:p w:rsidR="003B11BD" w:rsidRPr="00A45D0F" w:rsidRDefault="003B11BD" w:rsidP="003B11BD">
      <w:pPr>
        <w:pStyle w:val="ListBullet0"/>
      </w:pPr>
      <w:r w:rsidRPr="00A45D0F">
        <w:t>double getTolerance ()</w:t>
      </w:r>
    </w:p>
    <w:p w:rsidR="003B11BD" w:rsidRPr="00A45D0F" w:rsidRDefault="003B11BD" w:rsidP="003B11BD">
      <w:pPr>
        <w:pStyle w:val="ListBullet0"/>
      </w:pPr>
      <w:r w:rsidRPr="00A45D0F">
        <w:t>String getName ()</w:t>
      </w:r>
    </w:p>
    <w:p w:rsidR="003B11BD" w:rsidRPr="00A45D0F" w:rsidRDefault="003B11BD" w:rsidP="003B11BD">
      <w:pPr>
        <w:pStyle w:val="ListBullet0"/>
      </w:pPr>
      <w:r w:rsidRPr="00A45D0F">
        <w:t>String toString ()</w:t>
      </w:r>
    </w:p>
    <w:p w:rsidR="003B11BD" w:rsidRPr="00A45D0F" w:rsidRDefault="003B11BD" w:rsidP="003B11BD">
      <w:pPr>
        <w:pStyle w:val="ListBullet0"/>
      </w:pPr>
      <w:r w:rsidRPr="00A45D0F">
        <w:t>VectorD getResults ()</w:t>
      </w:r>
    </w:p>
    <w:p w:rsidR="003B11BD" w:rsidRPr="00A45D0F" w:rsidRDefault="003B11BD" w:rsidP="003B11BD">
      <w:pPr>
        <w:pStyle w:val="ListBullet0"/>
      </w:pPr>
      <w:r w:rsidRPr="00A45D0F">
        <w:lastRenderedPageBreak/>
        <w:t>String getPathToExample ()</w:t>
      </w:r>
    </w:p>
    <w:p w:rsidR="003B11BD" w:rsidRPr="00A45D0F" w:rsidRDefault="003B11BD" w:rsidP="003B11BD">
      <w:pPr>
        <w:pStyle w:val="PodNadpis4uroven"/>
        <w:numPr>
          <w:ilvl w:val="0"/>
          <w:numId w:val="0"/>
        </w:numPr>
        <w:rPr>
          <w:lang w:val="en-US"/>
        </w:rPr>
      </w:pPr>
      <w:r w:rsidRPr="00A45D0F">
        <w:rPr>
          <w:lang w:val="en-US"/>
        </w:rPr>
        <w:t>Private Member Functions</w:t>
      </w:r>
    </w:p>
    <w:p w:rsidR="003B11BD" w:rsidRPr="00A45D0F" w:rsidRDefault="003B11BD" w:rsidP="003B11BD">
      <w:pPr>
        <w:pStyle w:val="ListBullet0"/>
      </w:pPr>
      <w:r w:rsidRPr="00A45D0F">
        <w:t xml:space="preserve">void checkDominance ()  throws DiagonalyIndominantMatrixException </w:t>
      </w:r>
    </w:p>
    <w:p w:rsidR="003B11BD" w:rsidRPr="00A45D0F" w:rsidRDefault="003B11BD" w:rsidP="003B11BD">
      <w:pPr>
        <w:pStyle w:val="ListBullet0"/>
      </w:pPr>
      <w:r w:rsidRPr="00A45D0F">
        <w:t>void beginIterations ()</w:t>
      </w:r>
    </w:p>
    <w:p w:rsidR="003B11BD" w:rsidRPr="00A45D0F" w:rsidRDefault="003B11BD" w:rsidP="003B11BD">
      <w:pPr>
        <w:pStyle w:val="ListBullet0"/>
      </w:pPr>
      <w:r w:rsidRPr="00A45D0F">
        <w:t>void computeRequiredTolerance ()</w:t>
      </w:r>
    </w:p>
    <w:p w:rsidR="003B11BD" w:rsidRPr="00A45D0F" w:rsidRDefault="003B11BD" w:rsidP="003B11BD">
      <w:pPr>
        <w:pStyle w:val="ListBullet0"/>
      </w:pPr>
      <w:r w:rsidRPr="00A45D0F">
        <w:t>void iterateByStepCount ()</w:t>
      </w:r>
    </w:p>
    <w:p w:rsidR="003B11BD" w:rsidRPr="00A45D0F" w:rsidRDefault="003B11BD" w:rsidP="003B11BD">
      <w:pPr>
        <w:pStyle w:val="ListBullet0"/>
      </w:pPr>
      <w:r w:rsidRPr="00A45D0F">
        <w:t>void iterateByTolerance ()</w:t>
      </w:r>
    </w:p>
    <w:p w:rsidR="003B11BD" w:rsidRPr="00A45D0F" w:rsidRDefault="003B11BD" w:rsidP="003B11BD">
      <w:pPr>
        <w:pStyle w:val="ListBullet0"/>
      </w:pPr>
      <w:r w:rsidRPr="00A45D0F">
        <w:t>boolean isToleranceKept ()</w:t>
      </w:r>
    </w:p>
    <w:p w:rsidR="003B11BD" w:rsidRPr="00A45D0F" w:rsidRDefault="003B11BD" w:rsidP="003B11BD">
      <w:pPr>
        <w:pStyle w:val="ListBullet0"/>
      </w:pPr>
      <w:r w:rsidRPr="00A45D0F">
        <w:t>void computeActualTolerance ()</w:t>
      </w:r>
    </w:p>
    <w:p w:rsidR="003B11BD" w:rsidRPr="00A45D0F" w:rsidRDefault="003B11BD" w:rsidP="003B11BD">
      <w:pPr>
        <w:pStyle w:val="ListBullet0"/>
      </w:pPr>
      <w:r w:rsidRPr="00A45D0F">
        <w:t>double ERow (int row)</w:t>
      </w:r>
    </w:p>
    <w:p w:rsidR="003B11BD" w:rsidRPr="00A45D0F" w:rsidRDefault="003B11BD" w:rsidP="003B11BD">
      <w:pPr>
        <w:pStyle w:val="PodNadpis4uroven"/>
        <w:numPr>
          <w:ilvl w:val="0"/>
          <w:numId w:val="0"/>
        </w:numPr>
        <w:rPr>
          <w:lang w:val="en-US"/>
        </w:rPr>
      </w:pPr>
      <w:r w:rsidRPr="00A45D0F">
        <w:rPr>
          <w:lang w:val="en-US"/>
        </w:rPr>
        <w:t>Private Attributes</w:t>
      </w:r>
    </w:p>
    <w:p w:rsidR="003B11BD" w:rsidRPr="00A45D0F" w:rsidRDefault="003B11BD" w:rsidP="003B11BD">
      <w:pPr>
        <w:pStyle w:val="ListBullet0"/>
      </w:pPr>
      <w:r w:rsidRPr="00A45D0F">
        <w:t>String name = "Jacobi"</w:t>
      </w:r>
    </w:p>
    <w:p w:rsidR="003B11BD" w:rsidRPr="00A45D0F" w:rsidRDefault="003B11BD" w:rsidP="003B11BD">
      <w:pPr>
        <w:pStyle w:val="ListBullet0"/>
      </w:pPr>
      <w:r w:rsidRPr="00A45D0F">
        <w:t>String pathToExample = "/examples/jacobi.txt"</w:t>
      </w:r>
    </w:p>
    <w:p w:rsidR="003B11BD" w:rsidRPr="00A45D0F" w:rsidRDefault="003B11BD" w:rsidP="003B11BD">
      <w:pPr>
        <w:pStyle w:val="ListBullet0"/>
      </w:pPr>
      <w:r w:rsidRPr="00A45D0F">
        <w:t>MatrixD matrixD</w:t>
      </w:r>
    </w:p>
    <w:p w:rsidR="003B11BD" w:rsidRPr="00A45D0F" w:rsidRDefault="003B11BD" w:rsidP="003B11BD">
      <w:pPr>
        <w:pStyle w:val="ListBullet0"/>
      </w:pPr>
      <w:r w:rsidRPr="00A45D0F">
        <w:t>double[][] iterationArray</w:t>
      </w:r>
    </w:p>
    <w:p w:rsidR="003B11BD" w:rsidRPr="00A45D0F" w:rsidRDefault="003B11BD" w:rsidP="003B11BD">
      <w:pPr>
        <w:pStyle w:val="ListBullet0"/>
      </w:pPr>
      <w:r w:rsidRPr="00A45D0F">
        <w:t>double requiredTolerance = 0</w:t>
      </w:r>
    </w:p>
    <w:p w:rsidR="003B11BD" w:rsidRPr="00A45D0F" w:rsidRDefault="003B11BD" w:rsidP="003B11BD">
      <w:pPr>
        <w:pStyle w:val="ListBullet0"/>
      </w:pPr>
      <w:r w:rsidRPr="00A45D0F">
        <w:t>int stepsDone = 0</w:t>
      </w:r>
    </w:p>
    <w:p w:rsidR="003B11BD" w:rsidRPr="00A45D0F" w:rsidRDefault="003B11BD" w:rsidP="003B11BD">
      <w:pPr>
        <w:pStyle w:val="ListBullet0"/>
      </w:pPr>
      <w:r w:rsidRPr="00A45D0F">
        <w:t>int stepsLeft = 0</w:t>
      </w:r>
    </w:p>
    <w:p w:rsidR="003B11BD" w:rsidRPr="00A45D0F" w:rsidRDefault="003B11BD" w:rsidP="003B11BD">
      <w:pPr>
        <w:pStyle w:val="ListBullet0"/>
      </w:pPr>
      <w:r w:rsidRPr="00A45D0F">
        <w:t>double q = 0</w:t>
      </w:r>
    </w:p>
    <w:p w:rsidR="003B11BD" w:rsidRPr="00A45D0F" w:rsidRDefault="003B11BD" w:rsidP="003B11BD">
      <w:pPr>
        <w:pBdr>
          <w:bottom w:val="single" w:sz="2" w:space="1" w:color="auto"/>
        </w:pBdr>
      </w:pPr>
    </w:p>
    <w:p w:rsidR="003B11BD" w:rsidRPr="00A45D0F" w:rsidRDefault="003B11BD" w:rsidP="003B11BD">
      <w:pPr>
        <w:pStyle w:val="PodNadpis4uroven"/>
        <w:numPr>
          <w:ilvl w:val="0"/>
          <w:numId w:val="0"/>
        </w:numPr>
        <w:rPr>
          <w:lang w:val="en-US"/>
        </w:rPr>
      </w:pPr>
      <w:r w:rsidRPr="00A45D0F">
        <w:rPr>
          <w:lang w:val="en-US"/>
        </w:rPr>
        <w:t>Detailed Description</w:t>
      </w:r>
    </w:p>
    <w:p w:rsidR="003B11BD" w:rsidRPr="005E2978" w:rsidRDefault="003B11BD" w:rsidP="003B11BD">
      <w:pPr>
        <w:pStyle w:val="BodyText"/>
      </w:pPr>
      <w:r w:rsidRPr="005E2978">
        <w:t>Funkcia: objekt reprezentujúci  Jacobiho nepriamu metódu pre riešenie sústav lineárnych rovníc.</w:t>
      </w:r>
    </w:p>
    <w:p w:rsidR="003B11BD" w:rsidRPr="00A45D0F" w:rsidRDefault="003B11BD" w:rsidP="003B11BD">
      <w:pPr>
        <w:pStyle w:val="Nadpis5"/>
        <w:numPr>
          <w:ilvl w:val="0"/>
          <w:numId w:val="0"/>
        </w:numPr>
        <w:ind w:left="284"/>
      </w:pPr>
      <w:r w:rsidRPr="00A45D0F">
        <w:t>Author:</w:t>
      </w:r>
    </w:p>
    <w:p w:rsidR="003B11BD" w:rsidRPr="00A45D0F" w:rsidRDefault="003B11BD" w:rsidP="003B11BD">
      <w:pPr>
        <w:pStyle w:val="DescContinue1"/>
      </w:pPr>
      <w:r w:rsidRPr="00A45D0F">
        <w:t xml:space="preserve">Pavol Dano </w:t>
      </w:r>
    </w:p>
    <w:p w:rsidR="003B11BD" w:rsidRPr="005E2978" w:rsidRDefault="003B11BD" w:rsidP="003B11BD">
      <w:pPr>
        <w:pStyle w:val="BodyText"/>
      </w:pPr>
      <w:r w:rsidRPr="005E2978">
        <w:t>Definícia na riadku 30 súboru  JacobiMethod.java.</w:t>
      </w:r>
    </w:p>
    <w:p w:rsidR="003B11BD" w:rsidRPr="00A45D0F" w:rsidRDefault="003B11BD" w:rsidP="003B11BD">
      <w:pPr>
        <w:pBdr>
          <w:bottom w:val="single" w:sz="2" w:space="1" w:color="auto"/>
        </w:pBdr>
      </w:pPr>
    </w:p>
    <w:p w:rsidR="003B11BD" w:rsidRPr="00A45D0F" w:rsidRDefault="003B11BD" w:rsidP="003B11BD">
      <w:pPr>
        <w:pStyle w:val="PodNadpis4uroven"/>
        <w:numPr>
          <w:ilvl w:val="0"/>
          <w:numId w:val="0"/>
        </w:numPr>
        <w:rPr>
          <w:lang w:val="en-US"/>
        </w:rPr>
      </w:pPr>
      <w:r w:rsidRPr="00A45D0F">
        <w:rPr>
          <w:lang w:val="en-US"/>
        </w:rPr>
        <w:t>Member Function Documentation</w:t>
      </w:r>
    </w:p>
    <w:p w:rsidR="003B11BD" w:rsidRPr="00A45D0F" w:rsidRDefault="00A31E12" w:rsidP="003B11BD">
      <w:pPr>
        <w:pStyle w:val="Nadpis4"/>
      </w:pPr>
      <w:r w:rsidRPr="00A45D0F">
        <w:fldChar w:fldCharType="begin"/>
      </w:r>
      <w:r w:rsidR="003B11BD" w:rsidRPr="00A45D0F">
        <w:instrText>xe "beginIterations:linearSystems\:\:methods\:\:JacobiMethod"</w:instrText>
      </w:r>
      <w:r w:rsidRPr="00A45D0F">
        <w:fldChar w:fldCharType="end"/>
      </w:r>
      <w:r w:rsidRPr="00A45D0F">
        <w:fldChar w:fldCharType="begin"/>
      </w:r>
      <w:r w:rsidR="003B11BD" w:rsidRPr="00A45D0F">
        <w:instrText>xe "linearSystems\:\:methods\:\:JacobiMethod:beginIterations"</w:instrText>
      </w:r>
      <w:r w:rsidRPr="00A45D0F">
        <w:fldChar w:fldCharType="end"/>
      </w:r>
      <w:r w:rsidR="003B11BD" w:rsidRPr="00A45D0F">
        <w:t>void linearSystems.methods.JacobiMethod.beginIterations ()</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 xml:space="preserve">zahájenie iteračného procesu </w:t>
      </w:r>
    </w:p>
    <w:p w:rsidR="003B11BD" w:rsidRPr="00A45D0F" w:rsidRDefault="003B11BD" w:rsidP="003B11BD">
      <w:pPr>
        <w:pStyle w:val="ListContinue1"/>
      </w:pPr>
      <w:r w:rsidRPr="00A45D0F">
        <w:t>Definícia na riadku 119 súboru  JacobiMethod.java.</w:t>
      </w:r>
    </w:p>
    <w:p w:rsidR="003B11BD" w:rsidRPr="00A45D0F" w:rsidRDefault="00A31E12" w:rsidP="003B11BD">
      <w:pPr>
        <w:pStyle w:val="Nadpis4"/>
      </w:pPr>
      <w:r w:rsidRPr="00A45D0F">
        <w:fldChar w:fldCharType="begin"/>
      </w:r>
      <w:r w:rsidR="003B11BD" w:rsidRPr="00A45D0F">
        <w:instrText>xe "checkDominance:linearSystems\:\:methods\:\:JacobiMethod"</w:instrText>
      </w:r>
      <w:r w:rsidRPr="00A45D0F">
        <w:fldChar w:fldCharType="end"/>
      </w:r>
      <w:r w:rsidRPr="00A45D0F">
        <w:fldChar w:fldCharType="begin"/>
      </w:r>
      <w:r w:rsidR="003B11BD" w:rsidRPr="00A45D0F">
        <w:instrText>xe "linearSystems\:\:methods\:\:JacobiMethod:checkDominance"</w:instrText>
      </w:r>
      <w:r w:rsidRPr="00A45D0F">
        <w:fldChar w:fldCharType="end"/>
      </w:r>
      <w:r w:rsidR="003B11BD" w:rsidRPr="00A45D0F">
        <w:t xml:space="preserve">void linearSystems.methods.JacobiMethod.checkDominance ()  throws DiagonalyIndominantMatrixException </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 xml:space="preserve">kontroluje riadkovú a stĺpcovu dominanciu </w:t>
      </w:r>
    </w:p>
    <w:p w:rsidR="003B11BD" w:rsidRPr="00A45D0F" w:rsidRDefault="003B11BD" w:rsidP="003B11BD">
      <w:pPr>
        <w:pStyle w:val="Nadpis5"/>
        <w:numPr>
          <w:ilvl w:val="0"/>
          <w:numId w:val="0"/>
        </w:numPr>
        <w:ind w:left="284"/>
      </w:pPr>
      <w:r w:rsidRPr="00A45D0F">
        <w:t>Exceptions: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3969"/>
        <w:gridCol w:w="3969"/>
      </w:tblGrid>
      <w:tr w:rsidR="003B11BD" w:rsidRPr="00A45D0F" w:rsidTr="0012464A">
        <w:tc>
          <w:tcPr>
            <w:tcW w:w="3969" w:type="dxa"/>
          </w:tcPr>
          <w:p w:rsidR="003B11BD" w:rsidRPr="00A45D0F" w:rsidRDefault="003B11BD" w:rsidP="008F50DE">
            <w:r w:rsidRPr="00A45D0F">
              <w:rPr>
                <w:i/>
                <w:iCs/>
              </w:rPr>
              <w:t>DiagonalyIndominantMatrixException</w:t>
            </w:r>
            <w:r w:rsidRPr="00A45D0F">
              <w:t xml:space="preserve"> </w:t>
            </w:r>
          </w:p>
        </w:tc>
        <w:tc>
          <w:tcPr>
            <w:tcW w:w="3969" w:type="dxa"/>
          </w:tcPr>
          <w:p w:rsidR="003B11BD" w:rsidRPr="00A45D0F" w:rsidRDefault="003B11BD" w:rsidP="008F50DE">
            <w:r w:rsidRPr="00A45D0F">
              <w:t xml:space="preserve">hádzaná, keď matica nie je dominantná podľa riadkov ani stĺpcov </w:t>
            </w:r>
          </w:p>
        </w:tc>
      </w:tr>
    </w:tbl>
    <w:p w:rsidR="003B11BD" w:rsidRPr="00A45D0F" w:rsidRDefault="003B11BD" w:rsidP="003B11BD">
      <w:pPr>
        <w:pStyle w:val="ListContinue1"/>
      </w:pPr>
      <w:r w:rsidRPr="00A45D0F">
        <w:t>Definícia na riadku 102 súboru  JacobiMethod.java.</w:t>
      </w:r>
    </w:p>
    <w:p w:rsidR="003B11BD" w:rsidRPr="00A45D0F" w:rsidRDefault="00A31E12" w:rsidP="003B11BD">
      <w:pPr>
        <w:pStyle w:val="Nadpis4"/>
      </w:pPr>
      <w:r w:rsidRPr="00A45D0F">
        <w:lastRenderedPageBreak/>
        <w:fldChar w:fldCharType="begin"/>
      </w:r>
      <w:r w:rsidR="003B11BD" w:rsidRPr="00A45D0F">
        <w:instrText>xe "computeActualTolerance:linearSystems\:\:methods\:\:JacobiMethod"</w:instrText>
      </w:r>
      <w:r w:rsidRPr="00A45D0F">
        <w:fldChar w:fldCharType="end"/>
      </w:r>
      <w:r w:rsidRPr="00A45D0F">
        <w:fldChar w:fldCharType="begin"/>
      </w:r>
      <w:r w:rsidR="003B11BD" w:rsidRPr="00A45D0F">
        <w:instrText>xe "linearSystems\:\:methods\:\:JacobiMethod:computeActualTolerance"</w:instrText>
      </w:r>
      <w:r w:rsidRPr="00A45D0F">
        <w:fldChar w:fldCharType="end"/>
      </w:r>
      <w:r w:rsidR="003B11BD" w:rsidRPr="00A45D0F">
        <w:t>void linearSystems.methods.JacobiMethod.computeActualTolerance ()</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 xml:space="preserve">vypočíta aktuálnu toleranciu </w:t>
      </w:r>
    </w:p>
    <w:p w:rsidR="003B11BD" w:rsidRPr="00A45D0F" w:rsidRDefault="003B11BD" w:rsidP="003B11BD">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4110"/>
        <w:gridCol w:w="3969"/>
      </w:tblGrid>
      <w:tr w:rsidR="003B11BD" w:rsidRPr="00A45D0F" w:rsidTr="0012464A">
        <w:tc>
          <w:tcPr>
            <w:tcW w:w="4110" w:type="dxa"/>
          </w:tcPr>
          <w:p w:rsidR="003B11BD" w:rsidRPr="00A45D0F" w:rsidRDefault="003B11BD" w:rsidP="008F50DE">
            <w:r w:rsidRPr="00A45D0F">
              <w:rPr>
                <w:i/>
                <w:iCs/>
              </w:rPr>
              <w:t>toleranceDeviations</w:t>
            </w:r>
            <w:r w:rsidRPr="00A45D0F">
              <w:t xml:space="preserve"> </w:t>
            </w:r>
          </w:p>
        </w:tc>
        <w:tc>
          <w:tcPr>
            <w:tcW w:w="3969" w:type="dxa"/>
          </w:tcPr>
          <w:p w:rsidR="003B11BD" w:rsidRPr="00A45D0F" w:rsidRDefault="003B11BD" w:rsidP="008F50DE">
            <w:r w:rsidRPr="00A45D0F">
              <w:t>aktuálny rozdiel vo vypočítaných hodnotách aproximácií</w:t>
            </w:r>
          </w:p>
        </w:tc>
      </w:tr>
    </w:tbl>
    <w:p w:rsidR="003B11BD" w:rsidRPr="00A45D0F" w:rsidRDefault="003B11BD" w:rsidP="003B11BD">
      <w:pPr>
        <w:pStyle w:val="ListContinue1"/>
      </w:pPr>
      <w:r w:rsidRPr="00A45D0F">
        <w:t>Definícia na riadku 205 súboru  JacobiMethod.java.</w:t>
      </w:r>
    </w:p>
    <w:p w:rsidR="003B11BD" w:rsidRPr="00A45D0F" w:rsidRDefault="00A31E12" w:rsidP="003B11BD">
      <w:pPr>
        <w:pStyle w:val="Nadpis4"/>
      </w:pPr>
      <w:r w:rsidRPr="00A45D0F">
        <w:fldChar w:fldCharType="begin"/>
      </w:r>
      <w:r w:rsidR="003B11BD" w:rsidRPr="00A45D0F">
        <w:instrText>xe "computeRequiredTolerance:linearSystems\:\:methods\:\:JacobiMethod"</w:instrText>
      </w:r>
      <w:r w:rsidRPr="00A45D0F">
        <w:fldChar w:fldCharType="end"/>
      </w:r>
      <w:r w:rsidRPr="00A45D0F">
        <w:fldChar w:fldCharType="begin"/>
      </w:r>
      <w:r w:rsidR="003B11BD" w:rsidRPr="00A45D0F">
        <w:instrText>xe "linearSystems\:\:methods\:\:JacobiMethod:computeRequiredTolerance"</w:instrText>
      </w:r>
      <w:r w:rsidRPr="00A45D0F">
        <w:fldChar w:fldCharType="end"/>
      </w:r>
      <w:r w:rsidR="003B11BD" w:rsidRPr="00A45D0F">
        <w:t>void linearSystems.methods.JacobiMethod.computeRequiredTolerance ()</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 xml:space="preserve">počíta požadovanú toleranciu pre špecifické </w:t>
      </w:r>
      <w:r w:rsidRPr="005E2978">
        <w:rPr>
          <w:i/>
        </w:rPr>
        <w:t>q</w:t>
      </w:r>
      <w:r w:rsidRPr="005E2978">
        <w:t xml:space="preserve"> a požadovanú presnosť </w:t>
      </w:r>
    </w:p>
    <w:p w:rsidR="003B11BD" w:rsidRPr="00A45D0F" w:rsidRDefault="003B11BD" w:rsidP="003B11BD">
      <w:pPr>
        <w:pStyle w:val="ListContinue1"/>
      </w:pPr>
      <w:r w:rsidRPr="00A45D0F">
        <w:t>Definícia na riadku 141 súboru  JacobiMethod.java.</w:t>
      </w:r>
    </w:p>
    <w:p w:rsidR="003B11BD" w:rsidRPr="00A45D0F" w:rsidRDefault="00A31E12" w:rsidP="003B11BD">
      <w:pPr>
        <w:pStyle w:val="Nadpis4"/>
      </w:pPr>
      <w:r w:rsidRPr="00A45D0F">
        <w:fldChar w:fldCharType="begin"/>
      </w:r>
      <w:r w:rsidR="003B11BD" w:rsidRPr="00A45D0F">
        <w:instrText>xe "ERow:linearSystems\:\:methods\:\:JacobiMethod"</w:instrText>
      </w:r>
      <w:r w:rsidRPr="00A45D0F">
        <w:fldChar w:fldCharType="end"/>
      </w:r>
      <w:r w:rsidRPr="00A45D0F">
        <w:fldChar w:fldCharType="begin"/>
      </w:r>
      <w:r w:rsidR="003B11BD" w:rsidRPr="00A45D0F">
        <w:instrText>xe "linearSystems\:\:methods\:\:JacobiMethod:ERow"</w:instrText>
      </w:r>
      <w:r w:rsidRPr="00A45D0F">
        <w:fldChar w:fldCharType="end"/>
      </w:r>
      <w:r w:rsidR="003B11BD" w:rsidRPr="00A45D0F">
        <w:t xml:space="preserve">double linearSystems.methods.JacobiMethod.ERow (int </w:t>
      </w:r>
      <w:r w:rsidR="003B11BD" w:rsidRPr="00A45D0F">
        <w:rPr>
          <w:i/>
          <w:iCs/>
        </w:rPr>
        <w:t>row</w:t>
      </w:r>
      <w:r w:rsidR="003B11BD" w:rsidRPr="00A45D0F">
        <w:t>)</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vypočíta hodnotu, o ktorú ma byť vektor b znížený</w:t>
      </w:r>
    </w:p>
    <w:p w:rsidR="003B11BD" w:rsidRPr="00A45D0F" w:rsidRDefault="003B11BD" w:rsidP="003B11BD">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4110"/>
        <w:gridCol w:w="3969"/>
      </w:tblGrid>
      <w:tr w:rsidR="003B11BD" w:rsidRPr="00A45D0F" w:rsidTr="0012464A">
        <w:tc>
          <w:tcPr>
            <w:tcW w:w="4110" w:type="dxa"/>
          </w:tcPr>
          <w:p w:rsidR="003B11BD" w:rsidRPr="00A45D0F" w:rsidRDefault="003B11BD" w:rsidP="008F50DE">
            <w:r w:rsidRPr="00A45D0F">
              <w:rPr>
                <w:i/>
                <w:iCs/>
              </w:rPr>
              <w:t xml:space="preserve">row </w:t>
            </w:r>
          </w:p>
        </w:tc>
        <w:tc>
          <w:tcPr>
            <w:tcW w:w="3969" w:type="dxa"/>
          </w:tcPr>
          <w:p w:rsidR="003B11BD" w:rsidRPr="00A45D0F" w:rsidRDefault="003B11BD" w:rsidP="008F50DE">
            <w:r w:rsidRPr="00A45D0F">
              <w:t>riadok matice</w:t>
            </w:r>
          </w:p>
        </w:tc>
      </w:tr>
    </w:tbl>
    <w:p w:rsidR="003B11BD" w:rsidRPr="00A45D0F" w:rsidRDefault="003B11BD" w:rsidP="003B11BD">
      <w:pPr>
        <w:pStyle w:val="Nadpis5"/>
        <w:numPr>
          <w:ilvl w:val="0"/>
          <w:numId w:val="0"/>
        </w:numPr>
        <w:ind w:left="284"/>
      </w:pPr>
      <w:r w:rsidRPr="00A45D0F">
        <w:t>Returns:</w:t>
      </w:r>
    </w:p>
    <w:p w:rsidR="003B11BD" w:rsidRPr="005E2978" w:rsidRDefault="003B11BD" w:rsidP="003B11BD">
      <w:pPr>
        <w:pStyle w:val="DescContinue2"/>
        <w:rPr>
          <w:b w:val="0"/>
          <w:sz w:val="24"/>
          <w:szCs w:val="24"/>
        </w:rPr>
      </w:pPr>
      <w:r w:rsidRPr="005E2978">
        <w:rPr>
          <w:b w:val="0"/>
          <w:sz w:val="24"/>
          <w:szCs w:val="24"/>
        </w:rPr>
        <w:t>Suma hodnôt</w:t>
      </w:r>
    </w:p>
    <w:p w:rsidR="003B11BD" w:rsidRPr="00A45D0F" w:rsidRDefault="003B11BD" w:rsidP="003B11BD">
      <w:pPr>
        <w:pStyle w:val="ListContinue1"/>
      </w:pPr>
      <w:r w:rsidRPr="00A45D0F">
        <w:t>Definícia na riadku 217 súboru  JacobiMethod.java.</w:t>
      </w:r>
    </w:p>
    <w:p w:rsidR="003B11BD" w:rsidRPr="00A45D0F" w:rsidRDefault="00A31E12" w:rsidP="003B11BD">
      <w:pPr>
        <w:pStyle w:val="Nadpis4"/>
      </w:pPr>
      <w:r w:rsidRPr="00A45D0F">
        <w:fldChar w:fldCharType="begin"/>
      </w:r>
      <w:r w:rsidR="003B11BD" w:rsidRPr="00A45D0F">
        <w:instrText>xe "execute:linearSystems\:\:methods\:\:JacobiMethod"</w:instrText>
      </w:r>
      <w:r w:rsidRPr="00A45D0F">
        <w:fldChar w:fldCharType="end"/>
      </w:r>
      <w:r w:rsidRPr="00A45D0F">
        <w:fldChar w:fldCharType="begin"/>
      </w:r>
      <w:r w:rsidR="003B11BD" w:rsidRPr="00A45D0F">
        <w:instrText>xe "linearSystems\:\:methods\:\:JacobiMethod:execute"</w:instrText>
      </w:r>
      <w:r w:rsidRPr="00A45D0F">
        <w:fldChar w:fldCharType="end"/>
      </w:r>
      <w:r w:rsidR="003B11BD" w:rsidRPr="00A45D0F">
        <w:t xml:space="preserve">void linearSystems.methods.JacobiMethod.execute (MatrixD </w:t>
      </w:r>
      <w:r w:rsidR="003B11BD" w:rsidRPr="00A45D0F">
        <w:rPr>
          <w:i/>
          <w:iCs/>
        </w:rPr>
        <w:t>matrixD</w:t>
      </w:r>
      <w:r w:rsidR="003B11BD" w:rsidRPr="00A45D0F">
        <w:t>)</w:t>
      </w:r>
      <w:r w:rsidR="003B11BD" w:rsidRPr="00A45D0F">
        <w:rPr>
          <w:rFonts w:ascii="Courier New" w:hAnsi="Courier New" w:cs="Courier New"/>
        </w:rPr>
        <w:t xml:space="preserve"> [virtual]</w:t>
      </w:r>
    </w:p>
    <w:p w:rsidR="003B11BD" w:rsidRPr="005E2978" w:rsidRDefault="003B11BD" w:rsidP="003B11BD">
      <w:pPr>
        <w:pStyle w:val="BodyText"/>
        <w:adjustRightInd/>
        <w:ind w:left="360"/>
      </w:pPr>
      <w:r w:rsidRPr="005E2978">
        <w:t xml:space="preserve">vykonanie metódy </w:t>
      </w:r>
    </w:p>
    <w:p w:rsidR="003B11BD" w:rsidRPr="00A45D0F" w:rsidRDefault="003B11BD" w:rsidP="003B11BD">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4110"/>
        <w:gridCol w:w="3969"/>
      </w:tblGrid>
      <w:tr w:rsidR="003B11BD" w:rsidRPr="00A45D0F" w:rsidTr="000E08FE">
        <w:tc>
          <w:tcPr>
            <w:tcW w:w="4110" w:type="dxa"/>
          </w:tcPr>
          <w:p w:rsidR="003B11BD" w:rsidRPr="00A45D0F" w:rsidRDefault="003B11BD" w:rsidP="008F50DE">
            <w:r w:rsidRPr="00A45D0F">
              <w:rPr>
                <w:i/>
                <w:iCs/>
              </w:rPr>
              <w:t>matrixD</w:t>
            </w:r>
            <w:r w:rsidRPr="00A45D0F">
              <w:t xml:space="preserve"> </w:t>
            </w:r>
          </w:p>
        </w:tc>
        <w:tc>
          <w:tcPr>
            <w:tcW w:w="3969" w:type="dxa"/>
          </w:tcPr>
          <w:p w:rsidR="003B11BD" w:rsidRPr="00A45D0F" w:rsidRDefault="003B11BD" w:rsidP="008F50DE">
            <w:r w:rsidRPr="00A45D0F">
              <w:t xml:space="preserve">riešená matica </w:t>
            </w:r>
          </w:p>
        </w:tc>
      </w:tr>
    </w:tbl>
    <w:p w:rsidR="003B11BD" w:rsidRPr="00A45D0F" w:rsidRDefault="003B11BD" w:rsidP="003B11BD">
      <w:pPr>
        <w:pStyle w:val="ListContinue1"/>
      </w:pPr>
      <w:r w:rsidRPr="00A45D0F">
        <w:t>Implementuje linearSystems.interfaces.LinearSystemsSolvable.</w:t>
      </w:r>
    </w:p>
    <w:p w:rsidR="003B11BD" w:rsidRPr="00A45D0F" w:rsidRDefault="003B11BD" w:rsidP="003B11BD">
      <w:pPr>
        <w:pStyle w:val="ListContinue1"/>
      </w:pPr>
      <w:r w:rsidRPr="00A45D0F">
        <w:t>Definícia na riadku 81 súboru  JacobiMethod.java.</w:t>
      </w:r>
    </w:p>
    <w:p w:rsidR="003B11BD" w:rsidRPr="00A45D0F" w:rsidRDefault="00A31E12" w:rsidP="003B11BD">
      <w:pPr>
        <w:pStyle w:val="Nadpis4"/>
      </w:pPr>
      <w:r w:rsidRPr="00A45D0F">
        <w:fldChar w:fldCharType="begin"/>
      </w:r>
      <w:r w:rsidR="003B11BD" w:rsidRPr="00A45D0F">
        <w:instrText>xe "getName:linearSystems\:\:methods\:\:JacobiMethod"</w:instrText>
      </w:r>
      <w:r w:rsidRPr="00A45D0F">
        <w:fldChar w:fldCharType="end"/>
      </w:r>
      <w:r w:rsidRPr="00A45D0F">
        <w:fldChar w:fldCharType="begin"/>
      </w:r>
      <w:r w:rsidR="003B11BD" w:rsidRPr="00A45D0F">
        <w:instrText>xe "linearSystems\:\:methods\:\:JacobiMethod:getName"</w:instrText>
      </w:r>
      <w:r w:rsidRPr="00A45D0F">
        <w:fldChar w:fldCharType="end"/>
      </w:r>
      <w:r w:rsidR="003B11BD" w:rsidRPr="00A45D0F">
        <w:t>String linearSystems.methods.JacobiMethod.getName ()</w:t>
      </w:r>
      <w:r w:rsidR="003B11BD" w:rsidRPr="00A45D0F">
        <w:rPr>
          <w:rFonts w:ascii="Courier New" w:hAnsi="Courier New" w:cs="Courier New"/>
        </w:rPr>
        <w:t xml:space="preserve"> [virtual]</w:t>
      </w:r>
    </w:p>
    <w:p w:rsidR="003B11BD" w:rsidRPr="005E2978" w:rsidRDefault="003B11BD" w:rsidP="003B11BD">
      <w:pPr>
        <w:pStyle w:val="BodyText"/>
        <w:adjustRightInd/>
        <w:ind w:left="360"/>
      </w:pPr>
      <w:r w:rsidRPr="005E2978">
        <w:t>getter pre meno metódy</w:t>
      </w:r>
    </w:p>
    <w:p w:rsidR="003B11BD" w:rsidRPr="00A45D0F" w:rsidRDefault="003B11BD" w:rsidP="003B11BD">
      <w:pPr>
        <w:pStyle w:val="ListContinue1"/>
      </w:pPr>
      <w:r w:rsidRPr="00A45D0F">
        <w:t>Implementuje linearSystems.interfaces.LinearSystemsSolvable.</w:t>
      </w:r>
    </w:p>
    <w:p w:rsidR="003B11BD" w:rsidRPr="00A45D0F" w:rsidRDefault="003B11BD" w:rsidP="003B11BD">
      <w:pPr>
        <w:pStyle w:val="ListContinue1"/>
      </w:pPr>
      <w:r w:rsidRPr="00A45D0F">
        <w:t>Definícia na riadku 265 súboru  JacobiMethod.java.</w:t>
      </w:r>
    </w:p>
    <w:p w:rsidR="003B11BD" w:rsidRPr="00A45D0F" w:rsidRDefault="00A31E12" w:rsidP="003B11BD">
      <w:pPr>
        <w:pStyle w:val="Nadpis4"/>
      </w:pPr>
      <w:r w:rsidRPr="00A45D0F">
        <w:fldChar w:fldCharType="begin"/>
      </w:r>
      <w:r w:rsidR="003B11BD" w:rsidRPr="00A45D0F">
        <w:instrText>xe "getPathToExample:linearSystems\:\:methods\:\:JacobiMethod"</w:instrText>
      </w:r>
      <w:r w:rsidRPr="00A45D0F">
        <w:fldChar w:fldCharType="end"/>
      </w:r>
      <w:r w:rsidRPr="00A45D0F">
        <w:fldChar w:fldCharType="begin"/>
      </w:r>
      <w:r w:rsidR="003B11BD" w:rsidRPr="00A45D0F">
        <w:instrText>xe "linearSystems\:\:methods\:\:JacobiMethod:getPathToExample"</w:instrText>
      </w:r>
      <w:r w:rsidRPr="00A45D0F">
        <w:fldChar w:fldCharType="end"/>
      </w:r>
      <w:r w:rsidR="003B11BD" w:rsidRPr="00A45D0F">
        <w:t>String linearSystems.methods.JacobiMethod.getPathToExample ()</w:t>
      </w:r>
      <w:r w:rsidR="003B11BD" w:rsidRPr="00A45D0F">
        <w:rPr>
          <w:rFonts w:ascii="Courier New" w:hAnsi="Courier New" w:cs="Courier New"/>
        </w:rPr>
        <w:t xml:space="preserve"> [virtual]</w:t>
      </w:r>
    </w:p>
    <w:p w:rsidR="003B11BD" w:rsidRPr="005E2978" w:rsidRDefault="003B11BD" w:rsidP="003B11BD">
      <w:pPr>
        <w:pStyle w:val="BodyText"/>
        <w:adjustRightInd/>
        <w:ind w:left="360"/>
      </w:pPr>
      <w:r w:rsidRPr="005E2978">
        <w:t xml:space="preserve">getter pre cestu k súboru s príkladom </w:t>
      </w:r>
    </w:p>
    <w:p w:rsidR="003B11BD" w:rsidRPr="00A45D0F" w:rsidRDefault="003B11BD" w:rsidP="003B11BD">
      <w:pPr>
        <w:pStyle w:val="Nadpis5"/>
        <w:numPr>
          <w:ilvl w:val="0"/>
          <w:numId w:val="0"/>
        </w:numPr>
        <w:ind w:left="284"/>
      </w:pPr>
      <w:r w:rsidRPr="00A45D0F">
        <w:t>Returns:</w:t>
      </w:r>
    </w:p>
    <w:p w:rsidR="003B11BD" w:rsidRPr="005E2978" w:rsidRDefault="003B11BD" w:rsidP="003B11BD">
      <w:pPr>
        <w:pStyle w:val="DescContinue2"/>
        <w:rPr>
          <w:b w:val="0"/>
          <w:sz w:val="24"/>
          <w:szCs w:val="24"/>
        </w:rPr>
      </w:pPr>
      <w:r w:rsidRPr="005E2978">
        <w:rPr>
          <w:b w:val="0"/>
          <w:sz w:val="24"/>
          <w:szCs w:val="24"/>
        </w:rPr>
        <w:t xml:space="preserve">cesta k súboru s príkladom </w:t>
      </w:r>
    </w:p>
    <w:p w:rsidR="003B11BD" w:rsidRPr="00A45D0F" w:rsidRDefault="003B11BD" w:rsidP="003B11BD">
      <w:pPr>
        <w:pStyle w:val="ListContinue1"/>
      </w:pPr>
      <w:r w:rsidRPr="00A45D0F">
        <w:t>Implementuje linearSystems.interfaces.LinearSystemsSolvable.</w:t>
      </w:r>
    </w:p>
    <w:p w:rsidR="003B11BD" w:rsidRPr="00A45D0F" w:rsidRDefault="003B11BD" w:rsidP="003B11BD">
      <w:pPr>
        <w:pStyle w:val="ListContinue1"/>
      </w:pPr>
      <w:r w:rsidRPr="00A45D0F">
        <w:t>Definícia na riadku 286 súboru  JacobiMethod.java.</w:t>
      </w:r>
    </w:p>
    <w:p w:rsidR="003B11BD" w:rsidRPr="00A45D0F" w:rsidRDefault="00A31E12" w:rsidP="003B11BD">
      <w:pPr>
        <w:pStyle w:val="Nadpis4"/>
      </w:pPr>
      <w:r w:rsidRPr="00A45D0F">
        <w:lastRenderedPageBreak/>
        <w:fldChar w:fldCharType="begin"/>
      </w:r>
      <w:r w:rsidR="003B11BD" w:rsidRPr="00A45D0F">
        <w:instrText>xe "getResults:linearSystems\:\:methods\:\:JacobiMethod"</w:instrText>
      </w:r>
      <w:r w:rsidRPr="00A45D0F">
        <w:fldChar w:fldCharType="end"/>
      </w:r>
      <w:r w:rsidRPr="00A45D0F">
        <w:fldChar w:fldCharType="begin"/>
      </w:r>
      <w:r w:rsidR="003B11BD" w:rsidRPr="00A45D0F">
        <w:instrText>xe "linearSystems\:\:methods\:\:JacobiMethod:getResults"</w:instrText>
      </w:r>
      <w:r w:rsidRPr="00A45D0F">
        <w:fldChar w:fldCharType="end"/>
      </w:r>
      <w:r w:rsidR="003B11BD" w:rsidRPr="00A45D0F">
        <w:t>VectorD linearSystems.methods.JacobiMethod.getResults ()</w:t>
      </w:r>
      <w:r w:rsidR="003B11BD" w:rsidRPr="00A45D0F">
        <w:rPr>
          <w:rFonts w:ascii="Courier New" w:hAnsi="Courier New" w:cs="Courier New"/>
        </w:rPr>
        <w:t xml:space="preserve"> [virtual]</w:t>
      </w:r>
    </w:p>
    <w:p w:rsidR="003B11BD" w:rsidRPr="005E2978" w:rsidRDefault="003B11BD" w:rsidP="003B11BD">
      <w:pPr>
        <w:pStyle w:val="BodyText"/>
        <w:adjustRightInd/>
        <w:ind w:left="360"/>
      </w:pPr>
      <w:r w:rsidRPr="005E2978">
        <w:t xml:space="preserve">vracia výsledok výpočtu </w:t>
      </w:r>
    </w:p>
    <w:p w:rsidR="003B11BD" w:rsidRPr="00A45D0F" w:rsidRDefault="003B11BD" w:rsidP="003B11BD">
      <w:pPr>
        <w:pStyle w:val="Nadpis5"/>
        <w:numPr>
          <w:ilvl w:val="0"/>
          <w:numId w:val="0"/>
        </w:numPr>
        <w:ind w:left="284"/>
      </w:pPr>
      <w:r w:rsidRPr="00A45D0F">
        <w:t>Returns:</w:t>
      </w:r>
    </w:p>
    <w:p w:rsidR="003B11BD" w:rsidRPr="005E2978" w:rsidRDefault="003B11BD" w:rsidP="003B11BD">
      <w:pPr>
        <w:pStyle w:val="DescContinue2"/>
        <w:rPr>
          <w:b w:val="0"/>
          <w:sz w:val="24"/>
          <w:szCs w:val="24"/>
        </w:rPr>
      </w:pPr>
      <w:r w:rsidRPr="005E2978">
        <w:rPr>
          <w:b w:val="0"/>
          <w:sz w:val="24"/>
          <w:szCs w:val="24"/>
        </w:rPr>
        <w:t xml:space="preserve">vracia výsledok výpočtu </w:t>
      </w:r>
    </w:p>
    <w:p w:rsidR="003B11BD" w:rsidRPr="00A45D0F" w:rsidRDefault="003B11BD" w:rsidP="003B11BD">
      <w:pPr>
        <w:pStyle w:val="ListContinue1"/>
      </w:pPr>
      <w:r w:rsidRPr="00A45D0F">
        <w:t>Implementuje linearSystems.interfaces.LinearSystemsSolvable.</w:t>
      </w:r>
    </w:p>
    <w:p w:rsidR="003B11BD" w:rsidRPr="00A45D0F" w:rsidRDefault="003B11BD" w:rsidP="003B11BD">
      <w:pPr>
        <w:pStyle w:val="ListContinue1"/>
      </w:pPr>
      <w:r w:rsidRPr="00A45D0F">
        <w:t>Definícia na riadku 278 súboru  JacobiMethod.java.</w:t>
      </w:r>
    </w:p>
    <w:p w:rsidR="003B11BD" w:rsidRPr="00A45D0F" w:rsidRDefault="00A31E12" w:rsidP="003B11BD">
      <w:pPr>
        <w:pStyle w:val="Nadpis4"/>
      </w:pPr>
      <w:r w:rsidRPr="00A45D0F">
        <w:fldChar w:fldCharType="begin"/>
      </w:r>
      <w:r w:rsidR="003B11BD" w:rsidRPr="00A45D0F">
        <w:instrText>xe "getStepsLeft:linearSystems\:\:methods\:\:JacobiMethod"</w:instrText>
      </w:r>
      <w:r w:rsidRPr="00A45D0F">
        <w:fldChar w:fldCharType="end"/>
      </w:r>
      <w:r w:rsidRPr="00A45D0F">
        <w:fldChar w:fldCharType="begin"/>
      </w:r>
      <w:r w:rsidR="003B11BD" w:rsidRPr="00A45D0F">
        <w:instrText>xe "linearSystems\:\:methods\:\:JacobiMethod:getStepsLeft"</w:instrText>
      </w:r>
      <w:r w:rsidRPr="00A45D0F">
        <w:fldChar w:fldCharType="end"/>
      </w:r>
      <w:r w:rsidR="003B11BD" w:rsidRPr="00A45D0F">
        <w:t>int linearSystems.methods.JacobiMethod.getStepsLeft ()</w:t>
      </w:r>
    </w:p>
    <w:p w:rsidR="003B11BD" w:rsidRPr="005E2978" w:rsidRDefault="003B11BD" w:rsidP="003B11BD">
      <w:pPr>
        <w:pStyle w:val="BodyText"/>
        <w:adjustRightInd/>
        <w:ind w:left="360"/>
      </w:pPr>
      <w:r w:rsidRPr="005E2978">
        <w:t>getter pre počet zostávajúcich krokov</w:t>
      </w:r>
    </w:p>
    <w:p w:rsidR="003B11BD" w:rsidRPr="00A45D0F" w:rsidRDefault="003B11BD" w:rsidP="003B11BD">
      <w:pPr>
        <w:pStyle w:val="Nadpis5"/>
        <w:numPr>
          <w:ilvl w:val="0"/>
          <w:numId w:val="0"/>
        </w:numPr>
        <w:ind w:left="284"/>
      </w:pPr>
      <w:r w:rsidRPr="00A45D0F">
        <w:t>Returns:</w:t>
      </w:r>
    </w:p>
    <w:p w:rsidR="003B11BD" w:rsidRPr="005E2978" w:rsidRDefault="003B11BD" w:rsidP="003B11BD">
      <w:pPr>
        <w:pStyle w:val="DescContinue2"/>
        <w:rPr>
          <w:b w:val="0"/>
          <w:sz w:val="24"/>
          <w:szCs w:val="24"/>
        </w:rPr>
      </w:pPr>
      <w:r w:rsidRPr="005E2978">
        <w:rPr>
          <w:b w:val="0"/>
          <w:sz w:val="24"/>
          <w:szCs w:val="24"/>
        </w:rPr>
        <w:t>Počet zostávajúcich krokov</w:t>
      </w:r>
    </w:p>
    <w:p w:rsidR="003B11BD" w:rsidRPr="00A45D0F" w:rsidRDefault="003B11BD" w:rsidP="003B11BD">
      <w:pPr>
        <w:pStyle w:val="ListContinue1"/>
      </w:pPr>
      <w:r w:rsidRPr="00A45D0F">
        <w:t>Implementuje linearSystems.interfaces.Stepable.</w:t>
      </w:r>
    </w:p>
    <w:p w:rsidR="003B11BD" w:rsidRPr="00A45D0F" w:rsidRDefault="003B11BD" w:rsidP="003B11BD">
      <w:pPr>
        <w:pStyle w:val="ListContinue1"/>
      </w:pPr>
      <w:r w:rsidRPr="00A45D0F">
        <w:t>Definícia na riadku 241 súboru  JacobiMethod.java.</w:t>
      </w:r>
    </w:p>
    <w:p w:rsidR="003B11BD" w:rsidRPr="00A45D0F" w:rsidRDefault="00A31E12" w:rsidP="003B11BD">
      <w:pPr>
        <w:pStyle w:val="Nadpis4"/>
      </w:pPr>
      <w:r w:rsidRPr="00A45D0F">
        <w:fldChar w:fldCharType="begin"/>
      </w:r>
      <w:r w:rsidR="003B11BD" w:rsidRPr="00A45D0F">
        <w:instrText>xe "getTolerance:linearSystems\:\:methods\:\:JacobiMethod"</w:instrText>
      </w:r>
      <w:r w:rsidRPr="00A45D0F">
        <w:fldChar w:fldCharType="end"/>
      </w:r>
      <w:r w:rsidRPr="00A45D0F">
        <w:fldChar w:fldCharType="begin"/>
      </w:r>
      <w:r w:rsidR="003B11BD" w:rsidRPr="00A45D0F">
        <w:instrText>xe "linearSystems\:\:methods\:\:JacobiMethod:getTolerance"</w:instrText>
      </w:r>
      <w:r w:rsidRPr="00A45D0F">
        <w:fldChar w:fldCharType="end"/>
      </w:r>
      <w:r w:rsidR="003B11BD" w:rsidRPr="00A45D0F">
        <w:t>double linearSystems.methods.JacobiMethod.getTolerance ()</w:t>
      </w:r>
    </w:p>
    <w:p w:rsidR="003B11BD" w:rsidRPr="005E2978" w:rsidRDefault="003B11BD" w:rsidP="003B11BD">
      <w:pPr>
        <w:pStyle w:val="BodyText"/>
        <w:adjustRightInd/>
        <w:ind w:left="360"/>
      </w:pPr>
      <w:r w:rsidRPr="005E2978">
        <w:t xml:space="preserve">getter pre toleranciu </w:t>
      </w:r>
    </w:p>
    <w:p w:rsidR="003B11BD" w:rsidRPr="00A45D0F" w:rsidRDefault="003B11BD" w:rsidP="003B11BD">
      <w:pPr>
        <w:pStyle w:val="Nadpis5"/>
        <w:numPr>
          <w:ilvl w:val="0"/>
          <w:numId w:val="0"/>
        </w:numPr>
        <w:ind w:left="284"/>
      </w:pPr>
      <w:r w:rsidRPr="00A45D0F">
        <w:t>Returns:</w:t>
      </w:r>
    </w:p>
    <w:p w:rsidR="003B11BD" w:rsidRPr="005E2978" w:rsidRDefault="003B11BD" w:rsidP="003B11BD">
      <w:pPr>
        <w:pStyle w:val="DescContinue2"/>
        <w:rPr>
          <w:b w:val="0"/>
          <w:sz w:val="24"/>
          <w:szCs w:val="24"/>
        </w:rPr>
      </w:pPr>
      <w:r w:rsidRPr="005E2978">
        <w:rPr>
          <w:b w:val="0"/>
          <w:sz w:val="24"/>
          <w:szCs w:val="24"/>
        </w:rPr>
        <w:t>vracia aktuálnu toleranciu</w:t>
      </w:r>
    </w:p>
    <w:p w:rsidR="003B11BD" w:rsidRPr="00A45D0F" w:rsidRDefault="003B11BD" w:rsidP="003B11BD">
      <w:pPr>
        <w:pStyle w:val="ListContinue1"/>
      </w:pPr>
      <w:r w:rsidRPr="00A45D0F">
        <w:t>Implementuje linearSystems.interfaces.ToleranceSetable.</w:t>
      </w:r>
    </w:p>
    <w:p w:rsidR="003B11BD" w:rsidRPr="00A45D0F" w:rsidRDefault="003B11BD" w:rsidP="003B11BD">
      <w:pPr>
        <w:pStyle w:val="ListContinue1"/>
      </w:pPr>
      <w:r w:rsidRPr="00A45D0F">
        <w:t>Definícia na riadku 258 súboru  JacobiMethod.java.</w:t>
      </w:r>
    </w:p>
    <w:p w:rsidR="003B11BD" w:rsidRPr="00A45D0F" w:rsidRDefault="00A31E12" w:rsidP="003B11BD">
      <w:pPr>
        <w:pStyle w:val="Nadpis4"/>
      </w:pPr>
      <w:r w:rsidRPr="00A45D0F">
        <w:fldChar w:fldCharType="begin"/>
      </w:r>
      <w:r w:rsidR="003B11BD" w:rsidRPr="00A45D0F">
        <w:instrText>xe "isToleranceKept:linearSystems\:\:methods\:\:JacobiMethod"</w:instrText>
      </w:r>
      <w:r w:rsidRPr="00A45D0F">
        <w:fldChar w:fldCharType="end"/>
      </w:r>
      <w:r w:rsidRPr="00A45D0F">
        <w:fldChar w:fldCharType="begin"/>
      </w:r>
      <w:r w:rsidR="003B11BD" w:rsidRPr="00A45D0F">
        <w:instrText>xe "linearSystems\:\:methods\:\:JacobiMethod:isToleranceKept"</w:instrText>
      </w:r>
      <w:r w:rsidRPr="00A45D0F">
        <w:fldChar w:fldCharType="end"/>
      </w:r>
      <w:r w:rsidR="003B11BD" w:rsidRPr="00A45D0F">
        <w:t>boolean linearSystems.methods.JacobiMethod.isToleranceKept ()</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 xml:space="preserve">kontroluje, či tolerancia je už dosiahnutá alebo nie </w:t>
      </w:r>
    </w:p>
    <w:p w:rsidR="003B11BD" w:rsidRPr="00A45D0F" w:rsidRDefault="003B11BD" w:rsidP="003B11BD">
      <w:pPr>
        <w:pStyle w:val="Nadpis5"/>
        <w:numPr>
          <w:ilvl w:val="0"/>
          <w:numId w:val="0"/>
        </w:numPr>
        <w:ind w:left="284"/>
      </w:pPr>
      <w:r w:rsidRPr="00A45D0F">
        <w:t>Returns:</w:t>
      </w:r>
    </w:p>
    <w:p w:rsidR="003B11BD" w:rsidRPr="005E2978" w:rsidRDefault="003B11BD" w:rsidP="003B11BD">
      <w:pPr>
        <w:pStyle w:val="DescContinue2"/>
        <w:rPr>
          <w:b w:val="0"/>
          <w:sz w:val="24"/>
          <w:szCs w:val="24"/>
        </w:rPr>
      </w:pPr>
      <w:r w:rsidRPr="005E2978">
        <w:rPr>
          <w:b w:val="0"/>
          <w:sz w:val="24"/>
          <w:szCs w:val="24"/>
        </w:rPr>
        <w:t xml:space="preserve">true, ak je tolerancia dosiahnutá, inak false </w:t>
      </w:r>
    </w:p>
    <w:p w:rsidR="003B11BD" w:rsidRPr="00A45D0F" w:rsidRDefault="003B11BD" w:rsidP="003B11BD">
      <w:pPr>
        <w:pStyle w:val="ListContinue1"/>
      </w:pPr>
      <w:r w:rsidRPr="00A45D0F">
        <w:t>Definícia na riadku 185 súboru  JacobiMethod.java.</w:t>
      </w:r>
    </w:p>
    <w:p w:rsidR="003B11BD" w:rsidRPr="00A45D0F" w:rsidRDefault="00A31E12" w:rsidP="003B11BD">
      <w:pPr>
        <w:pStyle w:val="Nadpis4"/>
      </w:pPr>
      <w:r w:rsidRPr="00A45D0F">
        <w:fldChar w:fldCharType="begin"/>
      </w:r>
      <w:r w:rsidR="003B11BD" w:rsidRPr="00A45D0F">
        <w:instrText>xe "iterateByStepCount:linearSystems\:\:methods\:\:JacobiMethod"</w:instrText>
      </w:r>
      <w:r w:rsidRPr="00A45D0F">
        <w:fldChar w:fldCharType="end"/>
      </w:r>
      <w:r w:rsidRPr="00A45D0F">
        <w:fldChar w:fldCharType="begin"/>
      </w:r>
      <w:r w:rsidR="003B11BD" w:rsidRPr="00A45D0F">
        <w:instrText>xe "linearSystems\:\:methods\:\:JacobiMethod:iterateByStepCount"</w:instrText>
      </w:r>
      <w:r w:rsidRPr="00A45D0F">
        <w:fldChar w:fldCharType="end"/>
      </w:r>
      <w:r w:rsidR="003B11BD" w:rsidRPr="00A45D0F">
        <w:t>void linearSystems.methods.JacobiMethod.iterateByStepCount ()</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vykonáva výpočet na základe požadovaného počtu krokov</w:t>
      </w:r>
    </w:p>
    <w:p w:rsidR="003B11BD" w:rsidRPr="00A45D0F" w:rsidRDefault="003B11BD" w:rsidP="003B11BD">
      <w:pPr>
        <w:pStyle w:val="ListContinue1"/>
      </w:pPr>
      <w:r w:rsidRPr="00A45D0F">
        <w:t>Definícia na riadku 150 súboru  JacobiMethod.java.</w:t>
      </w:r>
    </w:p>
    <w:p w:rsidR="003B11BD" w:rsidRPr="00A45D0F" w:rsidRDefault="00A31E12" w:rsidP="003B11BD">
      <w:pPr>
        <w:pStyle w:val="Nadpis4"/>
      </w:pPr>
      <w:r w:rsidRPr="00A45D0F">
        <w:fldChar w:fldCharType="begin"/>
      </w:r>
      <w:r w:rsidR="003B11BD" w:rsidRPr="00A45D0F">
        <w:instrText>xe "iterateByTolerance:linearSystems\:\:methods\:\:JacobiMethod"</w:instrText>
      </w:r>
      <w:r w:rsidRPr="00A45D0F">
        <w:fldChar w:fldCharType="end"/>
      </w:r>
      <w:r w:rsidRPr="00A45D0F">
        <w:fldChar w:fldCharType="begin"/>
      </w:r>
      <w:r w:rsidR="003B11BD" w:rsidRPr="00A45D0F">
        <w:instrText>xe "linearSystems\:\:methods\:\:JacobiMethod:iterateByTolerance"</w:instrText>
      </w:r>
      <w:r w:rsidRPr="00A45D0F">
        <w:fldChar w:fldCharType="end"/>
      </w:r>
      <w:r w:rsidR="003B11BD" w:rsidRPr="00A45D0F">
        <w:t>void linearSystems.methods.JacobiMethod.iterateByTolerance ()</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 xml:space="preserve">vykonáva výpočet na základe požadovanej tolerancie </w:t>
      </w:r>
    </w:p>
    <w:p w:rsidR="003B11BD" w:rsidRPr="00A45D0F" w:rsidRDefault="003B11BD" w:rsidP="003B11BD">
      <w:pPr>
        <w:pStyle w:val="ListContinue1"/>
      </w:pPr>
      <w:r w:rsidRPr="00A45D0F">
        <w:t>Definícia na riadku 165 súboru  JacobiMethod.java.</w:t>
      </w:r>
    </w:p>
    <w:p w:rsidR="003B11BD" w:rsidRPr="00A45D0F" w:rsidRDefault="00A31E12" w:rsidP="003B11BD">
      <w:pPr>
        <w:pStyle w:val="Nadpis4"/>
      </w:pPr>
      <w:r w:rsidRPr="00A45D0F">
        <w:fldChar w:fldCharType="begin"/>
      </w:r>
      <w:r w:rsidR="003B11BD" w:rsidRPr="00A45D0F">
        <w:instrText>xe "setStepsLeft:linearSystems\:\:methods\:\:JacobiMethod"</w:instrText>
      </w:r>
      <w:r w:rsidRPr="00A45D0F">
        <w:fldChar w:fldCharType="end"/>
      </w:r>
      <w:r w:rsidRPr="00A45D0F">
        <w:fldChar w:fldCharType="begin"/>
      </w:r>
      <w:r w:rsidR="003B11BD" w:rsidRPr="00A45D0F">
        <w:instrText>xe "linearSystems\:\:methods\:\:JacobiMethod:setStepsLeft"</w:instrText>
      </w:r>
      <w:r w:rsidRPr="00A45D0F">
        <w:fldChar w:fldCharType="end"/>
      </w:r>
      <w:r w:rsidR="003B11BD" w:rsidRPr="00A45D0F">
        <w:t xml:space="preserve">void linearSystems.methods.JacobiMethod.setStepsLeft (int </w:t>
      </w:r>
      <w:r w:rsidR="003B11BD" w:rsidRPr="00A45D0F">
        <w:rPr>
          <w:i/>
          <w:iCs/>
        </w:rPr>
        <w:t>stepsLeft</w:t>
      </w:r>
      <w:r w:rsidR="003B11BD" w:rsidRPr="00A45D0F">
        <w:t>)</w:t>
      </w:r>
    </w:p>
    <w:p w:rsidR="003B11BD" w:rsidRPr="005E2978" w:rsidRDefault="003B11BD" w:rsidP="003B11BD">
      <w:pPr>
        <w:pStyle w:val="BodyText"/>
        <w:adjustRightInd/>
        <w:ind w:left="360"/>
      </w:pPr>
      <w:r w:rsidRPr="005E2978">
        <w:t xml:space="preserve">setter pre zostávajúce kroky </w:t>
      </w:r>
    </w:p>
    <w:p w:rsidR="003B11BD" w:rsidRPr="00A45D0F" w:rsidRDefault="003B11BD" w:rsidP="003B11BD">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1761"/>
        <w:gridCol w:w="6177"/>
      </w:tblGrid>
      <w:tr w:rsidR="003B11BD" w:rsidRPr="00A45D0F" w:rsidTr="000E08FE">
        <w:tc>
          <w:tcPr>
            <w:tcW w:w="1761" w:type="dxa"/>
          </w:tcPr>
          <w:p w:rsidR="003B11BD" w:rsidRPr="00A45D0F" w:rsidRDefault="003B11BD" w:rsidP="008F50DE">
            <w:r w:rsidRPr="00A45D0F">
              <w:rPr>
                <w:i/>
                <w:iCs/>
              </w:rPr>
              <w:t>stepsLeft</w:t>
            </w:r>
            <w:r w:rsidRPr="00A45D0F">
              <w:t xml:space="preserve"> </w:t>
            </w:r>
          </w:p>
        </w:tc>
        <w:tc>
          <w:tcPr>
            <w:tcW w:w="6177" w:type="dxa"/>
          </w:tcPr>
          <w:p w:rsidR="003B11BD" w:rsidRPr="00A45D0F" w:rsidRDefault="003B11BD" w:rsidP="008F50DE">
            <w:r w:rsidRPr="00A45D0F">
              <w:t xml:space="preserve">nový počet zostávajúcich krokov vykonávania </w:t>
            </w:r>
          </w:p>
        </w:tc>
      </w:tr>
    </w:tbl>
    <w:p w:rsidR="003B11BD" w:rsidRPr="00A45D0F" w:rsidRDefault="003B11BD" w:rsidP="003B11BD">
      <w:pPr>
        <w:pStyle w:val="ListContinue1"/>
      </w:pPr>
      <w:r w:rsidRPr="00A45D0F">
        <w:lastRenderedPageBreak/>
        <w:t>Implementuje linearSystems.interfaces.Stepable.</w:t>
      </w:r>
    </w:p>
    <w:p w:rsidR="003B11BD" w:rsidRPr="00A45D0F" w:rsidRDefault="003B11BD" w:rsidP="003B11BD">
      <w:pPr>
        <w:pStyle w:val="ListContinue1"/>
      </w:pPr>
      <w:r w:rsidRPr="00A45D0F">
        <w:t>Definícia na riadku 232 súboru  JacobiMethod.java.</w:t>
      </w:r>
    </w:p>
    <w:p w:rsidR="003B11BD" w:rsidRPr="00A45D0F" w:rsidRDefault="00A31E12" w:rsidP="003B11BD">
      <w:pPr>
        <w:pStyle w:val="Nadpis4"/>
      </w:pPr>
      <w:r w:rsidRPr="00A45D0F">
        <w:fldChar w:fldCharType="begin"/>
      </w:r>
      <w:r w:rsidR="003B11BD" w:rsidRPr="00A45D0F">
        <w:instrText>xe "setTolerance:linearSystems\:\:methods\:\:JacobiMethod"</w:instrText>
      </w:r>
      <w:r w:rsidRPr="00A45D0F">
        <w:fldChar w:fldCharType="end"/>
      </w:r>
      <w:r w:rsidRPr="00A45D0F">
        <w:fldChar w:fldCharType="begin"/>
      </w:r>
      <w:r w:rsidR="003B11BD" w:rsidRPr="00A45D0F">
        <w:instrText>xe "linearSystems\:\:methods\:\:JacobiMethod:setTolerance"</w:instrText>
      </w:r>
      <w:r w:rsidRPr="00A45D0F">
        <w:fldChar w:fldCharType="end"/>
      </w:r>
      <w:r w:rsidR="003B11BD" w:rsidRPr="00A45D0F">
        <w:t xml:space="preserve">void linearSystems.methods.JacobiMethod.setTolerance (double </w:t>
      </w:r>
      <w:r w:rsidR="003B11BD" w:rsidRPr="00A45D0F">
        <w:rPr>
          <w:i/>
          <w:iCs/>
        </w:rPr>
        <w:t>tolerance</w:t>
      </w:r>
      <w:r w:rsidR="003B11BD" w:rsidRPr="00A45D0F">
        <w:t>)</w:t>
      </w:r>
    </w:p>
    <w:p w:rsidR="003B11BD" w:rsidRPr="005E2978" w:rsidRDefault="003B11BD" w:rsidP="003B11BD">
      <w:pPr>
        <w:pStyle w:val="BodyText"/>
        <w:adjustRightInd/>
        <w:ind w:left="360"/>
      </w:pPr>
      <w:r w:rsidRPr="005E2978">
        <w:t xml:space="preserve">setter pre toleranciu </w:t>
      </w:r>
    </w:p>
    <w:p w:rsidR="003B11BD" w:rsidRPr="00A45D0F" w:rsidRDefault="003B11BD" w:rsidP="003B11BD">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1761"/>
        <w:gridCol w:w="6177"/>
      </w:tblGrid>
      <w:tr w:rsidR="003B11BD" w:rsidRPr="00A45D0F" w:rsidTr="000E08FE">
        <w:tc>
          <w:tcPr>
            <w:tcW w:w="1761" w:type="dxa"/>
          </w:tcPr>
          <w:p w:rsidR="003B11BD" w:rsidRPr="00A45D0F" w:rsidRDefault="003B11BD" w:rsidP="008F50DE">
            <w:r w:rsidRPr="00A45D0F">
              <w:rPr>
                <w:i/>
                <w:iCs/>
              </w:rPr>
              <w:t>tolerance</w:t>
            </w:r>
            <w:r w:rsidRPr="00A45D0F">
              <w:t xml:space="preserve"> </w:t>
            </w:r>
          </w:p>
        </w:tc>
        <w:tc>
          <w:tcPr>
            <w:tcW w:w="6177" w:type="dxa"/>
          </w:tcPr>
          <w:p w:rsidR="003B11BD" w:rsidRPr="00A45D0F" w:rsidRDefault="003B11BD" w:rsidP="008F50DE">
            <w:r w:rsidRPr="00A45D0F">
              <w:t>nová tolerancia</w:t>
            </w:r>
          </w:p>
        </w:tc>
      </w:tr>
    </w:tbl>
    <w:p w:rsidR="003B11BD" w:rsidRPr="00A45D0F" w:rsidRDefault="003B11BD" w:rsidP="003B11BD">
      <w:pPr>
        <w:pStyle w:val="ListContinue1"/>
      </w:pPr>
      <w:r w:rsidRPr="00A45D0F">
        <w:t>Implementuje linearSystems.interfaces.ToleranceSetable.</w:t>
      </w:r>
    </w:p>
    <w:p w:rsidR="003B11BD" w:rsidRPr="00A45D0F" w:rsidRDefault="003B11BD" w:rsidP="003B11BD">
      <w:pPr>
        <w:pStyle w:val="ListContinue1"/>
      </w:pPr>
      <w:r w:rsidRPr="00A45D0F">
        <w:t>Definícia na riadku 250 súboru  JacobiMethod.java.</w:t>
      </w:r>
    </w:p>
    <w:p w:rsidR="003B11BD" w:rsidRPr="00A45D0F" w:rsidRDefault="00A31E12" w:rsidP="003B11BD">
      <w:pPr>
        <w:pStyle w:val="Nadpis4"/>
      </w:pPr>
      <w:r w:rsidRPr="00A45D0F">
        <w:fldChar w:fldCharType="begin"/>
      </w:r>
      <w:r w:rsidR="003B11BD" w:rsidRPr="00A45D0F">
        <w:instrText>xe "toString:linearSystems\:\:methods\:\:JacobiMethod"</w:instrText>
      </w:r>
      <w:r w:rsidRPr="00A45D0F">
        <w:fldChar w:fldCharType="end"/>
      </w:r>
      <w:r w:rsidRPr="00A45D0F">
        <w:fldChar w:fldCharType="begin"/>
      </w:r>
      <w:r w:rsidR="003B11BD" w:rsidRPr="00A45D0F">
        <w:instrText>xe "linearSystems\:\:methods\:\:JacobiMethod:toString"</w:instrText>
      </w:r>
      <w:r w:rsidRPr="00A45D0F">
        <w:fldChar w:fldCharType="end"/>
      </w:r>
      <w:r w:rsidR="003B11BD" w:rsidRPr="00A45D0F">
        <w:t>String linearSystems.methods.JacobiMethod.toString ()</w:t>
      </w:r>
    </w:p>
    <w:p w:rsidR="003B11BD" w:rsidRPr="00A45D0F" w:rsidRDefault="003B11BD" w:rsidP="003B11BD">
      <w:pPr>
        <w:pStyle w:val="ListContinue1"/>
      </w:pPr>
    </w:p>
    <w:p w:rsidR="003B11BD" w:rsidRPr="00A45D0F" w:rsidRDefault="003B11BD" w:rsidP="003B11BD">
      <w:pPr>
        <w:pStyle w:val="ListContinue1"/>
      </w:pPr>
      <w:r w:rsidRPr="00A45D0F">
        <w:t>Definícia na riadku 270 súboru  JacobiMethod.java.</w:t>
      </w:r>
    </w:p>
    <w:p w:rsidR="003B11BD" w:rsidRPr="00A45D0F" w:rsidRDefault="003B11BD" w:rsidP="003B11BD">
      <w:pPr>
        <w:pBdr>
          <w:bottom w:val="single" w:sz="2" w:space="1" w:color="auto"/>
        </w:pBdr>
        <w:rPr>
          <w:rFonts w:ascii="Arial" w:hAnsi="Arial" w:cs="Arial"/>
          <w:b/>
          <w:bCs/>
        </w:rPr>
      </w:pPr>
    </w:p>
    <w:p w:rsidR="003B11BD" w:rsidRPr="00A45D0F" w:rsidRDefault="003B11BD" w:rsidP="003B11BD">
      <w:pPr>
        <w:pStyle w:val="PodNadpis4uroven"/>
        <w:numPr>
          <w:ilvl w:val="0"/>
          <w:numId w:val="0"/>
        </w:numPr>
        <w:rPr>
          <w:lang w:val="en-US"/>
        </w:rPr>
      </w:pPr>
      <w:r w:rsidRPr="00A45D0F">
        <w:rPr>
          <w:lang w:val="en-US"/>
        </w:rPr>
        <w:t>Member Data Documentation</w:t>
      </w:r>
    </w:p>
    <w:p w:rsidR="003B11BD" w:rsidRPr="00A45D0F" w:rsidRDefault="00A31E12" w:rsidP="003B11BD">
      <w:pPr>
        <w:pStyle w:val="Nadpis4"/>
      </w:pPr>
      <w:r w:rsidRPr="00A45D0F">
        <w:fldChar w:fldCharType="begin"/>
      </w:r>
      <w:r w:rsidR="003B11BD" w:rsidRPr="00A45D0F">
        <w:instrText>xe "iterationArray:linearSystems\:\:methods\:\:JacobiMethod"</w:instrText>
      </w:r>
      <w:r w:rsidRPr="00A45D0F">
        <w:fldChar w:fldCharType="end"/>
      </w:r>
      <w:r w:rsidRPr="00A45D0F">
        <w:fldChar w:fldCharType="begin"/>
      </w:r>
      <w:r w:rsidR="003B11BD" w:rsidRPr="00A45D0F">
        <w:instrText>xe "linearSystems\:\:methods\:\:JacobiMethod:iterationArray"</w:instrText>
      </w:r>
      <w:r w:rsidRPr="00A45D0F">
        <w:fldChar w:fldCharType="end"/>
      </w:r>
      <w:r w:rsidR="003B11BD" w:rsidRPr="00A45D0F">
        <w:t>double [][] linearSystems.methods.JacobiMethod.iterationArray</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dočasné pomocné iteračné pole</w:t>
      </w:r>
    </w:p>
    <w:p w:rsidR="003B11BD" w:rsidRPr="00A45D0F" w:rsidRDefault="003B11BD" w:rsidP="003B11BD">
      <w:pPr>
        <w:pStyle w:val="ListContinue1"/>
      </w:pPr>
      <w:r w:rsidRPr="00A45D0F">
        <w:t>Definícia na riadku 50 súboru  JacobiMethod.java.</w:t>
      </w:r>
    </w:p>
    <w:p w:rsidR="003B11BD" w:rsidRPr="00A45D0F" w:rsidRDefault="00A31E12" w:rsidP="003B11BD">
      <w:pPr>
        <w:pStyle w:val="Nadpis4"/>
      </w:pPr>
      <w:r w:rsidRPr="00A45D0F">
        <w:fldChar w:fldCharType="begin"/>
      </w:r>
      <w:r w:rsidR="003B11BD" w:rsidRPr="00A45D0F">
        <w:instrText>xe "matrixD:linearSystems\:\:methods\:\:JacobiMethod"</w:instrText>
      </w:r>
      <w:r w:rsidRPr="00A45D0F">
        <w:fldChar w:fldCharType="end"/>
      </w:r>
      <w:r w:rsidRPr="00A45D0F">
        <w:fldChar w:fldCharType="begin"/>
      </w:r>
      <w:r w:rsidR="003B11BD" w:rsidRPr="00A45D0F">
        <w:instrText>xe "linearSystems\:\:methods\:\:JacobiMethod:matrixD"</w:instrText>
      </w:r>
      <w:r w:rsidRPr="00A45D0F">
        <w:fldChar w:fldCharType="end"/>
      </w:r>
      <w:r w:rsidR="003B11BD" w:rsidRPr="00A45D0F">
        <w:t>MatrixD linearSystems.methods.JacobiMethod.matrixD</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 xml:space="preserve">riešená matica </w:t>
      </w:r>
    </w:p>
    <w:p w:rsidR="003B11BD" w:rsidRPr="00A45D0F" w:rsidRDefault="003B11BD" w:rsidP="003B11BD">
      <w:pPr>
        <w:pStyle w:val="ListContinue1"/>
      </w:pPr>
      <w:r w:rsidRPr="00A45D0F">
        <w:t>Definícia na riadku 45 súboru  JacobiMethod.java.</w:t>
      </w:r>
    </w:p>
    <w:p w:rsidR="003B11BD" w:rsidRPr="00A45D0F" w:rsidRDefault="00A31E12" w:rsidP="003B11BD">
      <w:pPr>
        <w:pStyle w:val="Nadpis4"/>
      </w:pPr>
      <w:r w:rsidRPr="00A45D0F">
        <w:fldChar w:fldCharType="begin"/>
      </w:r>
      <w:r w:rsidR="003B11BD" w:rsidRPr="00A45D0F">
        <w:instrText>xe "name:linearSystems\:\:methods\:\:JacobiMethod"</w:instrText>
      </w:r>
      <w:r w:rsidRPr="00A45D0F">
        <w:fldChar w:fldCharType="end"/>
      </w:r>
      <w:r w:rsidRPr="00A45D0F">
        <w:fldChar w:fldCharType="begin"/>
      </w:r>
      <w:r w:rsidR="003B11BD" w:rsidRPr="00A45D0F">
        <w:instrText>xe "linearSystems\:\:methods\:\:JacobiMethod:name"</w:instrText>
      </w:r>
      <w:r w:rsidRPr="00A45D0F">
        <w:fldChar w:fldCharType="end"/>
      </w:r>
      <w:r w:rsidR="003B11BD" w:rsidRPr="00A45D0F">
        <w:t>String linearSystems.methods.JacobiMethod.name = "Jacobi"</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 xml:space="preserve">meno metódy </w:t>
      </w:r>
    </w:p>
    <w:p w:rsidR="003B11BD" w:rsidRPr="00A45D0F" w:rsidRDefault="003B11BD" w:rsidP="003B11BD">
      <w:pPr>
        <w:pStyle w:val="ListContinue1"/>
      </w:pPr>
      <w:r w:rsidRPr="00A45D0F">
        <w:t>Definícia na riadku 35 súboru  JacobiMethod.java.</w:t>
      </w:r>
    </w:p>
    <w:p w:rsidR="003B11BD" w:rsidRPr="00A45D0F" w:rsidRDefault="00A31E12" w:rsidP="003B11BD">
      <w:pPr>
        <w:pStyle w:val="Nadpis4"/>
      </w:pPr>
      <w:r w:rsidRPr="00A45D0F">
        <w:fldChar w:fldCharType="begin"/>
      </w:r>
      <w:r w:rsidR="003B11BD" w:rsidRPr="00A45D0F">
        <w:instrText>xe "pathToExample:linearSystems\:\:methods\:\:JacobiMethod"</w:instrText>
      </w:r>
      <w:r w:rsidRPr="00A45D0F">
        <w:fldChar w:fldCharType="end"/>
      </w:r>
      <w:r w:rsidRPr="00A45D0F">
        <w:fldChar w:fldCharType="begin"/>
      </w:r>
      <w:r w:rsidR="003B11BD" w:rsidRPr="00A45D0F">
        <w:instrText>xe "linearSystems\:\:methods\:\:JacobiMethod:pathToExample"</w:instrText>
      </w:r>
      <w:r w:rsidRPr="00A45D0F">
        <w:fldChar w:fldCharType="end"/>
      </w:r>
      <w:r w:rsidR="003B11BD" w:rsidRPr="00A45D0F">
        <w:t>String linearSystems.methods.JacobiMethod.pathToExample = "/examples/jacobi.txt"</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 xml:space="preserve">cesta k súboru s príkladom </w:t>
      </w:r>
    </w:p>
    <w:p w:rsidR="003B11BD" w:rsidRPr="00A45D0F" w:rsidRDefault="003B11BD" w:rsidP="003B11BD">
      <w:pPr>
        <w:pStyle w:val="ListContinue1"/>
      </w:pPr>
      <w:r w:rsidRPr="00A45D0F">
        <w:t>Definícia na riadku 40 súboru  JacobiMethod.java.</w:t>
      </w:r>
    </w:p>
    <w:p w:rsidR="003B11BD" w:rsidRPr="00A45D0F" w:rsidRDefault="00A31E12" w:rsidP="003B11BD">
      <w:pPr>
        <w:pStyle w:val="Nadpis4"/>
      </w:pPr>
      <w:r w:rsidRPr="00A45D0F">
        <w:fldChar w:fldCharType="begin"/>
      </w:r>
      <w:r w:rsidR="003B11BD" w:rsidRPr="00A45D0F">
        <w:instrText>xe "q:linearSystems\:\:methods\:\:JacobiMethod"</w:instrText>
      </w:r>
      <w:r w:rsidRPr="00A45D0F">
        <w:fldChar w:fldCharType="end"/>
      </w:r>
      <w:r w:rsidRPr="00A45D0F">
        <w:fldChar w:fldCharType="begin"/>
      </w:r>
      <w:r w:rsidR="003B11BD" w:rsidRPr="00A45D0F">
        <w:instrText>xe "linearSystems\:\:methods\:\:JacobiMethod:q"</w:instrText>
      </w:r>
      <w:r w:rsidRPr="00A45D0F">
        <w:fldChar w:fldCharType="end"/>
      </w:r>
      <w:r w:rsidR="003B11BD" w:rsidRPr="00A45D0F">
        <w:t>double linearSystems.methods.JacobiMethod.q = 0</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max norma matrice</w:t>
      </w:r>
    </w:p>
    <w:p w:rsidR="003B11BD" w:rsidRPr="00A45D0F" w:rsidRDefault="003B11BD" w:rsidP="003B11BD">
      <w:pPr>
        <w:pStyle w:val="ListContinue1"/>
      </w:pPr>
      <w:r w:rsidRPr="00A45D0F">
        <w:t>Definícia na riadku 75 súboru  JacobiMethod.java.</w:t>
      </w:r>
    </w:p>
    <w:p w:rsidR="003B11BD" w:rsidRPr="00A45D0F" w:rsidRDefault="00A31E12" w:rsidP="003B11BD">
      <w:pPr>
        <w:pStyle w:val="Nadpis4"/>
      </w:pPr>
      <w:r w:rsidRPr="00A45D0F">
        <w:fldChar w:fldCharType="begin"/>
      </w:r>
      <w:r w:rsidR="003B11BD" w:rsidRPr="00A45D0F">
        <w:instrText>xe "requiredTolerance:linearSystems\:\:methods\:\:JacobiMethod"</w:instrText>
      </w:r>
      <w:r w:rsidRPr="00A45D0F">
        <w:fldChar w:fldCharType="end"/>
      </w:r>
      <w:r w:rsidRPr="00A45D0F">
        <w:fldChar w:fldCharType="begin"/>
      </w:r>
      <w:r w:rsidR="003B11BD" w:rsidRPr="00A45D0F">
        <w:instrText>xe "linearSystems\:\:methods\:\:JacobiMethod:requiredTolerance"</w:instrText>
      </w:r>
      <w:r w:rsidRPr="00A45D0F">
        <w:fldChar w:fldCharType="end"/>
      </w:r>
      <w:r w:rsidR="003B11BD" w:rsidRPr="00A45D0F">
        <w:t>double linearSystems.methods.JacobiMethod.requiredTolerance = 0</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požadovaná tolerancia</w:t>
      </w:r>
    </w:p>
    <w:p w:rsidR="003B11BD" w:rsidRPr="00A45D0F" w:rsidRDefault="003B11BD" w:rsidP="003B11BD">
      <w:pPr>
        <w:pStyle w:val="ListContinue1"/>
      </w:pPr>
      <w:r w:rsidRPr="00A45D0F">
        <w:t>Definícia na riadku 55 súboru  JacobiMethod.java.</w:t>
      </w:r>
    </w:p>
    <w:p w:rsidR="003B11BD" w:rsidRPr="00A45D0F" w:rsidRDefault="00A31E12" w:rsidP="003B11BD">
      <w:pPr>
        <w:pStyle w:val="Nadpis4"/>
      </w:pPr>
      <w:r w:rsidRPr="00A45D0F">
        <w:fldChar w:fldCharType="begin"/>
      </w:r>
      <w:r w:rsidR="003B11BD" w:rsidRPr="00A45D0F">
        <w:instrText>xe "stepsDone:linearSystems\:\:methods\:\:JacobiMethod"</w:instrText>
      </w:r>
      <w:r w:rsidRPr="00A45D0F">
        <w:fldChar w:fldCharType="end"/>
      </w:r>
      <w:r w:rsidRPr="00A45D0F">
        <w:fldChar w:fldCharType="begin"/>
      </w:r>
      <w:r w:rsidR="003B11BD" w:rsidRPr="00A45D0F">
        <w:instrText>xe "linearSystems\:\:methods\:\:JacobiMethod:stepsDone"</w:instrText>
      </w:r>
      <w:r w:rsidRPr="00A45D0F">
        <w:fldChar w:fldCharType="end"/>
      </w:r>
      <w:r w:rsidR="003B11BD" w:rsidRPr="00A45D0F">
        <w:t>int linearSystems.methods.JacobiMethod.stepsDone = 0</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počet už vykonaných krokov</w:t>
      </w:r>
    </w:p>
    <w:p w:rsidR="003B11BD" w:rsidRPr="00A45D0F" w:rsidRDefault="003B11BD" w:rsidP="003B11BD">
      <w:pPr>
        <w:pStyle w:val="ListContinue1"/>
      </w:pPr>
      <w:r w:rsidRPr="00A45D0F">
        <w:lastRenderedPageBreak/>
        <w:t>Definícia na riadku 60 súboru  JacobiMethod.java.</w:t>
      </w:r>
    </w:p>
    <w:p w:rsidR="003B11BD" w:rsidRPr="00A45D0F" w:rsidRDefault="00A31E12" w:rsidP="003B11BD">
      <w:pPr>
        <w:pStyle w:val="Nadpis4"/>
      </w:pPr>
      <w:r w:rsidRPr="00A45D0F">
        <w:fldChar w:fldCharType="begin"/>
      </w:r>
      <w:r w:rsidR="003B11BD" w:rsidRPr="00A45D0F">
        <w:instrText>xe "stepsLeft:linearSystems\:\:methods\:\:JacobiMethod"</w:instrText>
      </w:r>
      <w:r w:rsidRPr="00A45D0F">
        <w:fldChar w:fldCharType="end"/>
      </w:r>
      <w:r w:rsidRPr="00A45D0F">
        <w:fldChar w:fldCharType="begin"/>
      </w:r>
      <w:r w:rsidR="003B11BD" w:rsidRPr="00A45D0F">
        <w:instrText>xe "linearSystems\:\:methods\:\:JacobiMethod:stepsLeft"</w:instrText>
      </w:r>
      <w:r w:rsidRPr="00A45D0F">
        <w:fldChar w:fldCharType="end"/>
      </w:r>
      <w:r w:rsidR="003B11BD" w:rsidRPr="00A45D0F">
        <w:t>int linearSystems.methods.JacobiMethod.stepsLeft = 0</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počet zostávajúcich krokov</w:t>
      </w:r>
    </w:p>
    <w:p w:rsidR="003B11BD" w:rsidRDefault="003B11BD" w:rsidP="003B11BD">
      <w:r w:rsidRPr="00A45D0F">
        <w:t>Definícia na riadku 65 súboru  JacobiMethod.java.</w:t>
      </w:r>
    </w:p>
    <w:p w:rsidR="00E9433A" w:rsidRDefault="00E9433A" w:rsidP="00E9433A"/>
    <w:p w:rsidR="003B11BD" w:rsidRDefault="003B11BD" w:rsidP="003B11BD">
      <w:pPr>
        <w:pStyle w:val="PodNadpis3urovenB"/>
        <w:numPr>
          <w:ilvl w:val="2"/>
          <w:numId w:val="31"/>
        </w:numPr>
        <w:rPr>
          <w:lang w:val="en-US"/>
        </w:rPr>
      </w:pPr>
      <w:bookmarkStart w:id="332" w:name="_Toc325621792"/>
      <w:bookmarkStart w:id="333" w:name="_Toc325667227"/>
      <w:r w:rsidRPr="00A45D0F">
        <w:rPr>
          <w:lang w:val="en-US"/>
        </w:rPr>
        <w:t>rounder.DoubleRounder</w:t>
      </w:r>
      <w:bookmarkEnd w:id="332"/>
      <w:bookmarkEnd w:id="333"/>
      <w:r w:rsidRPr="00A45D0F">
        <w:rPr>
          <w:lang w:val="en-US"/>
        </w:rPr>
        <w:t xml:space="preserve"> </w:t>
      </w:r>
    </w:p>
    <w:p w:rsidR="003B11BD" w:rsidRPr="00A45D0F" w:rsidRDefault="00A31E12" w:rsidP="003B11BD">
      <w:pPr>
        <w:pStyle w:val="PodNadpis4uroven"/>
        <w:numPr>
          <w:ilvl w:val="0"/>
          <w:numId w:val="0"/>
        </w:numPr>
        <w:rPr>
          <w:lang w:val="en-US"/>
        </w:rPr>
      </w:pPr>
      <w:r w:rsidRPr="00A45D0F">
        <w:rPr>
          <w:lang w:val="en-US"/>
        </w:rPr>
        <w:fldChar w:fldCharType="begin"/>
      </w:r>
      <w:r w:rsidR="003B11BD" w:rsidRPr="00A45D0F">
        <w:rPr>
          <w:lang w:val="en-US"/>
        </w:rPr>
        <w:instrText>tc  \l 2 "rounder.DoubleRounder"</w:instrText>
      </w:r>
      <w:r w:rsidRPr="00A45D0F">
        <w:rPr>
          <w:lang w:val="en-US"/>
        </w:rPr>
        <w:fldChar w:fldCharType="end"/>
      </w:r>
      <w:r w:rsidRPr="00A45D0F">
        <w:rPr>
          <w:lang w:val="en-US"/>
        </w:rPr>
        <w:fldChar w:fldCharType="begin"/>
      </w:r>
      <w:r w:rsidR="003B11BD" w:rsidRPr="00A45D0F">
        <w:rPr>
          <w:lang w:val="en-US"/>
        </w:rPr>
        <w:instrText>xe "rounder.DoubleRounder"</w:instrText>
      </w:r>
      <w:r w:rsidRPr="00A45D0F">
        <w:rPr>
          <w:lang w:val="en-US"/>
        </w:rPr>
        <w:fldChar w:fldCharType="end"/>
      </w:r>
      <w:r w:rsidR="003B11BD" w:rsidRPr="00A45D0F">
        <w:rPr>
          <w:lang w:val="en-US"/>
        </w:rPr>
        <w:t>Static Public Member Functions</w:t>
      </w:r>
    </w:p>
    <w:p w:rsidR="003B11BD" w:rsidRPr="00A45D0F" w:rsidRDefault="003B11BD" w:rsidP="003B11BD">
      <w:pPr>
        <w:pStyle w:val="ListBullet0"/>
      </w:pPr>
      <w:r w:rsidRPr="00A45D0F">
        <w:t>static double round (double number)</w:t>
      </w:r>
    </w:p>
    <w:p w:rsidR="003B11BD" w:rsidRPr="00A45D0F" w:rsidRDefault="003B11BD" w:rsidP="003B11BD">
      <w:pPr>
        <w:pStyle w:val="ListBullet0"/>
      </w:pPr>
      <w:r w:rsidRPr="00A45D0F">
        <w:t>static double round (double number, int decimalPlace)</w:t>
      </w:r>
    </w:p>
    <w:p w:rsidR="003B11BD" w:rsidRPr="00A45D0F" w:rsidRDefault="003B11BD" w:rsidP="003B11BD">
      <w:pPr>
        <w:pStyle w:val="PodNadpis4uroven"/>
        <w:numPr>
          <w:ilvl w:val="0"/>
          <w:numId w:val="0"/>
        </w:numPr>
        <w:rPr>
          <w:lang w:val="en-US"/>
        </w:rPr>
      </w:pPr>
      <w:r w:rsidRPr="00A45D0F">
        <w:rPr>
          <w:lang w:val="en-US"/>
        </w:rPr>
        <w:t>Private Member Functions</w:t>
      </w:r>
    </w:p>
    <w:p w:rsidR="003B11BD" w:rsidRPr="00A45D0F" w:rsidRDefault="003B11BD" w:rsidP="003B11BD">
      <w:pPr>
        <w:pStyle w:val="ListBullet0"/>
      </w:pPr>
      <w:r w:rsidRPr="00A45D0F">
        <w:t>DoubleRounder ()</w:t>
      </w:r>
    </w:p>
    <w:p w:rsidR="003B11BD" w:rsidRPr="00A45D0F" w:rsidRDefault="003B11BD" w:rsidP="003B11BD">
      <w:pPr>
        <w:pStyle w:val="PodNadpis4uroven"/>
        <w:numPr>
          <w:ilvl w:val="0"/>
          <w:numId w:val="0"/>
        </w:numPr>
        <w:rPr>
          <w:lang w:val="en-US"/>
        </w:rPr>
      </w:pPr>
      <w:r w:rsidRPr="00A45D0F">
        <w:rPr>
          <w:lang w:val="en-US"/>
        </w:rPr>
        <w:t>Static Private Attributes</w:t>
      </w:r>
    </w:p>
    <w:p w:rsidR="003B11BD" w:rsidRPr="00A45D0F" w:rsidRDefault="003B11BD" w:rsidP="003B11BD">
      <w:pPr>
        <w:pStyle w:val="ListBullet0"/>
      </w:pPr>
      <w:r w:rsidRPr="00A45D0F">
        <w:t>static int precision = 2</w:t>
      </w:r>
    </w:p>
    <w:p w:rsidR="003B11BD" w:rsidRPr="00A45D0F" w:rsidRDefault="003B11BD" w:rsidP="003B11BD">
      <w:pPr>
        <w:pBdr>
          <w:bottom w:val="single" w:sz="2" w:space="1" w:color="auto"/>
        </w:pBdr>
      </w:pPr>
    </w:p>
    <w:p w:rsidR="003B11BD" w:rsidRPr="00A45D0F" w:rsidRDefault="003B11BD" w:rsidP="003B11BD">
      <w:pPr>
        <w:pStyle w:val="PodNadpis4uroven"/>
        <w:numPr>
          <w:ilvl w:val="0"/>
          <w:numId w:val="0"/>
        </w:numPr>
        <w:rPr>
          <w:lang w:val="en-US"/>
        </w:rPr>
      </w:pPr>
      <w:r w:rsidRPr="00A45D0F">
        <w:rPr>
          <w:lang w:val="en-US"/>
        </w:rPr>
        <w:t>Detailed Description</w:t>
      </w:r>
    </w:p>
    <w:p w:rsidR="003B11BD" w:rsidRPr="005E2978" w:rsidRDefault="003B11BD" w:rsidP="003B11BD">
      <w:pPr>
        <w:pStyle w:val="BodyText"/>
      </w:pPr>
      <w:r w:rsidRPr="005E2978">
        <w:t xml:space="preserve">Funkcia: Zaokrúhľuje čísla s desatinnou rádovou čiarkou. </w:t>
      </w:r>
    </w:p>
    <w:p w:rsidR="003B11BD" w:rsidRPr="00A45D0F" w:rsidRDefault="003B11BD" w:rsidP="003B11BD">
      <w:pPr>
        <w:pStyle w:val="Nadpis5"/>
        <w:numPr>
          <w:ilvl w:val="0"/>
          <w:numId w:val="0"/>
        </w:numPr>
        <w:ind w:left="284"/>
      </w:pPr>
      <w:r w:rsidRPr="00A45D0F">
        <w:t>Author:</w:t>
      </w:r>
    </w:p>
    <w:p w:rsidR="003B11BD" w:rsidRPr="00A45D0F" w:rsidRDefault="003B11BD" w:rsidP="003B11BD">
      <w:pPr>
        <w:pStyle w:val="DescContinue1"/>
      </w:pPr>
      <w:r w:rsidRPr="00A45D0F">
        <w:t xml:space="preserve">Pavol Dano </w:t>
      </w:r>
    </w:p>
    <w:p w:rsidR="003B11BD" w:rsidRPr="005E2978" w:rsidRDefault="003B11BD" w:rsidP="003B11BD">
      <w:pPr>
        <w:pStyle w:val="BodyText"/>
      </w:pPr>
      <w:r w:rsidRPr="005E2978">
        <w:t>Definícia na riadku 24 súboru  DoubleRounder.java.</w:t>
      </w:r>
    </w:p>
    <w:p w:rsidR="003B11BD" w:rsidRPr="00A45D0F" w:rsidRDefault="003B11BD" w:rsidP="003B11BD">
      <w:pPr>
        <w:pBdr>
          <w:bottom w:val="single" w:sz="2" w:space="1" w:color="auto"/>
        </w:pBdr>
      </w:pPr>
    </w:p>
    <w:p w:rsidR="003B11BD" w:rsidRPr="00A45D0F" w:rsidRDefault="003B11BD" w:rsidP="003B11BD">
      <w:pPr>
        <w:pStyle w:val="PodNadpis4uroven"/>
        <w:numPr>
          <w:ilvl w:val="0"/>
          <w:numId w:val="0"/>
        </w:numPr>
        <w:rPr>
          <w:lang w:val="en-US"/>
        </w:rPr>
      </w:pPr>
      <w:r>
        <w:rPr>
          <w:lang w:val="en-US"/>
        </w:rPr>
        <w:t>Constructor &amp;</w:t>
      </w:r>
      <w:r w:rsidRPr="00A45D0F">
        <w:rPr>
          <w:lang w:val="en-US"/>
        </w:rPr>
        <w:t xml:space="preserve"> Destructor Documentation</w:t>
      </w:r>
    </w:p>
    <w:p w:rsidR="003B11BD" w:rsidRPr="00A45D0F" w:rsidRDefault="00A31E12" w:rsidP="003B11BD">
      <w:pPr>
        <w:pStyle w:val="Nadpis4"/>
      </w:pPr>
      <w:r w:rsidRPr="00A45D0F">
        <w:fldChar w:fldCharType="begin"/>
      </w:r>
      <w:r w:rsidR="003B11BD" w:rsidRPr="00A45D0F">
        <w:instrText>xe "DoubleRounder:rounder\:\:DoubleRounder"</w:instrText>
      </w:r>
      <w:r w:rsidRPr="00A45D0F">
        <w:fldChar w:fldCharType="end"/>
      </w:r>
      <w:r w:rsidRPr="00A45D0F">
        <w:fldChar w:fldCharType="begin"/>
      </w:r>
      <w:r w:rsidR="003B11BD" w:rsidRPr="00A45D0F">
        <w:instrText>xe "rounder\:\:DoubleRounder:DoubleRounder"</w:instrText>
      </w:r>
      <w:r w:rsidRPr="00A45D0F">
        <w:fldChar w:fldCharType="end"/>
      </w:r>
      <w:r w:rsidR="003B11BD" w:rsidRPr="00A45D0F">
        <w:t>rounder.DoubleRounder.DoubleRounder ()</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 xml:space="preserve">konštruktor </w:t>
      </w:r>
    </w:p>
    <w:p w:rsidR="003B11BD" w:rsidRPr="00A45D0F" w:rsidRDefault="003B11BD" w:rsidP="003B11BD">
      <w:pPr>
        <w:pStyle w:val="ListContinue1"/>
      </w:pPr>
      <w:r w:rsidRPr="00A45D0F">
        <w:t>Definícia na riadku 34 súboru  DoubleRounder.java.</w:t>
      </w:r>
    </w:p>
    <w:p w:rsidR="003B11BD" w:rsidRPr="00A45D0F" w:rsidRDefault="003B11BD" w:rsidP="003B11BD">
      <w:pPr>
        <w:pBdr>
          <w:bottom w:val="single" w:sz="2" w:space="1" w:color="auto"/>
        </w:pBdr>
        <w:rPr>
          <w:rFonts w:ascii="Arial" w:hAnsi="Arial" w:cs="Arial"/>
          <w:b/>
          <w:bCs/>
        </w:rPr>
      </w:pPr>
    </w:p>
    <w:p w:rsidR="003B11BD" w:rsidRPr="00A45D0F" w:rsidRDefault="003B11BD" w:rsidP="003B11BD">
      <w:pPr>
        <w:pStyle w:val="PodNadpis4uroven"/>
        <w:numPr>
          <w:ilvl w:val="0"/>
          <w:numId w:val="0"/>
        </w:numPr>
        <w:rPr>
          <w:lang w:val="en-US"/>
        </w:rPr>
      </w:pPr>
      <w:r w:rsidRPr="00A45D0F">
        <w:rPr>
          <w:lang w:val="en-US"/>
        </w:rPr>
        <w:t>Member Function Documentation</w:t>
      </w:r>
    </w:p>
    <w:p w:rsidR="003B11BD" w:rsidRPr="00A45D0F" w:rsidRDefault="00A31E12" w:rsidP="003B11BD">
      <w:pPr>
        <w:pStyle w:val="Nadpis4"/>
      </w:pPr>
      <w:r w:rsidRPr="00A45D0F">
        <w:fldChar w:fldCharType="begin"/>
      </w:r>
      <w:r w:rsidR="003B11BD" w:rsidRPr="00A45D0F">
        <w:instrText>xe "round:rounder\:\:DoubleRounder"</w:instrText>
      </w:r>
      <w:r w:rsidRPr="00A45D0F">
        <w:fldChar w:fldCharType="end"/>
      </w:r>
      <w:r w:rsidRPr="00A45D0F">
        <w:fldChar w:fldCharType="begin"/>
      </w:r>
      <w:r w:rsidR="003B11BD" w:rsidRPr="00A45D0F">
        <w:instrText>xe "rounder\:\:DoubleRounder:round"</w:instrText>
      </w:r>
      <w:r w:rsidRPr="00A45D0F">
        <w:fldChar w:fldCharType="end"/>
      </w:r>
      <w:r w:rsidR="003B11BD" w:rsidRPr="00A45D0F">
        <w:t xml:space="preserve">static double rounder.DoubleRounder.round (double </w:t>
      </w:r>
      <w:r w:rsidR="003B11BD" w:rsidRPr="00A45D0F">
        <w:rPr>
          <w:i/>
          <w:iCs/>
        </w:rPr>
        <w:t>number</w:t>
      </w:r>
      <w:r w:rsidR="003B11BD" w:rsidRPr="00A45D0F">
        <w:t>)</w:t>
      </w:r>
      <w:r w:rsidR="003B11BD" w:rsidRPr="00A45D0F">
        <w:rPr>
          <w:rFonts w:ascii="Courier New" w:hAnsi="Courier New" w:cs="Courier New"/>
        </w:rPr>
        <w:t xml:space="preserve"> [static]</w:t>
      </w:r>
    </w:p>
    <w:p w:rsidR="003B11BD" w:rsidRPr="00A45D0F" w:rsidRDefault="003B11BD" w:rsidP="000E08FE">
      <w:pPr>
        <w:pStyle w:val="BodyText"/>
      </w:pPr>
      <w:r w:rsidRPr="00A45D0F">
        <w:t xml:space="preserve">zaokrúhľuje čísla s desatinnou rádovou čiarkou </w:t>
      </w:r>
      <w:r w:rsidRPr="00A45D0F">
        <w:b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1761"/>
        <w:gridCol w:w="6318"/>
      </w:tblGrid>
      <w:tr w:rsidR="003B11BD" w:rsidRPr="00A45D0F" w:rsidTr="000E08FE">
        <w:tc>
          <w:tcPr>
            <w:tcW w:w="1761" w:type="dxa"/>
          </w:tcPr>
          <w:p w:rsidR="003B11BD" w:rsidRPr="00A45D0F" w:rsidRDefault="003B11BD" w:rsidP="008F50DE">
            <w:r w:rsidRPr="00A45D0F">
              <w:rPr>
                <w:i/>
                <w:iCs/>
              </w:rPr>
              <w:t>number</w:t>
            </w:r>
            <w:r w:rsidRPr="00A45D0F">
              <w:t xml:space="preserve"> </w:t>
            </w:r>
          </w:p>
        </w:tc>
        <w:tc>
          <w:tcPr>
            <w:tcW w:w="6318" w:type="dxa"/>
          </w:tcPr>
          <w:p w:rsidR="003B11BD" w:rsidRPr="00A45D0F" w:rsidRDefault="003B11BD" w:rsidP="008F50DE">
            <w:r w:rsidRPr="00A45D0F">
              <w:t xml:space="preserve">zaokrúhľované číslo </w:t>
            </w:r>
          </w:p>
        </w:tc>
      </w:tr>
    </w:tbl>
    <w:p w:rsidR="003B11BD" w:rsidRPr="00A45D0F" w:rsidRDefault="003B11BD" w:rsidP="003B11BD">
      <w:pPr>
        <w:pStyle w:val="Nadpis5"/>
        <w:numPr>
          <w:ilvl w:val="0"/>
          <w:numId w:val="0"/>
        </w:numPr>
        <w:ind w:left="284"/>
      </w:pPr>
      <w:r w:rsidRPr="00A45D0F">
        <w:t>Returns:</w:t>
      </w:r>
    </w:p>
    <w:p w:rsidR="003B11BD" w:rsidRPr="005E2978" w:rsidRDefault="003B11BD" w:rsidP="003B11BD">
      <w:pPr>
        <w:pStyle w:val="DescContinue2"/>
        <w:rPr>
          <w:b w:val="0"/>
          <w:sz w:val="24"/>
          <w:szCs w:val="24"/>
        </w:rPr>
      </w:pPr>
      <w:r w:rsidRPr="005E2978">
        <w:rPr>
          <w:b w:val="0"/>
          <w:sz w:val="24"/>
          <w:szCs w:val="24"/>
        </w:rPr>
        <w:lastRenderedPageBreak/>
        <w:t xml:space="preserve">zaokrúhľované číslo </w:t>
      </w:r>
    </w:p>
    <w:p w:rsidR="003B11BD" w:rsidRPr="00A45D0F" w:rsidRDefault="003B11BD" w:rsidP="003B11BD">
      <w:pPr>
        <w:pStyle w:val="ListContinue1"/>
      </w:pPr>
      <w:r w:rsidRPr="00A45D0F">
        <w:t>Definícia na riadku 42 súboru  DoubleRounder.java.</w:t>
      </w:r>
    </w:p>
    <w:p w:rsidR="003B11BD" w:rsidRPr="00A45D0F" w:rsidRDefault="00A31E12" w:rsidP="003B11BD">
      <w:pPr>
        <w:pStyle w:val="Nadpis4"/>
      </w:pPr>
      <w:r w:rsidRPr="00A45D0F">
        <w:fldChar w:fldCharType="begin"/>
      </w:r>
      <w:r w:rsidR="003B11BD" w:rsidRPr="00A45D0F">
        <w:instrText>xe "round:rounder\:\:DoubleRounder"</w:instrText>
      </w:r>
      <w:r w:rsidRPr="00A45D0F">
        <w:fldChar w:fldCharType="end"/>
      </w:r>
      <w:r w:rsidRPr="00A45D0F">
        <w:fldChar w:fldCharType="begin"/>
      </w:r>
      <w:r w:rsidR="003B11BD" w:rsidRPr="00A45D0F">
        <w:instrText>xe "rounder\:\:DoubleRounder:round"</w:instrText>
      </w:r>
      <w:r w:rsidRPr="00A45D0F">
        <w:fldChar w:fldCharType="end"/>
      </w:r>
      <w:r w:rsidR="003B11BD" w:rsidRPr="00A45D0F">
        <w:t xml:space="preserve">static double rounder.DoubleRounder.round (double </w:t>
      </w:r>
      <w:r w:rsidR="003B11BD" w:rsidRPr="00A45D0F">
        <w:rPr>
          <w:i/>
          <w:iCs/>
        </w:rPr>
        <w:t>number</w:t>
      </w:r>
      <w:r w:rsidR="003B11BD" w:rsidRPr="00A45D0F">
        <w:t xml:space="preserve">, int </w:t>
      </w:r>
      <w:r w:rsidR="003B11BD" w:rsidRPr="00A45D0F">
        <w:rPr>
          <w:i/>
          <w:iCs/>
        </w:rPr>
        <w:t>decimalPlace</w:t>
      </w:r>
      <w:r w:rsidR="003B11BD" w:rsidRPr="00A45D0F">
        <w:t>)</w:t>
      </w:r>
      <w:r w:rsidR="003B11BD" w:rsidRPr="00A45D0F">
        <w:rPr>
          <w:rFonts w:ascii="Courier New" w:hAnsi="Courier New" w:cs="Courier New"/>
        </w:rPr>
        <w:t xml:space="preserve"> [static]</w:t>
      </w:r>
    </w:p>
    <w:p w:rsidR="003B11BD" w:rsidRPr="005E2978" w:rsidRDefault="003B11BD" w:rsidP="003B11BD">
      <w:pPr>
        <w:pStyle w:val="BodyText"/>
        <w:adjustRightInd/>
        <w:ind w:left="360"/>
      </w:pPr>
      <w:r w:rsidRPr="005E2978">
        <w:t>Zaokrúhľuje čísla s desatinnou rádovou čiarkou</w:t>
      </w:r>
    </w:p>
    <w:p w:rsidR="003B11BD" w:rsidRPr="00A45D0F" w:rsidRDefault="003B11BD" w:rsidP="003B11BD">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1761"/>
        <w:gridCol w:w="6318"/>
      </w:tblGrid>
      <w:tr w:rsidR="003B11BD" w:rsidRPr="00A45D0F" w:rsidTr="000E08FE">
        <w:tc>
          <w:tcPr>
            <w:tcW w:w="1761" w:type="dxa"/>
          </w:tcPr>
          <w:p w:rsidR="003B11BD" w:rsidRPr="00A45D0F" w:rsidRDefault="003B11BD" w:rsidP="008F50DE">
            <w:r w:rsidRPr="00A45D0F">
              <w:rPr>
                <w:i/>
                <w:iCs/>
              </w:rPr>
              <w:t>number</w:t>
            </w:r>
            <w:r w:rsidRPr="00A45D0F">
              <w:t xml:space="preserve"> </w:t>
            </w:r>
          </w:p>
        </w:tc>
        <w:tc>
          <w:tcPr>
            <w:tcW w:w="6318" w:type="dxa"/>
          </w:tcPr>
          <w:p w:rsidR="003B11BD" w:rsidRPr="00A45D0F" w:rsidRDefault="003B11BD" w:rsidP="008F50DE">
            <w:r w:rsidRPr="00A45D0F">
              <w:t>zaokrúhľované číslo</w:t>
            </w:r>
          </w:p>
        </w:tc>
      </w:tr>
      <w:tr w:rsidR="003B11BD" w:rsidRPr="00A45D0F" w:rsidTr="000E08FE">
        <w:tc>
          <w:tcPr>
            <w:tcW w:w="1761" w:type="dxa"/>
          </w:tcPr>
          <w:p w:rsidR="003B11BD" w:rsidRPr="00A45D0F" w:rsidRDefault="003B11BD" w:rsidP="008F50DE">
            <w:r w:rsidRPr="00A45D0F">
              <w:rPr>
                <w:i/>
                <w:iCs/>
              </w:rPr>
              <w:t>decimalPlace</w:t>
            </w:r>
            <w:r w:rsidRPr="00A45D0F">
              <w:t xml:space="preserve"> </w:t>
            </w:r>
          </w:p>
        </w:tc>
        <w:tc>
          <w:tcPr>
            <w:tcW w:w="6318" w:type="dxa"/>
          </w:tcPr>
          <w:p w:rsidR="003B11BD" w:rsidRPr="00A45D0F" w:rsidRDefault="003B11BD" w:rsidP="008F50DE">
            <w:r w:rsidRPr="00A45D0F">
              <w:t xml:space="preserve">počet desatinných miest, na ktoré a číslo </w:t>
            </w:r>
            <w:r w:rsidRPr="00A45D0F">
              <w:rPr>
                <w:i/>
              </w:rPr>
              <w:t>number</w:t>
            </w:r>
            <w:r w:rsidRPr="00A45D0F">
              <w:t xml:space="preserve"> zaokrúhľuje </w:t>
            </w:r>
          </w:p>
        </w:tc>
      </w:tr>
    </w:tbl>
    <w:p w:rsidR="003B11BD" w:rsidRPr="00A45D0F" w:rsidRDefault="003B11BD" w:rsidP="003B11BD">
      <w:pPr>
        <w:pStyle w:val="Nadpis5"/>
        <w:numPr>
          <w:ilvl w:val="0"/>
          <w:numId w:val="0"/>
        </w:numPr>
        <w:ind w:left="284"/>
      </w:pPr>
      <w:r w:rsidRPr="00A45D0F">
        <w:t>Returns:</w:t>
      </w:r>
    </w:p>
    <w:p w:rsidR="003B11BD" w:rsidRPr="005E2978" w:rsidRDefault="003B11BD" w:rsidP="003B11BD">
      <w:pPr>
        <w:pStyle w:val="DescContinue2"/>
        <w:rPr>
          <w:b w:val="0"/>
          <w:sz w:val="24"/>
          <w:szCs w:val="24"/>
        </w:rPr>
      </w:pPr>
      <w:r w:rsidRPr="005E2978">
        <w:rPr>
          <w:b w:val="0"/>
          <w:sz w:val="24"/>
          <w:szCs w:val="24"/>
        </w:rPr>
        <w:t>zaokrúhľované číslo</w:t>
      </w:r>
    </w:p>
    <w:p w:rsidR="003B11BD" w:rsidRPr="00A45D0F" w:rsidRDefault="003B11BD" w:rsidP="003B11BD">
      <w:pPr>
        <w:pStyle w:val="ListContinue1"/>
      </w:pPr>
      <w:r w:rsidRPr="00A45D0F">
        <w:t>Definícia na riadku 55 súboru  DoubleRounder.java.</w:t>
      </w:r>
    </w:p>
    <w:p w:rsidR="003B11BD" w:rsidRPr="00A45D0F" w:rsidRDefault="003B11BD" w:rsidP="003B11BD">
      <w:pPr>
        <w:pBdr>
          <w:bottom w:val="single" w:sz="2" w:space="1" w:color="auto"/>
        </w:pBdr>
        <w:rPr>
          <w:rFonts w:ascii="Arial" w:hAnsi="Arial" w:cs="Arial"/>
          <w:b/>
          <w:bCs/>
        </w:rPr>
      </w:pPr>
    </w:p>
    <w:p w:rsidR="003B11BD" w:rsidRPr="00A45D0F" w:rsidRDefault="003B11BD" w:rsidP="003B11BD">
      <w:pPr>
        <w:pStyle w:val="PodNadpis4uroven"/>
        <w:numPr>
          <w:ilvl w:val="0"/>
          <w:numId w:val="0"/>
        </w:numPr>
        <w:rPr>
          <w:lang w:val="en-US"/>
        </w:rPr>
      </w:pPr>
      <w:r w:rsidRPr="00A45D0F">
        <w:rPr>
          <w:lang w:val="en-US"/>
        </w:rPr>
        <w:t>Member Data Documentation</w:t>
      </w:r>
    </w:p>
    <w:p w:rsidR="003B11BD" w:rsidRPr="00A45D0F" w:rsidRDefault="00A31E12" w:rsidP="003B11BD">
      <w:pPr>
        <w:pStyle w:val="Nadpis4"/>
      </w:pPr>
      <w:r w:rsidRPr="00A45D0F">
        <w:fldChar w:fldCharType="begin"/>
      </w:r>
      <w:r w:rsidR="003B11BD" w:rsidRPr="00A45D0F">
        <w:instrText>xe "precision:rounder\:\:DoubleRounder"</w:instrText>
      </w:r>
      <w:r w:rsidRPr="00A45D0F">
        <w:fldChar w:fldCharType="end"/>
      </w:r>
      <w:r w:rsidRPr="00A45D0F">
        <w:fldChar w:fldCharType="begin"/>
      </w:r>
      <w:r w:rsidR="003B11BD" w:rsidRPr="00A45D0F">
        <w:instrText>xe "rounder\:\:DoubleRounder:precision"</w:instrText>
      </w:r>
      <w:r w:rsidRPr="00A45D0F">
        <w:fldChar w:fldCharType="end"/>
      </w:r>
      <w:r w:rsidR="003B11BD" w:rsidRPr="00A45D0F">
        <w:t>int rounder.DoubleRounder.precision = 2</w:t>
      </w:r>
      <w:r w:rsidR="003B11BD" w:rsidRPr="00A45D0F">
        <w:rPr>
          <w:rFonts w:ascii="Courier New" w:hAnsi="Courier New" w:cs="Courier New"/>
        </w:rPr>
        <w:t xml:space="preserve"> [static, private]</w:t>
      </w:r>
    </w:p>
    <w:p w:rsidR="003B11BD" w:rsidRPr="005E2978" w:rsidRDefault="003B11BD" w:rsidP="003B11BD">
      <w:pPr>
        <w:pStyle w:val="BodyText"/>
        <w:adjustRightInd/>
        <w:ind w:left="360"/>
      </w:pPr>
      <w:r w:rsidRPr="005E2978">
        <w:t xml:space="preserve">implicitná precíznosť </w:t>
      </w:r>
    </w:p>
    <w:p w:rsidR="003B11BD" w:rsidRPr="00A45D0F" w:rsidRDefault="003B11BD" w:rsidP="003B11BD">
      <w:pPr>
        <w:pStyle w:val="ListContinue1"/>
      </w:pPr>
      <w:r w:rsidRPr="00A45D0F">
        <w:t>Definícia na riadku 29 súboru  DoubleRounder.java.</w:t>
      </w:r>
    </w:p>
    <w:p w:rsidR="003B11BD" w:rsidRDefault="003B11BD" w:rsidP="00E9433A"/>
    <w:p w:rsidR="003B11BD" w:rsidRDefault="003B11BD" w:rsidP="003B11BD">
      <w:pPr>
        <w:pStyle w:val="PodNadpis3urovenB"/>
        <w:numPr>
          <w:ilvl w:val="2"/>
          <w:numId w:val="31"/>
        </w:numPr>
        <w:rPr>
          <w:lang w:val="en-US"/>
        </w:rPr>
      </w:pPr>
      <w:bookmarkStart w:id="334" w:name="_Toc325621783"/>
      <w:bookmarkStart w:id="335" w:name="_Toc325667228"/>
      <w:r w:rsidRPr="002A1049">
        <w:rPr>
          <w:lang w:val="en-US"/>
        </w:rPr>
        <w:t>swingUI.AboutFrame</w:t>
      </w:r>
      <w:bookmarkEnd w:id="334"/>
      <w:bookmarkEnd w:id="335"/>
      <w:r w:rsidRPr="002A1049">
        <w:rPr>
          <w:lang w:val="en-US"/>
        </w:rPr>
        <w:t xml:space="preserve"> </w:t>
      </w:r>
    </w:p>
    <w:p w:rsidR="003B11BD" w:rsidRDefault="003B11BD" w:rsidP="003B11BD">
      <w:pPr>
        <w:pStyle w:val="Odsekzoznamu"/>
        <w:keepNext/>
        <w:widowControl w:val="0"/>
        <w:adjustRightInd w:val="0"/>
        <w:ind w:left="432"/>
        <w:jc w:val="center"/>
      </w:pPr>
      <w:r w:rsidRPr="002E61BD">
        <w:rPr>
          <w:noProof/>
          <w:lang w:eastAsia="sk-SK"/>
        </w:rPr>
        <w:drawing>
          <wp:inline distT="0" distB="0" distL="0" distR="0">
            <wp:extent cx="1257300" cy="762000"/>
            <wp:effectExtent l="19050" t="0" r="0" b="0"/>
            <wp:docPr id="777" name="Obrázok 1" descr="classswing_u_i_1_1_about_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swing_u_i_1_1_about_frame.png"/>
                    <pic:cNvPicPr>
                      <a:picLocks noChangeAspect="1" noChangeArrowheads="1"/>
                    </pic:cNvPicPr>
                  </pic:nvPicPr>
                  <pic:blipFill>
                    <a:blip r:link="rId363" cstate="print"/>
                    <a:srcRect/>
                    <a:stretch>
                      <a:fillRect/>
                    </a:stretch>
                  </pic:blipFill>
                  <pic:spPr bwMode="auto">
                    <a:xfrm>
                      <a:off x="0" y="0"/>
                      <a:ext cx="1257300" cy="762000"/>
                    </a:xfrm>
                    <a:prstGeom prst="rect">
                      <a:avLst/>
                    </a:prstGeom>
                    <a:noFill/>
                    <a:ln w="9525">
                      <a:noFill/>
                      <a:miter lim="800000"/>
                      <a:headEnd/>
                      <a:tailEnd/>
                    </a:ln>
                  </pic:spPr>
                </pic:pic>
              </a:graphicData>
            </a:graphic>
          </wp:inline>
        </w:drawing>
      </w:r>
    </w:p>
    <w:p w:rsidR="003B11BD" w:rsidRDefault="003B11BD" w:rsidP="003B11BD">
      <w:pPr>
        <w:pStyle w:val="Popis"/>
      </w:pPr>
      <w:bookmarkStart w:id="336" w:name="_Toc325665652"/>
      <w:r w:rsidRPr="007F50B8">
        <w:t xml:space="preserve">Obr. </w:t>
      </w:r>
      <w:fldSimple w:instr=" SEQ Obr. \* ARABIC ">
        <w:r w:rsidR="00344799">
          <w:rPr>
            <w:noProof/>
          </w:rPr>
          <w:t>46</w:t>
        </w:r>
      </w:fldSimple>
      <w:r w:rsidRPr="007F50B8">
        <w:tab/>
        <w:t>Diagram dedičnosti pre swingUI.AboutFrame</w:t>
      </w:r>
      <w:bookmarkEnd w:id="336"/>
    </w:p>
    <w:p w:rsidR="003B11BD" w:rsidRPr="002E61BD" w:rsidRDefault="003B11BD" w:rsidP="003B11BD">
      <w:pPr>
        <w:pStyle w:val="PodNadpis4uroven"/>
        <w:numPr>
          <w:ilvl w:val="0"/>
          <w:numId w:val="0"/>
        </w:numPr>
        <w:rPr>
          <w:lang w:val="en-US"/>
        </w:rPr>
      </w:pPr>
      <w:r w:rsidRPr="002E61BD">
        <w:rPr>
          <w:lang w:val="en-US"/>
        </w:rPr>
        <w:t>Public Member Functions</w:t>
      </w:r>
    </w:p>
    <w:p w:rsidR="003B11BD" w:rsidRPr="001604C4" w:rsidRDefault="003B11BD" w:rsidP="003B11BD">
      <w:pPr>
        <w:pStyle w:val="ListBullet0"/>
      </w:pPr>
      <w:r w:rsidRPr="001604C4">
        <w:t>AboutFrame ()</w:t>
      </w:r>
    </w:p>
    <w:p w:rsidR="003B11BD" w:rsidRPr="00E222B7" w:rsidRDefault="003B11BD" w:rsidP="003B11BD">
      <w:pPr>
        <w:pStyle w:val="PodNadpis4uroven"/>
        <w:numPr>
          <w:ilvl w:val="0"/>
          <w:numId w:val="0"/>
        </w:numPr>
        <w:rPr>
          <w:lang w:val="en-US"/>
        </w:rPr>
      </w:pPr>
      <w:r w:rsidRPr="00E222B7">
        <w:rPr>
          <w:lang w:val="en-US"/>
        </w:rPr>
        <w:t>Private Member Functions</w:t>
      </w:r>
    </w:p>
    <w:p w:rsidR="003B11BD" w:rsidRPr="001604C4" w:rsidRDefault="003B11BD" w:rsidP="003B11BD">
      <w:pPr>
        <w:pStyle w:val="ListBullet0"/>
      </w:pPr>
      <w:r w:rsidRPr="001604C4">
        <w:t>void setTukeIcon ()</w:t>
      </w:r>
    </w:p>
    <w:p w:rsidR="003B11BD" w:rsidRPr="001604C4" w:rsidRDefault="003B11BD" w:rsidP="003B11BD">
      <w:pPr>
        <w:pStyle w:val="ListBullet0"/>
      </w:pPr>
      <w:r w:rsidRPr="001604C4">
        <w:t>void initComponents ()</w:t>
      </w:r>
    </w:p>
    <w:p w:rsidR="003B11BD" w:rsidRPr="001604C4" w:rsidRDefault="003B11BD" w:rsidP="003B11BD">
      <w:pPr>
        <w:pStyle w:val="ListBullet0"/>
      </w:pPr>
      <w:r w:rsidRPr="001604C4">
        <w:t>void jButton_returnActionPerformed (java.awt.event.ActionEvent evt)</w:t>
      </w:r>
    </w:p>
    <w:p w:rsidR="003B11BD" w:rsidRPr="00E222B7" w:rsidRDefault="003B11BD" w:rsidP="003B11BD">
      <w:pPr>
        <w:pStyle w:val="PodNadpis4uroven"/>
        <w:numPr>
          <w:ilvl w:val="0"/>
          <w:numId w:val="0"/>
        </w:numPr>
        <w:rPr>
          <w:lang w:val="en-US"/>
        </w:rPr>
      </w:pPr>
      <w:r w:rsidRPr="00E222B7">
        <w:rPr>
          <w:lang w:val="en-US"/>
        </w:rPr>
        <w:t>Private Attributes</w:t>
      </w:r>
    </w:p>
    <w:p w:rsidR="003B11BD" w:rsidRPr="001604C4" w:rsidRDefault="003B11BD" w:rsidP="003B11BD">
      <w:pPr>
        <w:pStyle w:val="ListBullet0"/>
      </w:pPr>
      <w:r w:rsidRPr="001604C4">
        <w:t>javax.swing.JButton jButton_return</w:t>
      </w:r>
    </w:p>
    <w:p w:rsidR="003B11BD" w:rsidRPr="001604C4" w:rsidRDefault="003B11BD" w:rsidP="003B11BD">
      <w:pPr>
        <w:pStyle w:val="ListBullet0"/>
      </w:pPr>
      <w:r w:rsidRPr="001604C4">
        <w:t>javax.swing.JScrollPane jScrollPane1</w:t>
      </w:r>
    </w:p>
    <w:p w:rsidR="003B11BD" w:rsidRPr="001604C4" w:rsidRDefault="003B11BD" w:rsidP="003B11BD">
      <w:pPr>
        <w:pStyle w:val="ListBullet0"/>
      </w:pPr>
      <w:r w:rsidRPr="001604C4">
        <w:t>javax.swing.JTextArea jTextArea1</w:t>
      </w:r>
    </w:p>
    <w:p w:rsidR="003B11BD" w:rsidRPr="002E61BD" w:rsidRDefault="003B11BD" w:rsidP="003B11BD">
      <w:pPr>
        <w:pBdr>
          <w:bottom w:val="single" w:sz="2" w:space="1" w:color="auto"/>
        </w:pBdr>
      </w:pPr>
    </w:p>
    <w:p w:rsidR="003B11BD" w:rsidRPr="002E61BD" w:rsidRDefault="003B11BD" w:rsidP="003B11BD">
      <w:pPr>
        <w:pStyle w:val="PodNadpis4uroven"/>
        <w:numPr>
          <w:ilvl w:val="0"/>
          <w:numId w:val="0"/>
        </w:numPr>
        <w:rPr>
          <w:lang w:val="en-US"/>
        </w:rPr>
      </w:pPr>
      <w:r w:rsidRPr="002E61BD">
        <w:rPr>
          <w:lang w:val="en-US"/>
        </w:rPr>
        <w:lastRenderedPageBreak/>
        <w:t>Detailed Description</w:t>
      </w:r>
    </w:p>
    <w:p w:rsidR="003B11BD" w:rsidRPr="005E2978" w:rsidRDefault="003B11BD" w:rsidP="003B11BD">
      <w:pPr>
        <w:pStyle w:val="BodyText"/>
      </w:pPr>
      <w:r w:rsidRPr="005E2978">
        <w:t>Funkcia: zobrazuje základné informácie o aplikácii.</w:t>
      </w:r>
    </w:p>
    <w:p w:rsidR="003B11BD" w:rsidRPr="002E61BD" w:rsidRDefault="003B11BD" w:rsidP="003B11BD">
      <w:pPr>
        <w:pStyle w:val="Nadpis5"/>
        <w:numPr>
          <w:ilvl w:val="0"/>
          <w:numId w:val="0"/>
        </w:numPr>
        <w:ind w:left="284"/>
      </w:pPr>
      <w:r w:rsidRPr="002E61BD">
        <w:t>Author:</w:t>
      </w:r>
    </w:p>
    <w:p w:rsidR="003B11BD" w:rsidRPr="002E61BD" w:rsidRDefault="003B11BD" w:rsidP="003B11BD">
      <w:pPr>
        <w:pStyle w:val="DescContinue1"/>
      </w:pPr>
      <w:r w:rsidRPr="002E61BD">
        <w:t xml:space="preserve">Pavol Dano </w:t>
      </w:r>
    </w:p>
    <w:p w:rsidR="003B11BD" w:rsidRPr="002E61BD" w:rsidRDefault="003B11BD" w:rsidP="003B11BD">
      <w:pPr>
        <w:pStyle w:val="Nadpis5"/>
        <w:numPr>
          <w:ilvl w:val="0"/>
          <w:numId w:val="0"/>
        </w:numPr>
        <w:ind w:left="284"/>
      </w:pPr>
      <w:r w:rsidRPr="002E61BD">
        <w:t>Version:</w:t>
      </w:r>
    </w:p>
    <w:p w:rsidR="003B11BD" w:rsidRPr="002E61BD" w:rsidRDefault="003B11BD" w:rsidP="003B11BD">
      <w:pPr>
        <w:pStyle w:val="DescContinue1"/>
      </w:pPr>
      <w:r w:rsidRPr="002E61BD">
        <w:t xml:space="preserve">1.0 </w:t>
      </w:r>
    </w:p>
    <w:p w:rsidR="003B11BD" w:rsidRPr="005E2978" w:rsidRDefault="003B11BD" w:rsidP="003B11BD">
      <w:pPr>
        <w:pStyle w:val="BodyText"/>
      </w:pPr>
      <w:r w:rsidRPr="005E2978">
        <w:t>Definícia na riadku 25 súboru AboutFrame.java.</w:t>
      </w:r>
    </w:p>
    <w:p w:rsidR="003B11BD" w:rsidRPr="002E61BD" w:rsidRDefault="003B11BD" w:rsidP="003B11BD">
      <w:pPr>
        <w:pBdr>
          <w:bottom w:val="single" w:sz="2" w:space="1" w:color="auto"/>
        </w:pBdr>
      </w:pPr>
    </w:p>
    <w:p w:rsidR="003B11BD" w:rsidRPr="002E61BD" w:rsidRDefault="003B11BD" w:rsidP="003B11BD">
      <w:pPr>
        <w:pStyle w:val="PodNadpis4uroven"/>
        <w:numPr>
          <w:ilvl w:val="0"/>
          <w:numId w:val="0"/>
        </w:numPr>
        <w:rPr>
          <w:lang w:val="en-US"/>
        </w:rPr>
      </w:pPr>
      <w:r>
        <w:rPr>
          <w:lang w:val="en-US"/>
        </w:rPr>
        <w:t>Constructor &amp;</w:t>
      </w:r>
      <w:r w:rsidRPr="002E61BD">
        <w:rPr>
          <w:lang w:val="en-US"/>
        </w:rPr>
        <w:t xml:space="preserve"> Destructor Documentation</w:t>
      </w:r>
    </w:p>
    <w:p w:rsidR="003B11BD" w:rsidRPr="00E84407" w:rsidRDefault="00A31E12" w:rsidP="003B11BD">
      <w:pPr>
        <w:pStyle w:val="Nadpis4"/>
      </w:pPr>
      <w:r w:rsidRPr="00E84407">
        <w:fldChar w:fldCharType="begin"/>
      </w:r>
      <w:r w:rsidR="003B11BD" w:rsidRPr="00E84407">
        <w:instrText>xe "AboutFrame:swingUI\:\:AboutFrame"</w:instrText>
      </w:r>
      <w:r w:rsidRPr="00E84407">
        <w:fldChar w:fldCharType="end"/>
      </w:r>
      <w:r w:rsidRPr="00E84407">
        <w:fldChar w:fldCharType="begin"/>
      </w:r>
      <w:r w:rsidR="003B11BD" w:rsidRPr="00E84407">
        <w:instrText>xe "swingUI\:\:AboutFrame:AboutFrame"</w:instrText>
      </w:r>
      <w:r w:rsidRPr="00E84407">
        <w:fldChar w:fldCharType="end"/>
      </w:r>
      <w:r w:rsidR="003B11BD" w:rsidRPr="00E84407">
        <w:t>swingUI.AboutFrame.AboutFrame ()</w:t>
      </w:r>
    </w:p>
    <w:p w:rsidR="003B11BD" w:rsidRPr="005E2978" w:rsidRDefault="003B11BD" w:rsidP="003B11BD">
      <w:pPr>
        <w:pStyle w:val="BodyText"/>
        <w:adjustRightInd/>
        <w:ind w:left="360"/>
      </w:pPr>
      <w:r w:rsidRPr="005E2978">
        <w:t>vytvára nový rámec AboutFrame</w:t>
      </w:r>
    </w:p>
    <w:p w:rsidR="003B11BD" w:rsidRPr="00E84407" w:rsidRDefault="003B11BD" w:rsidP="003B11BD">
      <w:pPr>
        <w:pStyle w:val="ListContinue1"/>
        <w:jc w:val="left"/>
      </w:pPr>
      <w:r w:rsidRPr="00E84407">
        <w:t>Definícia na riadku 28 súboru  AboutFrame.java.</w:t>
      </w:r>
    </w:p>
    <w:p w:rsidR="003B11BD" w:rsidRPr="00E84407" w:rsidRDefault="003B11BD" w:rsidP="003B11BD">
      <w:pPr>
        <w:pBdr>
          <w:bottom w:val="single" w:sz="2" w:space="1" w:color="auto"/>
        </w:pBdr>
        <w:rPr>
          <w:rFonts w:ascii="Arial" w:hAnsi="Arial" w:cs="Arial"/>
          <w:b/>
          <w:bCs/>
        </w:rPr>
      </w:pPr>
    </w:p>
    <w:p w:rsidR="003B11BD" w:rsidRPr="00E84407" w:rsidRDefault="003B11BD" w:rsidP="003B11BD">
      <w:pPr>
        <w:pStyle w:val="PodNadpis4uroven"/>
        <w:numPr>
          <w:ilvl w:val="0"/>
          <w:numId w:val="0"/>
        </w:numPr>
        <w:rPr>
          <w:lang w:val="en-US"/>
        </w:rPr>
      </w:pPr>
      <w:r w:rsidRPr="00E84407">
        <w:rPr>
          <w:lang w:val="en-US"/>
        </w:rPr>
        <w:t>Member Function Documentation</w:t>
      </w:r>
    </w:p>
    <w:p w:rsidR="003B11BD" w:rsidRPr="00E84407" w:rsidRDefault="00A31E12" w:rsidP="003B11BD">
      <w:pPr>
        <w:pStyle w:val="Nadpis4"/>
      </w:pPr>
      <w:r w:rsidRPr="00E84407">
        <w:fldChar w:fldCharType="begin"/>
      </w:r>
      <w:r w:rsidR="003B11BD" w:rsidRPr="00E84407">
        <w:instrText>xe "initComponents:swingUI\:\:AboutFrame"</w:instrText>
      </w:r>
      <w:r w:rsidRPr="00E84407">
        <w:fldChar w:fldCharType="end"/>
      </w:r>
      <w:r w:rsidRPr="00E84407">
        <w:fldChar w:fldCharType="begin"/>
      </w:r>
      <w:r w:rsidR="003B11BD" w:rsidRPr="00E84407">
        <w:instrText>xe "swingUI\:\:AboutFrame:initComponents"</w:instrText>
      </w:r>
      <w:r w:rsidRPr="00E84407">
        <w:fldChar w:fldCharType="end"/>
      </w:r>
      <w:r w:rsidR="003B11BD" w:rsidRPr="00E84407">
        <w:t>void swingUI.AboutFrame.initComponents ()</w:t>
      </w:r>
      <w:r w:rsidR="003B11BD" w:rsidRPr="00E84407">
        <w:rPr>
          <w:rFonts w:ascii="Courier New" w:hAnsi="Courier New" w:cs="Courier New"/>
        </w:rPr>
        <w:t xml:space="preserve"> [private]</w:t>
      </w:r>
    </w:p>
    <w:p w:rsidR="003B11BD" w:rsidRPr="005E2978" w:rsidRDefault="003B11BD" w:rsidP="003B11BD">
      <w:pPr>
        <w:pStyle w:val="BodyText"/>
        <w:adjustRightInd/>
        <w:ind w:left="360"/>
      </w:pPr>
      <w:r w:rsidRPr="005E2978">
        <w:t>inicializuje komponenty</w:t>
      </w:r>
    </w:p>
    <w:p w:rsidR="003B11BD" w:rsidRPr="00E84407" w:rsidRDefault="003B11BD" w:rsidP="003B11BD">
      <w:pPr>
        <w:pStyle w:val="ListContinue1"/>
        <w:jc w:val="left"/>
      </w:pPr>
      <w:r w:rsidRPr="00E84407">
        <w:t>Reimplementované z swingUI.ParentFrame.</w:t>
      </w:r>
    </w:p>
    <w:p w:rsidR="003B11BD" w:rsidRPr="00E84407" w:rsidRDefault="003B11BD" w:rsidP="003B11BD">
      <w:pPr>
        <w:pStyle w:val="ListContinue1"/>
        <w:jc w:val="left"/>
      </w:pPr>
      <w:r w:rsidRPr="00E84407">
        <w:t>Definícia na riadku 52 súboru  AboutFrame.java.</w:t>
      </w:r>
    </w:p>
    <w:p w:rsidR="003B11BD" w:rsidRPr="00E84407" w:rsidRDefault="00A31E12" w:rsidP="003B11BD">
      <w:pPr>
        <w:pStyle w:val="Nadpis4"/>
      </w:pPr>
      <w:r w:rsidRPr="00E84407">
        <w:fldChar w:fldCharType="begin"/>
      </w:r>
      <w:r w:rsidR="003B11BD" w:rsidRPr="00E84407">
        <w:instrText>xe "jButton_returnActionPerformed:swingUI\:\:AboutFrame"</w:instrText>
      </w:r>
      <w:r w:rsidRPr="00E84407">
        <w:fldChar w:fldCharType="end"/>
      </w:r>
      <w:r w:rsidRPr="00E84407">
        <w:fldChar w:fldCharType="begin"/>
      </w:r>
      <w:r w:rsidR="003B11BD" w:rsidRPr="00E84407">
        <w:instrText>xe "swingUI\:\:AboutFrame:jButton_returnActionPerformed"</w:instrText>
      </w:r>
      <w:r w:rsidRPr="00E84407">
        <w:fldChar w:fldCharType="end"/>
      </w:r>
      <w:r w:rsidR="003B11BD" w:rsidRPr="00E84407">
        <w:t xml:space="preserve">void swingUI.AboutFrame.jButton_returnActionPerformed (java.awt.event.ActionEvent </w:t>
      </w:r>
      <w:r w:rsidR="003B11BD" w:rsidRPr="00E84407">
        <w:rPr>
          <w:i/>
          <w:iCs/>
        </w:rPr>
        <w:t>evt</w:t>
      </w:r>
      <w:r w:rsidR="003B11BD" w:rsidRPr="00E84407">
        <w:t>)</w:t>
      </w:r>
      <w:r w:rsidR="003B11BD" w:rsidRPr="00E84407">
        <w:rPr>
          <w:rFonts w:ascii="Courier New" w:hAnsi="Courier New" w:cs="Courier New"/>
        </w:rPr>
        <w:t xml:space="preserve"> [private]</w:t>
      </w:r>
    </w:p>
    <w:p w:rsidR="003B11BD" w:rsidRPr="005E2978" w:rsidRDefault="003B11BD" w:rsidP="003B11BD">
      <w:pPr>
        <w:pStyle w:val="BodyText"/>
        <w:adjustRightInd/>
        <w:ind w:left="360"/>
      </w:pPr>
      <w:r w:rsidRPr="005E2978">
        <w:t xml:space="preserve">uvoľňuje rámec po tom, čo je zneviditeľnený </w:t>
      </w:r>
    </w:p>
    <w:p w:rsidR="003B11BD" w:rsidRPr="00E84407" w:rsidRDefault="003B11BD" w:rsidP="003B11BD">
      <w:pPr>
        <w:pStyle w:val="Nadpis5"/>
        <w:numPr>
          <w:ilvl w:val="0"/>
          <w:numId w:val="0"/>
        </w:numPr>
        <w:ind w:left="284"/>
      </w:pPr>
      <w:r w:rsidRPr="00E84407">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1761"/>
        <w:gridCol w:w="6177"/>
      </w:tblGrid>
      <w:tr w:rsidR="003B11BD" w:rsidRPr="00E84407" w:rsidTr="000E08FE">
        <w:tc>
          <w:tcPr>
            <w:tcW w:w="1761" w:type="dxa"/>
          </w:tcPr>
          <w:p w:rsidR="003B11BD" w:rsidRPr="00E84407" w:rsidRDefault="003B11BD" w:rsidP="008F50DE">
            <w:r w:rsidRPr="00E84407">
              <w:rPr>
                <w:i/>
                <w:iCs/>
              </w:rPr>
              <w:t>evt</w:t>
            </w:r>
            <w:r w:rsidRPr="00E84407">
              <w:t xml:space="preserve"> </w:t>
            </w:r>
          </w:p>
        </w:tc>
        <w:tc>
          <w:tcPr>
            <w:tcW w:w="6177" w:type="dxa"/>
          </w:tcPr>
          <w:p w:rsidR="003B11BD" w:rsidRPr="00E84407" w:rsidRDefault="003B11BD" w:rsidP="008F50DE">
            <w:r w:rsidRPr="00E84407">
              <w:t>vzniknutý actionEvent</w:t>
            </w:r>
          </w:p>
        </w:tc>
      </w:tr>
    </w:tbl>
    <w:p w:rsidR="003B11BD" w:rsidRPr="00E84407" w:rsidRDefault="003B11BD" w:rsidP="003B11BD">
      <w:pPr>
        <w:pStyle w:val="ListContinue1"/>
        <w:jc w:val="left"/>
      </w:pPr>
      <w:r w:rsidRPr="00E84407">
        <w:t>Definícia na riadku 100 súboru  AboutFrame.java.</w:t>
      </w:r>
    </w:p>
    <w:p w:rsidR="003B11BD" w:rsidRPr="00E84407" w:rsidRDefault="00A31E12" w:rsidP="003B11BD">
      <w:pPr>
        <w:pStyle w:val="Nadpis4"/>
      </w:pPr>
      <w:r w:rsidRPr="00E84407">
        <w:fldChar w:fldCharType="begin"/>
      </w:r>
      <w:r w:rsidR="003B11BD" w:rsidRPr="00E84407">
        <w:instrText>xe "setTukeIcon:swingUI\:\:AboutFrame"</w:instrText>
      </w:r>
      <w:r w:rsidRPr="00E84407">
        <w:fldChar w:fldCharType="end"/>
      </w:r>
      <w:r w:rsidRPr="00E84407">
        <w:fldChar w:fldCharType="begin"/>
      </w:r>
      <w:r w:rsidR="003B11BD" w:rsidRPr="00E84407">
        <w:instrText>xe "swingUI\:\:AboutFrame:setTukeIcon"</w:instrText>
      </w:r>
      <w:r w:rsidRPr="00E84407">
        <w:fldChar w:fldCharType="end"/>
      </w:r>
      <w:r w:rsidR="003B11BD" w:rsidRPr="00E84407">
        <w:t>void swingUI.AboutFrame.setTukeIcon ()</w:t>
      </w:r>
      <w:r w:rsidR="003B11BD" w:rsidRPr="00E84407">
        <w:rPr>
          <w:rFonts w:ascii="Courier New" w:hAnsi="Courier New" w:cs="Courier New"/>
        </w:rPr>
        <w:t xml:space="preserve"> [private]</w:t>
      </w:r>
    </w:p>
    <w:p w:rsidR="003B11BD" w:rsidRPr="005E2978" w:rsidRDefault="003B11BD" w:rsidP="003B11BD">
      <w:pPr>
        <w:pStyle w:val="BodyText"/>
        <w:adjustRightInd/>
        <w:ind w:left="360"/>
      </w:pPr>
      <w:r w:rsidRPr="005E2978">
        <w:t xml:space="preserve">nastavuje "tukeIcon.png" ikonu </w:t>
      </w:r>
    </w:p>
    <w:p w:rsidR="003B11BD" w:rsidRPr="00E84407" w:rsidRDefault="003B11BD" w:rsidP="003B11BD">
      <w:pPr>
        <w:pStyle w:val="ListContinue1"/>
        <w:jc w:val="left"/>
      </w:pPr>
      <w:r w:rsidRPr="00E84407">
        <w:t>Definícia na riadku 40 súboru  AboutFrame.java.</w:t>
      </w:r>
    </w:p>
    <w:p w:rsidR="003B11BD" w:rsidRPr="00E84407" w:rsidRDefault="003B11BD" w:rsidP="003B11BD">
      <w:pPr>
        <w:pBdr>
          <w:bottom w:val="single" w:sz="2" w:space="1" w:color="auto"/>
        </w:pBdr>
        <w:rPr>
          <w:rFonts w:ascii="Arial" w:hAnsi="Arial" w:cs="Arial"/>
          <w:b/>
          <w:bCs/>
        </w:rPr>
      </w:pPr>
    </w:p>
    <w:p w:rsidR="003B11BD" w:rsidRPr="00E84407" w:rsidRDefault="003B11BD" w:rsidP="003B11BD">
      <w:pPr>
        <w:pStyle w:val="PodNadpis4uroven"/>
        <w:numPr>
          <w:ilvl w:val="0"/>
          <w:numId w:val="0"/>
        </w:numPr>
        <w:rPr>
          <w:lang w:val="en-US"/>
        </w:rPr>
      </w:pPr>
      <w:r w:rsidRPr="00E84407">
        <w:rPr>
          <w:lang w:val="en-US"/>
        </w:rPr>
        <w:t>Member Data Documentation</w:t>
      </w:r>
    </w:p>
    <w:p w:rsidR="003B11BD" w:rsidRPr="00E84407" w:rsidRDefault="00A31E12" w:rsidP="003B11BD">
      <w:pPr>
        <w:pStyle w:val="Nadpis4"/>
      </w:pPr>
      <w:r w:rsidRPr="00E84407">
        <w:fldChar w:fldCharType="begin"/>
      </w:r>
      <w:r w:rsidR="003B11BD" w:rsidRPr="00E84407">
        <w:instrText>xe "jButton_return:swingUI\:\:AboutFrame"</w:instrText>
      </w:r>
      <w:r w:rsidRPr="00E84407">
        <w:fldChar w:fldCharType="end"/>
      </w:r>
      <w:r w:rsidRPr="00E84407">
        <w:fldChar w:fldCharType="begin"/>
      </w:r>
      <w:r w:rsidR="003B11BD" w:rsidRPr="00E84407">
        <w:instrText>xe "swingUI\:\:AboutFrame:jButton_return"</w:instrText>
      </w:r>
      <w:r w:rsidRPr="00E84407">
        <w:fldChar w:fldCharType="end"/>
      </w:r>
      <w:r w:rsidR="003B11BD" w:rsidRPr="00E84407">
        <w:t>javax.swing.JButton swingUI.AboutFrame.jButton_return</w:t>
      </w:r>
      <w:r w:rsidR="003B11BD" w:rsidRPr="00E84407">
        <w:rPr>
          <w:rFonts w:ascii="Courier New" w:hAnsi="Courier New" w:cs="Courier New"/>
        </w:rPr>
        <w:t xml:space="preserve"> [private]</w:t>
      </w:r>
    </w:p>
    <w:p w:rsidR="003B11BD" w:rsidRPr="00E84407" w:rsidRDefault="003B11BD" w:rsidP="003B11BD">
      <w:pPr>
        <w:pStyle w:val="ListContinue1"/>
        <w:jc w:val="left"/>
      </w:pPr>
    </w:p>
    <w:p w:rsidR="003B11BD" w:rsidRPr="00E84407" w:rsidRDefault="003B11BD" w:rsidP="003B11BD">
      <w:pPr>
        <w:pStyle w:val="ListContinue1"/>
        <w:jc w:val="left"/>
      </w:pPr>
      <w:r w:rsidRPr="00E84407">
        <w:t>Definícia na riadku 106 súboru  AboutFrame.java.</w:t>
      </w:r>
    </w:p>
    <w:p w:rsidR="003B11BD" w:rsidRPr="00E84407" w:rsidRDefault="00A31E12" w:rsidP="003B11BD">
      <w:pPr>
        <w:pStyle w:val="Nadpis4"/>
      </w:pPr>
      <w:r w:rsidRPr="00E84407">
        <w:lastRenderedPageBreak/>
        <w:fldChar w:fldCharType="begin"/>
      </w:r>
      <w:r w:rsidR="003B11BD" w:rsidRPr="00E84407">
        <w:instrText>xe "jScrollPane1:swingUI\:\:AboutFrame"</w:instrText>
      </w:r>
      <w:r w:rsidRPr="00E84407">
        <w:fldChar w:fldCharType="end"/>
      </w:r>
      <w:r w:rsidRPr="00E84407">
        <w:fldChar w:fldCharType="begin"/>
      </w:r>
      <w:r w:rsidR="003B11BD" w:rsidRPr="00E84407">
        <w:instrText>xe "swingUI\:\:AboutFrame:jScrollPane1"</w:instrText>
      </w:r>
      <w:r w:rsidRPr="00E84407">
        <w:fldChar w:fldCharType="end"/>
      </w:r>
      <w:r w:rsidR="003B11BD" w:rsidRPr="00E84407">
        <w:t>javax.swing.JScrollPane swingUI.AboutFrame.jScrollPane1</w:t>
      </w:r>
      <w:r w:rsidR="003B11BD" w:rsidRPr="00E84407">
        <w:rPr>
          <w:rFonts w:ascii="Courier New" w:hAnsi="Courier New" w:cs="Courier New"/>
        </w:rPr>
        <w:t xml:space="preserve"> [private]</w:t>
      </w:r>
    </w:p>
    <w:p w:rsidR="003B11BD" w:rsidRPr="00E84407" w:rsidRDefault="003B11BD" w:rsidP="003B11BD">
      <w:pPr>
        <w:pStyle w:val="ListContinue1"/>
        <w:jc w:val="left"/>
      </w:pPr>
    </w:p>
    <w:p w:rsidR="003B11BD" w:rsidRPr="00E84407" w:rsidRDefault="003B11BD" w:rsidP="003B11BD">
      <w:pPr>
        <w:pStyle w:val="ListContinue1"/>
        <w:jc w:val="left"/>
      </w:pPr>
      <w:r w:rsidRPr="00E84407">
        <w:t>Definícia na riadku 107 súboru  AboutFrame.java.</w:t>
      </w:r>
    </w:p>
    <w:p w:rsidR="003B11BD" w:rsidRPr="00E84407" w:rsidRDefault="00A31E12" w:rsidP="003B11BD">
      <w:pPr>
        <w:pStyle w:val="Nadpis4"/>
      </w:pPr>
      <w:r w:rsidRPr="00E84407">
        <w:fldChar w:fldCharType="begin"/>
      </w:r>
      <w:r w:rsidR="003B11BD" w:rsidRPr="00E84407">
        <w:instrText>xe "jTextArea1:swingUI\:\:AboutFrame"</w:instrText>
      </w:r>
      <w:r w:rsidRPr="00E84407">
        <w:fldChar w:fldCharType="end"/>
      </w:r>
      <w:r w:rsidRPr="00E84407">
        <w:fldChar w:fldCharType="begin"/>
      </w:r>
      <w:r w:rsidR="003B11BD" w:rsidRPr="00E84407">
        <w:instrText>xe "swingUI\:\:AboutFrame:jTextArea1"</w:instrText>
      </w:r>
      <w:r w:rsidRPr="00E84407">
        <w:fldChar w:fldCharType="end"/>
      </w:r>
      <w:r w:rsidR="003B11BD" w:rsidRPr="00E84407">
        <w:t>javax.swing.JTextArea swingUI.AboutFrame.jTextArea1</w:t>
      </w:r>
      <w:r w:rsidR="003B11BD" w:rsidRPr="00E84407">
        <w:rPr>
          <w:rFonts w:ascii="Courier New" w:hAnsi="Courier New" w:cs="Courier New"/>
        </w:rPr>
        <w:t xml:space="preserve"> [private]</w:t>
      </w:r>
    </w:p>
    <w:p w:rsidR="003B11BD" w:rsidRPr="00E84407" w:rsidRDefault="003B11BD" w:rsidP="003B11BD">
      <w:pPr>
        <w:pStyle w:val="ListContinue1"/>
        <w:jc w:val="left"/>
      </w:pPr>
    </w:p>
    <w:p w:rsidR="003B11BD" w:rsidRDefault="003B11BD" w:rsidP="003B11BD">
      <w:r w:rsidRPr="00E84407">
        <w:t>Definícia na riadku 108 súboru  AboutFrame.java.</w:t>
      </w:r>
    </w:p>
    <w:p w:rsidR="003B11BD" w:rsidRDefault="003B11BD" w:rsidP="003B11BD"/>
    <w:p w:rsidR="003B11BD" w:rsidRDefault="003B11BD" w:rsidP="003B11BD">
      <w:pPr>
        <w:pStyle w:val="PodNadpis3urovenB"/>
        <w:numPr>
          <w:ilvl w:val="2"/>
          <w:numId w:val="31"/>
        </w:numPr>
        <w:rPr>
          <w:lang w:val="en-US"/>
        </w:rPr>
      </w:pPr>
      <w:bookmarkStart w:id="337" w:name="_Toc325621787"/>
      <w:bookmarkStart w:id="338" w:name="_Toc325667229"/>
      <w:r w:rsidRPr="002E61BD">
        <w:rPr>
          <w:lang w:val="en-US"/>
        </w:rPr>
        <w:t>swingUI.BasicGeneratorFrame</w:t>
      </w:r>
      <w:bookmarkEnd w:id="337"/>
      <w:bookmarkEnd w:id="338"/>
      <w:r w:rsidRPr="002E61BD">
        <w:rPr>
          <w:lang w:val="en-US"/>
        </w:rPr>
        <w:t xml:space="preserve"> </w:t>
      </w:r>
    </w:p>
    <w:p w:rsidR="003B11BD" w:rsidRDefault="003B11BD" w:rsidP="003B11BD">
      <w:pPr>
        <w:keepNext/>
        <w:widowControl w:val="0"/>
        <w:adjustRightInd w:val="0"/>
        <w:jc w:val="center"/>
      </w:pPr>
      <w:r w:rsidRPr="002E61BD">
        <w:rPr>
          <w:noProof/>
          <w:lang w:eastAsia="sk-SK"/>
        </w:rPr>
        <w:drawing>
          <wp:inline distT="0" distB="0" distL="0" distR="0">
            <wp:extent cx="1743075" cy="762000"/>
            <wp:effectExtent l="19050" t="0" r="9525" b="0"/>
            <wp:docPr id="778" name="Obrázok 2" descr="classswing_u_i_1_1_basic_generator_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swing_u_i_1_1_basic_generator_frame.png"/>
                    <pic:cNvPicPr>
                      <a:picLocks noChangeAspect="1" noChangeArrowheads="1"/>
                    </pic:cNvPicPr>
                  </pic:nvPicPr>
                  <pic:blipFill>
                    <a:blip r:link="rId364" cstate="print"/>
                    <a:srcRect/>
                    <a:stretch>
                      <a:fillRect/>
                    </a:stretch>
                  </pic:blipFill>
                  <pic:spPr bwMode="auto">
                    <a:xfrm>
                      <a:off x="0" y="0"/>
                      <a:ext cx="1743075" cy="762000"/>
                    </a:xfrm>
                    <a:prstGeom prst="rect">
                      <a:avLst/>
                    </a:prstGeom>
                    <a:noFill/>
                    <a:ln w="9525">
                      <a:noFill/>
                      <a:miter lim="800000"/>
                      <a:headEnd/>
                      <a:tailEnd/>
                    </a:ln>
                  </pic:spPr>
                </pic:pic>
              </a:graphicData>
            </a:graphic>
          </wp:inline>
        </w:drawing>
      </w:r>
    </w:p>
    <w:p w:rsidR="003B11BD" w:rsidRPr="007F50B8" w:rsidRDefault="003B11BD" w:rsidP="003B11BD">
      <w:pPr>
        <w:pStyle w:val="Popis"/>
      </w:pPr>
      <w:bookmarkStart w:id="339" w:name="_Toc325665653"/>
      <w:r w:rsidRPr="007F50B8">
        <w:t xml:space="preserve">Obr. </w:t>
      </w:r>
      <w:fldSimple w:instr=" SEQ Obr. \* ARABIC ">
        <w:r w:rsidR="00344799">
          <w:rPr>
            <w:noProof/>
          </w:rPr>
          <w:t>47</w:t>
        </w:r>
      </w:fldSimple>
      <w:r w:rsidRPr="007F50B8">
        <w:tab/>
        <w:t>Diagram dedičnosti pre swingUI.BasicGeneratorFrame</w:t>
      </w:r>
      <w:bookmarkEnd w:id="339"/>
    </w:p>
    <w:p w:rsidR="003B11BD" w:rsidRPr="00D902F4" w:rsidRDefault="003B11BD" w:rsidP="003B11BD">
      <w:pPr>
        <w:rPr>
          <w:lang w:val="en-US"/>
        </w:rPr>
      </w:pPr>
    </w:p>
    <w:p w:rsidR="003B11BD" w:rsidRPr="00A45D0F" w:rsidRDefault="003B11BD" w:rsidP="003B11BD">
      <w:pPr>
        <w:pStyle w:val="PodNadpis4uroven"/>
        <w:numPr>
          <w:ilvl w:val="0"/>
          <w:numId w:val="0"/>
        </w:numPr>
        <w:rPr>
          <w:lang w:val="en-US"/>
        </w:rPr>
      </w:pPr>
      <w:r w:rsidRPr="00A45D0F">
        <w:rPr>
          <w:lang w:val="en-US"/>
        </w:rPr>
        <w:t>Classes</w:t>
      </w:r>
    </w:p>
    <w:p w:rsidR="003B11BD" w:rsidRPr="00A45D0F" w:rsidRDefault="003B11BD" w:rsidP="003B11BD">
      <w:pPr>
        <w:pStyle w:val="ListBullet0"/>
      </w:pPr>
      <w:r w:rsidRPr="00A45D0F">
        <w:t>class OpenFileButton</w:t>
      </w:r>
    </w:p>
    <w:p w:rsidR="003B11BD" w:rsidRPr="00A45D0F" w:rsidRDefault="003B11BD" w:rsidP="003B11BD">
      <w:pPr>
        <w:pStyle w:val="PodNadpis4uroven"/>
        <w:numPr>
          <w:ilvl w:val="0"/>
          <w:numId w:val="0"/>
        </w:numPr>
        <w:rPr>
          <w:lang w:val="en-US"/>
        </w:rPr>
      </w:pPr>
      <w:r w:rsidRPr="00A45D0F">
        <w:rPr>
          <w:lang w:val="en-US"/>
        </w:rPr>
        <w:t>Public Member Functions</w:t>
      </w:r>
    </w:p>
    <w:p w:rsidR="003B11BD" w:rsidRPr="00A45D0F" w:rsidRDefault="003B11BD" w:rsidP="003B11BD">
      <w:pPr>
        <w:pStyle w:val="ListBullet0"/>
      </w:pPr>
      <w:r w:rsidRPr="00A45D0F">
        <w:t>BasicGeneratorFrame (Generator generator)</w:t>
      </w:r>
    </w:p>
    <w:p w:rsidR="003B11BD" w:rsidRPr="00A45D0F" w:rsidRDefault="003B11BD" w:rsidP="003B11BD">
      <w:pPr>
        <w:pStyle w:val="PodNadpis4uroven"/>
        <w:numPr>
          <w:ilvl w:val="0"/>
          <w:numId w:val="0"/>
        </w:numPr>
        <w:rPr>
          <w:lang w:val="en-US"/>
        </w:rPr>
      </w:pPr>
      <w:r w:rsidRPr="00A45D0F">
        <w:rPr>
          <w:lang w:val="en-US"/>
        </w:rPr>
        <w:t>Static Public Attributes</w:t>
      </w:r>
    </w:p>
    <w:p w:rsidR="003B11BD" w:rsidRPr="00A45D0F" w:rsidRDefault="003B11BD" w:rsidP="003B11BD">
      <w:pPr>
        <w:pStyle w:val="ListBullet0"/>
      </w:pPr>
      <w:r w:rsidRPr="00A45D0F">
        <w:t>static DynamicHTMLGenerator htmlGenerator</w:t>
      </w:r>
    </w:p>
    <w:p w:rsidR="003B11BD" w:rsidRPr="00A45D0F" w:rsidRDefault="003B11BD" w:rsidP="003B11BD">
      <w:pPr>
        <w:pStyle w:val="ListBullet0"/>
      </w:pPr>
      <w:r w:rsidRPr="00A45D0F">
        <w:t>static final String baseDataDirPath = "LinearSystemsSolver"</w:t>
      </w:r>
    </w:p>
    <w:p w:rsidR="003B11BD" w:rsidRPr="00A45D0F" w:rsidRDefault="003B11BD" w:rsidP="003B11BD">
      <w:pPr>
        <w:pStyle w:val="ListBullet0"/>
      </w:pPr>
      <w:r w:rsidRPr="00A45D0F">
        <w:t>static File baseDataDirFile = null</w:t>
      </w:r>
    </w:p>
    <w:p w:rsidR="003B11BD" w:rsidRPr="00A45D0F" w:rsidRDefault="003B11BD" w:rsidP="003B11BD">
      <w:pPr>
        <w:pStyle w:val="PodNadpis4uroven"/>
        <w:numPr>
          <w:ilvl w:val="0"/>
          <w:numId w:val="0"/>
        </w:numPr>
        <w:rPr>
          <w:lang w:val="en-US"/>
        </w:rPr>
      </w:pPr>
      <w:r w:rsidRPr="00A45D0F">
        <w:rPr>
          <w:lang w:val="en-US"/>
        </w:rPr>
        <w:t>Private Member Functions</w:t>
      </w:r>
    </w:p>
    <w:p w:rsidR="003B11BD" w:rsidRPr="00A45D0F" w:rsidRDefault="003B11BD" w:rsidP="003B11BD">
      <w:pPr>
        <w:pStyle w:val="ListBullet0"/>
      </w:pPr>
      <w:r w:rsidRPr="00A45D0F">
        <w:t>void initComponents ()</w:t>
      </w:r>
    </w:p>
    <w:p w:rsidR="003B11BD" w:rsidRPr="00A45D0F" w:rsidRDefault="003B11BD" w:rsidP="003B11BD">
      <w:pPr>
        <w:pStyle w:val="ListBullet0"/>
      </w:pPr>
      <w:r w:rsidRPr="00A45D0F">
        <w:t>void setCalculatorIcon ()</w:t>
      </w:r>
    </w:p>
    <w:p w:rsidR="003B11BD" w:rsidRPr="00A45D0F" w:rsidRDefault="003B11BD" w:rsidP="003B11BD">
      <w:pPr>
        <w:pStyle w:val="ListBullet0"/>
      </w:pPr>
      <w:r w:rsidRPr="00A45D0F">
        <w:t>void jButton_resetActionPerformed (java.awt.event.ActionEvent evt)</w:t>
      </w:r>
    </w:p>
    <w:p w:rsidR="003B11BD" w:rsidRPr="00A45D0F" w:rsidRDefault="003B11BD" w:rsidP="003B11BD">
      <w:pPr>
        <w:pStyle w:val="ListBullet0"/>
      </w:pPr>
      <w:r w:rsidRPr="00A45D0F">
        <w:t>void jButton_generateActionPerformed (java.awt.event.ActionEvent evt)</w:t>
      </w:r>
    </w:p>
    <w:p w:rsidR="003B11BD" w:rsidRPr="00A45D0F" w:rsidRDefault="003B11BD" w:rsidP="003B11BD">
      <w:pPr>
        <w:pStyle w:val="ListBullet0"/>
      </w:pPr>
      <w:r w:rsidRPr="00A45D0F">
        <w:t>void jButtonReturnActionPerformed (java.awt.event.ActionEvent evt)</w:t>
      </w:r>
    </w:p>
    <w:p w:rsidR="003B11BD" w:rsidRPr="00A45D0F" w:rsidRDefault="003B11BD" w:rsidP="003B11BD">
      <w:pPr>
        <w:pStyle w:val="ListBullet0"/>
      </w:pPr>
      <w:r w:rsidRPr="00A45D0F">
        <w:t>void jCheckBox_top_ShowHereActionPerformed (java.awt.event.ActionEvent evt)</w:t>
      </w:r>
    </w:p>
    <w:p w:rsidR="003B11BD" w:rsidRPr="00A45D0F" w:rsidRDefault="003B11BD" w:rsidP="003B11BD">
      <w:pPr>
        <w:pStyle w:val="ListBullet0"/>
      </w:pPr>
      <w:r w:rsidRPr="00A45D0F">
        <w:t>void radioButton_iterationableMatrixItemStateChanged (java.awt.event.ItemEvent evt)</w:t>
      </w:r>
    </w:p>
    <w:p w:rsidR="003B11BD" w:rsidRPr="00A45D0F" w:rsidRDefault="003B11BD" w:rsidP="003B11BD">
      <w:pPr>
        <w:pStyle w:val="ListBullet0"/>
      </w:pPr>
      <w:r w:rsidRPr="00A45D0F">
        <w:t xml:space="preserve">void generateMatrix ()  throws Exception </w:t>
      </w:r>
    </w:p>
    <w:p w:rsidR="003B11BD" w:rsidRPr="00A45D0F" w:rsidRDefault="003B11BD" w:rsidP="003B11BD">
      <w:pPr>
        <w:pStyle w:val="ListBullet0"/>
      </w:pPr>
      <w:r w:rsidRPr="00A45D0F">
        <w:t xml:space="preserve">void printMatrixIntoInfoArea ()  throws BaseDirectoryCreationException </w:t>
      </w:r>
    </w:p>
    <w:p w:rsidR="003B11BD" w:rsidRPr="00A45D0F" w:rsidRDefault="003B11BD" w:rsidP="003B11BD">
      <w:pPr>
        <w:pStyle w:val="ListBullet0"/>
      </w:pPr>
      <w:r w:rsidRPr="00A45D0F">
        <w:t>void printMatrixIntoAFile (String path)</w:t>
      </w:r>
    </w:p>
    <w:p w:rsidR="003B11BD" w:rsidRPr="00A45D0F" w:rsidRDefault="003B11BD" w:rsidP="003B11BD">
      <w:pPr>
        <w:pStyle w:val="ListBullet0"/>
      </w:pPr>
      <w:r w:rsidRPr="00A45D0F">
        <w:t xml:space="preserve">void checkIfAllFieldsAreSelected ()  throws Exception </w:t>
      </w:r>
    </w:p>
    <w:p w:rsidR="003B11BD" w:rsidRPr="00A45D0F" w:rsidRDefault="003B11BD" w:rsidP="003B11BD">
      <w:pPr>
        <w:pStyle w:val="PodNadpis4uroven"/>
        <w:numPr>
          <w:ilvl w:val="0"/>
          <w:numId w:val="0"/>
        </w:numPr>
        <w:rPr>
          <w:lang w:val="en-US"/>
        </w:rPr>
      </w:pPr>
      <w:r w:rsidRPr="00A45D0F">
        <w:rPr>
          <w:lang w:val="en-US"/>
        </w:rPr>
        <w:t>Static Private Member Functions</w:t>
      </w:r>
    </w:p>
    <w:p w:rsidR="003B11BD" w:rsidRPr="00A45D0F" w:rsidRDefault="003B11BD" w:rsidP="003B11BD">
      <w:pPr>
        <w:pStyle w:val="ListBullet0"/>
      </w:pPr>
      <w:r w:rsidRPr="00A45D0F">
        <w:t xml:space="preserve">static File createBaseDirectoryFile ()  throws BaseDirectoryCreationException </w:t>
      </w:r>
    </w:p>
    <w:p w:rsidR="003B11BD" w:rsidRPr="00A45D0F" w:rsidRDefault="003B11BD" w:rsidP="003B11BD">
      <w:pPr>
        <w:pStyle w:val="PodNadpis4uroven"/>
        <w:numPr>
          <w:ilvl w:val="0"/>
          <w:numId w:val="0"/>
        </w:numPr>
        <w:rPr>
          <w:lang w:val="en-US"/>
        </w:rPr>
      </w:pPr>
      <w:r w:rsidRPr="00A45D0F">
        <w:rPr>
          <w:lang w:val="en-US"/>
        </w:rPr>
        <w:t>Private Attributes</w:t>
      </w:r>
    </w:p>
    <w:p w:rsidR="003B11BD" w:rsidRPr="00A45D0F" w:rsidRDefault="003B11BD" w:rsidP="003B11BD">
      <w:pPr>
        <w:pStyle w:val="ListBullet0"/>
      </w:pPr>
      <w:r w:rsidRPr="00A45D0F">
        <w:t>Generator generator</w:t>
      </w:r>
    </w:p>
    <w:p w:rsidR="003B11BD" w:rsidRPr="00A45D0F" w:rsidRDefault="003B11BD" w:rsidP="003B11BD">
      <w:pPr>
        <w:pStyle w:val="ListBullet0"/>
      </w:pPr>
      <w:r w:rsidRPr="00A45D0F">
        <w:t>javax.swing.ButtonGroup buttonGroup_methods</w:t>
      </w:r>
    </w:p>
    <w:p w:rsidR="003B11BD" w:rsidRPr="00A45D0F" w:rsidRDefault="003B11BD" w:rsidP="003B11BD">
      <w:pPr>
        <w:pStyle w:val="ListBullet0"/>
      </w:pPr>
      <w:r w:rsidRPr="00A45D0F">
        <w:lastRenderedPageBreak/>
        <w:t>javax.swing.JButton jButtonReturn</w:t>
      </w:r>
    </w:p>
    <w:p w:rsidR="003B11BD" w:rsidRPr="00A45D0F" w:rsidRDefault="003B11BD" w:rsidP="003B11BD">
      <w:pPr>
        <w:pStyle w:val="ListBullet0"/>
      </w:pPr>
      <w:r w:rsidRPr="00A45D0F">
        <w:t>javax.swing.JButton jButton_generate</w:t>
      </w:r>
    </w:p>
    <w:p w:rsidR="003B11BD" w:rsidRPr="00A45D0F" w:rsidRDefault="003B11BD" w:rsidP="003B11BD">
      <w:pPr>
        <w:pStyle w:val="ListBullet0"/>
      </w:pPr>
      <w:r w:rsidRPr="00A45D0F">
        <w:t>javax.swing.JButton jButton_reset</w:t>
      </w:r>
    </w:p>
    <w:p w:rsidR="003B11BD" w:rsidRPr="00A45D0F" w:rsidRDefault="003B11BD" w:rsidP="003B11BD">
      <w:pPr>
        <w:pStyle w:val="ListBullet0"/>
      </w:pPr>
      <w:r w:rsidRPr="00A45D0F">
        <w:t>javax.swing.JButton jButton_search</w:t>
      </w:r>
    </w:p>
    <w:p w:rsidR="003B11BD" w:rsidRPr="00A45D0F" w:rsidRDefault="003B11BD" w:rsidP="003B11BD">
      <w:pPr>
        <w:pStyle w:val="ListBullet0"/>
      </w:pPr>
      <w:r w:rsidRPr="00A45D0F">
        <w:t>javax.swing.JCheckBox jCheckBox_left_intOnly</w:t>
      </w:r>
    </w:p>
    <w:p w:rsidR="003B11BD" w:rsidRPr="00A45D0F" w:rsidRDefault="003B11BD" w:rsidP="003B11BD">
      <w:pPr>
        <w:pStyle w:val="ListBullet0"/>
      </w:pPr>
      <w:r w:rsidRPr="00A45D0F">
        <w:t>javax.swing.JCheckBox jCheckBox_showUnknows</w:t>
      </w:r>
    </w:p>
    <w:p w:rsidR="003B11BD" w:rsidRPr="00A45D0F" w:rsidRDefault="003B11BD" w:rsidP="003B11BD">
      <w:pPr>
        <w:pStyle w:val="ListBullet0"/>
      </w:pPr>
      <w:r w:rsidRPr="00A45D0F">
        <w:t>javax.swing.JCheckBox jCheckBox_top_ShowHere</w:t>
      </w:r>
    </w:p>
    <w:p w:rsidR="003B11BD" w:rsidRPr="00A45D0F" w:rsidRDefault="003B11BD" w:rsidP="003B11BD">
      <w:pPr>
        <w:pStyle w:val="ListBullet0"/>
      </w:pPr>
      <w:r w:rsidRPr="00A45D0F">
        <w:t>javax.swing.JCheckBox jCheckBox_top_saveToAFile</w:t>
      </w:r>
    </w:p>
    <w:p w:rsidR="003B11BD" w:rsidRPr="00A45D0F" w:rsidRDefault="003B11BD" w:rsidP="003B11BD">
      <w:pPr>
        <w:pStyle w:val="ListBullet0"/>
      </w:pPr>
      <w:r w:rsidRPr="00A45D0F">
        <w:t>javax.swing.JEditorPane jEditorPane</w:t>
      </w:r>
    </w:p>
    <w:p w:rsidR="003B11BD" w:rsidRPr="00A45D0F" w:rsidRDefault="003B11BD" w:rsidP="003B11BD">
      <w:pPr>
        <w:pStyle w:val="ListBullet0"/>
      </w:pPr>
      <w:r w:rsidRPr="00A45D0F">
        <w:t>javax.swing.JLabel jLabel1</w:t>
      </w:r>
    </w:p>
    <w:p w:rsidR="003B11BD" w:rsidRPr="00A45D0F" w:rsidRDefault="003B11BD" w:rsidP="003B11BD">
      <w:pPr>
        <w:pStyle w:val="ListBullet0"/>
      </w:pPr>
      <w:r w:rsidRPr="00A45D0F">
        <w:t>javax.swing.JLabel jLabelPrecision</w:t>
      </w:r>
    </w:p>
    <w:p w:rsidR="003B11BD" w:rsidRPr="00A45D0F" w:rsidRDefault="003B11BD" w:rsidP="003B11BD">
      <w:pPr>
        <w:pStyle w:val="ListBullet0"/>
      </w:pPr>
      <w:r w:rsidRPr="00A45D0F">
        <w:t>javax.swing.JLabel jLabelRange</w:t>
      </w:r>
    </w:p>
    <w:p w:rsidR="003B11BD" w:rsidRPr="00A45D0F" w:rsidRDefault="003B11BD" w:rsidP="003B11BD">
      <w:pPr>
        <w:pStyle w:val="ListBullet0"/>
      </w:pPr>
      <w:r w:rsidRPr="00A45D0F">
        <w:t>javax.swing.JLabel jLabel_Size</w:t>
      </w:r>
    </w:p>
    <w:p w:rsidR="003B11BD" w:rsidRPr="00A45D0F" w:rsidRDefault="003B11BD" w:rsidP="003B11BD">
      <w:pPr>
        <w:pStyle w:val="ListBullet0"/>
      </w:pPr>
      <w:r w:rsidRPr="00A45D0F">
        <w:t>javax.swing.JLabel jLabel_pathToFile</w:t>
      </w:r>
    </w:p>
    <w:p w:rsidR="003B11BD" w:rsidRPr="00A45D0F" w:rsidRDefault="003B11BD" w:rsidP="003B11BD">
      <w:pPr>
        <w:pStyle w:val="ListBullet0"/>
      </w:pPr>
      <w:r w:rsidRPr="00A45D0F">
        <w:t>javax.swing.JPanel jPanel_left</w:t>
      </w:r>
    </w:p>
    <w:p w:rsidR="003B11BD" w:rsidRPr="00A45D0F" w:rsidRDefault="003B11BD" w:rsidP="003B11BD">
      <w:pPr>
        <w:pStyle w:val="ListBullet0"/>
      </w:pPr>
      <w:r w:rsidRPr="00A45D0F">
        <w:t>javax.swing.JPanel jPanel_leftAdditional</w:t>
      </w:r>
    </w:p>
    <w:p w:rsidR="003B11BD" w:rsidRPr="00A45D0F" w:rsidRDefault="003B11BD" w:rsidP="003B11BD">
      <w:pPr>
        <w:pStyle w:val="ListBullet0"/>
      </w:pPr>
      <w:r w:rsidRPr="00A45D0F">
        <w:t>javax.swing.JPanel jPanel_top</w:t>
      </w:r>
    </w:p>
    <w:p w:rsidR="003B11BD" w:rsidRPr="00A45D0F" w:rsidRDefault="003B11BD" w:rsidP="003B11BD">
      <w:pPr>
        <w:pStyle w:val="ListBullet0"/>
      </w:pPr>
      <w:r w:rsidRPr="00A45D0F">
        <w:t>javax.swing.JScrollPane jScrollPane1</w:t>
      </w:r>
    </w:p>
    <w:p w:rsidR="003B11BD" w:rsidRPr="00A45D0F" w:rsidRDefault="003B11BD" w:rsidP="003B11BD">
      <w:pPr>
        <w:pStyle w:val="ListBullet0"/>
      </w:pPr>
      <w:r w:rsidRPr="00A45D0F">
        <w:t>javax.swing.JTextField jTextField_pathToFile</w:t>
      </w:r>
    </w:p>
    <w:p w:rsidR="003B11BD" w:rsidRPr="00A45D0F" w:rsidRDefault="003B11BD" w:rsidP="003B11BD">
      <w:pPr>
        <w:pStyle w:val="ListBullet0"/>
      </w:pPr>
      <w:r w:rsidRPr="00A45D0F">
        <w:t>javax.swing.JTextField jTextField_precision</w:t>
      </w:r>
    </w:p>
    <w:p w:rsidR="003B11BD" w:rsidRPr="00A45D0F" w:rsidRDefault="003B11BD" w:rsidP="003B11BD">
      <w:pPr>
        <w:pStyle w:val="ListBullet0"/>
      </w:pPr>
      <w:r w:rsidRPr="00A45D0F">
        <w:t>javax.swing.JTextField jTextField_rangeFrom</w:t>
      </w:r>
    </w:p>
    <w:p w:rsidR="003B11BD" w:rsidRPr="00A45D0F" w:rsidRDefault="003B11BD" w:rsidP="003B11BD">
      <w:pPr>
        <w:pStyle w:val="ListBullet0"/>
      </w:pPr>
      <w:r w:rsidRPr="00A45D0F">
        <w:t>javax.swing.JTextField jTextField_rangeTo</w:t>
      </w:r>
    </w:p>
    <w:p w:rsidR="003B11BD" w:rsidRPr="00A45D0F" w:rsidRDefault="003B11BD" w:rsidP="003B11BD">
      <w:pPr>
        <w:pStyle w:val="ListBullet0"/>
      </w:pPr>
      <w:r w:rsidRPr="00A45D0F">
        <w:t>javax.swing.JTextField jTextField_sizeOfMatrixGenerated</w:t>
      </w:r>
    </w:p>
    <w:p w:rsidR="003B11BD" w:rsidRPr="00A45D0F" w:rsidRDefault="003B11BD" w:rsidP="003B11BD">
      <w:pPr>
        <w:pStyle w:val="ListBullet0"/>
      </w:pPr>
      <w:r w:rsidRPr="00A45D0F">
        <w:t>javax.swing.JRadioButton radioButton_classicMatrix</w:t>
      </w:r>
    </w:p>
    <w:p w:rsidR="003B11BD" w:rsidRPr="00A45D0F" w:rsidRDefault="003B11BD" w:rsidP="003B11BD">
      <w:pPr>
        <w:pStyle w:val="ListBullet0"/>
      </w:pPr>
      <w:r w:rsidRPr="00A45D0F">
        <w:t>javax.swing.JRadioButton radioButton_iterationableMatrix</w:t>
      </w:r>
    </w:p>
    <w:p w:rsidR="003B11BD" w:rsidRPr="00A45D0F" w:rsidRDefault="003B11BD" w:rsidP="003B11BD">
      <w:pPr>
        <w:pBdr>
          <w:bottom w:val="single" w:sz="2" w:space="1" w:color="auto"/>
        </w:pBdr>
      </w:pPr>
    </w:p>
    <w:p w:rsidR="003B11BD" w:rsidRPr="00A45D0F" w:rsidRDefault="003B11BD" w:rsidP="003B11BD">
      <w:pPr>
        <w:pStyle w:val="PodNadpis4uroven"/>
        <w:numPr>
          <w:ilvl w:val="0"/>
          <w:numId w:val="0"/>
        </w:numPr>
        <w:rPr>
          <w:lang w:val="en-US"/>
        </w:rPr>
      </w:pPr>
      <w:r w:rsidRPr="00A45D0F">
        <w:rPr>
          <w:lang w:val="en-US"/>
        </w:rPr>
        <w:t>Detailed Description</w:t>
      </w:r>
    </w:p>
    <w:p w:rsidR="003B11BD" w:rsidRPr="005E2978" w:rsidRDefault="003B11BD" w:rsidP="003B11BD">
      <w:pPr>
        <w:pStyle w:val="BodyText"/>
      </w:pPr>
      <w:r w:rsidRPr="005E2978">
        <w:t>Funkcia: obsluhuje stavy GUI.</w:t>
      </w:r>
    </w:p>
    <w:p w:rsidR="003B11BD" w:rsidRPr="00A45D0F" w:rsidRDefault="003B11BD" w:rsidP="003B11BD">
      <w:pPr>
        <w:pStyle w:val="Nadpis5"/>
        <w:numPr>
          <w:ilvl w:val="0"/>
          <w:numId w:val="0"/>
        </w:numPr>
        <w:ind w:left="284"/>
      </w:pPr>
      <w:r w:rsidRPr="00A45D0F">
        <w:t>Author:</w:t>
      </w:r>
    </w:p>
    <w:p w:rsidR="003B11BD" w:rsidRPr="00A45D0F" w:rsidRDefault="003B11BD" w:rsidP="003B11BD">
      <w:pPr>
        <w:pStyle w:val="DescContinue1"/>
      </w:pPr>
      <w:r w:rsidRPr="00A45D0F">
        <w:t xml:space="preserve">Pavol Dano </w:t>
      </w:r>
    </w:p>
    <w:p w:rsidR="003B11BD" w:rsidRPr="00A45D0F" w:rsidRDefault="003B11BD" w:rsidP="003B11BD">
      <w:pPr>
        <w:pStyle w:val="Nadpis5"/>
        <w:numPr>
          <w:ilvl w:val="0"/>
          <w:numId w:val="0"/>
        </w:numPr>
        <w:ind w:left="284"/>
      </w:pPr>
      <w:r w:rsidRPr="00A45D0F">
        <w:t>Version:</w:t>
      </w:r>
    </w:p>
    <w:p w:rsidR="003B11BD" w:rsidRPr="00A45D0F" w:rsidRDefault="003B11BD" w:rsidP="003B11BD">
      <w:pPr>
        <w:pStyle w:val="DescContinue1"/>
      </w:pPr>
      <w:r w:rsidRPr="00A45D0F">
        <w:t xml:space="preserve">1.0 </w:t>
      </w:r>
    </w:p>
    <w:p w:rsidR="003B11BD" w:rsidRPr="005E2978" w:rsidRDefault="003B11BD" w:rsidP="003B11BD">
      <w:pPr>
        <w:pStyle w:val="BodyText"/>
      </w:pPr>
      <w:r w:rsidRPr="005E2978">
        <w:t>Definícia na riadku 41 súboru  BasicGeneratorFrame.java.</w:t>
      </w:r>
    </w:p>
    <w:p w:rsidR="003B11BD" w:rsidRPr="00A45D0F" w:rsidRDefault="003B11BD" w:rsidP="003B11BD">
      <w:pPr>
        <w:pBdr>
          <w:bottom w:val="single" w:sz="2" w:space="1" w:color="auto"/>
        </w:pBdr>
      </w:pPr>
    </w:p>
    <w:p w:rsidR="003B11BD" w:rsidRPr="00A45D0F" w:rsidRDefault="003B11BD" w:rsidP="003B11BD">
      <w:pPr>
        <w:pStyle w:val="PodNadpis4uroven"/>
        <w:numPr>
          <w:ilvl w:val="0"/>
          <w:numId w:val="0"/>
        </w:numPr>
        <w:rPr>
          <w:lang w:val="en-US"/>
        </w:rPr>
      </w:pPr>
      <w:r>
        <w:rPr>
          <w:lang w:val="en-US"/>
        </w:rPr>
        <w:t>Constructor &amp;</w:t>
      </w:r>
      <w:r w:rsidRPr="00A45D0F">
        <w:rPr>
          <w:lang w:val="en-US"/>
        </w:rPr>
        <w:t xml:space="preserve"> Destructor Documentation</w:t>
      </w:r>
    </w:p>
    <w:p w:rsidR="003B11BD" w:rsidRPr="00A45D0F" w:rsidRDefault="00A31E12" w:rsidP="003B11BD">
      <w:pPr>
        <w:pStyle w:val="Nadpis4"/>
      </w:pPr>
      <w:r w:rsidRPr="00A45D0F">
        <w:fldChar w:fldCharType="begin"/>
      </w:r>
      <w:r w:rsidR="003B11BD" w:rsidRPr="00A45D0F">
        <w:instrText>xe "BasicGeneratorFrame:swingUI\:\:BasicGeneratorFrame"</w:instrText>
      </w:r>
      <w:r w:rsidRPr="00A45D0F">
        <w:fldChar w:fldCharType="end"/>
      </w:r>
      <w:r w:rsidRPr="00A45D0F">
        <w:fldChar w:fldCharType="begin"/>
      </w:r>
      <w:r w:rsidR="003B11BD" w:rsidRPr="00A45D0F">
        <w:instrText>xe "swingUI\:\:BasicGeneratorFrame:BasicGeneratorFrame"</w:instrText>
      </w:r>
      <w:r w:rsidRPr="00A45D0F">
        <w:fldChar w:fldCharType="end"/>
      </w:r>
      <w:r w:rsidR="003B11BD" w:rsidRPr="00A45D0F">
        <w:t xml:space="preserve">swingUI.BasicGeneratorFrame.BasicGeneratorFrame (Generator </w:t>
      </w:r>
      <w:r w:rsidR="003B11BD" w:rsidRPr="00A45D0F">
        <w:rPr>
          <w:i/>
          <w:iCs/>
        </w:rPr>
        <w:t>generator</w:t>
      </w:r>
      <w:r w:rsidR="003B11BD" w:rsidRPr="00A45D0F">
        <w:t>)</w:t>
      </w:r>
    </w:p>
    <w:p w:rsidR="003B11BD" w:rsidRPr="005E2978" w:rsidRDefault="003B11BD" w:rsidP="003B11BD">
      <w:pPr>
        <w:pStyle w:val="BodyText"/>
        <w:adjustRightInd/>
        <w:ind w:left="360"/>
      </w:pPr>
      <w:r w:rsidRPr="005E2978">
        <w:t xml:space="preserve">Vytvára nový rámec BasicGeneratorFrame </w:t>
      </w:r>
    </w:p>
    <w:p w:rsidR="003B11BD" w:rsidRPr="00A45D0F" w:rsidRDefault="003B11BD" w:rsidP="003B11BD">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1761"/>
        <w:gridCol w:w="6177"/>
      </w:tblGrid>
      <w:tr w:rsidR="003B11BD" w:rsidRPr="00A45D0F" w:rsidTr="000E08FE">
        <w:tc>
          <w:tcPr>
            <w:tcW w:w="1761" w:type="dxa"/>
          </w:tcPr>
          <w:p w:rsidR="003B11BD" w:rsidRPr="00A45D0F" w:rsidRDefault="003B11BD" w:rsidP="008F50DE">
            <w:r w:rsidRPr="00A45D0F">
              <w:rPr>
                <w:i/>
                <w:iCs/>
              </w:rPr>
              <w:t>generator</w:t>
            </w:r>
            <w:r w:rsidRPr="00A45D0F">
              <w:t xml:space="preserve"> </w:t>
            </w:r>
          </w:p>
        </w:tc>
        <w:tc>
          <w:tcPr>
            <w:tcW w:w="6177" w:type="dxa"/>
          </w:tcPr>
          <w:p w:rsidR="003B11BD" w:rsidRPr="00A45D0F" w:rsidRDefault="003B11BD" w:rsidP="008F50DE">
            <w:r w:rsidRPr="00A45D0F">
              <w:t>objekt zviazaný s rámcom</w:t>
            </w:r>
          </w:p>
        </w:tc>
      </w:tr>
    </w:tbl>
    <w:p w:rsidR="003B11BD" w:rsidRPr="00A45D0F" w:rsidRDefault="003B11BD" w:rsidP="003B11BD">
      <w:pPr>
        <w:pStyle w:val="ListContinue1"/>
      </w:pPr>
      <w:r w:rsidRPr="00A45D0F">
        <w:t>Definícia na riadku 78 súboru  BasicGeneratorFrame.java.</w:t>
      </w:r>
    </w:p>
    <w:p w:rsidR="003B11BD" w:rsidRPr="00A45D0F" w:rsidRDefault="003B11BD" w:rsidP="003B11BD">
      <w:pPr>
        <w:pBdr>
          <w:bottom w:val="single" w:sz="2" w:space="1" w:color="auto"/>
        </w:pBdr>
        <w:rPr>
          <w:rFonts w:ascii="Arial" w:hAnsi="Arial" w:cs="Arial"/>
          <w:b/>
          <w:bCs/>
        </w:rPr>
      </w:pPr>
    </w:p>
    <w:p w:rsidR="003B11BD" w:rsidRPr="00A45D0F" w:rsidRDefault="003B11BD" w:rsidP="003B11BD">
      <w:pPr>
        <w:pStyle w:val="PodNadpis4uroven"/>
        <w:numPr>
          <w:ilvl w:val="0"/>
          <w:numId w:val="0"/>
        </w:numPr>
        <w:rPr>
          <w:lang w:val="en-US"/>
        </w:rPr>
      </w:pPr>
      <w:r w:rsidRPr="00A45D0F">
        <w:rPr>
          <w:lang w:val="en-US"/>
        </w:rPr>
        <w:lastRenderedPageBreak/>
        <w:t>Member Function Documentation</w:t>
      </w:r>
    </w:p>
    <w:p w:rsidR="003B11BD" w:rsidRPr="00A45D0F" w:rsidRDefault="00A31E12" w:rsidP="003B11BD">
      <w:pPr>
        <w:pStyle w:val="Nadpis4"/>
      </w:pPr>
      <w:r w:rsidRPr="00A45D0F">
        <w:fldChar w:fldCharType="begin"/>
      </w:r>
      <w:r w:rsidR="003B11BD" w:rsidRPr="00A45D0F">
        <w:instrText>xe "checkIfAllFieldsAreSelected:swingUI\:\:BasicGeneratorFrame"</w:instrText>
      </w:r>
      <w:r w:rsidRPr="00A45D0F">
        <w:fldChar w:fldCharType="end"/>
      </w:r>
      <w:r w:rsidRPr="00A45D0F">
        <w:fldChar w:fldCharType="begin"/>
      </w:r>
      <w:r w:rsidR="003B11BD" w:rsidRPr="00A45D0F">
        <w:instrText>xe "swingUI\:\:BasicGeneratorFrame:checkIfAllFieldsAreSelected"</w:instrText>
      </w:r>
      <w:r w:rsidRPr="00A45D0F">
        <w:fldChar w:fldCharType="end"/>
      </w:r>
      <w:r w:rsidR="003B11BD" w:rsidRPr="00A45D0F">
        <w:t xml:space="preserve">void swingUI.BasicGeneratorFrame.checkIfAllFieldsAreSelected ()  throws Exception </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 xml:space="preserve">kontroluje výber všetkých nevyhnutných polí </w:t>
      </w:r>
    </w:p>
    <w:p w:rsidR="003B11BD" w:rsidRPr="00A45D0F" w:rsidRDefault="003B11BD" w:rsidP="003B11BD">
      <w:pPr>
        <w:pStyle w:val="Nadpis5"/>
        <w:numPr>
          <w:ilvl w:val="0"/>
          <w:numId w:val="0"/>
        </w:numPr>
        <w:ind w:left="284"/>
      </w:pPr>
      <w:r w:rsidRPr="00A45D0F">
        <w:t>Exceptions: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3685"/>
        <w:gridCol w:w="4394"/>
      </w:tblGrid>
      <w:tr w:rsidR="003B11BD" w:rsidRPr="00A45D0F" w:rsidTr="000E08FE">
        <w:tc>
          <w:tcPr>
            <w:tcW w:w="3685" w:type="dxa"/>
          </w:tcPr>
          <w:p w:rsidR="003B11BD" w:rsidRPr="00A45D0F" w:rsidRDefault="003B11BD" w:rsidP="008F50DE">
            <w:r w:rsidRPr="00A45D0F">
              <w:rPr>
                <w:i/>
                <w:iCs/>
              </w:rPr>
              <w:t>Exception</w:t>
            </w:r>
            <w:r w:rsidRPr="00A45D0F">
              <w:t xml:space="preserve"> </w:t>
            </w:r>
          </w:p>
        </w:tc>
        <w:tc>
          <w:tcPr>
            <w:tcW w:w="4394" w:type="dxa"/>
          </w:tcPr>
          <w:p w:rsidR="003B11BD" w:rsidRPr="00A45D0F" w:rsidRDefault="003B11BD" w:rsidP="008F50DE">
            <w:r w:rsidRPr="00A45D0F">
              <w:t xml:space="preserve">výnimka hádzaná v prípade nekorektného zvolenia check boxov a radio buttons </w:t>
            </w:r>
          </w:p>
        </w:tc>
      </w:tr>
    </w:tbl>
    <w:p w:rsidR="003B11BD" w:rsidRPr="00A45D0F" w:rsidRDefault="003B11BD" w:rsidP="003B11BD">
      <w:pPr>
        <w:pStyle w:val="ListContinue1"/>
      </w:pPr>
      <w:r w:rsidRPr="00A45D0F">
        <w:t>Definícia na riadku 644 súboru  BasicGeneratorFrame.java.</w:t>
      </w:r>
    </w:p>
    <w:p w:rsidR="003B11BD" w:rsidRPr="00A45D0F" w:rsidRDefault="00A31E12" w:rsidP="003B11BD">
      <w:pPr>
        <w:pStyle w:val="Nadpis4"/>
      </w:pPr>
      <w:r w:rsidRPr="00A45D0F">
        <w:fldChar w:fldCharType="begin"/>
      </w:r>
      <w:r w:rsidR="003B11BD" w:rsidRPr="00A45D0F">
        <w:instrText>xe "createBaseDirectoryFile:swingUI\:\:BasicGeneratorFrame"</w:instrText>
      </w:r>
      <w:r w:rsidRPr="00A45D0F">
        <w:fldChar w:fldCharType="end"/>
      </w:r>
      <w:r w:rsidRPr="00A45D0F">
        <w:fldChar w:fldCharType="begin"/>
      </w:r>
      <w:r w:rsidR="003B11BD" w:rsidRPr="00A45D0F">
        <w:instrText>xe "swingUI\:\:BasicGeneratorFrame:createBaseDirectoryFile"</w:instrText>
      </w:r>
      <w:r w:rsidRPr="00A45D0F">
        <w:fldChar w:fldCharType="end"/>
      </w:r>
      <w:r w:rsidR="003B11BD" w:rsidRPr="00A45D0F">
        <w:t xml:space="preserve">static File swingUI.BasicGeneratorFrame.createBaseDirectoryFile ()  throws BaseDirectoryCreationException </w:t>
      </w:r>
      <w:r w:rsidR="003B11BD" w:rsidRPr="00A45D0F">
        <w:rPr>
          <w:rFonts w:ascii="Courier New" w:hAnsi="Courier New" w:cs="Courier New"/>
        </w:rPr>
        <w:t xml:space="preserve"> [static, private]</w:t>
      </w:r>
    </w:p>
    <w:p w:rsidR="003B11BD" w:rsidRPr="005E2978" w:rsidRDefault="003B11BD" w:rsidP="003B11BD">
      <w:pPr>
        <w:pStyle w:val="BodyText"/>
        <w:adjustRightInd/>
        <w:ind w:left="360"/>
      </w:pPr>
      <w:r w:rsidRPr="005E2978">
        <w:t xml:space="preserve">vytvára základný dátový adresár, ak je potrebný </w:t>
      </w:r>
    </w:p>
    <w:p w:rsidR="003B11BD" w:rsidRPr="00A45D0F" w:rsidRDefault="003B11BD" w:rsidP="003B11BD">
      <w:pPr>
        <w:pStyle w:val="Nadpis5"/>
        <w:numPr>
          <w:ilvl w:val="0"/>
          <w:numId w:val="0"/>
        </w:numPr>
        <w:ind w:left="284"/>
      </w:pPr>
      <w:r w:rsidRPr="00A45D0F">
        <w:t>Returns:</w:t>
      </w:r>
    </w:p>
    <w:p w:rsidR="003B11BD" w:rsidRPr="005E2978" w:rsidRDefault="003B11BD" w:rsidP="003B11BD">
      <w:pPr>
        <w:pStyle w:val="DescContinue2"/>
        <w:rPr>
          <w:b w:val="0"/>
          <w:sz w:val="24"/>
          <w:szCs w:val="24"/>
        </w:rPr>
      </w:pPr>
      <w:r w:rsidRPr="005E2978">
        <w:rPr>
          <w:b w:val="0"/>
          <w:sz w:val="24"/>
          <w:szCs w:val="24"/>
        </w:rPr>
        <w:t xml:space="preserve">reprezentácia základného údajového adresára aplikácie </w:t>
      </w:r>
    </w:p>
    <w:p w:rsidR="003B11BD" w:rsidRPr="00A45D0F" w:rsidRDefault="003B11BD" w:rsidP="003B11BD">
      <w:pPr>
        <w:pStyle w:val="Nadpis5"/>
        <w:numPr>
          <w:ilvl w:val="0"/>
          <w:numId w:val="0"/>
        </w:numPr>
        <w:ind w:left="284"/>
      </w:pPr>
      <w:r w:rsidRPr="00A45D0F">
        <w:t>Exceptions: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3685"/>
        <w:gridCol w:w="4394"/>
      </w:tblGrid>
      <w:tr w:rsidR="003B11BD" w:rsidRPr="00A45D0F" w:rsidTr="000E08FE">
        <w:tc>
          <w:tcPr>
            <w:tcW w:w="3685" w:type="dxa"/>
          </w:tcPr>
          <w:p w:rsidR="003B11BD" w:rsidRPr="00A45D0F" w:rsidRDefault="003B11BD" w:rsidP="008F50DE">
            <w:r w:rsidRPr="00A45D0F">
              <w:rPr>
                <w:i/>
                <w:iCs/>
              </w:rPr>
              <w:t>BaseDirectoryCreationException</w:t>
            </w:r>
            <w:r w:rsidRPr="00A45D0F">
              <w:t xml:space="preserve"> </w:t>
            </w:r>
          </w:p>
        </w:tc>
        <w:tc>
          <w:tcPr>
            <w:tcW w:w="4394" w:type="dxa"/>
          </w:tcPr>
          <w:p w:rsidR="003B11BD" w:rsidRPr="00A45D0F" w:rsidRDefault="003B11BD" w:rsidP="008F50DE">
            <w:r w:rsidRPr="00A45D0F">
              <w:t xml:space="preserve">výnimka hádzaná v prípade neúspešného vytvorenia základného údajového adresára </w:t>
            </w:r>
          </w:p>
        </w:tc>
      </w:tr>
    </w:tbl>
    <w:p w:rsidR="003B11BD" w:rsidRPr="00A45D0F" w:rsidRDefault="003B11BD" w:rsidP="003B11BD">
      <w:pPr>
        <w:pStyle w:val="ListContinue1"/>
      </w:pPr>
      <w:r w:rsidRPr="00A45D0F">
        <w:t>Definícia na riadku 598 súboru  BasicGeneratorFrame.java.</w:t>
      </w:r>
    </w:p>
    <w:p w:rsidR="003B11BD" w:rsidRPr="00A45D0F" w:rsidRDefault="00A31E12" w:rsidP="003B11BD">
      <w:pPr>
        <w:pStyle w:val="Nadpis4"/>
      </w:pPr>
      <w:r w:rsidRPr="00A45D0F">
        <w:fldChar w:fldCharType="begin"/>
      </w:r>
      <w:r w:rsidR="003B11BD" w:rsidRPr="00A45D0F">
        <w:instrText>xe "generateMatrix:swingUI\:\:BasicGeneratorFrame"</w:instrText>
      </w:r>
      <w:r w:rsidRPr="00A45D0F">
        <w:fldChar w:fldCharType="end"/>
      </w:r>
      <w:r w:rsidRPr="00A45D0F">
        <w:fldChar w:fldCharType="begin"/>
      </w:r>
      <w:r w:rsidR="003B11BD" w:rsidRPr="00A45D0F">
        <w:instrText>xe "swingUI\:\:BasicGeneratorFrame:generateMatrix"</w:instrText>
      </w:r>
      <w:r w:rsidRPr="00A45D0F">
        <w:fldChar w:fldCharType="end"/>
      </w:r>
      <w:r w:rsidR="003B11BD" w:rsidRPr="00A45D0F">
        <w:t xml:space="preserve">void swingUI.BasicGeneratorFrame.generateMatrix ()  throws Exception </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 xml:space="preserve">generuje maticu na základe používateľských požiadavok </w:t>
      </w:r>
    </w:p>
    <w:p w:rsidR="003B11BD" w:rsidRPr="00A45D0F" w:rsidRDefault="003B11BD" w:rsidP="003B11BD">
      <w:pPr>
        <w:pStyle w:val="Nadpis5"/>
        <w:numPr>
          <w:ilvl w:val="0"/>
          <w:numId w:val="0"/>
        </w:numPr>
        <w:ind w:left="284"/>
      </w:pPr>
      <w:r w:rsidRPr="00A45D0F">
        <w:t>Exceptions: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3685"/>
        <w:gridCol w:w="4394"/>
      </w:tblGrid>
      <w:tr w:rsidR="003B11BD" w:rsidRPr="00A45D0F" w:rsidTr="000E08FE">
        <w:tc>
          <w:tcPr>
            <w:tcW w:w="3685" w:type="dxa"/>
          </w:tcPr>
          <w:p w:rsidR="003B11BD" w:rsidRPr="00A45D0F" w:rsidRDefault="003B11BD" w:rsidP="008F50DE">
            <w:r w:rsidRPr="00A45D0F">
              <w:rPr>
                <w:i/>
                <w:iCs/>
              </w:rPr>
              <w:t>Exception</w:t>
            </w:r>
            <w:r w:rsidRPr="00A45D0F">
              <w:t xml:space="preserve"> </w:t>
            </w:r>
          </w:p>
        </w:tc>
        <w:tc>
          <w:tcPr>
            <w:tcW w:w="4394" w:type="dxa"/>
          </w:tcPr>
          <w:p w:rsidR="003B11BD" w:rsidRPr="00A45D0F" w:rsidRDefault="003B11BD" w:rsidP="008F50DE">
            <w:r w:rsidRPr="00A45D0F">
              <w:t xml:space="preserve">Výnimka propagovaná vyššie v hierarchii volaní, keď vzniká </w:t>
            </w:r>
          </w:p>
        </w:tc>
      </w:tr>
    </w:tbl>
    <w:p w:rsidR="003B11BD" w:rsidRPr="00A45D0F" w:rsidRDefault="003B11BD" w:rsidP="003B11BD">
      <w:pPr>
        <w:pStyle w:val="ListContinue1"/>
      </w:pPr>
      <w:r w:rsidRPr="00A45D0F">
        <w:t>Definícia na riadku 479 súboru  BasicGeneratorFrame.java.</w:t>
      </w:r>
    </w:p>
    <w:p w:rsidR="003B11BD" w:rsidRPr="00A45D0F" w:rsidRDefault="00A31E12" w:rsidP="003B11BD">
      <w:pPr>
        <w:pStyle w:val="Nadpis4"/>
      </w:pPr>
      <w:r w:rsidRPr="00A45D0F">
        <w:fldChar w:fldCharType="begin"/>
      </w:r>
      <w:r w:rsidR="003B11BD" w:rsidRPr="00A45D0F">
        <w:instrText>xe "initComponents:swingUI\:\:BasicGeneratorFrame"</w:instrText>
      </w:r>
      <w:r w:rsidRPr="00A45D0F">
        <w:fldChar w:fldCharType="end"/>
      </w:r>
      <w:r w:rsidRPr="00A45D0F">
        <w:fldChar w:fldCharType="begin"/>
      </w:r>
      <w:r w:rsidR="003B11BD" w:rsidRPr="00A45D0F">
        <w:instrText>xe "swingUI\:\:BasicGeneratorFrame:initComponents"</w:instrText>
      </w:r>
      <w:r w:rsidRPr="00A45D0F">
        <w:fldChar w:fldCharType="end"/>
      </w:r>
      <w:r w:rsidR="003B11BD" w:rsidRPr="00A45D0F">
        <w:t>void swingUI.BasicGeneratorFrame.initComponents ()</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 xml:space="preserve">inicializuje komponenty </w:t>
      </w:r>
    </w:p>
    <w:p w:rsidR="003B11BD" w:rsidRPr="00A45D0F" w:rsidRDefault="003B11BD" w:rsidP="003B11BD">
      <w:pPr>
        <w:pStyle w:val="ListContinue1"/>
      </w:pPr>
      <w:r w:rsidRPr="00A45D0F">
        <w:t>Reimplementované z swingUI.ParentFrame.</w:t>
      </w:r>
    </w:p>
    <w:p w:rsidR="003B11BD" w:rsidRPr="00A45D0F" w:rsidRDefault="003B11BD" w:rsidP="003B11BD">
      <w:pPr>
        <w:pStyle w:val="ListContinue1"/>
      </w:pPr>
      <w:r w:rsidRPr="00A45D0F">
        <w:t>Definícia na riadku 90 súboru  BasicGeneratorFrame.java.</w:t>
      </w:r>
    </w:p>
    <w:p w:rsidR="003B11BD" w:rsidRPr="00A45D0F" w:rsidRDefault="00A31E12" w:rsidP="003B11BD">
      <w:pPr>
        <w:pStyle w:val="Nadpis4"/>
      </w:pPr>
      <w:r w:rsidRPr="00A45D0F">
        <w:fldChar w:fldCharType="begin"/>
      </w:r>
      <w:r w:rsidR="003B11BD" w:rsidRPr="00A45D0F">
        <w:instrText>xe "jButton_generateActionPerformed:swingUI\:\:BasicGeneratorFrame"</w:instrText>
      </w:r>
      <w:r w:rsidRPr="00A45D0F">
        <w:fldChar w:fldCharType="end"/>
      </w:r>
      <w:r w:rsidRPr="00A45D0F">
        <w:fldChar w:fldCharType="begin"/>
      </w:r>
      <w:r w:rsidR="003B11BD" w:rsidRPr="00A45D0F">
        <w:instrText>xe "swingUI\:\:BasicGeneratorFrame:jButton_generateActionPerformed"</w:instrText>
      </w:r>
      <w:r w:rsidRPr="00A45D0F">
        <w:fldChar w:fldCharType="end"/>
      </w:r>
      <w:r w:rsidR="003B11BD" w:rsidRPr="00A45D0F">
        <w:t xml:space="preserve">void swingUI.BasicGeneratorFrame.jButton_generateActionPerformed (java.awt.event.ActionEvent </w:t>
      </w:r>
      <w:r w:rsidR="003B11BD" w:rsidRPr="00A45D0F">
        <w:rPr>
          <w:i/>
          <w:iCs/>
        </w:rPr>
        <w:t>evt</w:t>
      </w:r>
      <w:r w:rsidR="003B11BD" w:rsidRPr="00A45D0F">
        <w:t>)</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 xml:space="preserve">generuje novú maticu na základe používateľských požiadavok </w:t>
      </w:r>
    </w:p>
    <w:p w:rsidR="003B11BD" w:rsidRPr="00A45D0F" w:rsidRDefault="003B11BD" w:rsidP="003B11BD">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1761"/>
        <w:gridCol w:w="6318"/>
      </w:tblGrid>
      <w:tr w:rsidR="003B11BD" w:rsidRPr="00A45D0F" w:rsidTr="000E08FE">
        <w:tc>
          <w:tcPr>
            <w:tcW w:w="1761" w:type="dxa"/>
          </w:tcPr>
          <w:p w:rsidR="003B11BD" w:rsidRPr="00A45D0F" w:rsidRDefault="003B11BD" w:rsidP="008F50DE">
            <w:r w:rsidRPr="00A45D0F">
              <w:rPr>
                <w:i/>
                <w:iCs/>
              </w:rPr>
              <w:lastRenderedPageBreak/>
              <w:t>evt</w:t>
            </w:r>
            <w:r w:rsidRPr="00A45D0F">
              <w:t xml:space="preserve"> </w:t>
            </w:r>
          </w:p>
        </w:tc>
        <w:tc>
          <w:tcPr>
            <w:tcW w:w="6318" w:type="dxa"/>
          </w:tcPr>
          <w:p w:rsidR="003B11BD" w:rsidRPr="00A45D0F" w:rsidRDefault="003B11BD" w:rsidP="008F50DE">
            <w:r w:rsidRPr="00A45D0F">
              <w:t xml:space="preserve">vzniknutý ActionEvent </w:t>
            </w:r>
          </w:p>
        </w:tc>
      </w:tr>
    </w:tbl>
    <w:p w:rsidR="003B11BD" w:rsidRPr="00A45D0F" w:rsidRDefault="003B11BD" w:rsidP="003B11BD">
      <w:pPr>
        <w:pStyle w:val="ListContinue1"/>
      </w:pPr>
      <w:r w:rsidRPr="00A45D0F">
        <w:t>Definícia na riadku 380 súboru  BasicGeneratorFrame.java.</w:t>
      </w:r>
    </w:p>
    <w:p w:rsidR="003B11BD" w:rsidRPr="00A45D0F" w:rsidRDefault="00A31E12" w:rsidP="003B11BD">
      <w:pPr>
        <w:pStyle w:val="Nadpis4"/>
      </w:pPr>
      <w:r w:rsidRPr="00A45D0F">
        <w:fldChar w:fldCharType="begin"/>
      </w:r>
      <w:r w:rsidR="003B11BD" w:rsidRPr="00A45D0F">
        <w:instrText>xe "jButton_resetActionPerformed:swingUI\:\:BasicGeneratorFrame"</w:instrText>
      </w:r>
      <w:r w:rsidRPr="00A45D0F">
        <w:fldChar w:fldCharType="end"/>
      </w:r>
      <w:r w:rsidRPr="00A45D0F">
        <w:fldChar w:fldCharType="begin"/>
      </w:r>
      <w:r w:rsidR="003B11BD" w:rsidRPr="00A45D0F">
        <w:instrText>xe "swingUI\:\:BasicGeneratorFrame:jButton_resetActionPerformed"</w:instrText>
      </w:r>
      <w:r w:rsidRPr="00A45D0F">
        <w:fldChar w:fldCharType="end"/>
      </w:r>
      <w:r w:rsidR="003B11BD" w:rsidRPr="00A45D0F">
        <w:t xml:space="preserve">void swingUI.BasicGeneratorFrame.jButton_resetActionPerformed (java.awt.event.ActionEvent </w:t>
      </w:r>
      <w:r w:rsidR="003B11BD" w:rsidRPr="00A45D0F">
        <w:rPr>
          <w:i/>
          <w:iCs/>
        </w:rPr>
        <w:t>evt</w:t>
      </w:r>
      <w:r w:rsidR="003B11BD" w:rsidRPr="00A45D0F">
        <w:t>)</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 xml:space="preserve">resetuje cestu k súboru s maticou </w:t>
      </w:r>
    </w:p>
    <w:p w:rsidR="003B11BD" w:rsidRPr="00A45D0F" w:rsidRDefault="003B11BD" w:rsidP="003B11BD">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1761"/>
        <w:gridCol w:w="6318"/>
      </w:tblGrid>
      <w:tr w:rsidR="003B11BD" w:rsidRPr="00A45D0F" w:rsidTr="000E08FE">
        <w:tc>
          <w:tcPr>
            <w:tcW w:w="1761" w:type="dxa"/>
          </w:tcPr>
          <w:p w:rsidR="003B11BD" w:rsidRPr="00A45D0F" w:rsidRDefault="003B11BD" w:rsidP="008F50DE">
            <w:r w:rsidRPr="00A45D0F">
              <w:rPr>
                <w:i/>
                <w:iCs/>
              </w:rPr>
              <w:t>evt</w:t>
            </w:r>
            <w:r w:rsidRPr="00A45D0F">
              <w:t xml:space="preserve"> </w:t>
            </w:r>
          </w:p>
        </w:tc>
        <w:tc>
          <w:tcPr>
            <w:tcW w:w="6318" w:type="dxa"/>
          </w:tcPr>
          <w:p w:rsidR="003B11BD" w:rsidRPr="00A45D0F" w:rsidRDefault="003B11BD" w:rsidP="008F50DE">
            <w:r w:rsidRPr="00A45D0F">
              <w:t xml:space="preserve">vzniknutý ActionEvent </w:t>
            </w:r>
          </w:p>
        </w:tc>
      </w:tr>
    </w:tbl>
    <w:p w:rsidR="003B11BD" w:rsidRPr="00A45D0F" w:rsidRDefault="003B11BD" w:rsidP="003B11BD">
      <w:pPr>
        <w:pStyle w:val="ListContinue1"/>
      </w:pPr>
      <w:r w:rsidRPr="00A45D0F">
        <w:t>Definícia na riadku 372 súboru  BasicGeneratorFrame.java.</w:t>
      </w:r>
    </w:p>
    <w:p w:rsidR="003B11BD" w:rsidRPr="00A45D0F" w:rsidRDefault="00A31E12" w:rsidP="003B11BD">
      <w:pPr>
        <w:pStyle w:val="Nadpis4"/>
      </w:pPr>
      <w:r w:rsidRPr="00A45D0F">
        <w:fldChar w:fldCharType="begin"/>
      </w:r>
      <w:r w:rsidR="003B11BD" w:rsidRPr="00A45D0F">
        <w:instrText>xe "jButtonReturnActionPerformed:swingUI\:\:BasicGeneratorFrame"</w:instrText>
      </w:r>
      <w:r w:rsidRPr="00A45D0F">
        <w:fldChar w:fldCharType="end"/>
      </w:r>
      <w:r w:rsidRPr="00A45D0F">
        <w:fldChar w:fldCharType="begin"/>
      </w:r>
      <w:r w:rsidR="003B11BD" w:rsidRPr="00A45D0F">
        <w:instrText>xe "swingUI\:\:BasicGeneratorFrame:jButtonReturnActionPerformed"</w:instrText>
      </w:r>
      <w:r w:rsidRPr="00A45D0F">
        <w:fldChar w:fldCharType="end"/>
      </w:r>
      <w:r w:rsidR="003B11BD" w:rsidRPr="00A45D0F">
        <w:t xml:space="preserve">void swingUI.BasicGeneratorFrame.jButtonReturnActionPerformed (java.awt.event.ActionEvent </w:t>
      </w:r>
      <w:r w:rsidR="003B11BD" w:rsidRPr="00A45D0F">
        <w:rPr>
          <w:i/>
          <w:iCs/>
        </w:rPr>
        <w:t>evt</w:t>
      </w:r>
      <w:r w:rsidR="003B11BD" w:rsidRPr="00A45D0F">
        <w:t>)</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 xml:space="preserve">rámec zaniká po kliknutí na tlačidlo return </w:t>
      </w:r>
    </w:p>
    <w:p w:rsidR="003B11BD" w:rsidRPr="00A45D0F" w:rsidRDefault="003B11BD" w:rsidP="003B11BD">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1761"/>
        <w:gridCol w:w="6318"/>
      </w:tblGrid>
      <w:tr w:rsidR="003B11BD" w:rsidRPr="00A45D0F" w:rsidTr="000E08FE">
        <w:tc>
          <w:tcPr>
            <w:tcW w:w="1761" w:type="dxa"/>
          </w:tcPr>
          <w:p w:rsidR="003B11BD" w:rsidRPr="00A45D0F" w:rsidRDefault="003B11BD" w:rsidP="008F50DE">
            <w:r w:rsidRPr="00A45D0F">
              <w:rPr>
                <w:i/>
                <w:iCs/>
              </w:rPr>
              <w:t>evt</w:t>
            </w:r>
            <w:r w:rsidRPr="00A45D0F">
              <w:t xml:space="preserve"> </w:t>
            </w:r>
          </w:p>
        </w:tc>
        <w:tc>
          <w:tcPr>
            <w:tcW w:w="6318" w:type="dxa"/>
          </w:tcPr>
          <w:p w:rsidR="003B11BD" w:rsidRPr="00A45D0F" w:rsidRDefault="003B11BD" w:rsidP="008F50DE">
            <w:r w:rsidRPr="00A45D0F">
              <w:t xml:space="preserve">vzniknutý ActionEvent </w:t>
            </w:r>
          </w:p>
        </w:tc>
      </w:tr>
    </w:tbl>
    <w:p w:rsidR="003B11BD" w:rsidRPr="00A45D0F" w:rsidRDefault="003B11BD" w:rsidP="003B11BD">
      <w:pPr>
        <w:pStyle w:val="ListContinue1"/>
      </w:pPr>
      <w:r w:rsidRPr="00A45D0F">
        <w:t>Definícia na riadku 415 súboru  BasicGeneratorFrame.java.</w:t>
      </w:r>
    </w:p>
    <w:p w:rsidR="003B11BD" w:rsidRPr="00A45D0F" w:rsidRDefault="00A31E12" w:rsidP="003B11BD">
      <w:pPr>
        <w:pStyle w:val="Nadpis4"/>
      </w:pPr>
      <w:r w:rsidRPr="00A45D0F">
        <w:fldChar w:fldCharType="begin"/>
      </w:r>
      <w:r w:rsidR="003B11BD" w:rsidRPr="00A45D0F">
        <w:instrText>xe "jCheckBox_top_ShowHereActionPerformed:swingUI\:\:BasicGeneratorFrame"</w:instrText>
      </w:r>
      <w:r w:rsidRPr="00A45D0F">
        <w:fldChar w:fldCharType="end"/>
      </w:r>
      <w:r w:rsidRPr="00A45D0F">
        <w:fldChar w:fldCharType="begin"/>
      </w:r>
      <w:r w:rsidR="003B11BD" w:rsidRPr="00A45D0F">
        <w:instrText>xe "swingUI\:\:BasicGeneratorFrame:jCheckBox_top_ShowHereActionPerformed"</w:instrText>
      </w:r>
      <w:r w:rsidRPr="00A45D0F">
        <w:fldChar w:fldCharType="end"/>
      </w:r>
      <w:r w:rsidR="003B11BD" w:rsidRPr="00A45D0F">
        <w:t xml:space="preserve">void swingUI.BasicGeneratorFrame.jCheckBox_top_ShowHereActionPerformed (java.awt.event.ActionEvent </w:t>
      </w:r>
      <w:r w:rsidR="003B11BD" w:rsidRPr="00A45D0F">
        <w:rPr>
          <w:i/>
          <w:iCs/>
        </w:rPr>
        <w:t>evt</w:t>
      </w:r>
      <w:r w:rsidR="003B11BD" w:rsidRPr="00A45D0F">
        <w:t>)</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 xml:space="preserve">vyberá alebo odstraňuje výber check boxov "show unknowns" </w:t>
      </w:r>
    </w:p>
    <w:p w:rsidR="003B11BD" w:rsidRPr="00A45D0F" w:rsidRDefault="003B11BD" w:rsidP="003B11BD">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1761"/>
        <w:gridCol w:w="6318"/>
      </w:tblGrid>
      <w:tr w:rsidR="003B11BD" w:rsidRPr="00A45D0F" w:rsidTr="000E08FE">
        <w:tc>
          <w:tcPr>
            <w:tcW w:w="1761" w:type="dxa"/>
          </w:tcPr>
          <w:p w:rsidR="003B11BD" w:rsidRPr="00A45D0F" w:rsidRDefault="003B11BD" w:rsidP="008F50DE">
            <w:r w:rsidRPr="00A45D0F">
              <w:rPr>
                <w:i/>
                <w:iCs/>
              </w:rPr>
              <w:t>evt</w:t>
            </w:r>
            <w:r w:rsidRPr="00A45D0F">
              <w:t xml:space="preserve"> </w:t>
            </w:r>
          </w:p>
        </w:tc>
        <w:tc>
          <w:tcPr>
            <w:tcW w:w="6318" w:type="dxa"/>
          </w:tcPr>
          <w:p w:rsidR="003B11BD" w:rsidRPr="00A45D0F" w:rsidRDefault="003B11BD" w:rsidP="008F50DE">
            <w:r w:rsidRPr="00A45D0F">
              <w:t xml:space="preserve">vzniknutý ActionEvent </w:t>
            </w:r>
          </w:p>
        </w:tc>
      </w:tr>
    </w:tbl>
    <w:p w:rsidR="003B11BD" w:rsidRPr="00A45D0F" w:rsidRDefault="003B11BD" w:rsidP="003B11BD">
      <w:pPr>
        <w:pStyle w:val="ListContinue1"/>
      </w:pPr>
      <w:r w:rsidRPr="00A45D0F">
        <w:t>Definícia na riadku 423 súboru  BasicGeneratorFrame.java.</w:t>
      </w:r>
    </w:p>
    <w:p w:rsidR="003B11BD" w:rsidRPr="00A45D0F" w:rsidRDefault="00A31E12" w:rsidP="003B11BD">
      <w:pPr>
        <w:pStyle w:val="Nadpis4"/>
      </w:pPr>
      <w:r w:rsidRPr="00A45D0F">
        <w:fldChar w:fldCharType="begin"/>
      </w:r>
      <w:r w:rsidR="003B11BD" w:rsidRPr="00A45D0F">
        <w:instrText>xe "printMatrixIntoAFile:swingUI\:\:BasicGeneratorFrame"</w:instrText>
      </w:r>
      <w:r w:rsidRPr="00A45D0F">
        <w:fldChar w:fldCharType="end"/>
      </w:r>
      <w:r w:rsidRPr="00A45D0F">
        <w:fldChar w:fldCharType="begin"/>
      </w:r>
      <w:r w:rsidR="003B11BD" w:rsidRPr="00A45D0F">
        <w:instrText>xe "swingUI\:\:BasicGeneratorFrame:printMatrixIntoAFile"</w:instrText>
      </w:r>
      <w:r w:rsidRPr="00A45D0F">
        <w:fldChar w:fldCharType="end"/>
      </w:r>
      <w:r w:rsidR="003B11BD" w:rsidRPr="00A45D0F">
        <w:t xml:space="preserve">void swingUI.BasicGeneratorFrame.printMatrixIntoAFile (String </w:t>
      </w:r>
      <w:r w:rsidR="003B11BD" w:rsidRPr="00A45D0F">
        <w:rPr>
          <w:i/>
          <w:iCs/>
        </w:rPr>
        <w:t>path</w:t>
      </w:r>
      <w:r w:rsidR="003B11BD" w:rsidRPr="00A45D0F">
        <w:t>)</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 xml:space="preserve">metóda, ktorá tlačí generovanú maticu do súboru </w:t>
      </w:r>
    </w:p>
    <w:p w:rsidR="003B11BD" w:rsidRPr="00A45D0F" w:rsidRDefault="003B11BD" w:rsidP="003B11BD">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1761"/>
        <w:gridCol w:w="6318"/>
      </w:tblGrid>
      <w:tr w:rsidR="003B11BD" w:rsidRPr="00A45D0F" w:rsidTr="000E08FE">
        <w:tc>
          <w:tcPr>
            <w:tcW w:w="1761" w:type="dxa"/>
          </w:tcPr>
          <w:p w:rsidR="003B11BD" w:rsidRPr="00A45D0F" w:rsidRDefault="003B11BD" w:rsidP="008F50DE">
            <w:r w:rsidRPr="00A45D0F">
              <w:rPr>
                <w:i/>
                <w:iCs/>
              </w:rPr>
              <w:t>path</w:t>
            </w:r>
            <w:r w:rsidRPr="00A45D0F">
              <w:t xml:space="preserve"> </w:t>
            </w:r>
          </w:p>
        </w:tc>
        <w:tc>
          <w:tcPr>
            <w:tcW w:w="6318" w:type="dxa"/>
          </w:tcPr>
          <w:p w:rsidR="003B11BD" w:rsidRPr="00A45D0F" w:rsidRDefault="003B11BD" w:rsidP="008F50DE">
            <w:r w:rsidRPr="00A45D0F">
              <w:t xml:space="preserve">tlač matice do súboru lokalizovaného parametrom path </w:t>
            </w:r>
          </w:p>
        </w:tc>
      </w:tr>
    </w:tbl>
    <w:p w:rsidR="003B11BD" w:rsidRPr="00A45D0F" w:rsidRDefault="003B11BD" w:rsidP="003B11BD">
      <w:pPr>
        <w:pStyle w:val="ListContinue1"/>
      </w:pPr>
      <w:r w:rsidRPr="00A45D0F">
        <w:t>Definícia na riadku 617 súboru  BasicGeneratorFrame.java.</w:t>
      </w:r>
    </w:p>
    <w:p w:rsidR="003B11BD" w:rsidRPr="00A45D0F" w:rsidRDefault="00A31E12" w:rsidP="003B11BD">
      <w:pPr>
        <w:pStyle w:val="Nadpis4"/>
      </w:pPr>
      <w:r w:rsidRPr="00A45D0F">
        <w:fldChar w:fldCharType="begin"/>
      </w:r>
      <w:r w:rsidR="003B11BD" w:rsidRPr="00A45D0F">
        <w:instrText>xe "printMatrixIntoInfoArea:swingUI\:\:BasicGeneratorFrame"</w:instrText>
      </w:r>
      <w:r w:rsidRPr="00A45D0F">
        <w:fldChar w:fldCharType="end"/>
      </w:r>
      <w:r w:rsidRPr="00A45D0F">
        <w:fldChar w:fldCharType="begin"/>
      </w:r>
      <w:r w:rsidR="003B11BD" w:rsidRPr="00A45D0F">
        <w:instrText>xe "swingUI\:\:BasicGeneratorFrame:printMatrixIntoInfoArea"</w:instrText>
      </w:r>
      <w:r w:rsidRPr="00A45D0F">
        <w:fldChar w:fldCharType="end"/>
      </w:r>
      <w:r w:rsidR="003B11BD" w:rsidRPr="00A45D0F">
        <w:t xml:space="preserve">void swingUI.BasicGeneratorFrame.printMatrixIntoInfoArea ()  throws BaseDirectoryCreationException </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 xml:space="preserve">tlačí generovanú maticu a vektor riešenia do textového poľa okna aplikácie </w:t>
      </w:r>
    </w:p>
    <w:p w:rsidR="003B11BD" w:rsidRPr="00A45D0F" w:rsidRDefault="003B11BD" w:rsidP="003B11BD">
      <w:pPr>
        <w:pStyle w:val="Nadpis5"/>
        <w:numPr>
          <w:ilvl w:val="0"/>
          <w:numId w:val="0"/>
        </w:numPr>
        <w:ind w:left="284"/>
      </w:pPr>
      <w:r w:rsidRPr="00A45D0F">
        <w:t>Exceptions: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3543"/>
        <w:gridCol w:w="4536"/>
      </w:tblGrid>
      <w:tr w:rsidR="003B11BD" w:rsidRPr="00A45D0F" w:rsidTr="000E08FE">
        <w:tc>
          <w:tcPr>
            <w:tcW w:w="3543" w:type="dxa"/>
          </w:tcPr>
          <w:p w:rsidR="003B11BD" w:rsidRPr="00A45D0F" w:rsidRDefault="003B11BD" w:rsidP="008F50DE">
            <w:r w:rsidRPr="00A45D0F">
              <w:rPr>
                <w:i/>
                <w:iCs/>
              </w:rPr>
              <w:t>BaseDirectoryCreationException</w:t>
            </w:r>
            <w:r w:rsidRPr="00A45D0F">
              <w:t xml:space="preserve"> </w:t>
            </w:r>
          </w:p>
        </w:tc>
        <w:tc>
          <w:tcPr>
            <w:tcW w:w="4536" w:type="dxa"/>
          </w:tcPr>
          <w:p w:rsidR="003B11BD" w:rsidRPr="00A45D0F" w:rsidRDefault="003B11BD" w:rsidP="008F50DE">
            <w:r w:rsidRPr="00A45D0F">
              <w:t xml:space="preserve">výnimka hádzaná v prípade neúspešného </w:t>
            </w:r>
            <w:r w:rsidRPr="00A45D0F">
              <w:lastRenderedPageBreak/>
              <w:t xml:space="preserve">vytvorenia základného údajového adresára </w:t>
            </w:r>
          </w:p>
        </w:tc>
      </w:tr>
    </w:tbl>
    <w:p w:rsidR="003B11BD" w:rsidRPr="00A45D0F" w:rsidRDefault="003B11BD" w:rsidP="003B11BD">
      <w:pPr>
        <w:pStyle w:val="ListContinue1"/>
      </w:pPr>
      <w:r w:rsidRPr="00A45D0F">
        <w:lastRenderedPageBreak/>
        <w:t>Definícia na riadku 551 súboru  BasicGeneratorFrame.java.</w:t>
      </w:r>
    </w:p>
    <w:p w:rsidR="003B11BD" w:rsidRPr="00A45D0F" w:rsidRDefault="00A31E12" w:rsidP="003B11BD">
      <w:pPr>
        <w:pStyle w:val="Nadpis4"/>
      </w:pPr>
      <w:r w:rsidRPr="00A45D0F">
        <w:fldChar w:fldCharType="begin"/>
      </w:r>
      <w:r w:rsidR="003B11BD" w:rsidRPr="00A45D0F">
        <w:instrText>xe "radioButton_iterationableMatrixItemStateChanged:swingUI\:\:BasicGeneratorFrame"</w:instrText>
      </w:r>
      <w:r w:rsidRPr="00A45D0F">
        <w:fldChar w:fldCharType="end"/>
      </w:r>
      <w:r w:rsidRPr="00A45D0F">
        <w:fldChar w:fldCharType="begin"/>
      </w:r>
      <w:r w:rsidR="003B11BD" w:rsidRPr="00A45D0F">
        <w:instrText>xe "swingUI\:\:BasicGeneratorFrame:radioButton_iterationableMatrixItemStateChanged"</w:instrText>
      </w:r>
      <w:r w:rsidRPr="00A45D0F">
        <w:fldChar w:fldCharType="end"/>
      </w:r>
      <w:r w:rsidR="003B11BD" w:rsidRPr="00A45D0F">
        <w:t xml:space="preserve">void swingUI.BasicGeneratorFrame.radioButton_iterationableMatrixItemStateChanged (java.awt.event.ItemEvent </w:t>
      </w:r>
      <w:r w:rsidR="003B11BD" w:rsidRPr="00A45D0F">
        <w:rPr>
          <w:i/>
          <w:iCs/>
        </w:rPr>
        <w:t>evt</w:t>
      </w:r>
      <w:r w:rsidR="003B11BD" w:rsidRPr="00A45D0F">
        <w:t>)</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mení stav len v prípade výberu “int-only” možnosti</w:t>
      </w:r>
    </w:p>
    <w:p w:rsidR="003B11BD" w:rsidRPr="00A45D0F" w:rsidRDefault="003B11BD" w:rsidP="003B11BD">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3543"/>
        <w:gridCol w:w="4536"/>
      </w:tblGrid>
      <w:tr w:rsidR="003B11BD" w:rsidRPr="00A45D0F" w:rsidTr="000E08FE">
        <w:tc>
          <w:tcPr>
            <w:tcW w:w="3543" w:type="dxa"/>
          </w:tcPr>
          <w:p w:rsidR="003B11BD" w:rsidRPr="00A45D0F" w:rsidRDefault="003B11BD" w:rsidP="008F50DE">
            <w:r w:rsidRPr="00A45D0F">
              <w:rPr>
                <w:i/>
                <w:iCs/>
              </w:rPr>
              <w:t>evt</w:t>
            </w:r>
            <w:r w:rsidRPr="00A45D0F">
              <w:t xml:space="preserve"> </w:t>
            </w:r>
          </w:p>
        </w:tc>
        <w:tc>
          <w:tcPr>
            <w:tcW w:w="4536" w:type="dxa"/>
          </w:tcPr>
          <w:p w:rsidR="003B11BD" w:rsidRPr="00A45D0F" w:rsidRDefault="003B11BD" w:rsidP="008F50DE">
            <w:r w:rsidRPr="00A45D0F">
              <w:t xml:space="preserve">vzniknutý ActionEvent </w:t>
            </w:r>
          </w:p>
        </w:tc>
      </w:tr>
    </w:tbl>
    <w:p w:rsidR="003B11BD" w:rsidRPr="00A45D0F" w:rsidRDefault="003B11BD" w:rsidP="003B11BD">
      <w:pPr>
        <w:pStyle w:val="ListContinue1"/>
      </w:pPr>
      <w:r w:rsidRPr="00A45D0F">
        <w:t>Definícia na riadku 437 súboru  BasicGeneratorFrame.java.</w:t>
      </w:r>
    </w:p>
    <w:p w:rsidR="003B11BD" w:rsidRPr="00A45D0F" w:rsidRDefault="00A31E12" w:rsidP="003B11BD">
      <w:pPr>
        <w:pStyle w:val="Nadpis4"/>
      </w:pPr>
      <w:r w:rsidRPr="00A45D0F">
        <w:fldChar w:fldCharType="begin"/>
      </w:r>
      <w:r w:rsidR="003B11BD" w:rsidRPr="00A45D0F">
        <w:instrText>xe "setCalculatorIcon:swingUI\:\:BasicGeneratorFrame"</w:instrText>
      </w:r>
      <w:r w:rsidRPr="00A45D0F">
        <w:fldChar w:fldCharType="end"/>
      </w:r>
      <w:r w:rsidRPr="00A45D0F">
        <w:fldChar w:fldCharType="begin"/>
      </w:r>
      <w:r w:rsidR="003B11BD" w:rsidRPr="00A45D0F">
        <w:instrText>xe "swingUI\:\:BasicGeneratorFrame:setCalculatorIcon"</w:instrText>
      </w:r>
      <w:r w:rsidRPr="00A45D0F">
        <w:fldChar w:fldCharType="end"/>
      </w:r>
      <w:r w:rsidR="003B11BD" w:rsidRPr="00A45D0F">
        <w:t>void swingUI.BasicGeneratorFrame.setCalculatorIcon ()</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 xml:space="preserve">nastavuje ikonu kalkulačky v záhlaví rámca </w:t>
      </w:r>
    </w:p>
    <w:p w:rsidR="003B11BD" w:rsidRPr="00A45D0F" w:rsidRDefault="003B11BD" w:rsidP="003B11BD">
      <w:pPr>
        <w:pStyle w:val="ListContinue1"/>
      </w:pPr>
      <w:r w:rsidRPr="00A45D0F">
        <w:t>Definícia na riadku 360 súboru  BasicGeneratorFrame.java.</w:t>
      </w:r>
    </w:p>
    <w:p w:rsidR="003B11BD" w:rsidRPr="00A45D0F" w:rsidRDefault="003B11BD" w:rsidP="003B11BD">
      <w:pPr>
        <w:pBdr>
          <w:bottom w:val="single" w:sz="2" w:space="1" w:color="auto"/>
        </w:pBdr>
        <w:rPr>
          <w:rFonts w:ascii="Arial" w:hAnsi="Arial" w:cs="Arial"/>
          <w:b/>
          <w:bCs/>
        </w:rPr>
      </w:pPr>
    </w:p>
    <w:p w:rsidR="003B11BD" w:rsidRPr="00A45D0F" w:rsidRDefault="003B11BD" w:rsidP="003B11BD">
      <w:pPr>
        <w:pStyle w:val="PodNadpis4uroven"/>
        <w:numPr>
          <w:ilvl w:val="0"/>
          <w:numId w:val="0"/>
        </w:numPr>
        <w:rPr>
          <w:lang w:val="en-US"/>
        </w:rPr>
      </w:pPr>
      <w:r w:rsidRPr="00A45D0F">
        <w:rPr>
          <w:lang w:val="en-US"/>
        </w:rPr>
        <w:t>Member Data Documentation</w:t>
      </w:r>
    </w:p>
    <w:p w:rsidR="003B11BD" w:rsidRPr="00A45D0F" w:rsidRDefault="00A31E12" w:rsidP="003B11BD">
      <w:pPr>
        <w:pStyle w:val="Nadpis4"/>
      </w:pPr>
      <w:r w:rsidRPr="00A45D0F">
        <w:fldChar w:fldCharType="begin"/>
      </w:r>
      <w:r w:rsidR="003B11BD" w:rsidRPr="00A45D0F">
        <w:instrText>xe "baseDataDirFile:swingUI\:\:BasicGeneratorFrame"</w:instrText>
      </w:r>
      <w:r w:rsidRPr="00A45D0F">
        <w:fldChar w:fldCharType="end"/>
      </w:r>
      <w:r w:rsidRPr="00A45D0F">
        <w:fldChar w:fldCharType="begin"/>
      </w:r>
      <w:r w:rsidR="003B11BD" w:rsidRPr="00A45D0F">
        <w:instrText>xe "swingUI\:\:BasicGeneratorFrame:baseDataDirFile"</w:instrText>
      </w:r>
      <w:r w:rsidRPr="00A45D0F">
        <w:fldChar w:fldCharType="end"/>
      </w:r>
      <w:r w:rsidR="003B11BD" w:rsidRPr="00A45D0F">
        <w:t>File swingUI.BasicGeneratorFrame.baseDataDirFile = null</w:t>
      </w:r>
      <w:r w:rsidR="003B11BD" w:rsidRPr="00A45D0F">
        <w:rPr>
          <w:rFonts w:ascii="Courier New" w:hAnsi="Courier New" w:cs="Courier New"/>
        </w:rPr>
        <w:t xml:space="preserve"> [static]</w:t>
      </w:r>
    </w:p>
    <w:p w:rsidR="003B11BD" w:rsidRPr="005E2978" w:rsidRDefault="003B11BD" w:rsidP="003B11BD">
      <w:pPr>
        <w:pStyle w:val="BodyText"/>
        <w:adjustRightInd/>
        <w:ind w:left="360"/>
      </w:pPr>
      <w:r w:rsidRPr="005E2978">
        <w:t xml:space="preserve">reprezentácia základného údajového adresára aplikácie </w:t>
      </w:r>
    </w:p>
    <w:p w:rsidR="003B11BD" w:rsidRPr="00A45D0F" w:rsidRDefault="003B11BD" w:rsidP="003B11BD">
      <w:pPr>
        <w:pStyle w:val="ListContinue1"/>
      </w:pPr>
      <w:r w:rsidRPr="00A45D0F">
        <w:t>Definícia na riadku 65 súboru  BasicGeneratorFrame.java.</w:t>
      </w:r>
    </w:p>
    <w:p w:rsidR="003B11BD" w:rsidRPr="00A45D0F" w:rsidRDefault="00A31E12" w:rsidP="003B11BD">
      <w:pPr>
        <w:pStyle w:val="Nadpis4"/>
      </w:pPr>
      <w:r w:rsidRPr="00A45D0F">
        <w:fldChar w:fldCharType="begin"/>
      </w:r>
      <w:r w:rsidR="003B11BD" w:rsidRPr="00A45D0F">
        <w:instrText>xe "baseDataDirPath:swingUI\:\:BasicGeneratorFrame"</w:instrText>
      </w:r>
      <w:r w:rsidRPr="00A45D0F">
        <w:fldChar w:fldCharType="end"/>
      </w:r>
      <w:r w:rsidRPr="00A45D0F">
        <w:fldChar w:fldCharType="begin"/>
      </w:r>
      <w:r w:rsidR="003B11BD" w:rsidRPr="00A45D0F">
        <w:instrText>xe "swingUI\:\:BasicGeneratorFrame:baseDataDirPath"</w:instrText>
      </w:r>
      <w:r w:rsidRPr="00A45D0F">
        <w:fldChar w:fldCharType="end"/>
      </w:r>
      <w:r w:rsidR="003B11BD" w:rsidRPr="00A45D0F">
        <w:t>final String swingUI.BasicGeneratorFrame.baseDataDirPath = "LinearSystemsSolver"</w:t>
      </w:r>
      <w:r w:rsidR="003B11BD" w:rsidRPr="00A45D0F">
        <w:rPr>
          <w:rFonts w:ascii="Courier New" w:hAnsi="Courier New" w:cs="Courier New"/>
        </w:rPr>
        <w:t xml:space="preserve"> [static]</w:t>
      </w:r>
    </w:p>
    <w:p w:rsidR="003B11BD" w:rsidRPr="005E2978" w:rsidRDefault="003B11BD" w:rsidP="003B11BD">
      <w:pPr>
        <w:pStyle w:val="BodyText"/>
        <w:adjustRightInd/>
        <w:ind w:left="360"/>
      </w:pPr>
      <w:r w:rsidRPr="005E2978">
        <w:t xml:space="preserve">cesta k dátovému adresáru </w:t>
      </w:r>
    </w:p>
    <w:p w:rsidR="003B11BD" w:rsidRPr="00A45D0F" w:rsidRDefault="003B11BD" w:rsidP="003B11BD">
      <w:pPr>
        <w:pStyle w:val="ListContinue1"/>
      </w:pPr>
      <w:r w:rsidRPr="00A45D0F">
        <w:t>Definícia na riadku 57 súboru  BasicGeneratorFrame.java.</w:t>
      </w:r>
    </w:p>
    <w:p w:rsidR="003B11BD" w:rsidRPr="00A45D0F" w:rsidRDefault="00A31E12" w:rsidP="003B11BD">
      <w:pPr>
        <w:pStyle w:val="Nadpis4"/>
      </w:pPr>
      <w:r w:rsidRPr="00A45D0F">
        <w:fldChar w:fldCharType="begin"/>
      </w:r>
      <w:r w:rsidR="003B11BD" w:rsidRPr="00A45D0F">
        <w:instrText>xe "buttonGroup_methods:swingUI\:\:BasicGeneratorFrame"</w:instrText>
      </w:r>
      <w:r w:rsidRPr="00A45D0F">
        <w:fldChar w:fldCharType="end"/>
      </w:r>
      <w:r w:rsidRPr="00A45D0F">
        <w:fldChar w:fldCharType="begin"/>
      </w:r>
      <w:r w:rsidR="003B11BD" w:rsidRPr="00A45D0F">
        <w:instrText>xe "swingUI\:\:BasicGeneratorFrame:buttonGroup_methods"</w:instrText>
      </w:r>
      <w:r w:rsidRPr="00A45D0F">
        <w:fldChar w:fldCharType="end"/>
      </w:r>
      <w:r w:rsidR="003B11BD" w:rsidRPr="00A45D0F">
        <w:t>javax.swing.ButtonGroup swingUI.BasicGeneratorFrame.buttonGroup_methods</w:t>
      </w:r>
      <w:r w:rsidR="003B11BD" w:rsidRPr="00A45D0F">
        <w:rPr>
          <w:rFonts w:ascii="Courier New" w:hAnsi="Courier New" w:cs="Courier New"/>
        </w:rPr>
        <w:t xml:space="preserve"> [private]</w:t>
      </w:r>
    </w:p>
    <w:p w:rsidR="003B11BD" w:rsidRPr="00A45D0F" w:rsidRDefault="003B11BD" w:rsidP="003B11BD">
      <w:pPr>
        <w:pStyle w:val="ListContinue1"/>
      </w:pPr>
    </w:p>
    <w:p w:rsidR="003B11BD" w:rsidRPr="00A45D0F" w:rsidRDefault="003B11BD" w:rsidP="003B11BD">
      <w:pPr>
        <w:pStyle w:val="ListContinue1"/>
      </w:pPr>
      <w:r w:rsidRPr="00A45D0F">
        <w:t>Definícia na riadku 447 súboru  BasicGeneratorFrame.java.</w:t>
      </w:r>
    </w:p>
    <w:p w:rsidR="003B11BD" w:rsidRPr="00A45D0F" w:rsidRDefault="00A31E12" w:rsidP="003B11BD">
      <w:pPr>
        <w:pStyle w:val="Nadpis4"/>
      </w:pPr>
      <w:r w:rsidRPr="00A45D0F">
        <w:fldChar w:fldCharType="begin"/>
      </w:r>
      <w:r w:rsidR="003B11BD" w:rsidRPr="00A45D0F">
        <w:instrText>xe "generator:swingUI\:\:BasicGeneratorFrame"</w:instrText>
      </w:r>
      <w:r w:rsidRPr="00A45D0F">
        <w:fldChar w:fldCharType="end"/>
      </w:r>
      <w:r w:rsidRPr="00A45D0F">
        <w:fldChar w:fldCharType="begin"/>
      </w:r>
      <w:r w:rsidR="003B11BD" w:rsidRPr="00A45D0F">
        <w:instrText>xe "swingUI\:\:BasicGeneratorFrame:generator"</w:instrText>
      </w:r>
      <w:r w:rsidRPr="00A45D0F">
        <w:fldChar w:fldCharType="end"/>
      </w:r>
      <w:r w:rsidR="003B11BD" w:rsidRPr="00A45D0F">
        <w:t>Generator swingUI.BasicGeneratorFrame.generator</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inštancia generátora</w:t>
      </w:r>
    </w:p>
    <w:p w:rsidR="003B11BD" w:rsidRPr="00A45D0F" w:rsidRDefault="003B11BD" w:rsidP="003B11BD">
      <w:pPr>
        <w:pStyle w:val="ListContinue1"/>
      </w:pPr>
      <w:r w:rsidRPr="00A45D0F">
        <w:t>Definícia na riadku 46 súboru  BasicGeneratorFrame.java.</w:t>
      </w:r>
    </w:p>
    <w:p w:rsidR="003B11BD" w:rsidRPr="00A45D0F" w:rsidRDefault="00A31E12" w:rsidP="003B11BD">
      <w:pPr>
        <w:pStyle w:val="Nadpis4"/>
      </w:pPr>
      <w:r w:rsidRPr="00A45D0F">
        <w:fldChar w:fldCharType="begin"/>
      </w:r>
      <w:r w:rsidR="003B11BD" w:rsidRPr="00A45D0F">
        <w:instrText>xe "htmlGenerator:swingUI\:\:BasicGeneratorFrame"</w:instrText>
      </w:r>
      <w:r w:rsidRPr="00A45D0F">
        <w:fldChar w:fldCharType="end"/>
      </w:r>
      <w:r w:rsidRPr="00A45D0F">
        <w:fldChar w:fldCharType="begin"/>
      </w:r>
      <w:r w:rsidR="003B11BD" w:rsidRPr="00A45D0F">
        <w:instrText>xe "swingUI\:\:BasicGeneratorFrame:htmlGenerator"</w:instrText>
      </w:r>
      <w:r w:rsidRPr="00A45D0F">
        <w:fldChar w:fldCharType="end"/>
      </w:r>
      <w:r w:rsidR="003B11BD" w:rsidRPr="00A45D0F">
        <w:t>DynamicHTMLGenerator swingUI.BasicGeneratorFrame.htmlGenerator</w:t>
      </w:r>
      <w:r w:rsidR="003B11BD" w:rsidRPr="00A45D0F">
        <w:rPr>
          <w:rFonts w:ascii="Courier New" w:hAnsi="Courier New" w:cs="Courier New"/>
        </w:rPr>
        <w:t xml:space="preserve"> [static]</w:t>
      </w:r>
    </w:p>
    <w:p w:rsidR="003B11BD" w:rsidRPr="00A45D0F" w:rsidRDefault="003B11BD" w:rsidP="003B11BD">
      <w:pPr>
        <w:pStyle w:val="CodeExample1"/>
      </w:pPr>
      <w:r w:rsidRPr="00A45D0F">
        <w:rPr>
          <w:b w:val="0"/>
          <w:bCs/>
        </w:rPr>
        <w:t>Initial value:</w:t>
      </w:r>
      <w:r w:rsidRPr="00A45D0F">
        <w:t xml:space="preserve"> DynamicHTMLGenerator</w:t>
      </w:r>
    </w:p>
    <w:p w:rsidR="003B11BD" w:rsidRPr="00A45D0F" w:rsidRDefault="003B11BD" w:rsidP="003B11BD">
      <w:pPr>
        <w:pStyle w:val="CodeExample1"/>
      </w:pPr>
      <w:r w:rsidRPr="00A45D0F">
        <w:t xml:space="preserve">                        .getInstance()</w:t>
      </w:r>
    </w:p>
    <w:p w:rsidR="003B11BD" w:rsidRPr="005E2978" w:rsidRDefault="003B11BD" w:rsidP="003B11BD">
      <w:pPr>
        <w:pStyle w:val="BodyText"/>
        <w:adjustRightInd/>
        <w:ind w:left="360"/>
      </w:pPr>
      <w:r w:rsidRPr="005E2978">
        <w:t xml:space="preserve">inštancia objektu HTML generátora </w:t>
      </w:r>
    </w:p>
    <w:p w:rsidR="003B11BD" w:rsidRPr="00A45D0F" w:rsidRDefault="003B11BD" w:rsidP="003B11BD">
      <w:pPr>
        <w:pStyle w:val="ListContinue1"/>
      </w:pPr>
      <w:r w:rsidRPr="00A45D0F">
        <w:t>Definícia na riadku 51 súboru  BasicGeneratorFrame.java.</w:t>
      </w:r>
    </w:p>
    <w:p w:rsidR="003B11BD" w:rsidRPr="00A45D0F" w:rsidRDefault="00A31E12" w:rsidP="003B11BD">
      <w:pPr>
        <w:pStyle w:val="Nadpis4"/>
      </w:pPr>
      <w:r w:rsidRPr="00A45D0F">
        <w:fldChar w:fldCharType="begin"/>
      </w:r>
      <w:r w:rsidR="003B11BD" w:rsidRPr="00A45D0F">
        <w:instrText>xe "jButton_generate:swingUI\:\:BasicGeneratorFrame"</w:instrText>
      </w:r>
      <w:r w:rsidRPr="00A45D0F">
        <w:fldChar w:fldCharType="end"/>
      </w:r>
      <w:r w:rsidRPr="00A45D0F">
        <w:fldChar w:fldCharType="begin"/>
      </w:r>
      <w:r w:rsidR="003B11BD" w:rsidRPr="00A45D0F">
        <w:instrText>xe "swingUI\:\:BasicGeneratorFrame:jButton_generate"</w:instrText>
      </w:r>
      <w:r w:rsidRPr="00A45D0F">
        <w:fldChar w:fldCharType="end"/>
      </w:r>
      <w:r w:rsidR="003B11BD" w:rsidRPr="00A45D0F">
        <w:t>javax.swing.JButton swingUI.BasicGeneratorFrame.jButton_generate</w:t>
      </w:r>
      <w:r w:rsidR="003B11BD" w:rsidRPr="00A45D0F">
        <w:rPr>
          <w:rFonts w:ascii="Courier New" w:hAnsi="Courier New" w:cs="Courier New"/>
        </w:rPr>
        <w:t xml:space="preserve"> [private]</w:t>
      </w:r>
    </w:p>
    <w:p w:rsidR="003B11BD" w:rsidRPr="00A45D0F" w:rsidRDefault="003B11BD" w:rsidP="003B11BD">
      <w:pPr>
        <w:pStyle w:val="ListContinue1"/>
      </w:pPr>
    </w:p>
    <w:p w:rsidR="003B11BD" w:rsidRPr="00A45D0F" w:rsidRDefault="003B11BD" w:rsidP="003B11BD">
      <w:pPr>
        <w:pStyle w:val="ListContinue1"/>
      </w:pPr>
      <w:r w:rsidRPr="00A45D0F">
        <w:t>Definícia na riadku 449 súboru  BasicGeneratorFrame.java.</w:t>
      </w:r>
    </w:p>
    <w:p w:rsidR="003B11BD" w:rsidRPr="00A45D0F" w:rsidRDefault="00A31E12" w:rsidP="003B11BD">
      <w:pPr>
        <w:pStyle w:val="Nadpis4"/>
      </w:pPr>
      <w:r w:rsidRPr="00A45D0F">
        <w:lastRenderedPageBreak/>
        <w:fldChar w:fldCharType="begin"/>
      </w:r>
      <w:r w:rsidR="003B11BD" w:rsidRPr="00A45D0F">
        <w:instrText>xe "jButton_reset:swingUI\:\:BasicGeneratorFrame"</w:instrText>
      </w:r>
      <w:r w:rsidRPr="00A45D0F">
        <w:fldChar w:fldCharType="end"/>
      </w:r>
      <w:r w:rsidRPr="00A45D0F">
        <w:fldChar w:fldCharType="begin"/>
      </w:r>
      <w:r w:rsidR="003B11BD" w:rsidRPr="00A45D0F">
        <w:instrText>xe "swingUI\:\:BasicGeneratorFrame:jButton_reset"</w:instrText>
      </w:r>
      <w:r w:rsidRPr="00A45D0F">
        <w:fldChar w:fldCharType="end"/>
      </w:r>
      <w:r w:rsidR="003B11BD" w:rsidRPr="00A45D0F">
        <w:t>javax.swing.JButton swingUI.BasicGeneratorFrame.jButton_reset</w:t>
      </w:r>
      <w:r w:rsidR="003B11BD" w:rsidRPr="00A45D0F">
        <w:rPr>
          <w:rFonts w:ascii="Courier New" w:hAnsi="Courier New" w:cs="Courier New"/>
        </w:rPr>
        <w:t xml:space="preserve"> [private]</w:t>
      </w:r>
    </w:p>
    <w:p w:rsidR="003B11BD" w:rsidRPr="00A45D0F" w:rsidRDefault="003B11BD" w:rsidP="003B11BD">
      <w:pPr>
        <w:pStyle w:val="ListContinue1"/>
      </w:pPr>
    </w:p>
    <w:p w:rsidR="003B11BD" w:rsidRPr="00A45D0F" w:rsidRDefault="003B11BD" w:rsidP="003B11BD">
      <w:pPr>
        <w:pStyle w:val="ListContinue1"/>
      </w:pPr>
      <w:r w:rsidRPr="00A45D0F">
        <w:t>Definícia na riadku 450 súboru  BasicGeneratorFrame.java.</w:t>
      </w:r>
    </w:p>
    <w:p w:rsidR="003B11BD" w:rsidRPr="00A45D0F" w:rsidRDefault="00A31E12" w:rsidP="003B11BD">
      <w:pPr>
        <w:pStyle w:val="Nadpis4"/>
      </w:pPr>
      <w:r w:rsidRPr="00A45D0F">
        <w:fldChar w:fldCharType="begin"/>
      </w:r>
      <w:r w:rsidR="003B11BD" w:rsidRPr="00A45D0F">
        <w:instrText>xe "jButton_search:swingUI\:\:BasicGeneratorFrame"</w:instrText>
      </w:r>
      <w:r w:rsidRPr="00A45D0F">
        <w:fldChar w:fldCharType="end"/>
      </w:r>
      <w:r w:rsidRPr="00A45D0F">
        <w:fldChar w:fldCharType="begin"/>
      </w:r>
      <w:r w:rsidR="003B11BD" w:rsidRPr="00A45D0F">
        <w:instrText>xe "swingUI\:\:BasicGeneratorFrame:jButton_search"</w:instrText>
      </w:r>
      <w:r w:rsidRPr="00A45D0F">
        <w:fldChar w:fldCharType="end"/>
      </w:r>
      <w:r w:rsidR="003B11BD" w:rsidRPr="00A45D0F">
        <w:t>javax.swing.JButton swingUI.BasicGeneratorFrame.jButton_search</w:t>
      </w:r>
      <w:r w:rsidR="003B11BD" w:rsidRPr="00A45D0F">
        <w:rPr>
          <w:rFonts w:ascii="Courier New" w:hAnsi="Courier New" w:cs="Courier New"/>
        </w:rPr>
        <w:t xml:space="preserve"> [private]</w:t>
      </w:r>
    </w:p>
    <w:p w:rsidR="003B11BD" w:rsidRPr="00A45D0F" w:rsidRDefault="003B11BD" w:rsidP="003B11BD">
      <w:pPr>
        <w:pStyle w:val="ListContinue1"/>
      </w:pPr>
    </w:p>
    <w:p w:rsidR="003B11BD" w:rsidRPr="00A45D0F" w:rsidRDefault="003B11BD" w:rsidP="003B11BD">
      <w:pPr>
        <w:pStyle w:val="ListContinue1"/>
      </w:pPr>
      <w:r w:rsidRPr="00A45D0F">
        <w:t>Definícia na riadku 451 súboru  BasicGeneratorFrame.java.</w:t>
      </w:r>
    </w:p>
    <w:p w:rsidR="003B11BD" w:rsidRPr="00A45D0F" w:rsidRDefault="00A31E12" w:rsidP="003B11BD">
      <w:pPr>
        <w:pStyle w:val="Nadpis4"/>
      </w:pPr>
      <w:r w:rsidRPr="00A45D0F">
        <w:fldChar w:fldCharType="begin"/>
      </w:r>
      <w:r w:rsidR="003B11BD" w:rsidRPr="00A45D0F">
        <w:instrText>xe "jButtonReturn:swingUI\:\:BasicGeneratorFrame"</w:instrText>
      </w:r>
      <w:r w:rsidRPr="00A45D0F">
        <w:fldChar w:fldCharType="end"/>
      </w:r>
      <w:r w:rsidRPr="00A45D0F">
        <w:fldChar w:fldCharType="begin"/>
      </w:r>
      <w:r w:rsidR="003B11BD" w:rsidRPr="00A45D0F">
        <w:instrText>xe "swingUI\:\:BasicGeneratorFrame:jButtonReturn"</w:instrText>
      </w:r>
      <w:r w:rsidRPr="00A45D0F">
        <w:fldChar w:fldCharType="end"/>
      </w:r>
      <w:r w:rsidR="003B11BD" w:rsidRPr="00A45D0F">
        <w:t>javax.swing.JButton swingUI.BasicGeneratorFrame.jButtonReturn</w:t>
      </w:r>
      <w:r w:rsidR="003B11BD" w:rsidRPr="00A45D0F">
        <w:rPr>
          <w:rFonts w:ascii="Courier New" w:hAnsi="Courier New" w:cs="Courier New"/>
        </w:rPr>
        <w:t xml:space="preserve"> [private]</w:t>
      </w:r>
    </w:p>
    <w:p w:rsidR="003B11BD" w:rsidRPr="00A45D0F" w:rsidRDefault="003B11BD" w:rsidP="003B11BD">
      <w:pPr>
        <w:pStyle w:val="ListContinue1"/>
      </w:pPr>
    </w:p>
    <w:p w:rsidR="003B11BD" w:rsidRPr="00A45D0F" w:rsidRDefault="003B11BD" w:rsidP="003B11BD">
      <w:pPr>
        <w:pStyle w:val="ListContinue1"/>
      </w:pPr>
      <w:r w:rsidRPr="00A45D0F">
        <w:t>Definícia na riadku 448 súboru  BasicGeneratorFrame.java.</w:t>
      </w:r>
    </w:p>
    <w:p w:rsidR="003B11BD" w:rsidRPr="00A45D0F" w:rsidRDefault="00A31E12" w:rsidP="003B11BD">
      <w:pPr>
        <w:pStyle w:val="Nadpis4"/>
      </w:pPr>
      <w:r w:rsidRPr="00A45D0F">
        <w:fldChar w:fldCharType="begin"/>
      </w:r>
      <w:r w:rsidR="003B11BD" w:rsidRPr="00A45D0F">
        <w:instrText>xe "jCheckBox_left_intOnly:swingUI\:\:BasicGeneratorFrame"</w:instrText>
      </w:r>
      <w:r w:rsidRPr="00A45D0F">
        <w:fldChar w:fldCharType="end"/>
      </w:r>
      <w:r w:rsidRPr="00A45D0F">
        <w:fldChar w:fldCharType="begin"/>
      </w:r>
      <w:r w:rsidR="003B11BD" w:rsidRPr="00A45D0F">
        <w:instrText>xe "swingUI\:\:BasicGeneratorFrame:jCheckBox_left_intOnly"</w:instrText>
      </w:r>
      <w:r w:rsidRPr="00A45D0F">
        <w:fldChar w:fldCharType="end"/>
      </w:r>
      <w:r w:rsidR="003B11BD" w:rsidRPr="00A45D0F">
        <w:t>javax.swing.JCheckBox swingUI.BasicGeneratorFrame.jCheckBox_left_intOnly</w:t>
      </w:r>
      <w:r w:rsidR="003B11BD" w:rsidRPr="00A45D0F">
        <w:rPr>
          <w:rFonts w:ascii="Courier New" w:hAnsi="Courier New" w:cs="Courier New"/>
        </w:rPr>
        <w:t xml:space="preserve"> [private]</w:t>
      </w:r>
    </w:p>
    <w:p w:rsidR="003B11BD" w:rsidRPr="00A45D0F" w:rsidRDefault="003B11BD" w:rsidP="003B11BD">
      <w:pPr>
        <w:pStyle w:val="ListContinue1"/>
      </w:pPr>
    </w:p>
    <w:p w:rsidR="003B11BD" w:rsidRPr="00A45D0F" w:rsidRDefault="003B11BD" w:rsidP="003B11BD">
      <w:pPr>
        <w:pStyle w:val="ListContinue1"/>
      </w:pPr>
      <w:r w:rsidRPr="00A45D0F">
        <w:t>Definícia na riadku 452 súboru  BasicGeneratorFrame.java.</w:t>
      </w:r>
    </w:p>
    <w:p w:rsidR="003B11BD" w:rsidRPr="00A45D0F" w:rsidRDefault="00A31E12" w:rsidP="003B11BD">
      <w:pPr>
        <w:pStyle w:val="Nadpis4"/>
      </w:pPr>
      <w:r w:rsidRPr="00A45D0F">
        <w:fldChar w:fldCharType="begin"/>
      </w:r>
      <w:r w:rsidR="003B11BD" w:rsidRPr="00A45D0F">
        <w:instrText>xe "jCheckBox_showUnknows:swingUI\:\:BasicGeneratorFrame"</w:instrText>
      </w:r>
      <w:r w:rsidRPr="00A45D0F">
        <w:fldChar w:fldCharType="end"/>
      </w:r>
      <w:r w:rsidRPr="00A45D0F">
        <w:fldChar w:fldCharType="begin"/>
      </w:r>
      <w:r w:rsidR="003B11BD" w:rsidRPr="00A45D0F">
        <w:instrText>xe "swingUI\:\:BasicGeneratorFrame:jCheckBox_showUnknows"</w:instrText>
      </w:r>
      <w:r w:rsidRPr="00A45D0F">
        <w:fldChar w:fldCharType="end"/>
      </w:r>
      <w:r w:rsidR="003B11BD" w:rsidRPr="00A45D0F">
        <w:t>javax.swing.JCheckBox swingUI.BasicGeneratorFrame.jCheckBox_showUnknows</w:t>
      </w:r>
      <w:r w:rsidR="003B11BD" w:rsidRPr="00A45D0F">
        <w:rPr>
          <w:rFonts w:ascii="Courier New" w:hAnsi="Courier New" w:cs="Courier New"/>
        </w:rPr>
        <w:t xml:space="preserve"> [private]</w:t>
      </w:r>
    </w:p>
    <w:p w:rsidR="003B11BD" w:rsidRPr="00A45D0F" w:rsidRDefault="003B11BD" w:rsidP="003B11BD">
      <w:pPr>
        <w:pStyle w:val="ListContinue1"/>
      </w:pPr>
    </w:p>
    <w:p w:rsidR="003B11BD" w:rsidRPr="00A45D0F" w:rsidRDefault="003B11BD" w:rsidP="003B11BD">
      <w:pPr>
        <w:pStyle w:val="ListContinue1"/>
      </w:pPr>
      <w:r w:rsidRPr="00A45D0F">
        <w:t>Definícia na riadku 453 súboru  BasicGeneratorFrame.java.</w:t>
      </w:r>
    </w:p>
    <w:p w:rsidR="003B11BD" w:rsidRPr="00A45D0F" w:rsidRDefault="00A31E12" w:rsidP="003B11BD">
      <w:pPr>
        <w:pStyle w:val="Nadpis4"/>
      </w:pPr>
      <w:r w:rsidRPr="00A45D0F">
        <w:fldChar w:fldCharType="begin"/>
      </w:r>
      <w:r w:rsidR="003B11BD" w:rsidRPr="00A45D0F">
        <w:instrText>xe "jCheckBox_top_saveToAFile:swingUI\:\:BasicGeneratorFrame"</w:instrText>
      </w:r>
      <w:r w:rsidRPr="00A45D0F">
        <w:fldChar w:fldCharType="end"/>
      </w:r>
      <w:r w:rsidRPr="00A45D0F">
        <w:fldChar w:fldCharType="begin"/>
      </w:r>
      <w:r w:rsidR="003B11BD" w:rsidRPr="00A45D0F">
        <w:instrText>xe "swingUI\:\:BasicGeneratorFrame:jCheckBox_top_saveToAFile"</w:instrText>
      </w:r>
      <w:r w:rsidRPr="00A45D0F">
        <w:fldChar w:fldCharType="end"/>
      </w:r>
      <w:r w:rsidR="003B11BD" w:rsidRPr="00A45D0F">
        <w:t>javax.swing.JCheckBox swingUI.BasicGeneratorFrame.jCheckBox_top_saveToAFile</w:t>
      </w:r>
      <w:r w:rsidR="003B11BD" w:rsidRPr="00A45D0F">
        <w:rPr>
          <w:rFonts w:ascii="Courier New" w:hAnsi="Courier New" w:cs="Courier New"/>
        </w:rPr>
        <w:t xml:space="preserve"> [private]</w:t>
      </w:r>
    </w:p>
    <w:p w:rsidR="003B11BD" w:rsidRPr="00A45D0F" w:rsidRDefault="003B11BD" w:rsidP="003B11BD">
      <w:pPr>
        <w:pStyle w:val="ListContinue1"/>
      </w:pPr>
    </w:p>
    <w:p w:rsidR="003B11BD" w:rsidRPr="00A45D0F" w:rsidRDefault="003B11BD" w:rsidP="003B11BD">
      <w:pPr>
        <w:pStyle w:val="ListContinue1"/>
      </w:pPr>
      <w:r w:rsidRPr="00A45D0F">
        <w:t>Definícia na riadku 455 súboru  BasicGeneratorFrame.java.</w:t>
      </w:r>
    </w:p>
    <w:p w:rsidR="003B11BD" w:rsidRPr="00A45D0F" w:rsidRDefault="00A31E12" w:rsidP="003B11BD">
      <w:pPr>
        <w:pStyle w:val="Nadpis4"/>
      </w:pPr>
      <w:r w:rsidRPr="00A45D0F">
        <w:fldChar w:fldCharType="begin"/>
      </w:r>
      <w:r w:rsidR="003B11BD" w:rsidRPr="00A45D0F">
        <w:instrText>xe "jCheckBox_top_ShowHere:swingUI\:\:BasicGeneratorFrame"</w:instrText>
      </w:r>
      <w:r w:rsidRPr="00A45D0F">
        <w:fldChar w:fldCharType="end"/>
      </w:r>
      <w:r w:rsidRPr="00A45D0F">
        <w:fldChar w:fldCharType="begin"/>
      </w:r>
      <w:r w:rsidR="003B11BD" w:rsidRPr="00A45D0F">
        <w:instrText>xe "swingUI\:\:BasicGeneratorFrame:jCheckBox_top_ShowHere"</w:instrText>
      </w:r>
      <w:r w:rsidRPr="00A45D0F">
        <w:fldChar w:fldCharType="end"/>
      </w:r>
      <w:r w:rsidR="003B11BD" w:rsidRPr="00A45D0F">
        <w:t>javax.swing.JCheckBox swingUI.BasicGeneratorFrame.jCheckBox_top_ShowHere</w:t>
      </w:r>
      <w:r w:rsidR="003B11BD" w:rsidRPr="00A45D0F">
        <w:rPr>
          <w:rFonts w:ascii="Courier New" w:hAnsi="Courier New" w:cs="Courier New"/>
        </w:rPr>
        <w:t xml:space="preserve"> [private]</w:t>
      </w:r>
    </w:p>
    <w:p w:rsidR="003B11BD" w:rsidRPr="00A45D0F" w:rsidRDefault="003B11BD" w:rsidP="003B11BD">
      <w:pPr>
        <w:pStyle w:val="ListContinue1"/>
      </w:pPr>
    </w:p>
    <w:p w:rsidR="003B11BD" w:rsidRPr="00A45D0F" w:rsidRDefault="003B11BD" w:rsidP="003B11BD">
      <w:pPr>
        <w:pStyle w:val="ListContinue1"/>
      </w:pPr>
      <w:r w:rsidRPr="00A45D0F">
        <w:t>Definícia na riadku 454 súboru  BasicGeneratorFrame.java.</w:t>
      </w:r>
    </w:p>
    <w:p w:rsidR="003B11BD" w:rsidRPr="00A45D0F" w:rsidRDefault="00A31E12" w:rsidP="003B11BD">
      <w:pPr>
        <w:pStyle w:val="Nadpis4"/>
      </w:pPr>
      <w:r w:rsidRPr="00A45D0F">
        <w:fldChar w:fldCharType="begin"/>
      </w:r>
      <w:r w:rsidR="003B11BD" w:rsidRPr="00A45D0F">
        <w:instrText>xe "jEditorPane:swingUI\:\:BasicGeneratorFrame"</w:instrText>
      </w:r>
      <w:r w:rsidRPr="00A45D0F">
        <w:fldChar w:fldCharType="end"/>
      </w:r>
      <w:r w:rsidRPr="00A45D0F">
        <w:fldChar w:fldCharType="begin"/>
      </w:r>
      <w:r w:rsidR="003B11BD" w:rsidRPr="00A45D0F">
        <w:instrText>xe "swingUI\:\:BasicGeneratorFrame:jEditorPane"</w:instrText>
      </w:r>
      <w:r w:rsidRPr="00A45D0F">
        <w:fldChar w:fldCharType="end"/>
      </w:r>
      <w:r w:rsidR="003B11BD" w:rsidRPr="00A45D0F">
        <w:t>javax.swing.JEditorPane swingUI.BasicGeneratorFrame.jEditorPane</w:t>
      </w:r>
      <w:r w:rsidR="003B11BD" w:rsidRPr="00A45D0F">
        <w:rPr>
          <w:rFonts w:ascii="Courier New" w:hAnsi="Courier New" w:cs="Courier New"/>
        </w:rPr>
        <w:t xml:space="preserve"> [private]</w:t>
      </w:r>
    </w:p>
    <w:p w:rsidR="003B11BD" w:rsidRPr="00A45D0F" w:rsidRDefault="003B11BD" w:rsidP="003B11BD">
      <w:pPr>
        <w:pStyle w:val="ListContinue1"/>
      </w:pPr>
    </w:p>
    <w:p w:rsidR="003B11BD" w:rsidRPr="00A45D0F" w:rsidRDefault="003B11BD" w:rsidP="003B11BD">
      <w:pPr>
        <w:pStyle w:val="ListContinue1"/>
      </w:pPr>
      <w:r w:rsidRPr="00A45D0F">
        <w:t>Definícia na riadku 456 súboru  BasicGeneratorFrame.java.</w:t>
      </w:r>
    </w:p>
    <w:p w:rsidR="003B11BD" w:rsidRPr="00A45D0F" w:rsidRDefault="00A31E12" w:rsidP="003B11BD">
      <w:pPr>
        <w:pStyle w:val="Nadpis4"/>
      </w:pPr>
      <w:r w:rsidRPr="00A45D0F">
        <w:fldChar w:fldCharType="begin"/>
      </w:r>
      <w:r w:rsidR="003B11BD" w:rsidRPr="00A45D0F">
        <w:instrText>xe "jLabel1:swingUI\:\:BasicGeneratorFrame"</w:instrText>
      </w:r>
      <w:r w:rsidRPr="00A45D0F">
        <w:fldChar w:fldCharType="end"/>
      </w:r>
      <w:r w:rsidRPr="00A45D0F">
        <w:fldChar w:fldCharType="begin"/>
      </w:r>
      <w:r w:rsidR="003B11BD" w:rsidRPr="00A45D0F">
        <w:instrText>xe "swingUI\:\:BasicGeneratorFrame:jLabel1"</w:instrText>
      </w:r>
      <w:r w:rsidRPr="00A45D0F">
        <w:fldChar w:fldCharType="end"/>
      </w:r>
      <w:r w:rsidR="003B11BD" w:rsidRPr="00A45D0F">
        <w:t>javax.swing.JLabel swingUI.BasicGeneratorFrame.jLabel1</w:t>
      </w:r>
      <w:r w:rsidR="003B11BD" w:rsidRPr="00A45D0F">
        <w:rPr>
          <w:rFonts w:ascii="Courier New" w:hAnsi="Courier New" w:cs="Courier New"/>
        </w:rPr>
        <w:t xml:space="preserve"> [private]</w:t>
      </w:r>
    </w:p>
    <w:p w:rsidR="003B11BD" w:rsidRPr="00A45D0F" w:rsidRDefault="003B11BD" w:rsidP="003B11BD">
      <w:pPr>
        <w:pStyle w:val="ListContinue1"/>
      </w:pPr>
    </w:p>
    <w:p w:rsidR="003B11BD" w:rsidRPr="00A45D0F" w:rsidRDefault="003B11BD" w:rsidP="003B11BD">
      <w:pPr>
        <w:pStyle w:val="ListContinue1"/>
      </w:pPr>
      <w:r w:rsidRPr="00A45D0F">
        <w:t>Definícia na riadku 457 súboru  BasicGeneratorFrame.java.</w:t>
      </w:r>
    </w:p>
    <w:p w:rsidR="003B11BD" w:rsidRPr="00A45D0F" w:rsidRDefault="00A31E12" w:rsidP="003B11BD">
      <w:pPr>
        <w:pStyle w:val="Nadpis4"/>
      </w:pPr>
      <w:r w:rsidRPr="00A45D0F">
        <w:fldChar w:fldCharType="begin"/>
      </w:r>
      <w:r w:rsidR="003B11BD" w:rsidRPr="00A45D0F">
        <w:instrText>xe "jLabel_pathToFile:swingUI\:\:BasicGeneratorFrame"</w:instrText>
      </w:r>
      <w:r w:rsidRPr="00A45D0F">
        <w:fldChar w:fldCharType="end"/>
      </w:r>
      <w:r w:rsidRPr="00A45D0F">
        <w:fldChar w:fldCharType="begin"/>
      </w:r>
      <w:r w:rsidR="003B11BD" w:rsidRPr="00A45D0F">
        <w:instrText>xe "swingUI\:\:BasicGeneratorFrame:jLabel_pathToFile"</w:instrText>
      </w:r>
      <w:r w:rsidRPr="00A45D0F">
        <w:fldChar w:fldCharType="end"/>
      </w:r>
      <w:r w:rsidR="003B11BD" w:rsidRPr="00A45D0F">
        <w:t>javax.swing.JLabel swingUI.BasicGeneratorFrame.jLabel_pathToFile</w:t>
      </w:r>
      <w:r w:rsidR="003B11BD" w:rsidRPr="00A45D0F">
        <w:rPr>
          <w:rFonts w:ascii="Courier New" w:hAnsi="Courier New" w:cs="Courier New"/>
        </w:rPr>
        <w:t xml:space="preserve"> [private]</w:t>
      </w:r>
    </w:p>
    <w:p w:rsidR="003B11BD" w:rsidRPr="00A45D0F" w:rsidRDefault="003B11BD" w:rsidP="003B11BD">
      <w:pPr>
        <w:pStyle w:val="ListContinue1"/>
      </w:pPr>
    </w:p>
    <w:p w:rsidR="003B11BD" w:rsidRPr="00A45D0F" w:rsidRDefault="003B11BD" w:rsidP="003B11BD">
      <w:pPr>
        <w:pStyle w:val="ListContinue1"/>
      </w:pPr>
      <w:r w:rsidRPr="00A45D0F">
        <w:t>Definícia na riadku 461 súboru  BasicGeneratorFrame.java.</w:t>
      </w:r>
    </w:p>
    <w:p w:rsidR="003B11BD" w:rsidRPr="00A45D0F" w:rsidRDefault="00A31E12" w:rsidP="003B11BD">
      <w:pPr>
        <w:pStyle w:val="Nadpis4"/>
      </w:pPr>
      <w:r w:rsidRPr="00A45D0F">
        <w:fldChar w:fldCharType="begin"/>
      </w:r>
      <w:r w:rsidR="003B11BD" w:rsidRPr="00A45D0F">
        <w:instrText>xe "jLabel_Size:swingUI\:\:BasicGeneratorFrame"</w:instrText>
      </w:r>
      <w:r w:rsidRPr="00A45D0F">
        <w:fldChar w:fldCharType="end"/>
      </w:r>
      <w:r w:rsidRPr="00A45D0F">
        <w:fldChar w:fldCharType="begin"/>
      </w:r>
      <w:r w:rsidR="003B11BD" w:rsidRPr="00A45D0F">
        <w:instrText>xe "swingUI\:\:BasicGeneratorFrame:jLabel_Size"</w:instrText>
      </w:r>
      <w:r w:rsidRPr="00A45D0F">
        <w:fldChar w:fldCharType="end"/>
      </w:r>
      <w:r w:rsidR="003B11BD" w:rsidRPr="00A45D0F">
        <w:t>javax.swing.JLabel swingUI.BasicGeneratorFrame.jLabel_Size</w:t>
      </w:r>
      <w:r w:rsidR="003B11BD" w:rsidRPr="00A45D0F">
        <w:rPr>
          <w:rFonts w:ascii="Courier New" w:hAnsi="Courier New" w:cs="Courier New"/>
        </w:rPr>
        <w:t xml:space="preserve"> [private]</w:t>
      </w:r>
    </w:p>
    <w:p w:rsidR="003B11BD" w:rsidRPr="00A45D0F" w:rsidRDefault="003B11BD" w:rsidP="003B11BD">
      <w:pPr>
        <w:pStyle w:val="ListContinue1"/>
      </w:pPr>
    </w:p>
    <w:p w:rsidR="003B11BD" w:rsidRPr="00A45D0F" w:rsidRDefault="003B11BD" w:rsidP="003B11BD">
      <w:pPr>
        <w:pStyle w:val="ListContinue1"/>
      </w:pPr>
      <w:r w:rsidRPr="00A45D0F">
        <w:lastRenderedPageBreak/>
        <w:t>Definícia na riadku 460 súboru  BasicGeneratorFrame.java.</w:t>
      </w:r>
    </w:p>
    <w:p w:rsidR="003B11BD" w:rsidRPr="00A45D0F" w:rsidRDefault="00A31E12" w:rsidP="003B11BD">
      <w:pPr>
        <w:pStyle w:val="Nadpis4"/>
      </w:pPr>
      <w:r w:rsidRPr="00A45D0F">
        <w:fldChar w:fldCharType="begin"/>
      </w:r>
      <w:r w:rsidR="003B11BD" w:rsidRPr="00A45D0F">
        <w:instrText>xe "jLabelPrecision:swingUI\:\:BasicGeneratorFrame"</w:instrText>
      </w:r>
      <w:r w:rsidRPr="00A45D0F">
        <w:fldChar w:fldCharType="end"/>
      </w:r>
      <w:r w:rsidRPr="00A45D0F">
        <w:fldChar w:fldCharType="begin"/>
      </w:r>
      <w:r w:rsidR="003B11BD" w:rsidRPr="00A45D0F">
        <w:instrText>xe "swingUI\:\:BasicGeneratorFrame:jLabelPrecision"</w:instrText>
      </w:r>
      <w:r w:rsidRPr="00A45D0F">
        <w:fldChar w:fldCharType="end"/>
      </w:r>
      <w:r w:rsidR="003B11BD" w:rsidRPr="00A45D0F">
        <w:t>javax.swing.JLabel swingUI.BasicGeneratorFrame.jLabelPrecision</w:t>
      </w:r>
      <w:r w:rsidR="003B11BD" w:rsidRPr="00A45D0F">
        <w:rPr>
          <w:rFonts w:ascii="Courier New" w:hAnsi="Courier New" w:cs="Courier New"/>
        </w:rPr>
        <w:t xml:space="preserve"> [private]</w:t>
      </w:r>
    </w:p>
    <w:p w:rsidR="003B11BD" w:rsidRPr="00A45D0F" w:rsidRDefault="003B11BD" w:rsidP="003B11BD">
      <w:pPr>
        <w:pStyle w:val="ListContinue1"/>
      </w:pPr>
    </w:p>
    <w:p w:rsidR="003B11BD" w:rsidRPr="00A45D0F" w:rsidRDefault="003B11BD" w:rsidP="003B11BD">
      <w:pPr>
        <w:pStyle w:val="ListContinue1"/>
      </w:pPr>
      <w:r w:rsidRPr="00A45D0F">
        <w:t>Definícia na riadku 458 súboru  BasicGeneratorFrame.java.</w:t>
      </w:r>
    </w:p>
    <w:p w:rsidR="003B11BD" w:rsidRPr="00A45D0F" w:rsidRDefault="00A31E12" w:rsidP="003B11BD">
      <w:pPr>
        <w:pStyle w:val="Nadpis4"/>
      </w:pPr>
      <w:r w:rsidRPr="00A45D0F">
        <w:fldChar w:fldCharType="begin"/>
      </w:r>
      <w:r w:rsidR="003B11BD" w:rsidRPr="00A45D0F">
        <w:instrText>xe "jLabelRange:swingUI\:\:BasicGeneratorFrame"</w:instrText>
      </w:r>
      <w:r w:rsidRPr="00A45D0F">
        <w:fldChar w:fldCharType="end"/>
      </w:r>
      <w:r w:rsidRPr="00A45D0F">
        <w:fldChar w:fldCharType="begin"/>
      </w:r>
      <w:r w:rsidR="003B11BD" w:rsidRPr="00A45D0F">
        <w:instrText>xe "swingUI\:\:BasicGeneratorFrame:jLabelRange"</w:instrText>
      </w:r>
      <w:r w:rsidRPr="00A45D0F">
        <w:fldChar w:fldCharType="end"/>
      </w:r>
      <w:r w:rsidR="003B11BD" w:rsidRPr="00A45D0F">
        <w:t>javax.swing.JLabel swingUI.BasicGeneratorFrame.jLabelRange</w:t>
      </w:r>
      <w:r w:rsidR="003B11BD" w:rsidRPr="00A45D0F">
        <w:rPr>
          <w:rFonts w:ascii="Courier New" w:hAnsi="Courier New" w:cs="Courier New"/>
        </w:rPr>
        <w:t xml:space="preserve"> [private]</w:t>
      </w:r>
    </w:p>
    <w:p w:rsidR="003B11BD" w:rsidRPr="00A45D0F" w:rsidRDefault="003B11BD" w:rsidP="003B11BD">
      <w:pPr>
        <w:pStyle w:val="ListContinue1"/>
      </w:pPr>
    </w:p>
    <w:p w:rsidR="003B11BD" w:rsidRPr="00A45D0F" w:rsidRDefault="003B11BD" w:rsidP="003B11BD">
      <w:pPr>
        <w:pStyle w:val="ListContinue1"/>
      </w:pPr>
      <w:r w:rsidRPr="00A45D0F">
        <w:t>Definícia na riadku 459 súboru  BasicGeneratorFrame.java.</w:t>
      </w:r>
    </w:p>
    <w:p w:rsidR="003B11BD" w:rsidRPr="00A45D0F" w:rsidRDefault="00A31E12" w:rsidP="003B11BD">
      <w:pPr>
        <w:pStyle w:val="Nadpis4"/>
      </w:pPr>
      <w:r w:rsidRPr="00A45D0F">
        <w:fldChar w:fldCharType="begin"/>
      </w:r>
      <w:r w:rsidR="003B11BD" w:rsidRPr="00A45D0F">
        <w:instrText>xe "jPanel_left:swingUI\:\:BasicGeneratorFrame"</w:instrText>
      </w:r>
      <w:r w:rsidRPr="00A45D0F">
        <w:fldChar w:fldCharType="end"/>
      </w:r>
      <w:r w:rsidRPr="00A45D0F">
        <w:fldChar w:fldCharType="begin"/>
      </w:r>
      <w:r w:rsidR="003B11BD" w:rsidRPr="00A45D0F">
        <w:instrText>xe "swingUI\:\:BasicGeneratorFrame:jPanel_left"</w:instrText>
      </w:r>
      <w:r w:rsidRPr="00A45D0F">
        <w:fldChar w:fldCharType="end"/>
      </w:r>
      <w:r w:rsidR="003B11BD" w:rsidRPr="00A45D0F">
        <w:t>javax.swing.JPanel swingUI.BasicGeneratorFrame.jPanel_left</w:t>
      </w:r>
      <w:r w:rsidR="003B11BD" w:rsidRPr="00A45D0F">
        <w:rPr>
          <w:rFonts w:ascii="Courier New" w:hAnsi="Courier New" w:cs="Courier New"/>
        </w:rPr>
        <w:t xml:space="preserve"> [private]</w:t>
      </w:r>
    </w:p>
    <w:p w:rsidR="003B11BD" w:rsidRPr="00A45D0F" w:rsidRDefault="003B11BD" w:rsidP="003B11BD">
      <w:pPr>
        <w:pStyle w:val="ListContinue1"/>
      </w:pPr>
    </w:p>
    <w:p w:rsidR="003B11BD" w:rsidRPr="00A45D0F" w:rsidRDefault="003B11BD" w:rsidP="003B11BD">
      <w:pPr>
        <w:pStyle w:val="ListContinue1"/>
      </w:pPr>
      <w:r w:rsidRPr="00A45D0F">
        <w:t>Definícia na riadku 462 súboru  BasicGeneratorFrame.java.</w:t>
      </w:r>
    </w:p>
    <w:p w:rsidR="003B11BD" w:rsidRPr="00A45D0F" w:rsidRDefault="00A31E12" w:rsidP="003B11BD">
      <w:pPr>
        <w:pStyle w:val="Nadpis4"/>
      </w:pPr>
      <w:r w:rsidRPr="00A45D0F">
        <w:fldChar w:fldCharType="begin"/>
      </w:r>
      <w:r w:rsidR="003B11BD" w:rsidRPr="00A45D0F">
        <w:instrText>xe "jPanel_leftAdditional:swingUI\:\:BasicGeneratorFrame"</w:instrText>
      </w:r>
      <w:r w:rsidRPr="00A45D0F">
        <w:fldChar w:fldCharType="end"/>
      </w:r>
      <w:r w:rsidRPr="00A45D0F">
        <w:fldChar w:fldCharType="begin"/>
      </w:r>
      <w:r w:rsidR="003B11BD" w:rsidRPr="00A45D0F">
        <w:instrText>xe "swingUI\:\:BasicGeneratorFrame:jPanel_leftAdditional"</w:instrText>
      </w:r>
      <w:r w:rsidRPr="00A45D0F">
        <w:fldChar w:fldCharType="end"/>
      </w:r>
      <w:r w:rsidR="003B11BD" w:rsidRPr="00A45D0F">
        <w:t>javax.swing.JPanel swingUI.BasicGeneratorFrame.jPanel_leftAdditional</w:t>
      </w:r>
      <w:r w:rsidR="003B11BD" w:rsidRPr="00A45D0F">
        <w:rPr>
          <w:rFonts w:ascii="Courier New" w:hAnsi="Courier New" w:cs="Courier New"/>
        </w:rPr>
        <w:t xml:space="preserve"> [private]</w:t>
      </w:r>
    </w:p>
    <w:p w:rsidR="003B11BD" w:rsidRPr="00A45D0F" w:rsidRDefault="003B11BD" w:rsidP="003B11BD">
      <w:pPr>
        <w:pStyle w:val="ListContinue1"/>
      </w:pPr>
    </w:p>
    <w:p w:rsidR="003B11BD" w:rsidRPr="00A45D0F" w:rsidRDefault="003B11BD" w:rsidP="003B11BD">
      <w:pPr>
        <w:pStyle w:val="ListContinue1"/>
      </w:pPr>
      <w:r w:rsidRPr="00A45D0F">
        <w:t>Definícia na riadku 463 súboru  BasicGeneratorFrame.java.</w:t>
      </w:r>
    </w:p>
    <w:p w:rsidR="003B11BD" w:rsidRPr="00A45D0F" w:rsidRDefault="00A31E12" w:rsidP="003B11BD">
      <w:pPr>
        <w:pStyle w:val="Nadpis4"/>
      </w:pPr>
      <w:r w:rsidRPr="00A45D0F">
        <w:fldChar w:fldCharType="begin"/>
      </w:r>
      <w:r w:rsidR="003B11BD" w:rsidRPr="00A45D0F">
        <w:instrText>xe "jPanel_top:swingUI\:\:BasicGeneratorFrame"</w:instrText>
      </w:r>
      <w:r w:rsidRPr="00A45D0F">
        <w:fldChar w:fldCharType="end"/>
      </w:r>
      <w:r w:rsidRPr="00A45D0F">
        <w:fldChar w:fldCharType="begin"/>
      </w:r>
      <w:r w:rsidR="003B11BD" w:rsidRPr="00A45D0F">
        <w:instrText>xe "swingUI\:\:BasicGeneratorFrame:jPanel_top"</w:instrText>
      </w:r>
      <w:r w:rsidRPr="00A45D0F">
        <w:fldChar w:fldCharType="end"/>
      </w:r>
      <w:r w:rsidR="003B11BD" w:rsidRPr="00A45D0F">
        <w:t>javax.swing.JPanel swingUI.BasicGeneratorFrame.jPanel_top</w:t>
      </w:r>
      <w:r w:rsidR="003B11BD" w:rsidRPr="00A45D0F">
        <w:rPr>
          <w:rFonts w:ascii="Courier New" w:hAnsi="Courier New" w:cs="Courier New"/>
        </w:rPr>
        <w:t xml:space="preserve"> [private]</w:t>
      </w:r>
    </w:p>
    <w:p w:rsidR="003B11BD" w:rsidRPr="00A45D0F" w:rsidRDefault="003B11BD" w:rsidP="003B11BD">
      <w:pPr>
        <w:pStyle w:val="ListContinue1"/>
      </w:pPr>
    </w:p>
    <w:p w:rsidR="003B11BD" w:rsidRPr="00A45D0F" w:rsidRDefault="003B11BD" w:rsidP="003B11BD">
      <w:pPr>
        <w:pStyle w:val="ListContinue1"/>
      </w:pPr>
      <w:r w:rsidRPr="00A45D0F">
        <w:t>Definícia na riadku 464 súboru  BasicGeneratorFrame.java.</w:t>
      </w:r>
    </w:p>
    <w:p w:rsidR="003B11BD" w:rsidRPr="00A45D0F" w:rsidRDefault="00A31E12" w:rsidP="003B11BD">
      <w:pPr>
        <w:pStyle w:val="Nadpis4"/>
      </w:pPr>
      <w:r w:rsidRPr="00A45D0F">
        <w:fldChar w:fldCharType="begin"/>
      </w:r>
      <w:r w:rsidR="003B11BD" w:rsidRPr="00A45D0F">
        <w:instrText>xe "jScrollPane1:swingUI\:\:BasicGeneratorFrame"</w:instrText>
      </w:r>
      <w:r w:rsidRPr="00A45D0F">
        <w:fldChar w:fldCharType="end"/>
      </w:r>
      <w:r w:rsidRPr="00A45D0F">
        <w:fldChar w:fldCharType="begin"/>
      </w:r>
      <w:r w:rsidR="003B11BD" w:rsidRPr="00A45D0F">
        <w:instrText>xe "swingUI\:\:BasicGeneratorFrame:jScrollPane1"</w:instrText>
      </w:r>
      <w:r w:rsidRPr="00A45D0F">
        <w:fldChar w:fldCharType="end"/>
      </w:r>
      <w:r w:rsidR="003B11BD" w:rsidRPr="00A45D0F">
        <w:t>javax.swing.JScrollPane swingUI.BasicGeneratorFrame.jScrollPane1</w:t>
      </w:r>
      <w:r w:rsidR="003B11BD" w:rsidRPr="00A45D0F">
        <w:rPr>
          <w:rFonts w:ascii="Courier New" w:hAnsi="Courier New" w:cs="Courier New"/>
        </w:rPr>
        <w:t xml:space="preserve"> [private]</w:t>
      </w:r>
    </w:p>
    <w:p w:rsidR="003B11BD" w:rsidRPr="00A45D0F" w:rsidRDefault="003B11BD" w:rsidP="003B11BD">
      <w:pPr>
        <w:pStyle w:val="ListContinue1"/>
      </w:pPr>
    </w:p>
    <w:p w:rsidR="003B11BD" w:rsidRPr="00A45D0F" w:rsidRDefault="003B11BD" w:rsidP="003B11BD">
      <w:pPr>
        <w:pStyle w:val="ListContinue1"/>
      </w:pPr>
      <w:r w:rsidRPr="00A45D0F">
        <w:t>Definícia na riadku 465 súboru  BasicGeneratorFrame.java.</w:t>
      </w:r>
    </w:p>
    <w:p w:rsidR="003B11BD" w:rsidRPr="00A45D0F" w:rsidRDefault="00A31E12" w:rsidP="003B11BD">
      <w:pPr>
        <w:pStyle w:val="Nadpis4"/>
      </w:pPr>
      <w:r w:rsidRPr="00A45D0F">
        <w:fldChar w:fldCharType="begin"/>
      </w:r>
      <w:r w:rsidR="003B11BD" w:rsidRPr="00A45D0F">
        <w:instrText>xe "jTextField_pathToFile:swingUI\:\:BasicGeneratorFrame"</w:instrText>
      </w:r>
      <w:r w:rsidRPr="00A45D0F">
        <w:fldChar w:fldCharType="end"/>
      </w:r>
      <w:r w:rsidRPr="00A45D0F">
        <w:fldChar w:fldCharType="begin"/>
      </w:r>
      <w:r w:rsidR="003B11BD" w:rsidRPr="00A45D0F">
        <w:instrText>xe "swingUI\:\:BasicGeneratorFrame:jTextField_pathToFile"</w:instrText>
      </w:r>
      <w:r w:rsidRPr="00A45D0F">
        <w:fldChar w:fldCharType="end"/>
      </w:r>
      <w:r w:rsidR="003B11BD" w:rsidRPr="00A45D0F">
        <w:t>javax.swing.JTextField swingUI.BasicGeneratorFrame.jTextField_pathToFile</w:t>
      </w:r>
      <w:r w:rsidR="003B11BD" w:rsidRPr="00A45D0F">
        <w:rPr>
          <w:rFonts w:ascii="Courier New" w:hAnsi="Courier New" w:cs="Courier New"/>
        </w:rPr>
        <w:t xml:space="preserve"> [private]</w:t>
      </w:r>
    </w:p>
    <w:p w:rsidR="003B11BD" w:rsidRPr="00A45D0F" w:rsidRDefault="003B11BD" w:rsidP="003B11BD">
      <w:pPr>
        <w:pStyle w:val="ListContinue1"/>
      </w:pPr>
    </w:p>
    <w:p w:rsidR="003B11BD" w:rsidRPr="00A45D0F" w:rsidRDefault="003B11BD" w:rsidP="003B11BD">
      <w:pPr>
        <w:pStyle w:val="ListContinue1"/>
      </w:pPr>
      <w:r w:rsidRPr="00A45D0F">
        <w:t>Definícia na riadku 466 súboru  BasicGeneratorFrame.java.</w:t>
      </w:r>
    </w:p>
    <w:p w:rsidR="003B11BD" w:rsidRPr="00A45D0F" w:rsidRDefault="00A31E12" w:rsidP="003B11BD">
      <w:pPr>
        <w:pStyle w:val="Nadpis4"/>
      </w:pPr>
      <w:r w:rsidRPr="00A45D0F">
        <w:fldChar w:fldCharType="begin"/>
      </w:r>
      <w:r w:rsidR="003B11BD" w:rsidRPr="00A45D0F">
        <w:instrText>xe "jTextField_precision:swingUI\:\:BasicGeneratorFrame"</w:instrText>
      </w:r>
      <w:r w:rsidRPr="00A45D0F">
        <w:fldChar w:fldCharType="end"/>
      </w:r>
      <w:r w:rsidRPr="00A45D0F">
        <w:fldChar w:fldCharType="begin"/>
      </w:r>
      <w:r w:rsidR="003B11BD" w:rsidRPr="00A45D0F">
        <w:instrText>xe "swingUI\:\:BasicGeneratorFrame:jTextField_precision"</w:instrText>
      </w:r>
      <w:r w:rsidRPr="00A45D0F">
        <w:fldChar w:fldCharType="end"/>
      </w:r>
      <w:r w:rsidR="003B11BD" w:rsidRPr="00A45D0F">
        <w:t>javax.swing.JTextField swingUI.BasicGeneratorFrame.jTextField_precision</w:t>
      </w:r>
      <w:r w:rsidR="003B11BD" w:rsidRPr="00A45D0F">
        <w:rPr>
          <w:rFonts w:ascii="Courier New" w:hAnsi="Courier New" w:cs="Courier New"/>
        </w:rPr>
        <w:t xml:space="preserve"> [private]</w:t>
      </w:r>
    </w:p>
    <w:p w:rsidR="003B11BD" w:rsidRPr="00A45D0F" w:rsidRDefault="003B11BD" w:rsidP="003B11BD">
      <w:pPr>
        <w:pStyle w:val="ListContinue1"/>
      </w:pPr>
    </w:p>
    <w:p w:rsidR="003B11BD" w:rsidRPr="00A45D0F" w:rsidRDefault="003B11BD" w:rsidP="003B11BD">
      <w:pPr>
        <w:pStyle w:val="ListContinue1"/>
      </w:pPr>
      <w:r w:rsidRPr="00A45D0F">
        <w:t>Definícia na riadku 467 súboru  BasicGeneratorFrame.java.</w:t>
      </w:r>
    </w:p>
    <w:p w:rsidR="003B11BD" w:rsidRPr="00A45D0F" w:rsidRDefault="00A31E12" w:rsidP="003B11BD">
      <w:pPr>
        <w:pStyle w:val="Nadpis4"/>
      </w:pPr>
      <w:r w:rsidRPr="00A45D0F">
        <w:fldChar w:fldCharType="begin"/>
      </w:r>
      <w:r w:rsidR="003B11BD" w:rsidRPr="00A45D0F">
        <w:instrText>xe "jTextField_rangeFrom:swingUI\:\:BasicGeneratorFrame"</w:instrText>
      </w:r>
      <w:r w:rsidRPr="00A45D0F">
        <w:fldChar w:fldCharType="end"/>
      </w:r>
      <w:r w:rsidRPr="00A45D0F">
        <w:fldChar w:fldCharType="begin"/>
      </w:r>
      <w:r w:rsidR="003B11BD" w:rsidRPr="00A45D0F">
        <w:instrText>xe "swingUI\:\:BasicGeneratorFrame:jTextField_rangeFrom"</w:instrText>
      </w:r>
      <w:r w:rsidRPr="00A45D0F">
        <w:fldChar w:fldCharType="end"/>
      </w:r>
      <w:r w:rsidR="003B11BD" w:rsidRPr="00A45D0F">
        <w:t>javax.swing.JTextField swingUI.BasicGeneratorFrame.jTextField_rangeFrom</w:t>
      </w:r>
      <w:r w:rsidR="003B11BD" w:rsidRPr="00A45D0F">
        <w:rPr>
          <w:rFonts w:ascii="Courier New" w:hAnsi="Courier New" w:cs="Courier New"/>
        </w:rPr>
        <w:t xml:space="preserve"> [private]</w:t>
      </w:r>
    </w:p>
    <w:p w:rsidR="003B11BD" w:rsidRPr="00A45D0F" w:rsidRDefault="003B11BD" w:rsidP="003B11BD">
      <w:pPr>
        <w:pStyle w:val="ListContinue1"/>
      </w:pPr>
    </w:p>
    <w:p w:rsidR="003B11BD" w:rsidRPr="00A45D0F" w:rsidRDefault="003B11BD" w:rsidP="003B11BD">
      <w:pPr>
        <w:pStyle w:val="ListContinue1"/>
      </w:pPr>
      <w:r w:rsidRPr="00A45D0F">
        <w:t>Definícia na riadku 468 súboru  BasicGeneratorFrame.java.</w:t>
      </w:r>
    </w:p>
    <w:p w:rsidR="003B11BD" w:rsidRPr="00A45D0F" w:rsidRDefault="00A31E12" w:rsidP="003B11BD">
      <w:pPr>
        <w:pStyle w:val="Nadpis4"/>
      </w:pPr>
      <w:r w:rsidRPr="00A45D0F">
        <w:fldChar w:fldCharType="begin"/>
      </w:r>
      <w:r w:rsidR="003B11BD" w:rsidRPr="00A45D0F">
        <w:instrText>xe "jTextField_rangeTo:swingUI\:\:BasicGeneratorFrame"</w:instrText>
      </w:r>
      <w:r w:rsidRPr="00A45D0F">
        <w:fldChar w:fldCharType="end"/>
      </w:r>
      <w:r w:rsidRPr="00A45D0F">
        <w:fldChar w:fldCharType="begin"/>
      </w:r>
      <w:r w:rsidR="003B11BD" w:rsidRPr="00A45D0F">
        <w:instrText>xe "swingUI\:\:BasicGeneratorFrame:jTextField_rangeTo"</w:instrText>
      </w:r>
      <w:r w:rsidRPr="00A45D0F">
        <w:fldChar w:fldCharType="end"/>
      </w:r>
      <w:r w:rsidR="003B11BD" w:rsidRPr="00A45D0F">
        <w:t>javax.swing.JTextField swingUI.BasicGeneratorFrame.jTextField_rangeTo</w:t>
      </w:r>
      <w:r w:rsidR="003B11BD" w:rsidRPr="00A45D0F">
        <w:rPr>
          <w:rFonts w:ascii="Courier New" w:hAnsi="Courier New" w:cs="Courier New"/>
        </w:rPr>
        <w:t xml:space="preserve"> [private]</w:t>
      </w:r>
    </w:p>
    <w:p w:rsidR="003B11BD" w:rsidRPr="00A45D0F" w:rsidRDefault="003B11BD" w:rsidP="003B11BD">
      <w:pPr>
        <w:pStyle w:val="ListContinue1"/>
      </w:pPr>
    </w:p>
    <w:p w:rsidR="003B11BD" w:rsidRPr="00A45D0F" w:rsidRDefault="003B11BD" w:rsidP="003B11BD">
      <w:pPr>
        <w:pStyle w:val="ListContinue1"/>
      </w:pPr>
      <w:r w:rsidRPr="00A45D0F">
        <w:t>Definícia na riadku 469 súboru  BasicGeneratorFrame.java.</w:t>
      </w:r>
    </w:p>
    <w:p w:rsidR="003B11BD" w:rsidRPr="00A45D0F" w:rsidRDefault="00A31E12" w:rsidP="003B11BD">
      <w:pPr>
        <w:pStyle w:val="Nadpis4"/>
      </w:pPr>
      <w:r w:rsidRPr="00A45D0F">
        <w:fldChar w:fldCharType="begin"/>
      </w:r>
      <w:r w:rsidR="003B11BD" w:rsidRPr="00A45D0F">
        <w:instrText>xe "jTextField_sizeOfMatrixGenerated:swingUI\:\:BasicGeneratorFrame"</w:instrText>
      </w:r>
      <w:r w:rsidRPr="00A45D0F">
        <w:fldChar w:fldCharType="end"/>
      </w:r>
      <w:r w:rsidRPr="00A45D0F">
        <w:fldChar w:fldCharType="begin"/>
      </w:r>
      <w:r w:rsidR="003B11BD" w:rsidRPr="00A45D0F">
        <w:instrText>xe "swingUI\:\:BasicGeneratorFrame:jTextField_sizeOfMatrixGenerated"</w:instrText>
      </w:r>
      <w:r w:rsidRPr="00A45D0F">
        <w:fldChar w:fldCharType="end"/>
      </w:r>
      <w:r w:rsidR="003B11BD" w:rsidRPr="00A45D0F">
        <w:t>javax.swing.JTextField swingUI.BasicGeneratorFrame.jTextField_sizeOfMatrixGenerated</w:t>
      </w:r>
      <w:r w:rsidR="003B11BD" w:rsidRPr="00A45D0F">
        <w:rPr>
          <w:rFonts w:ascii="Courier New" w:hAnsi="Courier New" w:cs="Courier New"/>
        </w:rPr>
        <w:t xml:space="preserve"> [private]</w:t>
      </w:r>
    </w:p>
    <w:p w:rsidR="003B11BD" w:rsidRPr="00A45D0F" w:rsidRDefault="003B11BD" w:rsidP="003B11BD">
      <w:pPr>
        <w:pStyle w:val="ListContinue1"/>
      </w:pPr>
    </w:p>
    <w:p w:rsidR="003B11BD" w:rsidRPr="00A45D0F" w:rsidRDefault="003B11BD" w:rsidP="003B11BD">
      <w:pPr>
        <w:pStyle w:val="ListContinue1"/>
      </w:pPr>
      <w:r w:rsidRPr="00A45D0F">
        <w:t>Definícia na riadku 470 súboru  BasicGeneratorFrame.java.</w:t>
      </w:r>
    </w:p>
    <w:p w:rsidR="003B11BD" w:rsidRPr="00A45D0F" w:rsidRDefault="00A31E12" w:rsidP="003B11BD">
      <w:pPr>
        <w:pStyle w:val="Nadpis4"/>
      </w:pPr>
      <w:r w:rsidRPr="00A45D0F">
        <w:lastRenderedPageBreak/>
        <w:fldChar w:fldCharType="begin"/>
      </w:r>
      <w:r w:rsidR="003B11BD" w:rsidRPr="00A45D0F">
        <w:instrText>xe "radioButton_classicMatrix:swingUI\:\:BasicGeneratorFrame"</w:instrText>
      </w:r>
      <w:r w:rsidRPr="00A45D0F">
        <w:fldChar w:fldCharType="end"/>
      </w:r>
      <w:r w:rsidRPr="00A45D0F">
        <w:fldChar w:fldCharType="begin"/>
      </w:r>
      <w:r w:rsidR="003B11BD" w:rsidRPr="00A45D0F">
        <w:instrText>xe "swingUI\:\:BasicGeneratorFrame:radioButton_classicMatrix"</w:instrText>
      </w:r>
      <w:r w:rsidRPr="00A45D0F">
        <w:fldChar w:fldCharType="end"/>
      </w:r>
      <w:r w:rsidR="003B11BD" w:rsidRPr="00A45D0F">
        <w:t>javax.swing.JRadioButton swingUI.BasicGeneratorFrame.radioButton_classicMatrix</w:t>
      </w:r>
      <w:r w:rsidR="003B11BD" w:rsidRPr="00A45D0F">
        <w:rPr>
          <w:rFonts w:ascii="Courier New" w:hAnsi="Courier New" w:cs="Courier New"/>
        </w:rPr>
        <w:t xml:space="preserve"> [private]</w:t>
      </w:r>
    </w:p>
    <w:p w:rsidR="003B11BD" w:rsidRPr="00A45D0F" w:rsidRDefault="003B11BD" w:rsidP="003B11BD">
      <w:pPr>
        <w:pStyle w:val="ListContinue1"/>
      </w:pPr>
    </w:p>
    <w:p w:rsidR="003B11BD" w:rsidRPr="00A45D0F" w:rsidRDefault="003B11BD" w:rsidP="003B11BD">
      <w:pPr>
        <w:pStyle w:val="ListContinue1"/>
      </w:pPr>
      <w:r w:rsidRPr="00A45D0F">
        <w:t>Definícia na riadku 471 súboru  BasicGeneratorFrame.java.</w:t>
      </w:r>
    </w:p>
    <w:p w:rsidR="003B11BD" w:rsidRPr="00A45D0F" w:rsidRDefault="00A31E12" w:rsidP="003B11BD">
      <w:pPr>
        <w:pStyle w:val="Nadpis4"/>
      </w:pPr>
      <w:r w:rsidRPr="00A45D0F">
        <w:fldChar w:fldCharType="begin"/>
      </w:r>
      <w:r w:rsidR="003B11BD" w:rsidRPr="00A45D0F">
        <w:instrText>xe "radioButton_iterationableMatrix:swingUI\:\:BasicGeneratorFrame"</w:instrText>
      </w:r>
      <w:r w:rsidRPr="00A45D0F">
        <w:fldChar w:fldCharType="end"/>
      </w:r>
      <w:r w:rsidRPr="00A45D0F">
        <w:fldChar w:fldCharType="begin"/>
      </w:r>
      <w:r w:rsidR="003B11BD" w:rsidRPr="00A45D0F">
        <w:instrText>xe "swingUI\:\:BasicGeneratorFrame:radioButton_iterationableMatrix"</w:instrText>
      </w:r>
      <w:r w:rsidRPr="00A45D0F">
        <w:fldChar w:fldCharType="end"/>
      </w:r>
      <w:r w:rsidR="003B11BD" w:rsidRPr="00A45D0F">
        <w:t>javax.swing.JRadioButton swingUI.BasicGeneratorFrame.radioButton_iterationableMatrix</w:t>
      </w:r>
      <w:r w:rsidR="003B11BD" w:rsidRPr="00A45D0F">
        <w:rPr>
          <w:rFonts w:ascii="Courier New" w:hAnsi="Courier New" w:cs="Courier New"/>
        </w:rPr>
        <w:t xml:space="preserve"> [private]</w:t>
      </w:r>
    </w:p>
    <w:p w:rsidR="003B11BD" w:rsidRPr="00A45D0F" w:rsidRDefault="003B11BD" w:rsidP="003B11BD">
      <w:pPr>
        <w:pStyle w:val="ListContinue1"/>
      </w:pPr>
    </w:p>
    <w:p w:rsidR="003B11BD" w:rsidRDefault="003B11BD" w:rsidP="003B11BD">
      <w:r w:rsidRPr="00A45D0F">
        <w:t>Definícia na riadku 472 súboru  BasicGeneratorFrame.java.</w:t>
      </w:r>
    </w:p>
    <w:p w:rsidR="003B11BD" w:rsidRDefault="003B11BD" w:rsidP="003B11BD"/>
    <w:p w:rsidR="003B11BD" w:rsidRDefault="003B11BD" w:rsidP="003B11BD">
      <w:pPr>
        <w:pStyle w:val="PodNadpis3urovenB"/>
        <w:numPr>
          <w:ilvl w:val="2"/>
          <w:numId w:val="31"/>
        </w:numPr>
        <w:rPr>
          <w:lang w:val="en-US"/>
        </w:rPr>
      </w:pPr>
      <w:bookmarkStart w:id="340" w:name="_Toc325621815"/>
      <w:bookmarkStart w:id="341" w:name="_Toc325667230"/>
      <w:r w:rsidRPr="00A45D0F">
        <w:rPr>
          <w:lang w:val="en-US"/>
        </w:rPr>
        <w:t>swingUI.BasicGeneratorFrame.OpenFileButton</w:t>
      </w:r>
      <w:bookmarkEnd w:id="340"/>
      <w:bookmarkEnd w:id="341"/>
      <w:r w:rsidRPr="00A45D0F">
        <w:rPr>
          <w:lang w:val="en-US"/>
        </w:rPr>
        <w:t xml:space="preserve"> </w:t>
      </w:r>
    </w:p>
    <w:p w:rsidR="003B11BD" w:rsidRPr="00A45D0F" w:rsidRDefault="003B11BD" w:rsidP="003B11BD">
      <w:pPr>
        <w:widowControl w:val="0"/>
        <w:adjustRightInd w:val="0"/>
      </w:pPr>
    </w:p>
    <w:p w:rsidR="003B11BD" w:rsidRPr="00A45D0F" w:rsidRDefault="003B11BD" w:rsidP="003B11BD">
      <w:pPr>
        <w:widowControl w:val="0"/>
        <w:adjustRightInd w:val="0"/>
      </w:pPr>
      <w:r w:rsidRPr="00A45D0F">
        <w:t>Dedí od ActionListener.</w:t>
      </w:r>
    </w:p>
    <w:p w:rsidR="003B11BD" w:rsidRPr="00A45D0F" w:rsidRDefault="003B11BD" w:rsidP="003B11BD">
      <w:pPr>
        <w:pStyle w:val="PodNadpis4uroven"/>
        <w:numPr>
          <w:ilvl w:val="0"/>
          <w:numId w:val="0"/>
        </w:numPr>
        <w:rPr>
          <w:lang w:val="en-US"/>
        </w:rPr>
      </w:pPr>
      <w:r w:rsidRPr="00A45D0F">
        <w:rPr>
          <w:lang w:val="en-US"/>
        </w:rPr>
        <w:t>Public Member Functions</w:t>
      </w:r>
    </w:p>
    <w:p w:rsidR="003B11BD" w:rsidRPr="00A45D0F" w:rsidRDefault="003B11BD" w:rsidP="003B11BD">
      <w:pPr>
        <w:pStyle w:val="ListBullet0"/>
      </w:pPr>
      <w:r w:rsidRPr="00A45D0F">
        <w:t>void actionPerformed (ActionEvent e)</w:t>
      </w:r>
    </w:p>
    <w:p w:rsidR="003B11BD" w:rsidRPr="00A45D0F" w:rsidRDefault="003B11BD" w:rsidP="003B11BD">
      <w:pPr>
        <w:pBdr>
          <w:bottom w:val="single" w:sz="2" w:space="1" w:color="auto"/>
        </w:pBdr>
      </w:pPr>
    </w:p>
    <w:p w:rsidR="003B11BD" w:rsidRPr="00A45D0F" w:rsidRDefault="003B11BD" w:rsidP="003B11BD">
      <w:pPr>
        <w:pStyle w:val="PodNadpis4uroven"/>
        <w:numPr>
          <w:ilvl w:val="0"/>
          <w:numId w:val="0"/>
        </w:numPr>
        <w:rPr>
          <w:lang w:val="en-US"/>
        </w:rPr>
      </w:pPr>
      <w:r w:rsidRPr="00A45D0F">
        <w:rPr>
          <w:lang w:val="en-US"/>
        </w:rPr>
        <w:t>Detailed Description</w:t>
      </w:r>
    </w:p>
    <w:p w:rsidR="003B11BD" w:rsidRPr="005E2978" w:rsidRDefault="003B11BD" w:rsidP="003B11BD">
      <w:pPr>
        <w:pStyle w:val="BodyText"/>
      </w:pPr>
      <w:r w:rsidRPr="005E2978">
        <w:t>Funkcia: táto trieda reprezentuje okno pre lokalizáciu súboru v súborovom systéme používateľa.</w:t>
      </w:r>
    </w:p>
    <w:p w:rsidR="003B11BD" w:rsidRPr="00A45D0F" w:rsidRDefault="003B11BD" w:rsidP="003B11BD">
      <w:pPr>
        <w:pStyle w:val="Nadpis5"/>
        <w:numPr>
          <w:ilvl w:val="0"/>
          <w:numId w:val="0"/>
        </w:numPr>
        <w:ind w:left="284"/>
      </w:pPr>
      <w:r w:rsidRPr="00A45D0F">
        <w:t>Author:</w:t>
      </w:r>
    </w:p>
    <w:p w:rsidR="003B11BD" w:rsidRPr="00A45D0F" w:rsidRDefault="003B11BD" w:rsidP="003B11BD">
      <w:pPr>
        <w:pStyle w:val="DescContinue1"/>
      </w:pPr>
      <w:r w:rsidRPr="00A45D0F">
        <w:t xml:space="preserve">Pavol Dano </w:t>
      </w:r>
    </w:p>
    <w:p w:rsidR="003B11BD" w:rsidRPr="005E2978" w:rsidRDefault="003B11BD" w:rsidP="003B11BD">
      <w:pPr>
        <w:pStyle w:val="BodyText"/>
      </w:pPr>
      <w:r w:rsidRPr="005E2978">
        <w:t>Definícia na riadku 663 súboru  BasicGeneratorFrame.java.</w:t>
      </w:r>
    </w:p>
    <w:p w:rsidR="003B11BD" w:rsidRPr="00A45D0F" w:rsidRDefault="003B11BD" w:rsidP="003B11BD">
      <w:pPr>
        <w:pBdr>
          <w:bottom w:val="single" w:sz="2" w:space="1" w:color="auto"/>
        </w:pBdr>
      </w:pPr>
    </w:p>
    <w:p w:rsidR="003B11BD" w:rsidRPr="00A45D0F" w:rsidRDefault="003B11BD" w:rsidP="003B11BD">
      <w:pPr>
        <w:pStyle w:val="PodNadpis4uroven"/>
        <w:numPr>
          <w:ilvl w:val="0"/>
          <w:numId w:val="0"/>
        </w:numPr>
        <w:rPr>
          <w:lang w:val="en-US"/>
        </w:rPr>
      </w:pPr>
      <w:r w:rsidRPr="00A45D0F">
        <w:rPr>
          <w:lang w:val="en-US"/>
        </w:rPr>
        <w:t>Member Function Documentation</w:t>
      </w:r>
    </w:p>
    <w:p w:rsidR="003B11BD" w:rsidRPr="00A45D0F" w:rsidRDefault="00A31E12" w:rsidP="003B11BD">
      <w:pPr>
        <w:pStyle w:val="Nadpis4"/>
      </w:pPr>
      <w:r w:rsidRPr="00A45D0F">
        <w:fldChar w:fldCharType="begin"/>
      </w:r>
      <w:r w:rsidR="003B11BD" w:rsidRPr="00A45D0F">
        <w:instrText>xe "actionPerformed:swingUI\:\:BasicGeneratorFrame\:\:OpenFileButton"</w:instrText>
      </w:r>
      <w:r w:rsidRPr="00A45D0F">
        <w:fldChar w:fldCharType="end"/>
      </w:r>
      <w:r w:rsidRPr="00A45D0F">
        <w:fldChar w:fldCharType="begin"/>
      </w:r>
      <w:r w:rsidR="003B11BD" w:rsidRPr="00A45D0F">
        <w:instrText>xe "swingUI\:\:BasicGeneratorFrame\:\:OpenFileButton:actionPerformed"</w:instrText>
      </w:r>
      <w:r w:rsidRPr="00A45D0F">
        <w:fldChar w:fldCharType="end"/>
      </w:r>
      <w:r w:rsidR="003B11BD" w:rsidRPr="00A45D0F">
        <w:t xml:space="preserve">void swingUI.BasicGeneratorFrame.OpenFileButton.actionPerformed (ActionEvent </w:t>
      </w:r>
      <w:r w:rsidR="003B11BD" w:rsidRPr="00A45D0F">
        <w:rPr>
          <w:i/>
          <w:iCs/>
        </w:rPr>
        <w:t>e</w:t>
      </w:r>
      <w:r w:rsidR="003B11BD" w:rsidRPr="00A45D0F">
        <w:t>)</w:t>
      </w:r>
    </w:p>
    <w:p w:rsidR="003B11BD" w:rsidRPr="00A45D0F" w:rsidRDefault="003B11BD" w:rsidP="003B11BD">
      <w:pPr>
        <w:pStyle w:val="ListContinue1"/>
      </w:pPr>
    </w:p>
    <w:p w:rsidR="003B11BD" w:rsidRPr="001D4BA1" w:rsidRDefault="003B11BD" w:rsidP="003B11BD">
      <w:pPr>
        <w:rPr>
          <w:lang w:val="en-US"/>
        </w:rPr>
      </w:pPr>
      <w:r w:rsidRPr="00A45D0F">
        <w:t>Definícia na riadku 665 súboru  BasicGeneratorFrame.java.</w:t>
      </w:r>
    </w:p>
    <w:p w:rsidR="003B11BD" w:rsidRDefault="003B11BD" w:rsidP="003B11BD"/>
    <w:p w:rsidR="003B11BD" w:rsidRDefault="003B11BD" w:rsidP="003B11BD">
      <w:pPr>
        <w:pStyle w:val="PodNadpis3urovenB"/>
        <w:numPr>
          <w:ilvl w:val="2"/>
          <w:numId w:val="31"/>
        </w:numPr>
        <w:rPr>
          <w:lang w:val="en-US"/>
        </w:rPr>
      </w:pPr>
      <w:bookmarkStart w:id="342" w:name="_Toc325621788"/>
      <w:bookmarkStart w:id="343" w:name="_Toc325667231"/>
      <w:r w:rsidRPr="00A45D0F">
        <w:rPr>
          <w:lang w:val="en-US"/>
        </w:rPr>
        <w:t>swingUI.BasicSolverFrame</w:t>
      </w:r>
      <w:bookmarkEnd w:id="342"/>
      <w:bookmarkEnd w:id="343"/>
      <w:r w:rsidRPr="00A45D0F">
        <w:rPr>
          <w:lang w:val="en-US"/>
        </w:rPr>
        <w:t xml:space="preserve"> </w:t>
      </w:r>
    </w:p>
    <w:p w:rsidR="003B11BD" w:rsidRDefault="003B11BD" w:rsidP="003B11BD">
      <w:pPr>
        <w:keepNext/>
        <w:jc w:val="center"/>
      </w:pPr>
      <w:r w:rsidRPr="00D902F4">
        <w:rPr>
          <w:noProof/>
          <w:lang w:eastAsia="sk-SK"/>
        </w:rPr>
        <w:drawing>
          <wp:inline distT="0" distB="0" distL="0" distR="0">
            <wp:extent cx="1552575" cy="762000"/>
            <wp:effectExtent l="19050" t="0" r="9525" b="0"/>
            <wp:docPr id="779" name="Obrázok 3" descr="classswing_u_i_1_1_basic_solver_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swing_u_i_1_1_basic_solver_frame.png"/>
                    <pic:cNvPicPr>
                      <a:picLocks noChangeAspect="1" noChangeArrowheads="1"/>
                    </pic:cNvPicPr>
                  </pic:nvPicPr>
                  <pic:blipFill>
                    <a:blip r:link="rId365" cstate="print"/>
                    <a:srcRect/>
                    <a:stretch>
                      <a:fillRect/>
                    </a:stretch>
                  </pic:blipFill>
                  <pic:spPr bwMode="auto">
                    <a:xfrm>
                      <a:off x="0" y="0"/>
                      <a:ext cx="1552575" cy="762000"/>
                    </a:xfrm>
                    <a:prstGeom prst="rect">
                      <a:avLst/>
                    </a:prstGeom>
                    <a:noFill/>
                    <a:ln w="9525">
                      <a:noFill/>
                      <a:miter lim="800000"/>
                      <a:headEnd/>
                      <a:tailEnd/>
                    </a:ln>
                  </pic:spPr>
                </pic:pic>
              </a:graphicData>
            </a:graphic>
          </wp:inline>
        </w:drawing>
      </w:r>
    </w:p>
    <w:p w:rsidR="003B11BD" w:rsidRDefault="003B11BD" w:rsidP="003B11BD">
      <w:pPr>
        <w:pStyle w:val="Popis"/>
      </w:pPr>
      <w:bookmarkStart w:id="344" w:name="_Toc325665654"/>
      <w:r>
        <w:t xml:space="preserve">Obr. </w:t>
      </w:r>
      <w:fldSimple w:instr=" SEQ Obr. \* ARABIC ">
        <w:r w:rsidR="00344799">
          <w:rPr>
            <w:noProof/>
          </w:rPr>
          <w:t>48</w:t>
        </w:r>
      </w:fldSimple>
      <w:r>
        <w:tab/>
      </w:r>
      <w:r w:rsidRPr="00114FEB">
        <w:t>Diagram dedičnosti pre swingUI.BasicSolverFrame</w:t>
      </w:r>
      <w:bookmarkEnd w:id="344"/>
    </w:p>
    <w:p w:rsidR="003B11BD" w:rsidRDefault="003B11BD" w:rsidP="003B11BD">
      <w:pPr>
        <w:pStyle w:val="NormalnytextDP"/>
        <w:ind w:firstLine="0"/>
        <w:rPr>
          <w:lang w:val="en-US"/>
        </w:rPr>
      </w:pPr>
    </w:p>
    <w:p w:rsidR="003B11BD" w:rsidRPr="00A45D0F" w:rsidRDefault="003B11BD" w:rsidP="003B11BD">
      <w:pPr>
        <w:pStyle w:val="PodNadpis4uroven"/>
        <w:numPr>
          <w:ilvl w:val="0"/>
          <w:numId w:val="0"/>
        </w:numPr>
        <w:rPr>
          <w:lang w:val="en-US"/>
        </w:rPr>
      </w:pPr>
      <w:r w:rsidRPr="00A45D0F">
        <w:rPr>
          <w:lang w:val="en-US"/>
        </w:rPr>
        <w:lastRenderedPageBreak/>
        <w:t>Classes</w:t>
      </w:r>
    </w:p>
    <w:p w:rsidR="003B11BD" w:rsidRPr="00A45D0F" w:rsidRDefault="003B11BD" w:rsidP="003B11BD">
      <w:pPr>
        <w:pStyle w:val="ListBullet0"/>
      </w:pPr>
      <w:r w:rsidRPr="00A45D0F">
        <w:t>class OpenFileButton</w:t>
      </w:r>
    </w:p>
    <w:p w:rsidR="003B11BD" w:rsidRPr="00A45D0F" w:rsidRDefault="003B11BD" w:rsidP="003B11BD">
      <w:pPr>
        <w:pStyle w:val="PodNadpis4uroven"/>
        <w:numPr>
          <w:ilvl w:val="0"/>
          <w:numId w:val="0"/>
        </w:numPr>
        <w:rPr>
          <w:lang w:val="en-US"/>
        </w:rPr>
      </w:pPr>
      <w:r w:rsidRPr="00A45D0F">
        <w:rPr>
          <w:lang w:val="en-US"/>
        </w:rPr>
        <w:t>Public Member Functions</w:t>
      </w:r>
    </w:p>
    <w:p w:rsidR="003B11BD" w:rsidRPr="00A45D0F" w:rsidRDefault="003B11BD" w:rsidP="003B11BD">
      <w:pPr>
        <w:pStyle w:val="ListBullet0"/>
      </w:pPr>
      <w:r w:rsidRPr="00A45D0F">
        <w:t>BasicSolverFrame (App app)</w:t>
      </w:r>
    </w:p>
    <w:p w:rsidR="003B11BD" w:rsidRPr="00A45D0F" w:rsidRDefault="003B11BD" w:rsidP="003B11BD">
      <w:pPr>
        <w:pStyle w:val="PodNadpis4uroven"/>
        <w:numPr>
          <w:ilvl w:val="0"/>
          <w:numId w:val="0"/>
        </w:numPr>
        <w:rPr>
          <w:lang w:val="en-US"/>
        </w:rPr>
      </w:pPr>
      <w:r w:rsidRPr="00A45D0F">
        <w:rPr>
          <w:lang w:val="en-US"/>
        </w:rPr>
        <w:t>Private Member Functions</w:t>
      </w:r>
    </w:p>
    <w:p w:rsidR="003B11BD" w:rsidRPr="00A45D0F" w:rsidRDefault="003B11BD" w:rsidP="003B11BD">
      <w:pPr>
        <w:pStyle w:val="ListBullet0"/>
      </w:pPr>
      <w:r w:rsidRPr="00A45D0F">
        <w:t>void initComponents ()</w:t>
      </w:r>
    </w:p>
    <w:p w:rsidR="003B11BD" w:rsidRPr="00A45D0F" w:rsidRDefault="003B11BD" w:rsidP="003B11BD">
      <w:pPr>
        <w:pStyle w:val="ListBullet0"/>
      </w:pPr>
      <w:r w:rsidRPr="00A45D0F">
        <w:t>void resetButtonActionPerformed (java.awt.event.ActionEvent evt)</w:t>
      </w:r>
    </w:p>
    <w:p w:rsidR="003B11BD" w:rsidRPr="00A45D0F" w:rsidRDefault="003B11BD" w:rsidP="003B11BD">
      <w:pPr>
        <w:pStyle w:val="ListBullet0"/>
      </w:pPr>
      <w:r w:rsidRPr="00A45D0F">
        <w:t>void jButton_executeActionPerformed (java.awt.event.ActionEvent evt)</w:t>
      </w:r>
    </w:p>
    <w:p w:rsidR="003B11BD" w:rsidRPr="00A45D0F" w:rsidRDefault="003B11BD" w:rsidP="003B11BD">
      <w:pPr>
        <w:pStyle w:val="ListBullet0"/>
      </w:pPr>
      <w:r w:rsidRPr="00A45D0F">
        <w:t>void ApplicationMenuItemExitActionPerformed (java.awt.event.ActionEvent evt)</w:t>
      </w:r>
    </w:p>
    <w:p w:rsidR="003B11BD" w:rsidRPr="00A45D0F" w:rsidRDefault="003B11BD" w:rsidP="003B11BD">
      <w:pPr>
        <w:pStyle w:val="ListBullet0"/>
      </w:pPr>
      <w:r w:rsidRPr="00A45D0F">
        <w:t>void jButtonReturnActionPerformed (java.awt.event.ActionEvent evt)</w:t>
      </w:r>
    </w:p>
    <w:p w:rsidR="003B11BD" w:rsidRPr="00A45D0F" w:rsidRDefault="003B11BD" w:rsidP="003B11BD">
      <w:pPr>
        <w:pStyle w:val="ListBullet0"/>
      </w:pPr>
      <w:r w:rsidRPr="00A45D0F">
        <w:t>String choosePathAccorToMethodAndSource (LinearSystemsSolvable method)</w:t>
      </w:r>
    </w:p>
    <w:p w:rsidR="003B11BD" w:rsidRPr="00A45D0F" w:rsidRDefault="003B11BD" w:rsidP="003B11BD">
      <w:pPr>
        <w:pStyle w:val="ListBullet0"/>
      </w:pPr>
      <w:r w:rsidRPr="00A45D0F">
        <w:t>void setCalculatorIcon ()</w:t>
      </w:r>
    </w:p>
    <w:p w:rsidR="003B11BD" w:rsidRPr="00A45D0F" w:rsidRDefault="003B11BD" w:rsidP="003B11BD">
      <w:pPr>
        <w:pStyle w:val="ListBullet0"/>
      </w:pPr>
      <w:r w:rsidRPr="00A45D0F">
        <w:t xml:space="preserve">VectorD getResultsRoundedByUsersRequiry (VectorD results, int precision)  throws NegativeValueException </w:t>
      </w:r>
    </w:p>
    <w:p w:rsidR="003B11BD" w:rsidRPr="00A45D0F" w:rsidRDefault="003B11BD" w:rsidP="003B11BD">
      <w:pPr>
        <w:pStyle w:val="ListBullet0"/>
      </w:pPr>
      <w:r w:rsidRPr="00A45D0F">
        <w:t>void setStepsOrTolerance (LinearSystemsSolvable method)</w:t>
      </w:r>
    </w:p>
    <w:p w:rsidR="003B11BD" w:rsidRPr="00A45D0F" w:rsidRDefault="003B11BD" w:rsidP="003B11BD">
      <w:pPr>
        <w:pStyle w:val="ListBullet0"/>
      </w:pPr>
      <w:r w:rsidRPr="00A45D0F">
        <w:t>void setMethodsButtons ()</w:t>
      </w:r>
    </w:p>
    <w:p w:rsidR="003B11BD" w:rsidRPr="00A45D0F" w:rsidRDefault="003B11BD" w:rsidP="003B11BD">
      <w:pPr>
        <w:pStyle w:val="PodNadpis4uroven"/>
        <w:numPr>
          <w:ilvl w:val="0"/>
          <w:numId w:val="0"/>
        </w:numPr>
        <w:rPr>
          <w:lang w:val="en-US"/>
        </w:rPr>
      </w:pPr>
      <w:r w:rsidRPr="00A45D0F">
        <w:rPr>
          <w:lang w:val="en-US"/>
        </w:rPr>
        <w:t>Private Attributes</w:t>
      </w:r>
    </w:p>
    <w:p w:rsidR="003B11BD" w:rsidRPr="00A45D0F" w:rsidRDefault="003B11BD" w:rsidP="003B11BD">
      <w:pPr>
        <w:pStyle w:val="ListBullet0"/>
      </w:pPr>
      <w:r w:rsidRPr="00A45D0F">
        <w:t>App app</w:t>
      </w:r>
    </w:p>
    <w:p w:rsidR="003B11BD" w:rsidRPr="00A45D0F" w:rsidRDefault="003B11BD" w:rsidP="003B11BD">
      <w:pPr>
        <w:pStyle w:val="ListBullet0"/>
      </w:pPr>
      <w:r w:rsidRPr="00A45D0F">
        <w:t>javax.swing.JPanel basicFramePanelBottom</w:t>
      </w:r>
    </w:p>
    <w:p w:rsidR="003B11BD" w:rsidRPr="00A45D0F" w:rsidRDefault="003B11BD" w:rsidP="003B11BD">
      <w:pPr>
        <w:pStyle w:val="ListBullet0"/>
      </w:pPr>
      <w:r w:rsidRPr="00A45D0F">
        <w:t>javax.swing.JPanel basicFramePanelTop</w:t>
      </w:r>
    </w:p>
    <w:p w:rsidR="003B11BD" w:rsidRPr="00A45D0F" w:rsidRDefault="003B11BD" w:rsidP="003B11BD">
      <w:pPr>
        <w:pStyle w:val="ListBullet0"/>
      </w:pPr>
      <w:r w:rsidRPr="00A45D0F">
        <w:t>javax.swing.JButton jButtonReturn</w:t>
      </w:r>
    </w:p>
    <w:p w:rsidR="003B11BD" w:rsidRPr="00A45D0F" w:rsidRDefault="003B11BD" w:rsidP="003B11BD">
      <w:pPr>
        <w:pStyle w:val="ListBullet0"/>
      </w:pPr>
      <w:r w:rsidRPr="00A45D0F">
        <w:t>javax.swing.JButton jButton_execute</w:t>
      </w:r>
    </w:p>
    <w:p w:rsidR="003B11BD" w:rsidRPr="00A45D0F" w:rsidRDefault="003B11BD" w:rsidP="003B11BD">
      <w:pPr>
        <w:pStyle w:val="ListBullet0"/>
      </w:pPr>
      <w:r w:rsidRPr="00A45D0F">
        <w:t>javax.swing.JCheckBox jCheckBox_generatePDF</w:t>
      </w:r>
    </w:p>
    <w:p w:rsidR="003B11BD" w:rsidRPr="00A45D0F" w:rsidRDefault="003B11BD" w:rsidP="003B11BD">
      <w:pPr>
        <w:pStyle w:val="ListBullet0"/>
      </w:pPr>
      <w:r w:rsidRPr="00A45D0F">
        <w:t>javax.swing.JCheckBox jCheckBox_showMatrix</w:t>
      </w:r>
    </w:p>
    <w:p w:rsidR="003B11BD" w:rsidRPr="00A45D0F" w:rsidRDefault="003B11BD" w:rsidP="003B11BD">
      <w:pPr>
        <w:pStyle w:val="ListBullet0"/>
      </w:pPr>
      <w:r w:rsidRPr="00A45D0F">
        <w:t>javax.swing.JCheckBox jCheckBox_showResults</w:t>
      </w:r>
    </w:p>
    <w:p w:rsidR="003B11BD" w:rsidRPr="00A45D0F" w:rsidRDefault="003B11BD" w:rsidP="003B11BD">
      <w:pPr>
        <w:pStyle w:val="ListBullet0"/>
      </w:pPr>
      <w:r w:rsidRPr="00A45D0F">
        <w:t>javax.swing.JComboBox jComboBox_methods</w:t>
      </w:r>
    </w:p>
    <w:p w:rsidR="003B11BD" w:rsidRPr="00A45D0F" w:rsidRDefault="003B11BD" w:rsidP="003B11BD">
      <w:pPr>
        <w:pStyle w:val="ListBullet0"/>
      </w:pPr>
      <w:r w:rsidRPr="00A45D0F">
        <w:t>javax.swing.JEditorPane jEditorPane</w:t>
      </w:r>
    </w:p>
    <w:p w:rsidR="003B11BD" w:rsidRPr="00A45D0F" w:rsidRDefault="003B11BD" w:rsidP="003B11BD">
      <w:pPr>
        <w:pStyle w:val="ListBullet0"/>
      </w:pPr>
      <w:r w:rsidRPr="00A45D0F">
        <w:t>javax.swing.JLabel jLabelPrecision</w:t>
      </w:r>
    </w:p>
    <w:p w:rsidR="003B11BD" w:rsidRPr="00A45D0F" w:rsidRDefault="003B11BD" w:rsidP="003B11BD">
      <w:pPr>
        <w:pStyle w:val="ListBullet0"/>
      </w:pPr>
      <w:r w:rsidRPr="00A45D0F">
        <w:t>javax.swing.JLabel jLabelStepsCount</w:t>
      </w:r>
    </w:p>
    <w:p w:rsidR="003B11BD" w:rsidRPr="00A45D0F" w:rsidRDefault="003B11BD" w:rsidP="003B11BD">
      <w:pPr>
        <w:pStyle w:val="ListBullet0"/>
      </w:pPr>
      <w:r w:rsidRPr="00A45D0F">
        <w:t>javax.swing.JLabel jLabelTolerance</w:t>
      </w:r>
    </w:p>
    <w:p w:rsidR="003B11BD" w:rsidRPr="00A45D0F" w:rsidRDefault="003B11BD" w:rsidP="003B11BD">
      <w:pPr>
        <w:pStyle w:val="ListBullet0"/>
      </w:pPr>
      <w:r w:rsidRPr="00A45D0F">
        <w:t>javax.swing.JMenuItem jMenuItem_Exit</w:t>
      </w:r>
    </w:p>
    <w:p w:rsidR="003B11BD" w:rsidRPr="00A45D0F" w:rsidRDefault="003B11BD" w:rsidP="003B11BD">
      <w:pPr>
        <w:pStyle w:val="ListBullet0"/>
      </w:pPr>
      <w:r w:rsidRPr="00A45D0F">
        <w:t>javax.swing.JMenu jMenu_Application</w:t>
      </w:r>
    </w:p>
    <w:p w:rsidR="003B11BD" w:rsidRPr="00A45D0F" w:rsidRDefault="003B11BD" w:rsidP="003B11BD">
      <w:pPr>
        <w:pStyle w:val="ListBullet0"/>
      </w:pPr>
      <w:r w:rsidRPr="00A45D0F">
        <w:t>javax.swing.JScrollPane jScrollPane1</w:t>
      </w:r>
    </w:p>
    <w:p w:rsidR="003B11BD" w:rsidRPr="00A45D0F" w:rsidRDefault="003B11BD" w:rsidP="003B11BD">
      <w:pPr>
        <w:pStyle w:val="ListBullet0"/>
      </w:pPr>
      <w:r w:rsidRPr="00A45D0F">
        <w:t>javax.swing.JScrollPane jScrollPane2</w:t>
      </w:r>
    </w:p>
    <w:p w:rsidR="003B11BD" w:rsidRPr="00A45D0F" w:rsidRDefault="003B11BD" w:rsidP="003B11BD">
      <w:pPr>
        <w:pStyle w:val="ListBullet0"/>
      </w:pPr>
      <w:r w:rsidRPr="00A45D0F">
        <w:t>javax.swing.JTextArea jTextArea_info</w:t>
      </w:r>
    </w:p>
    <w:p w:rsidR="003B11BD" w:rsidRPr="00A45D0F" w:rsidRDefault="003B11BD" w:rsidP="003B11BD">
      <w:pPr>
        <w:pStyle w:val="ListBullet0"/>
      </w:pPr>
      <w:r w:rsidRPr="00A45D0F">
        <w:t>javax.swing.JTextField jTextFieldTop_path</w:t>
      </w:r>
    </w:p>
    <w:p w:rsidR="003B11BD" w:rsidRPr="00A45D0F" w:rsidRDefault="003B11BD" w:rsidP="003B11BD">
      <w:pPr>
        <w:pStyle w:val="ListBullet0"/>
      </w:pPr>
      <w:r w:rsidRPr="00A45D0F">
        <w:t>javax.swing.JTextField jTextField_precision</w:t>
      </w:r>
    </w:p>
    <w:p w:rsidR="003B11BD" w:rsidRPr="00A45D0F" w:rsidRDefault="003B11BD" w:rsidP="003B11BD">
      <w:pPr>
        <w:pStyle w:val="ListBullet0"/>
      </w:pPr>
      <w:r w:rsidRPr="00A45D0F">
        <w:t>javax.swing.JTextField jTextField_stepsCount</w:t>
      </w:r>
    </w:p>
    <w:p w:rsidR="003B11BD" w:rsidRPr="00A45D0F" w:rsidRDefault="003B11BD" w:rsidP="003B11BD">
      <w:pPr>
        <w:pStyle w:val="ListBullet0"/>
      </w:pPr>
      <w:r w:rsidRPr="00A45D0F">
        <w:t>javax.swing.JTextField jTextField_tolerance</w:t>
      </w:r>
    </w:p>
    <w:p w:rsidR="003B11BD" w:rsidRPr="00A45D0F" w:rsidRDefault="003B11BD" w:rsidP="003B11BD">
      <w:pPr>
        <w:pStyle w:val="ListBullet0"/>
      </w:pPr>
      <w:r w:rsidRPr="00A45D0F">
        <w:t>javax.swing.JLabel labelTop</w:t>
      </w:r>
    </w:p>
    <w:p w:rsidR="003B11BD" w:rsidRPr="00A45D0F" w:rsidRDefault="003B11BD" w:rsidP="003B11BD">
      <w:pPr>
        <w:pStyle w:val="ListBullet0"/>
      </w:pPr>
      <w:r w:rsidRPr="00A45D0F">
        <w:t>javax.swing.JRadioButton radioButtonUseOwnMatrix</w:t>
      </w:r>
    </w:p>
    <w:p w:rsidR="003B11BD" w:rsidRPr="00A45D0F" w:rsidRDefault="003B11BD" w:rsidP="003B11BD">
      <w:pPr>
        <w:pStyle w:val="ListBullet0"/>
      </w:pPr>
      <w:r w:rsidRPr="00A45D0F">
        <w:t>javax.swing.JRadioButton radioButtonUseTestFiles</w:t>
      </w:r>
    </w:p>
    <w:p w:rsidR="003B11BD" w:rsidRPr="00A45D0F" w:rsidRDefault="003B11BD" w:rsidP="003B11BD">
      <w:pPr>
        <w:pStyle w:val="ListBullet0"/>
      </w:pPr>
      <w:r w:rsidRPr="00A45D0F">
        <w:t>javax.swing.JButton resetButton</w:t>
      </w:r>
    </w:p>
    <w:p w:rsidR="003B11BD" w:rsidRPr="00A45D0F" w:rsidRDefault="003B11BD" w:rsidP="003B11BD">
      <w:pPr>
        <w:pStyle w:val="ListBullet0"/>
      </w:pPr>
      <w:r w:rsidRPr="00A45D0F">
        <w:t>javax.swing.JButton searchButton</w:t>
      </w:r>
    </w:p>
    <w:p w:rsidR="003B11BD" w:rsidRPr="00A45D0F" w:rsidRDefault="003B11BD" w:rsidP="003B11BD">
      <w:pPr>
        <w:pStyle w:val="ListBullet0"/>
      </w:pPr>
      <w:r w:rsidRPr="00A45D0F">
        <w:t>javax.swing.ButtonGroup sourceButtonGroup</w:t>
      </w:r>
    </w:p>
    <w:p w:rsidR="003B11BD" w:rsidRPr="00A45D0F" w:rsidRDefault="003B11BD" w:rsidP="003B11BD">
      <w:pPr>
        <w:pStyle w:val="ListBullet0"/>
      </w:pPr>
      <w:r w:rsidRPr="00A45D0F">
        <w:t>javax.swing.JMenuBar topMenuBar</w:t>
      </w:r>
    </w:p>
    <w:p w:rsidR="003B11BD" w:rsidRPr="00A45D0F" w:rsidRDefault="003B11BD" w:rsidP="003B11BD">
      <w:pPr>
        <w:pBdr>
          <w:bottom w:val="single" w:sz="2" w:space="1" w:color="auto"/>
        </w:pBdr>
      </w:pPr>
    </w:p>
    <w:p w:rsidR="003B11BD" w:rsidRPr="00A45D0F" w:rsidRDefault="003B11BD" w:rsidP="003B11BD">
      <w:pPr>
        <w:pStyle w:val="PodNadpis4uroven"/>
        <w:numPr>
          <w:ilvl w:val="0"/>
          <w:numId w:val="0"/>
        </w:numPr>
        <w:rPr>
          <w:lang w:val="en-US"/>
        </w:rPr>
      </w:pPr>
      <w:r w:rsidRPr="00A45D0F">
        <w:rPr>
          <w:lang w:val="en-US"/>
        </w:rPr>
        <w:t>Detailed Description</w:t>
      </w:r>
    </w:p>
    <w:p w:rsidR="003B11BD" w:rsidRPr="005E2978" w:rsidRDefault="003B11BD" w:rsidP="003B11BD">
      <w:pPr>
        <w:pStyle w:val="BodyText"/>
      </w:pPr>
      <w:r w:rsidRPr="005E2978">
        <w:t>Funkcia: rodič vytváraného rámca.</w:t>
      </w:r>
    </w:p>
    <w:p w:rsidR="003B11BD" w:rsidRPr="00A45D0F" w:rsidRDefault="003B11BD" w:rsidP="003B11BD">
      <w:pPr>
        <w:pStyle w:val="Nadpis5"/>
        <w:numPr>
          <w:ilvl w:val="0"/>
          <w:numId w:val="0"/>
        </w:numPr>
        <w:ind w:left="284"/>
      </w:pPr>
      <w:r w:rsidRPr="00A45D0F">
        <w:lastRenderedPageBreak/>
        <w:t>Author:</w:t>
      </w:r>
    </w:p>
    <w:p w:rsidR="003B11BD" w:rsidRPr="00A45D0F" w:rsidRDefault="003B11BD" w:rsidP="003B11BD">
      <w:pPr>
        <w:pStyle w:val="DescContinue1"/>
      </w:pPr>
      <w:r w:rsidRPr="00A45D0F">
        <w:t xml:space="preserve">Pavol Dano </w:t>
      </w:r>
    </w:p>
    <w:p w:rsidR="003B11BD" w:rsidRPr="005E2978" w:rsidRDefault="003B11BD" w:rsidP="003B11BD">
      <w:pPr>
        <w:pStyle w:val="BodyText"/>
      </w:pPr>
      <w:r w:rsidRPr="005E2978">
        <w:t>Definícia na riadku 46 súboru  BasicSolverFrame.java.</w:t>
      </w:r>
    </w:p>
    <w:p w:rsidR="003B11BD" w:rsidRPr="00A45D0F" w:rsidRDefault="003B11BD" w:rsidP="003B11BD">
      <w:pPr>
        <w:pBdr>
          <w:bottom w:val="single" w:sz="2" w:space="1" w:color="auto"/>
        </w:pBdr>
      </w:pPr>
    </w:p>
    <w:p w:rsidR="003B11BD" w:rsidRPr="00A45D0F" w:rsidRDefault="003B11BD" w:rsidP="003B11BD">
      <w:pPr>
        <w:pStyle w:val="PodNadpis4uroven"/>
        <w:numPr>
          <w:ilvl w:val="0"/>
          <w:numId w:val="0"/>
        </w:numPr>
        <w:rPr>
          <w:lang w:val="en-US"/>
        </w:rPr>
      </w:pPr>
      <w:r>
        <w:rPr>
          <w:lang w:val="en-US"/>
        </w:rPr>
        <w:t>Constructor &amp;</w:t>
      </w:r>
      <w:r w:rsidRPr="00A45D0F">
        <w:rPr>
          <w:lang w:val="en-US"/>
        </w:rPr>
        <w:t xml:space="preserve"> Destructor Documentation</w:t>
      </w:r>
    </w:p>
    <w:p w:rsidR="003B11BD" w:rsidRPr="00A45D0F" w:rsidRDefault="00A31E12" w:rsidP="003B11BD">
      <w:pPr>
        <w:pStyle w:val="Nadpis4"/>
      </w:pPr>
      <w:r w:rsidRPr="00A45D0F">
        <w:fldChar w:fldCharType="begin"/>
      </w:r>
      <w:r w:rsidR="003B11BD" w:rsidRPr="00A45D0F">
        <w:instrText>xe "BasicSolverFrame:swingUI\:\:BasicSolverFrame"</w:instrText>
      </w:r>
      <w:r w:rsidRPr="00A45D0F">
        <w:fldChar w:fldCharType="end"/>
      </w:r>
      <w:r w:rsidRPr="00A45D0F">
        <w:fldChar w:fldCharType="begin"/>
      </w:r>
      <w:r w:rsidR="003B11BD" w:rsidRPr="00A45D0F">
        <w:instrText>xe "swingUI\:\:BasicSolverFrame:BasicSolverFrame"</w:instrText>
      </w:r>
      <w:r w:rsidRPr="00A45D0F">
        <w:fldChar w:fldCharType="end"/>
      </w:r>
      <w:r w:rsidR="003B11BD" w:rsidRPr="00A45D0F">
        <w:t xml:space="preserve">swingUI.BasicSolverFrame.BasicSolverFrame (App </w:t>
      </w:r>
      <w:r w:rsidR="003B11BD" w:rsidRPr="00A45D0F">
        <w:rPr>
          <w:i/>
          <w:iCs/>
        </w:rPr>
        <w:t>app</w:t>
      </w:r>
      <w:r w:rsidR="003B11BD" w:rsidRPr="00A45D0F">
        <w:t>)</w:t>
      </w:r>
    </w:p>
    <w:p w:rsidR="003B11BD" w:rsidRPr="005E2978" w:rsidRDefault="003B11BD" w:rsidP="003B11BD">
      <w:pPr>
        <w:pStyle w:val="BodyText"/>
        <w:adjustRightInd/>
        <w:ind w:left="360"/>
      </w:pPr>
      <w:r w:rsidRPr="005E2978">
        <w:t xml:space="preserve">konštruktor </w:t>
      </w:r>
    </w:p>
    <w:p w:rsidR="003B11BD" w:rsidRPr="00A45D0F" w:rsidRDefault="003B11BD" w:rsidP="003B11BD">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1761"/>
        <w:gridCol w:w="6318"/>
      </w:tblGrid>
      <w:tr w:rsidR="003B11BD" w:rsidRPr="00A45D0F" w:rsidTr="00D802D2">
        <w:tc>
          <w:tcPr>
            <w:tcW w:w="1761" w:type="dxa"/>
          </w:tcPr>
          <w:p w:rsidR="003B11BD" w:rsidRPr="00A45D0F" w:rsidRDefault="003B11BD" w:rsidP="008F50DE">
            <w:r w:rsidRPr="00A45D0F">
              <w:rPr>
                <w:i/>
                <w:iCs/>
              </w:rPr>
              <w:t>app</w:t>
            </w:r>
            <w:r w:rsidRPr="00A45D0F">
              <w:t xml:space="preserve"> </w:t>
            </w:r>
          </w:p>
        </w:tc>
        <w:tc>
          <w:tcPr>
            <w:tcW w:w="6318" w:type="dxa"/>
          </w:tcPr>
          <w:p w:rsidR="003B11BD" w:rsidRPr="00A45D0F" w:rsidRDefault="003B11BD" w:rsidP="008F50DE">
            <w:r w:rsidRPr="00A45D0F">
              <w:t xml:space="preserve">reprezentácia bežiacej aplikácie </w:t>
            </w:r>
          </w:p>
        </w:tc>
      </w:tr>
    </w:tbl>
    <w:p w:rsidR="003B11BD" w:rsidRPr="00A45D0F" w:rsidRDefault="003B11BD" w:rsidP="003B11BD">
      <w:pPr>
        <w:pStyle w:val="ListContinue1"/>
      </w:pPr>
      <w:r w:rsidRPr="00A45D0F">
        <w:t>Definícia na riadku 57 súboru  BasicSolverFrame.java.</w:t>
      </w:r>
    </w:p>
    <w:p w:rsidR="003B11BD" w:rsidRPr="00A45D0F" w:rsidRDefault="003B11BD" w:rsidP="003B11BD">
      <w:pPr>
        <w:pBdr>
          <w:bottom w:val="single" w:sz="2" w:space="1" w:color="auto"/>
        </w:pBdr>
        <w:rPr>
          <w:rFonts w:ascii="Arial" w:hAnsi="Arial" w:cs="Arial"/>
          <w:b/>
          <w:bCs/>
        </w:rPr>
      </w:pPr>
    </w:p>
    <w:p w:rsidR="003B11BD" w:rsidRPr="00A45D0F" w:rsidRDefault="003B11BD" w:rsidP="003B11BD">
      <w:pPr>
        <w:pStyle w:val="PodNadpis4uroven"/>
        <w:numPr>
          <w:ilvl w:val="0"/>
          <w:numId w:val="0"/>
        </w:numPr>
        <w:rPr>
          <w:lang w:val="en-US"/>
        </w:rPr>
      </w:pPr>
      <w:r w:rsidRPr="00A45D0F">
        <w:rPr>
          <w:lang w:val="en-US"/>
        </w:rPr>
        <w:t>Member Function Documentation</w:t>
      </w:r>
    </w:p>
    <w:p w:rsidR="003B11BD" w:rsidRPr="00A45D0F" w:rsidRDefault="00A31E12" w:rsidP="003B11BD">
      <w:pPr>
        <w:pStyle w:val="Nadpis4"/>
      </w:pPr>
      <w:r w:rsidRPr="00A45D0F">
        <w:fldChar w:fldCharType="begin"/>
      </w:r>
      <w:r w:rsidR="003B11BD" w:rsidRPr="00A45D0F">
        <w:instrText>xe "ApplicationMenuItemExitActionPerformed:swingUI\:\:BasicSolverFrame"</w:instrText>
      </w:r>
      <w:r w:rsidRPr="00A45D0F">
        <w:fldChar w:fldCharType="end"/>
      </w:r>
      <w:r w:rsidRPr="00A45D0F">
        <w:fldChar w:fldCharType="begin"/>
      </w:r>
      <w:r w:rsidR="003B11BD" w:rsidRPr="00A45D0F">
        <w:instrText>xe "swingUI\:\:BasicSolverFrame:ApplicationMenuItemExitActionPerformed"</w:instrText>
      </w:r>
      <w:r w:rsidRPr="00A45D0F">
        <w:fldChar w:fldCharType="end"/>
      </w:r>
      <w:r w:rsidR="003B11BD" w:rsidRPr="00A45D0F">
        <w:t xml:space="preserve">void swingUI.BasicSolverFrame.ApplicationMenuItemExitActionPerformed (java.awt.event.ActionEvent </w:t>
      </w:r>
      <w:r w:rsidR="003B11BD" w:rsidRPr="00A45D0F">
        <w:rPr>
          <w:i/>
          <w:iCs/>
        </w:rPr>
        <w:t>evt</w:t>
      </w:r>
      <w:r w:rsidR="003B11BD" w:rsidRPr="00A45D0F">
        <w:t>)</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 xml:space="preserve">Aplikácia končí kliknutím používateľa na tlačidlo “Exit” v aplikačnom menu </w:t>
      </w:r>
    </w:p>
    <w:p w:rsidR="003B11BD" w:rsidRPr="00A45D0F" w:rsidRDefault="003B11BD" w:rsidP="003B11BD">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1761"/>
        <w:gridCol w:w="6318"/>
      </w:tblGrid>
      <w:tr w:rsidR="003B11BD" w:rsidRPr="00A45D0F" w:rsidTr="00D802D2">
        <w:tc>
          <w:tcPr>
            <w:tcW w:w="1761" w:type="dxa"/>
          </w:tcPr>
          <w:p w:rsidR="003B11BD" w:rsidRPr="00A45D0F" w:rsidRDefault="003B11BD" w:rsidP="008F50DE">
            <w:r w:rsidRPr="00A45D0F">
              <w:rPr>
                <w:i/>
                <w:iCs/>
              </w:rPr>
              <w:t>evt</w:t>
            </w:r>
            <w:r w:rsidRPr="00A45D0F">
              <w:t xml:space="preserve"> </w:t>
            </w:r>
          </w:p>
        </w:tc>
        <w:tc>
          <w:tcPr>
            <w:tcW w:w="6318" w:type="dxa"/>
          </w:tcPr>
          <w:p w:rsidR="003B11BD" w:rsidRPr="00A45D0F" w:rsidRDefault="003B11BD" w:rsidP="008F50DE">
            <w:r w:rsidRPr="00A45D0F">
              <w:t xml:space="preserve">vzniknutý ActionEvent </w:t>
            </w:r>
          </w:p>
        </w:tc>
      </w:tr>
    </w:tbl>
    <w:p w:rsidR="003B11BD" w:rsidRPr="00A45D0F" w:rsidRDefault="003B11BD" w:rsidP="003B11BD">
      <w:pPr>
        <w:pStyle w:val="ListContinue1"/>
      </w:pPr>
      <w:r w:rsidRPr="00A45D0F">
        <w:t>Definícia na riadku 396 súboru  BasicSolverFrame.java.</w:t>
      </w:r>
    </w:p>
    <w:p w:rsidR="003B11BD" w:rsidRPr="00A45D0F" w:rsidRDefault="00A31E12" w:rsidP="003B11BD">
      <w:pPr>
        <w:pStyle w:val="Nadpis4"/>
      </w:pPr>
      <w:r w:rsidRPr="00A45D0F">
        <w:fldChar w:fldCharType="begin"/>
      </w:r>
      <w:r w:rsidR="003B11BD" w:rsidRPr="00A45D0F">
        <w:instrText>xe "choosePathAccorToMethodAndSource:swingUI\:\:BasicSolverFrame"</w:instrText>
      </w:r>
      <w:r w:rsidRPr="00A45D0F">
        <w:fldChar w:fldCharType="end"/>
      </w:r>
      <w:r w:rsidRPr="00A45D0F">
        <w:fldChar w:fldCharType="begin"/>
      </w:r>
      <w:r w:rsidR="003B11BD" w:rsidRPr="00A45D0F">
        <w:instrText>xe "swingUI\:\:BasicSolverFrame:choosePathAccorToMethodAndSource"</w:instrText>
      </w:r>
      <w:r w:rsidRPr="00A45D0F">
        <w:fldChar w:fldCharType="end"/>
      </w:r>
      <w:r w:rsidR="003B11BD" w:rsidRPr="00A45D0F">
        <w:t xml:space="preserve">String swingUI.BasicSolverFrame.choosePathAccorToMethodAndSource (LinearSystemsSolvable </w:t>
      </w:r>
      <w:r w:rsidR="003B11BD" w:rsidRPr="00A45D0F">
        <w:rPr>
          <w:i/>
          <w:iCs/>
        </w:rPr>
        <w:t>method</w:t>
      </w:r>
      <w:r w:rsidR="003B11BD" w:rsidRPr="00A45D0F">
        <w:t>)</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 xml:space="preserve">na základe zvolenej metódy vyberá cestu k základnému príkladu </w:t>
      </w:r>
    </w:p>
    <w:p w:rsidR="003B11BD" w:rsidRPr="00A45D0F" w:rsidRDefault="003B11BD" w:rsidP="003B11BD">
      <w:pPr>
        <w:pStyle w:val="Nadpis5"/>
        <w:numPr>
          <w:ilvl w:val="0"/>
          <w:numId w:val="0"/>
        </w:numPr>
        <w:ind w:left="284"/>
      </w:pPr>
      <w:r w:rsidRPr="00A45D0F">
        <w:t>Returns:</w:t>
      </w:r>
    </w:p>
    <w:p w:rsidR="003B11BD" w:rsidRPr="005E2978" w:rsidRDefault="003B11BD" w:rsidP="003B11BD">
      <w:pPr>
        <w:pStyle w:val="DescContinue2"/>
        <w:rPr>
          <w:b w:val="0"/>
          <w:sz w:val="24"/>
          <w:szCs w:val="24"/>
        </w:rPr>
      </w:pPr>
      <w:r w:rsidRPr="005E2978">
        <w:rPr>
          <w:b w:val="0"/>
          <w:sz w:val="24"/>
          <w:szCs w:val="24"/>
        </w:rPr>
        <w:t>Cesta k súboru s príkladom</w:t>
      </w:r>
    </w:p>
    <w:p w:rsidR="003B11BD" w:rsidRPr="00A45D0F" w:rsidRDefault="003B11BD" w:rsidP="003B11BD">
      <w:pPr>
        <w:pStyle w:val="ListContinue1"/>
      </w:pPr>
      <w:r w:rsidRPr="00A45D0F">
        <w:t>Definícia na riadku 445 súboru  BasicSolverFrame.java.</w:t>
      </w:r>
    </w:p>
    <w:p w:rsidR="003B11BD" w:rsidRPr="00A45D0F" w:rsidRDefault="00A31E12" w:rsidP="003B11BD">
      <w:pPr>
        <w:pStyle w:val="Nadpis4"/>
      </w:pPr>
      <w:r w:rsidRPr="00A45D0F">
        <w:fldChar w:fldCharType="begin"/>
      </w:r>
      <w:r w:rsidR="003B11BD" w:rsidRPr="00A45D0F">
        <w:instrText>xe "getResultsRoundedByUsersRequiry:swingUI\:\:BasicSolverFrame"</w:instrText>
      </w:r>
      <w:r w:rsidRPr="00A45D0F">
        <w:fldChar w:fldCharType="end"/>
      </w:r>
      <w:r w:rsidRPr="00A45D0F">
        <w:fldChar w:fldCharType="begin"/>
      </w:r>
      <w:r w:rsidR="003B11BD" w:rsidRPr="00A45D0F">
        <w:instrText>xe "swingUI\:\:BasicSolverFrame:getResultsRoundedByUsersRequiry"</w:instrText>
      </w:r>
      <w:r w:rsidRPr="00A45D0F">
        <w:fldChar w:fldCharType="end"/>
      </w:r>
      <w:r w:rsidR="003B11BD" w:rsidRPr="00A45D0F">
        <w:t xml:space="preserve">VectorD swingUI.BasicSolverFrame.getResultsRoundedByUsersRequiry (VectorD </w:t>
      </w:r>
      <w:r w:rsidR="003B11BD" w:rsidRPr="00A45D0F">
        <w:rPr>
          <w:i/>
          <w:iCs/>
        </w:rPr>
        <w:t>results</w:t>
      </w:r>
      <w:r w:rsidR="003B11BD" w:rsidRPr="00A45D0F">
        <w:t xml:space="preserve">, int </w:t>
      </w:r>
      <w:r w:rsidR="003B11BD" w:rsidRPr="00A45D0F">
        <w:rPr>
          <w:i/>
          <w:iCs/>
        </w:rPr>
        <w:t>precision</w:t>
      </w:r>
      <w:r w:rsidR="003B11BD" w:rsidRPr="00A45D0F">
        <w:t xml:space="preserve">)  throws NegativeValueException </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zaokrúhľuje prvky vektora riešenia na základe používateľských požiadavok</w:t>
      </w:r>
    </w:p>
    <w:p w:rsidR="003B11BD" w:rsidRPr="00A45D0F" w:rsidRDefault="003B11BD" w:rsidP="003B11BD">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1761"/>
        <w:gridCol w:w="6318"/>
      </w:tblGrid>
      <w:tr w:rsidR="003B11BD" w:rsidRPr="00A45D0F" w:rsidTr="00D802D2">
        <w:tc>
          <w:tcPr>
            <w:tcW w:w="1761" w:type="dxa"/>
          </w:tcPr>
          <w:p w:rsidR="003B11BD" w:rsidRPr="00A45D0F" w:rsidRDefault="003B11BD" w:rsidP="008F50DE">
            <w:r w:rsidRPr="00A45D0F">
              <w:rPr>
                <w:i/>
                <w:iCs/>
              </w:rPr>
              <w:t>results</w:t>
            </w:r>
            <w:r w:rsidRPr="00A45D0F">
              <w:t xml:space="preserve"> </w:t>
            </w:r>
          </w:p>
        </w:tc>
        <w:tc>
          <w:tcPr>
            <w:tcW w:w="6318" w:type="dxa"/>
          </w:tcPr>
          <w:p w:rsidR="003B11BD" w:rsidRPr="00A45D0F" w:rsidRDefault="003B11BD" w:rsidP="008F50DE">
            <w:r w:rsidRPr="00A45D0F">
              <w:t xml:space="preserve">vector, ktorého prvky budú zaokrúhlené </w:t>
            </w:r>
          </w:p>
        </w:tc>
      </w:tr>
      <w:tr w:rsidR="003B11BD" w:rsidRPr="00A45D0F" w:rsidTr="00D802D2">
        <w:tc>
          <w:tcPr>
            <w:tcW w:w="1761" w:type="dxa"/>
          </w:tcPr>
          <w:p w:rsidR="003B11BD" w:rsidRPr="00A45D0F" w:rsidRDefault="003B11BD" w:rsidP="008F50DE">
            <w:r w:rsidRPr="00A45D0F">
              <w:rPr>
                <w:i/>
                <w:iCs/>
              </w:rPr>
              <w:t>precision</w:t>
            </w:r>
            <w:r w:rsidRPr="00A45D0F">
              <w:t xml:space="preserve"> </w:t>
            </w:r>
          </w:p>
        </w:tc>
        <w:tc>
          <w:tcPr>
            <w:tcW w:w="6318" w:type="dxa"/>
          </w:tcPr>
          <w:p w:rsidR="003B11BD" w:rsidRPr="00A45D0F" w:rsidRDefault="003B11BD" w:rsidP="008F50DE">
            <w:r w:rsidRPr="00A45D0F">
              <w:t xml:space="preserve">precíznosť zaokrúhľovania </w:t>
            </w:r>
          </w:p>
        </w:tc>
      </w:tr>
    </w:tbl>
    <w:p w:rsidR="003B11BD" w:rsidRPr="00A45D0F" w:rsidRDefault="003B11BD" w:rsidP="003B11BD">
      <w:pPr>
        <w:pStyle w:val="Nadpis5"/>
        <w:numPr>
          <w:ilvl w:val="0"/>
          <w:numId w:val="0"/>
        </w:numPr>
        <w:ind w:left="284"/>
      </w:pPr>
      <w:r w:rsidRPr="00A45D0F">
        <w:lastRenderedPageBreak/>
        <w:t>Returns:</w:t>
      </w:r>
    </w:p>
    <w:p w:rsidR="003B11BD" w:rsidRPr="005E2978" w:rsidRDefault="003B11BD" w:rsidP="003B11BD">
      <w:pPr>
        <w:pStyle w:val="DescContinue2"/>
        <w:rPr>
          <w:b w:val="0"/>
          <w:sz w:val="24"/>
          <w:szCs w:val="24"/>
        </w:rPr>
      </w:pPr>
      <w:r w:rsidRPr="005E2978">
        <w:rPr>
          <w:b w:val="0"/>
          <w:sz w:val="24"/>
          <w:szCs w:val="24"/>
        </w:rPr>
        <w:t>vector riešenia so zaokrúhlenými hodnotami</w:t>
      </w:r>
    </w:p>
    <w:p w:rsidR="003B11BD" w:rsidRPr="00A45D0F" w:rsidRDefault="003B11BD" w:rsidP="003B11BD">
      <w:pPr>
        <w:pStyle w:val="ListContinue1"/>
      </w:pPr>
      <w:r w:rsidRPr="00A45D0F">
        <w:t>Definícia na riadku 471 súboru  BasicSolverFrame.java.</w:t>
      </w:r>
    </w:p>
    <w:p w:rsidR="003B11BD" w:rsidRPr="00A45D0F" w:rsidRDefault="00A31E12" w:rsidP="003B11BD">
      <w:pPr>
        <w:pStyle w:val="Nadpis4"/>
      </w:pPr>
      <w:r w:rsidRPr="00A45D0F">
        <w:fldChar w:fldCharType="begin"/>
      </w:r>
      <w:r w:rsidR="003B11BD" w:rsidRPr="00A45D0F">
        <w:instrText>xe "initComponents:swingUI\:\:BasicSolverFrame"</w:instrText>
      </w:r>
      <w:r w:rsidRPr="00A45D0F">
        <w:fldChar w:fldCharType="end"/>
      </w:r>
      <w:r w:rsidRPr="00A45D0F">
        <w:fldChar w:fldCharType="begin"/>
      </w:r>
      <w:r w:rsidR="003B11BD" w:rsidRPr="00A45D0F">
        <w:instrText>xe "swingUI\:\:BasicSolverFrame:initComponents"</w:instrText>
      </w:r>
      <w:r w:rsidRPr="00A45D0F">
        <w:fldChar w:fldCharType="end"/>
      </w:r>
      <w:r w:rsidR="003B11BD" w:rsidRPr="00A45D0F">
        <w:t>void swingUI.BasicSolverFrame.initComponents ()</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 xml:space="preserve">inicializuje komponenty </w:t>
      </w:r>
    </w:p>
    <w:p w:rsidR="003B11BD" w:rsidRPr="00A45D0F" w:rsidRDefault="003B11BD" w:rsidP="003B11BD">
      <w:pPr>
        <w:pStyle w:val="ListContinue1"/>
      </w:pPr>
      <w:r w:rsidRPr="00A45D0F">
        <w:t>Reimplementované z swingUI.ParentFrame.</w:t>
      </w:r>
    </w:p>
    <w:p w:rsidR="003B11BD" w:rsidRPr="00A45D0F" w:rsidRDefault="003B11BD" w:rsidP="003B11BD">
      <w:pPr>
        <w:pStyle w:val="ListContinue1"/>
      </w:pPr>
      <w:r w:rsidRPr="00A45D0F">
        <w:t>Definícia na riadku 70 súboru  BasicSolverFrame.java.</w:t>
      </w:r>
    </w:p>
    <w:p w:rsidR="003B11BD" w:rsidRPr="00A45D0F" w:rsidRDefault="00A31E12" w:rsidP="003B11BD">
      <w:pPr>
        <w:pStyle w:val="Nadpis4"/>
      </w:pPr>
      <w:r w:rsidRPr="00A45D0F">
        <w:fldChar w:fldCharType="begin"/>
      </w:r>
      <w:r w:rsidR="003B11BD" w:rsidRPr="00A45D0F">
        <w:instrText>xe "jButton_executeActionPerformed:swingUI\:\:BasicSolverFrame"</w:instrText>
      </w:r>
      <w:r w:rsidRPr="00A45D0F">
        <w:fldChar w:fldCharType="end"/>
      </w:r>
      <w:r w:rsidRPr="00A45D0F">
        <w:fldChar w:fldCharType="begin"/>
      </w:r>
      <w:r w:rsidR="003B11BD" w:rsidRPr="00A45D0F">
        <w:instrText>xe "swingUI\:\:BasicSolverFrame:jButton_executeActionPerformed"</w:instrText>
      </w:r>
      <w:r w:rsidRPr="00A45D0F">
        <w:fldChar w:fldCharType="end"/>
      </w:r>
      <w:r w:rsidR="003B11BD" w:rsidRPr="00A45D0F">
        <w:t xml:space="preserve">void swingUI.BasicSolverFrame.jButton_executeActionPerformed (java.awt.event.ActionEvent </w:t>
      </w:r>
      <w:r w:rsidR="003B11BD" w:rsidRPr="00A45D0F">
        <w:rPr>
          <w:i/>
          <w:iCs/>
        </w:rPr>
        <w:t>evt</w:t>
      </w:r>
      <w:r w:rsidR="003B11BD" w:rsidRPr="00A45D0F">
        <w:t>)</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 xml:space="preserve">vykonáva zvolenú metódu </w:t>
      </w:r>
    </w:p>
    <w:p w:rsidR="003B11BD" w:rsidRPr="00A45D0F" w:rsidRDefault="003B11BD" w:rsidP="003B11BD">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1761"/>
        <w:gridCol w:w="6318"/>
      </w:tblGrid>
      <w:tr w:rsidR="003B11BD" w:rsidRPr="00A45D0F" w:rsidTr="00D802D2">
        <w:tc>
          <w:tcPr>
            <w:tcW w:w="1761" w:type="dxa"/>
          </w:tcPr>
          <w:p w:rsidR="003B11BD" w:rsidRPr="00A45D0F" w:rsidRDefault="003B11BD" w:rsidP="008F50DE">
            <w:r w:rsidRPr="00A45D0F">
              <w:rPr>
                <w:i/>
                <w:iCs/>
              </w:rPr>
              <w:t>evt</w:t>
            </w:r>
            <w:r w:rsidRPr="00A45D0F">
              <w:t xml:space="preserve"> </w:t>
            </w:r>
          </w:p>
        </w:tc>
        <w:tc>
          <w:tcPr>
            <w:tcW w:w="6318" w:type="dxa"/>
          </w:tcPr>
          <w:p w:rsidR="003B11BD" w:rsidRPr="00A45D0F" w:rsidRDefault="003B11BD" w:rsidP="008F50DE">
            <w:r w:rsidRPr="00A45D0F">
              <w:t xml:space="preserve">vzniknutý ActionEvent </w:t>
            </w:r>
          </w:p>
        </w:tc>
      </w:tr>
    </w:tbl>
    <w:p w:rsidR="003B11BD" w:rsidRPr="00A45D0F" w:rsidRDefault="003B11BD" w:rsidP="003B11BD">
      <w:pPr>
        <w:pStyle w:val="ListContinue1"/>
      </w:pPr>
      <w:r w:rsidRPr="00A45D0F">
        <w:t>Definícia na riadku 315 súboru  BasicSolverFrame.java.</w:t>
      </w:r>
    </w:p>
    <w:p w:rsidR="003B11BD" w:rsidRPr="00A45D0F" w:rsidRDefault="00A31E12" w:rsidP="003B11BD">
      <w:pPr>
        <w:pStyle w:val="Nadpis4"/>
      </w:pPr>
      <w:r w:rsidRPr="00A45D0F">
        <w:fldChar w:fldCharType="begin"/>
      </w:r>
      <w:r w:rsidR="003B11BD" w:rsidRPr="00A45D0F">
        <w:instrText>xe "jButtonReturnActionPerformed:swingUI\:\:BasicSolverFrame"</w:instrText>
      </w:r>
      <w:r w:rsidRPr="00A45D0F">
        <w:fldChar w:fldCharType="end"/>
      </w:r>
      <w:r w:rsidRPr="00A45D0F">
        <w:fldChar w:fldCharType="begin"/>
      </w:r>
      <w:r w:rsidR="003B11BD" w:rsidRPr="00A45D0F">
        <w:instrText>xe "swingUI\:\:BasicSolverFrame:jButtonReturnActionPerformed"</w:instrText>
      </w:r>
      <w:r w:rsidRPr="00A45D0F">
        <w:fldChar w:fldCharType="end"/>
      </w:r>
      <w:r w:rsidR="003B11BD" w:rsidRPr="00A45D0F">
        <w:t xml:space="preserve">void swingUI.BasicSolverFrame.jButtonReturnActionPerformed (java.awt.event.ActionEvent </w:t>
      </w:r>
      <w:r w:rsidR="003B11BD" w:rsidRPr="00A45D0F">
        <w:rPr>
          <w:i/>
          <w:iCs/>
        </w:rPr>
        <w:t>evt</w:t>
      </w:r>
      <w:r w:rsidR="003B11BD" w:rsidRPr="00A45D0F">
        <w:t>)</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 xml:space="preserve">rámec zaniká po kliknutí na tlačidlo return </w:t>
      </w:r>
    </w:p>
    <w:p w:rsidR="003B11BD" w:rsidRPr="00A45D0F" w:rsidRDefault="003B11BD" w:rsidP="003B11BD">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1761"/>
        <w:gridCol w:w="6318"/>
      </w:tblGrid>
      <w:tr w:rsidR="003B11BD" w:rsidRPr="00A45D0F" w:rsidTr="00D802D2">
        <w:tc>
          <w:tcPr>
            <w:tcW w:w="1761" w:type="dxa"/>
          </w:tcPr>
          <w:p w:rsidR="003B11BD" w:rsidRPr="00A45D0F" w:rsidRDefault="003B11BD" w:rsidP="008F50DE">
            <w:r w:rsidRPr="00A45D0F">
              <w:rPr>
                <w:i/>
                <w:iCs/>
              </w:rPr>
              <w:t>evt</w:t>
            </w:r>
            <w:r w:rsidRPr="00A45D0F">
              <w:t xml:space="preserve"> </w:t>
            </w:r>
          </w:p>
        </w:tc>
        <w:tc>
          <w:tcPr>
            <w:tcW w:w="6318" w:type="dxa"/>
          </w:tcPr>
          <w:p w:rsidR="003B11BD" w:rsidRPr="00A45D0F" w:rsidRDefault="003B11BD" w:rsidP="008F50DE">
            <w:r w:rsidRPr="00A45D0F">
              <w:t xml:space="preserve">vzniknutý ActionEvent </w:t>
            </w:r>
          </w:p>
        </w:tc>
      </w:tr>
    </w:tbl>
    <w:p w:rsidR="003B11BD" w:rsidRPr="00A45D0F" w:rsidRDefault="003B11BD" w:rsidP="003B11BD">
      <w:pPr>
        <w:pStyle w:val="ListContinue1"/>
      </w:pPr>
      <w:r w:rsidRPr="00A45D0F">
        <w:t>Definícia na riadku 406 súboru  BasicSolverFrame.java.</w:t>
      </w:r>
    </w:p>
    <w:p w:rsidR="003B11BD" w:rsidRPr="00A45D0F" w:rsidRDefault="00A31E12" w:rsidP="003B11BD">
      <w:pPr>
        <w:pStyle w:val="Nadpis4"/>
      </w:pPr>
      <w:r w:rsidRPr="00A45D0F">
        <w:fldChar w:fldCharType="begin"/>
      </w:r>
      <w:r w:rsidR="003B11BD" w:rsidRPr="00A45D0F">
        <w:instrText>xe "resetButtonActionPerformed:swingUI\:\:BasicSolverFrame"</w:instrText>
      </w:r>
      <w:r w:rsidRPr="00A45D0F">
        <w:fldChar w:fldCharType="end"/>
      </w:r>
      <w:r w:rsidRPr="00A45D0F">
        <w:fldChar w:fldCharType="begin"/>
      </w:r>
      <w:r w:rsidR="003B11BD" w:rsidRPr="00A45D0F">
        <w:instrText>xe "swingUI\:\:BasicSolverFrame:resetButtonActionPerformed"</w:instrText>
      </w:r>
      <w:r w:rsidRPr="00A45D0F">
        <w:fldChar w:fldCharType="end"/>
      </w:r>
      <w:r w:rsidR="003B11BD" w:rsidRPr="00A45D0F">
        <w:t xml:space="preserve">void swingUI.BasicSolverFrame.resetButtonActionPerformed (java.awt.event.ActionEvent </w:t>
      </w:r>
      <w:r w:rsidR="003B11BD" w:rsidRPr="00A45D0F">
        <w:rPr>
          <w:i/>
          <w:iCs/>
        </w:rPr>
        <w:t>evt</w:t>
      </w:r>
      <w:r w:rsidR="003B11BD" w:rsidRPr="00A45D0F">
        <w:t>)</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 xml:space="preserve">resetovanie cesty k súboru s maticou </w:t>
      </w:r>
    </w:p>
    <w:p w:rsidR="003B11BD" w:rsidRPr="00A45D0F" w:rsidRDefault="003B11BD" w:rsidP="003B11BD">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1761"/>
        <w:gridCol w:w="6318"/>
      </w:tblGrid>
      <w:tr w:rsidR="003B11BD" w:rsidRPr="00A45D0F" w:rsidTr="00D802D2">
        <w:tc>
          <w:tcPr>
            <w:tcW w:w="1761" w:type="dxa"/>
          </w:tcPr>
          <w:p w:rsidR="003B11BD" w:rsidRPr="00A45D0F" w:rsidRDefault="003B11BD" w:rsidP="008F50DE">
            <w:r w:rsidRPr="00A45D0F">
              <w:rPr>
                <w:i/>
                <w:iCs/>
              </w:rPr>
              <w:t>evt</w:t>
            </w:r>
            <w:r w:rsidRPr="00A45D0F">
              <w:t xml:space="preserve"> </w:t>
            </w:r>
          </w:p>
        </w:tc>
        <w:tc>
          <w:tcPr>
            <w:tcW w:w="6318" w:type="dxa"/>
          </w:tcPr>
          <w:p w:rsidR="003B11BD" w:rsidRPr="00A45D0F" w:rsidRDefault="003B11BD" w:rsidP="008F50DE">
            <w:r w:rsidRPr="00A45D0F">
              <w:t xml:space="preserve">vzniknutý ActionEvent </w:t>
            </w:r>
          </w:p>
        </w:tc>
      </w:tr>
    </w:tbl>
    <w:p w:rsidR="003B11BD" w:rsidRPr="00A45D0F" w:rsidRDefault="003B11BD" w:rsidP="003B11BD">
      <w:pPr>
        <w:pStyle w:val="ListContinue1"/>
      </w:pPr>
      <w:r w:rsidRPr="00A45D0F">
        <w:t>Definícia na riadku 307 súboru  BasicSolverFrame.java.</w:t>
      </w:r>
    </w:p>
    <w:p w:rsidR="003B11BD" w:rsidRPr="00A45D0F" w:rsidRDefault="00A31E12" w:rsidP="003B11BD">
      <w:pPr>
        <w:pStyle w:val="Nadpis4"/>
      </w:pPr>
      <w:r w:rsidRPr="00A45D0F">
        <w:fldChar w:fldCharType="begin"/>
      </w:r>
      <w:r w:rsidR="003B11BD" w:rsidRPr="00A45D0F">
        <w:instrText>xe "setCalculatorIcon:swingUI\:\:BasicSolverFrame"</w:instrText>
      </w:r>
      <w:r w:rsidRPr="00A45D0F">
        <w:fldChar w:fldCharType="end"/>
      </w:r>
      <w:r w:rsidRPr="00A45D0F">
        <w:fldChar w:fldCharType="begin"/>
      </w:r>
      <w:r w:rsidR="003B11BD" w:rsidRPr="00A45D0F">
        <w:instrText>xe "swingUI\:\:BasicSolverFrame:setCalculatorIcon"</w:instrText>
      </w:r>
      <w:r w:rsidRPr="00A45D0F">
        <w:fldChar w:fldCharType="end"/>
      </w:r>
      <w:r w:rsidR="003B11BD" w:rsidRPr="00A45D0F">
        <w:t>void swingUI.BasicSolverFrame.setCalculatorIcon ()</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 xml:space="preserve">nastavuje ikonu kalkulačky v záhlaví rámca </w:t>
      </w:r>
    </w:p>
    <w:p w:rsidR="003B11BD" w:rsidRPr="00A45D0F" w:rsidRDefault="003B11BD" w:rsidP="003B11BD">
      <w:pPr>
        <w:pStyle w:val="ListContinue1"/>
      </w:pPr>
      <w:r w:rsidRPr="00A45D0F">
        <w:t>Definícia na riadku 457 súboru  BasicSolverFrame.java.</w:t>
      </w:r>
    </w:p>
    <w:p w:rsidR="003B11BD" w:rsidRPr="00A45D0F" w:rsidRDefault="00A31E12" w:rsidP="003B11BD">
      <w:pPr>
        <w:pStyle w:val="Nadpis4"/>
      </w:pPr>
      <w:r w:rsidRPr="00A45D0F">
        <w:fldChar w:fldCharType="begin"/>
      </w:r>
      <w:r w:rsidR="003B11BD" w:rsidRPr="00A45D0F">
        <w:instrText>xe "setMethodsButtons:swingUI\:\:BasicSolverFrame"</w:instrText>
      </w:r>
      <w:r w:rsidRPr="00A45D0F">
        <w:fldChar w:fldCharType="end"/>
      </w:r>
      <w:r w:rsidRPr="00A45D0F">
        <w:fldChar w:fldCharType="begin"/>
      </w:r>
      <w:r w:rsidR="003B11BD" w:rsidRPr="00A45D0F">
        <w:instrText>xe "swingUI\:\:BasicSolverFrame:setMethodsButtons"</w:instrText>
      </w:r>
      <w:r w:rsidRPr="00A45D0F">
        <w:fldChar w:fldCharType="end"/>
      </w:r>
      <w:r w:rsidR="003B11BD" w:rsidRPr="00A45D0F">
        <w:t>void swingUI.BasicSolverFrame.setMethodsButtons ()</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 xml:space="preserve">nastavuje obsah combo boxu, t.j. načítané metódy, použitím reflexive v App.classLoader.loadMethodsClasses() </w:t>
      </w:r>
    </w:p>
    <w:p w:rsidR="003B11BD" w:rsidRPr="00A45D0F" w:rsidRDefault="003B11BD" w:rsidP="003B11BD">
      <w:pPr>
        <w:pStyle w:val="ListContinue1"/>
      </w:pPr>
      <w:r w:rsidRPr="00A45D0F">
        <w:t>Definícia na riadku 514 súboru  BasicSolverFrame.java.</w:t>
      </w:r>
    </w:p>
    <w:p w:rsidR="003B11BD" w:rsidRPr="00A45D0F" w:rsidRDefault="00A31E12" w:rsidP="003B11BD">
      <w:pPr>
        <w:pStyle w:val="Nadpis4"/>
      </w:pPr>
      <w:r w:rsidRPr="00A45D0F">
        <w:lastRenderedPageBreak/>
        <w:fldChar w:fldCharType="begin"/>
      </w:r>
      <w:r w:rsidR="003B11BD" w:rsidRPr="00A45D0F">
        <w:instrText>xe "setStepsOrTolerance:swingUI\:\:BasicSolverFrame"</w:instrText>
      </w:r>
      <w:r w:rsidRPr="00A45D0F">
        <w:fldChar w:fldCharType="end"/>
      </w:r>
      <w:r w:rsidRPr="00A45D0F">
        <w:fldChar w:fldCharType="begin"/>
      </w:r>
      <w:r w:rsidR="003B11BD" w:rsidRPr="00A45D0F">
        <w:instrText>xe "swingUI\:\:BasicSolverFrame:setStepsOrTolerance"</w:instrText>
      </w:r>
      <w:r w:rsidRPr="00A45D0F">
        <w:fldChar w:fldCharType="end"/>
      </w:r>
      <w:r w:rsidR="003B11BD" w:rsidRPr="00A45D0F">
        <w:t xml:space="preserve">void swingUI.BasicSolverFrame.setStepsOrTolerance (LinearSystemsSolvable </w:t>
      </w:r>
      <w:r w:rsidR="003B11BD" w:rsidRPr="00A45D0F">
        <w:rPr>
          <w:i/>
          <w:iCs/>
        </w:rPr>
        <w:t>method</w:t>
      </w:r>
      <w:r w:rsidR="003B11BD" w:rsidRPr="00A45D0F">
        <w:t>)</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 xml:space="preserve">nastavuje počet krokov, ktoré sa majú vykonať alebo toleranciu dodržanú počas iterácií </w:t>
      </w:r>
    </w:p>
    <w:p w:rsidR="003B11BD" w:rsidRPr="00A45D0F" w:rsidRDefault="003B11BD" w:rsidP="003B11BD">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992"/>
        <w:gridCol w:w="7087"/>
      </w:tblGrid>
      <w:tr w:rsidR="003B11BD" w:rsidRPr="00A45D0F" w:rsidTr="00D802D2">
        <w:tc>
          <w:tcPr>
            <w:tcW w:w="992" w:type="dxa"/>
          </w:tcPr>
          <w:p w:rsidR="003B11BD" w:rsidRPr="00A45D0F" w:rsidRDefault="003B11BD" w:rsidP="008F50DE">
            <w:r w:rsidRPr="00A45D0F">
              <w:rPr>
                <w:i/>
                <w:iCs/>
              </w:rPr>
              <w:t>method</w:t>
            </w:r>
            <w:r w:rsidRPr="00A45D0F">
              <w:t xml:space="preserve"> </w:t>
            </w:r>
          </w:p>
        </w:tc>
        <w:tc>
          <w:tcPr>
            <w:tcW w:w="7087" w:type="dxa"/>
          </w:tcPr>
          <w:p w:rsidR="003B11BD" w:rsidRPr="00A45D0F" w:rsidRDefault="003B11BD" w:rsidP="008F50DE">
            <w:r w:rsidRPr="00A45D0F">
              <w:t xml:space="preserve">LinearSystemsSolvable metóda, ktorej tolerancia alebo počet krokov má byť nastavená </w:t>
            </w:r>
          </w:p>
        </w:tc>
      </w:tr>
    </w:tbl>
    <w:p w:rsidR="003B11BD" w:rsidRPr="00A45D0F" w:rsidRDefault="003B11BD" w:rsidP="003B11BD">
      <w:pPr>
        <w:pStyle w:val="ListContinue1"/>
      </w:pPr>
      <w:r w:rsidRPr="00A45D0F">
        <w:t>Definícia na riadku 489 súboru  BasicSolverFrame.java.</w:t>
      </w:r>
    </w:p>
    <w:p w:rsidR="003B11BD" w:rsidRPr="00A45D0F" w:rsidRDefault="003B11BD" w:rsidP="003B11BD">
      <w:pPr>
        <w:pBdr>
          <w:bottom w:val="single" w:sz="2" w:space="1" w:color="auto"/>
        </w:pBdr>
        <w:rPr>
          <w:rFonts w:ascii="Arial" w:hAnsi="Arial" w:cs="Arial"/>
          <w:b/>
          <w:bCs/>
        </w:rPr>
      </w:pPr>
    </w:p>
    <w:p w:rsidR="003B11BD" w:rsidRPr="00A45D0F" w:rsidRDefault="003B11BD" w:rsidP="003B11BD">
      <w:pPr>
        <w:pStyle w:val="PodNadpis4uroven"/>
        <w:numPr>
          <w:ilvl w:val="0"/>
          <w:numId w:val="0"/>
        </w:numPr>
        <w:rPr>
          <w:lang w:val="en-US"/>
        </w:rPr>
      </w:pPr>
      <w:r w:rsidRPr="00A45D0F">
        <w:rPr>
          <w:lang w:val="en-US"/>
        </w:rPr>
        <w:t>Member Data Documentation</w:t>
      </w:r>
    </w:p>
    <w:p w:rsidR="003B11BD" w:rsidRPr="00A45D0F" w:rsidRDefault="00A31E12" w:rsidP="003B11BD">
      <w:pPr>
        <w:pStyle w:val="Nadpis4"/>
      </w:pPr>
      <w:r w:rsidRPr="00A45D0F">
        <w:fldChar w:fldCharType="begin"/>
      </w:r>
      <w:r w:rsidR="003B11BD" w:rsidRPr="00A45D0F">
        <w:instrText>xe "app:swingUI\:\:BasicSolverFrame"</w:instrText>
      </w:r>
      <w:r w:rsidRPr="00A45D0F">
        <w:fldChar w:fldCharType="end"/>
      </w:r>
      <w:r w:rsidRPr="00A45D0F">
        <w:fldChar w:fldCharType="begin"/>
      </w:r>
      <w:r w:rsidR="003B11BD" w:rsidRPr="00A45D0F">
        <w:instrText>xe "swingUI\:\:BasicSolverFrame:app"</w:instrText>
      </w:r>
      <w:r w:rsidRPr="00A45D0F">
        <w:fldChar w:fldCharType="end"/>
      </w:r>
      <w:r w:rsidR="003B11BD" w:rsidRPr="00A45D0F">
        <w:t>App swingUI.BasicSolverFrame.app</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aplikácia – modul solver</w:t>
      </w:r>
    </w:p>
    <w:p w:rsidR="003B11BD" w:rsidRPr="00A45D0F" w:rsidRDefault="003B11BD" w:rsidP="003B11BD">
      <w:pPr>
        <w:pStyle w:val="ListContinue1"/>
      </w:pPr>
      <w:r w:rsidRPr="00A45D0F">
        <w:t>Definícia na riadku 51 súboru  BasicSolverFrame.java.</w:t>
      </w:r>
    </w:p>
    <w:p w:rsidR="003B11BD" w:rsidRPr="00A45D0F" w:rsidRDefault="00A31E12" w:rsidP="003B11BD">
      <w:pPr>
        <w:pStyle w:val="Nadpis4"/>
      </w:pPr>
      <w:r w:rsidRPr="00A45D0F">
        <w:fldChar w:fldCharType="begin"/>
      </w:r>
      <w:r w:rsidR="003B11BD" w:rsidRPr="00A45D0F">
        <w:instrText>xe "basicFramePanelBottom:swingUI\:\:BasicSolverFrame"</w:instrText>
      </w:r>
      <w:r w:rsidRPr="00A45D0F">
        <w:fldChar w:fldCharType="end"/>
      </w:r>
      <w:r w:rsidRPr="00A45D0F">
        <w:fldChar w:fldCharType="begin"/>
      </w:r>
      <w:r w:rsidR="003B11BD" w:rsidRPr="00A45D0F">
        <w:instrText>xe "swingUI\:\:BasicSolverFrame:basicFramePanelBottom"</w:instrText>
      </w:r>
      <w:r w:rsidRPr="00A45D0F">
        <w:fldChar w:fldCharType="end"/>
      </w:r>
      <w:r w:rsidR="003B11BD" w:rsidRPr="00A45D0F">
        <w:t>javax.swing.JPanel swingUI.BasicSolverFrame.basicFramePanelBottom</w:t>
      </w:r>
      <w:r w:rsidR="003B11BD" w:rsidRPr="00A45D0F">
        <w:rPr>
          <w:rFonts w:ascii="Courier New" w:hAnsi="Courier New" w:cs="Courier New"/>
        </w:rPr>
        <w:t xml:space="preserve"> [private]</w:t>
      </w:r>
    </w:p>
    <w:p w:rsidR="003B11BD" w:rsidRPr="00A45D0F" w:rsidRDefault="003B11BD" w:rsidP="003B11BD">
      <w:pPr>
        <w:pStyle w:val="ListContinue1"/>
      </w:pPr>
    </w:p>
    <w:p w:rsidR="003B11BD" w:rsidRPr="00A45D0F" w:rsidRDefault="003B11BD" w:rsidP="003B11BD">
      <w:pPr>
        <w:pStyle w:val="ListContinue1"/>
      </w:pPr>
      <w:r w:rsidRPr="00A45D0F">
        <w:t>Definícia na riadku 411 súboru  BasicSolverFrame.java.</w:t>
      </w:r>
    </w:p>
    <w:p w:rsidR="003B11BD" w:rsidRPr="00A45D0F" w:rsidRDefault="00A31E12" w:rsidP="003B11BD">
      <w:pPr>
        <w:pStyle w:val="Nadpis4"/>
      </w:pPr>
      <w:r w:rsidRPr="00A45D0F">
        <w:fldChar w:fldCharType="begin"/>
      </w:r>
      <w:r w:rsidR="003B11BD" w:rsidRPr="00A45D0F">
        <w:instrText>xe "basicFramePanelTop:swingUI\:\:BasicSolverFrame"</w:instrText>
      </w:r>
      <w:r w:rsidRPr="00A45D0F">
        <w:fldChar w:fldCharType="end"/>
      </w:r>
      <w:r w:rsidRPr="00A45D0F">
        <w:fldChar w:fldCharType="begin"/>
      </w:r>
      <w:r w:rsidR="003B11BD" w:rsidRPr="00A45D0F">
        <w:instrText>xe "swingUI\:\:BasicSolverFrame:basicFramePanelTop"</w:instrText>
      </w:r>
      <w:r w:rsidRPr="00A45D0F">
        <w:fldChar w:fldCharType="end"/>
      </w:r>
      <w:r w:rsidR="003B11BD" w:rsidRPr="00A45D0F">
        <w:t>javax.swing.JPanel swingUI.BasicSolverFrame.basicFramePanelTop</w:t>
      </w:r>
      <w:r w:rsidR="003B11BD" w:rsidRPr="00A45D0F">
        <w:rPr>
          <w:rFonts w:ascii="Courier New" w:hAnsi="Courier New" w:cs="Courier New"/>
        </w:rPr>
        <w:t xml:space="preserve"> [private]</w:t>
      </w:r>
    </w:p>
    <w:p w:rsidR="003B11BD" w:rsidRPr="00A45D0F" w:rsidRDefault="003B11BD" w:rsidP="003B11BD">
      <w:pPr>
        <w:pStyle w:val="ListContinue1"/>
      </w:pPr>
    </w:p>
    <w:p w:rsidR="003B11BD" w:rsidRPr="00A45D0F" w:rsidRDefault="003B11BD" w:rsidP="003B11BD">
      <w:pPr>
        <w:pStyle w:val="ListContinue1"/>
      </w:pPr>
      <w:r w:rsidRPr="00A45D0F">
        <w:t>Definícia na riadku 412 súboru  BasicSolverFrame.java.</w:t>
      </w:r>
    </w:p>
    <w:p w:rsidR="003B11BD" w:rsidRPr="00A45D0F" w:rsidRDefault="00A31E12" w:rsidP="003B11BD">
      <w:pPr>
        <w:pStyle w:val="Nadpis4"/>
      </w:pPr>
      <w:r w:rsidRPr="00A45D0F">
        <w:fldChar w:fldCharType="begin"/>
      </w:r>
      <w:r w:rsidR="003B11BD" w:rsidRPr="00A45D0F">
        <w:instrText>xe "jButton_execute:swingUI\:\:BasicSolverFrame"</w:instrText>
      </w:r>
      <w:r w:rsidRPr="00A45D0F">
        <w:fldChar w:fldCharType="end"/>
      </w:r>
      <w:r w:rsidRPr="00A45D0F">
        <w:fldChar w:fldCharType="begin"/>
      </w:r>
      <w:r w:rsidR="003B11BD" w:rsidRPr="00A45D0F">
        <w:instrText>xe "swingUI\:\:BasicSolverFrame:jButton_execute"</w:instrText>
      </w:r>
      <w:r w:rsidRPr="00A45D0F">
        <w:fldChar w:fldCharType="end"/>
      </w:r>
      <w:r w:rsidR="003B11BD" w:rsidRPr="00A45D0F">
        <w:t>javax.swing.JButton swingUI.BasicSolverFrame.jButton_execute</w:t>
      </w:r>
      <w:r w:rsidR="003B11BD" w:rsidRPr="00A45D0F">
        <w:rPr>
          <w:rFonts w:ascii="Courier New" w:hAnsi="Courier New" w:cs="Courier New"/>
        </w:rPr>
        <w:t xml:space="preserve"> [private]</w:t>
      </w:r>
    </w:p>
    <w:p w:rsidR="003B11BD" w:rsidRPr="00A45D0F" w:rsidRDefault="003B11BD" w:rsidP="003B11BD">
      <w:pPr>
        <w:pStyle w:val="ListContinue1"/>
      </w:pPr>
    </w:p>
    <w:p w:rsidR="003B11BD" w:rsidRPr="00A45D0F" w:rsidRDefault="003B11BD" w:rsidP="003B11BD">
      <w:pPr>
        <w:pStyle w:val="ListContinue1"/>
      </w:pPr>
      <w:r w:rsidRPr="00A45D0F">
        <w:t>Definícia na riadku 414 súboru  BasicSolverFrame.java.</w:t>
      </w:r>
    </w:p>
    <w:p w:rsidR="003B11BD" w:rsidRPr="00A45D0F" w:rsidRDefault="00A31E12" w:rsidP="003B11BD">
      <w:pPr>
        <w:pStyle w:val="Nadpis4"/>
      </w:pPr>
      <w:r w:rsidRPr="00A45D0F">
        <w:fldChar w:fldCharType="begin"/>
      </w:r>
      <w:r w:rsidR="003B11BD" w:rsidRPr="00A45D0F">
        <w:instrText>xe "jButtonReturn:swingUI\:\:BasicSolverFrame"</w:instrText>
      </w:r>
      <w:r w:rsidRPr="00A45D0F">
        <w:fldChar w:fldCharType="end"/>
      </w:r>
      <w:r w:rsidRPr="00A45D0F">
        <w:fldChar w:fldCharType="begin"/>
      </w:r>
      <w:r w:rsidR="003B11BD" w:rsidRPr="00A45D0F">
        <w:instrText>xe "swingUI\:\:BasicSolverFrame:jButtonReturn"</w:instrText>
      </w:r>
      <w:r w:rsidRPr="00A45D0F">
        <w:fldChar w:fldCharType="end"/>
      </w:r>
      <w:r w:rsidR="003B11BD" w:rsidRPr="00A45D0F">
        <w:t>javax.swing.JButton swingUI.BasicSolverFrame.jButtonReturn</w:t>
      </w:r>
      <w:r w:rsidR="003B11BD" w:rsidRPr="00A45D0F">
        <w:rPr>
          <w:rFonts w:ascii="Courier New" w:hAnsi="Courier New" w:cs="Courier New"/>
        </w:rPr>
        <w:t xml:space="preserve"> [private]</w:t>
      </w:r>
    </w:p>
    <w:p w:rsidR="003B11BD" w:rsidRPr="00A45D0F" w:rsidRDefault="003B11BD" w:rsidP="003B11BD">
      <w:pPr>
        <w:pStyle w:val="ListContinue1"/>
      </w:pPr>
    </w:p>
    <w:p w:rsidR="003B11BD" w:rsidRPr="00A45D0F" w:rsidRDefault="003B11BD" w:rsidP="003B11BD">
      <w:pPr>
        <w:pStyle w:val="ListContinue1"/>
      </w:pPr>
      <w:r w:rsidRPr="00A45D0F">
        <w:t>Definícia na riadku 413 súboru  BasicSolverFrame.java.</w:t>
      </w:r>
    </w:p>
    <w:p w:rsidR="003B11BD" w:rsidRPr="00A45D0F" w:rsidRDefault="00A31E12" w:rsidP="003B11BD">
      <w:pPr>
        <w:pStyle w:val="Nadpis4"/>
      </w:pPr>
      <w:r w:rsidRPr="00A45D0F">
        <w:fldChar w:fldCharType="begin"/>
      </w:r>
      <w:r w:rsidR="003B11BD" w:rsidRPr="00A45D0F">
        <w:instrText>xe "jCheckBox_generatePDF:swingUI\:\:BasicSolverFrame"</w:instrText>
      </w:r>
      <w:r w:rsidRPr="00A45D0F">
        <w:fldChar w:fldCharType="end"/>
      </w:r>
      <w:r w:rsidRPr="00A45D0F">
        <w:fldChar w:fldCharType="begin"/>
      </w:r>
      <w:r w:rsidR="003B11BD" w:rsidRPr="00A45D0F">
        <w:instrText>xe "swingUI\:\:BasicSolverFrame:jCheckBox_generatePDF"</w:instrText>
      </w:r>
      <w:r w:rsidRPr="00A45D0F">
        <w:fldChar w:fldCharType="end"/>
      </w:r>
      <w:r w:rsidR="003B11BD" w:rsidRPr="00A45D0F">
        <w:t>javax.swing.JCheckBox swingUI.BasicSolverFrame.jCheckBox_generatePDF</w:t>
      </w:r>
      <w:r w:rsidR="003B11BD" w:rsidRPr="00A45D0F">
        <w:rPr>
          <w:rFonts w:ascii="Courier New" w:hAnsi="Courier New" w:cs="Courier New"/>
        </w:rPr>
        <w:t xml:space="preserve"> [private]</w:t>
      </w:r>
    </w:p>
    <w:p w:rsidR="003B11BD" w:rsidRPr="00A45D0F" w:rsidRDefault="003B11BD" w:rsidP="003B11BD">
      <w:pPr>
        <w:pStyle w:val="ListContinue1"/>
      </w:pPr>
    </w:p>
    <w:p w:rsidR="003B11BD" w:rsidRPr="00A45D0F" w:rsidRDefault="003B11BD" w:rsidP="003B11BD">
      <w:pPr>
        <w:pStyle w:val="ListContinue1"/>
      </w:pPr>
      <w:r w:rsidRPr="00A45D0F">
        <w:t>Definícia na riadku 415 súboru  BasicSolverFrame.java.</w:t>
      </w:r>
    </w:p>
    <w:p w:rsidR="003B11BD" w:rsidRPr="00A45D0F" w:rsidRDefault="00A31E12" w:rsidP="003B11BD">
      <w:pPr>
        <w:pStyle w:val="Nadpis4"/>
      </w:pPr>
      <w:r w:rsidRPr="00A45D0F">
        <w:fldChar w:fldCharType="begin"/>
      </w:r>
      <w:r w:rsidR="003B11BD" w:rsidRPr="00A45D0F">
        <w:instrText>xe "jCheckBox_showMatrix:swingUI\:\:BasicSolverFrame"</w:instrText>
      </w:r>
      <w:r w:rsidRPr="00A45D0F">
        <w:fldChar w:fldCharType="end"/>
      </w:r>
      <w:r w:rsidRPr="00A45D0F">
        <w:fldChar w:fldCharType="begin"/>
      </w:r>
      <w:r w:rsidR="003B11BD" w:rsidRPr="00A45D0F">
        <w:instrText>xe "swingUI\:\:BasicSolverFrame:jCheckBox_showMatrix"</w:instrText>
      </w:r>
      <w:r w:rsidRPr="00A45D0F">
        <w:fldChar w:fldCharType="end"/>
      </w:r>
      <w:r w:rsidR="003B11BD" w:rsidRPr="00A45D0F">
        <w:t>javax.swing.JCheckBox swingUI.BasicSolverFrame.jCheckBox_showMatrix</w:t>
      </w:r>
      <w:r w:rsidR="003B11BD" w:rsidRPr="00A45D0F">
        <w:rPr>
          <w:rFonts w:ascii="Courier New" w:hAnsi="Courier New" w:cs="Courier New"/>
        </w:rPr>
        <w:t xml:space="preserve"> [private]</w:t>
      </w:r>
    </w:p>
    <w:p w:rsidR="003B11BD" w:rsidRPr="00A45D0F" w:rsidRDefault="003B11BD" w:rsidP="003B11BD">
      <w:pPr>
        <w:pStyle w:val="ListContinue1"/>
      </w:pPr>
    </w:p>
    <w:p w:rsidR="003B11BD" w:rsidRPr="00A45D0F" w:rsidRDefault="003B11BD" w:rsidP="003B11BD">
      <w:pPr>
        <w:pStyle w:val="ListContinue1"/>
      </w:pPr>
      <w:r w:rsidRPr="00A45D0F">
        <w:t>Definícia na riadku 416 súboru  BasicSolverFrame.java.</w:t>
      </w:r>
    </w:p>
    <w:p w:rsidR="003B11BD" w:rsidRPr="00A45D0F" w:rsidRDefault="00A31E12" w:rsidP="003B11BD">
      <w:pPr>
        <w:pStyle w:val="Nadpis4"/>
      </w:pPr>
      <w:r w:rsidRPr="00A45D0F">
        <w:fldChar w:fldCharType="begin"/>
      </w:r>
      <w:r w:rsidR="003B11BD" w:rsidRPr="00A45D0F">
        <w:instrText>xe "jCheckBox_showResults:swingUI\:\:BasicSolverFrame"</w:instrText>
      </w:r>
      <w:r w:rsidRPr="00A45D0F">
        <w:fldChar w:fldCharType="end"/>
      </w:r>
      <w:r w:rsidRPr="00A45D0F">
        <w:fldChar w:fldCharType="begin"/>
      </w:r>
      <w:r w:rsidR="003B11BD" w:rsidRPr="00A45D0F">
        <w:instrText>xe "swingUI\:\:BasicSolverFrame:jCheckBox_showResults"</w:instrText>
      </w:r>
      <w:r w:rsidRPr="00A45D0F">
        <w:fldChar w:fldCharType="end"/>
      </w:r>
      <w:r w:rsidR="003B11BD" w:rsidRPr="00A45D0F">
        <w:t>javax.swing.JCheckBox swingUI.BasicSolverFrame.jCheckBox_showResults</w:t>
      </w:r>
      <w:r w:rsidR="003B11BD" w:rsidRPr="00A45D0F">
        <w:rPr>
          <w:rFonts w:ascii="Courier New" w:hAnsi="Courier New" w:cs="Courier New"/>
        </w:rPr>
        <w:t xml:space="preserve"> [private]</w:t>
      </w:r>
    </w:p>
    <w:p w:rsidR="003B11BD" w:rsidRPr="00A45D0F" w:rsidRDefault="003B11BD" w:rsidP="003B11BD">
      <w:pPr>
        <w:pStyle w:val="ListContinue1"/>
      </w:pPr>
    </w:p>
    <w:p w:rsidR="003B11BD" w:rsidRPr="00A45D0F" w:rsidRDefault="003B11BD" w:rsidP="003B11BD">
      <w:pPr>
        <w:pStyle w:val="ListContinue1"/>
      </w:pPr>
      <w:r w:rsidRPr="00A45D0F">
        <w:lastRenderedPageBreak/>
        <w:t>Definícia na riadku 417 súboru  BasicSolverFrame.java.</w:t>
      </w:r>
    </w:p>
    <w:p w:rsidR="003B11BD" w:rsidRPr="00A45D0F" w:rsidRDefault="00A31E12" w:rsidP="003B11BD">
      <w:pPr>
        <w:pStyle w:val="Nadpis4"/>
      </w:pPr>
      <w:r w:rsidRPr="00A45D0F">
        <w:fldChar w:fldCharType="begin"/>
      </w:r>
      <w:r w:rsidR="003B11BD" w:rsidRPr="00A45D0F">
        <w:instrText>xe "jComboBox_methods:swingUI\:\:BasicSolverFrame"</w:instrText>
      </w:r>
      <w:r w:rsidRPr="00A45D0F">
        <w:fldChar w:fldCharType="end"/>
      </w:r>
      <w:r w:rsidRPr="00A45D0F">
        <w:fldChar w:fldCharType="begin"/>
      </w:r>
      <w:r w:rsidR="003B11BD" w:rsidRPr="00A45D0F">
        <w:instrText>xe "swingUI\:\:BasicSolverFrame:jComboBox_methods"</w:instrText>
      </w:r>
      <w:r w:rsidRPr="00A45D0F">
        <w:fldChar w:fldCharType="end"/>
      </w:r>
      <w:r w:rsidR="003B11BD" w:rsidRPr="00A45D0F">
        <w:t>javax.swing.JComboBox swingUI.BasicSolverFrame.jComboBox_methods</w:t>
      </w:r>
      <w:r w:rsidR="003B11BD" w:rsidRPr="00A45D0F">
        <w:rPr>
          <w:rFonts w:ascii="Courier New" w:hAnsi="Courier New" w:cs="Courier New"/>
        </w:rPr>
        <w:t xml:space="preserve"> [private]</w:t>
      </w:r>
    </w:p>
    <w:p w:rsidR="003B11BD" w:rsidRPr="00A45D0F" w:rsidRDefault="003B11BD" w:rsidP="003B11BD">
      <w:pPr>
        <w:pStyle w:val="ListContinue1"/>
      </w:pPr>
    </w:p>
    <w:p w:rsidR="003B11BD" w:rsidRPr="00A45D0F" w:rsidRDefault="003B11BD" w:rsidP="003B11BD">
      <w:pPr>
        <w:pStyle w:val="ListContinue1"/>
      </w:pPr>
      <w:r w:rsidRPr="00A45D0F">
        <w:t>Definícia na riadku 418 súboru  BasicSolverFrame.java.</w:t>
      </w:r>
    </w:p>
    <w:p w:rsidR="003B11BD" w:rsidRPr="00A45D0F" w:rsidRDefault="00A31E12" w:rsidP="003B11BD">
      <w:pPr>
        <w:pStyle w:val="Nadpis4"/>
      </w:pPr>
      <w:r w:rsidRPr="00A45D0F">
        <w:fldChar w:fldCharType="begin"/>
      </w:r>
      <w:r w:rsidR="003B11BD" w:rsidRPr="00A45D0F">
        <w:instrText>xe "jEditorPane:swingUI\:\:BasicSolverFrame"</w:instrText>
      </w:r>
      <w:r w:rsidRPr="00A45D0F">
        <w:fldChar w:fldCharType="end"/>
      </w:r>
      <w:r w:rsidRPr="00A45D0F">
        <w:fldChar w:fldCharType="begin"/>
      </w:r>
      <w:r w:rsidR="003B11BD" w:rsidRPr="00A45D0F">
        <w:instrText>xe "swingUI\:\:BasicSolverFrame:jEditorPane"</w:instrText>
      </w:r>
      <w:r w:rsidRPr="00A45D0F">
        <w:fldChar w:fldCharType="end"/>
      </w:r>
      <w:r w:rsidR="003B11BD" w:rsidRPr="00A45D0F">
        <w:t>javax.swing.JEditorPane swingUI.BasicSolverFrame.jEditorPane</w:t>
      </w:r>
      <w:r w:rsidR="003B11BD" w:rsidRPr="00A45D0F">
        <w:rPr>
          <w:rFonts w:ascii="Courier New" w:hAnsi="Courier New" w:cs="Courier New"/>
        </w:rPr>
        <w:t xml:space="preserve"> [private]</w:t>
      </w:r>
    </w:p>
    <w:p w:rsidR="003B11BD" w:rsidRPr="00A45D0F" w:rsidRDefault="003B11BD" w:rsidP="003B11BD">
      <w:pPr>
        <w:pStyle w:val="ListContinue1"/>
      </w:pPr>
    </w:p>
    <w:p w:rsidR="003B11BD" w:rsidRPr="00A45D0F" w:rsidRDefault="003B11BD" w:rsidP="003B11BD">
      <w:pPr>
        <w:pStyle w:val="ListContinue1"/>
      </w:pPr>
      <w:r w:rsidRPr="00A45D0F">
        <w:t>Definícia na riadku 419 súboru  BasicSolverFrame.java.</w:t>
      </w:r>
    </w:p>
    <w:p w:rsidR="003B11BD" w:rsidRPr="00A45D0F" w:rsidRDefault="00A31E12" w:rsidP="003B11BD">
      <w:pPr>
        <w:pStyle w:val="Nadpis4"/>
      </w:pPr>
      <w:r w:rsidRPr="00A45D0F">
        <w:fldChar w:fldCharType="begin"/>
      </w:r>
      <w:r w:rsidR="003B11BD" w:rsidRPr="00A45D0F">
        <w:instrText>xe "jLabelPrecision:swingUI\:\:BasicSolverFrame"</w:instrText>
      </w:r>
      <w:r w:rsidRPr="00A45D0F">
        <w:fldChar w:fldCharType="end"/>
      </w:r>
      <w:r w:rsidRPr="00A45D0F">
        <w:fldChar w:fldCharType="begin"/>
      </w:r>
      <w:r w:rsidR="003B11BD" w:rsidRPr="00A45D0F">
        <w:instrText>xe "swingUI\:\:BasicSolverFrame:jLabelPrecision"</w:instrText>
      </w:r>
      <w:r w:rsidRPr="00A45D0F">
        <w:fldChar w:fldCharType="end"/>
      </w:r>
      <w:r w:rsidR="003B11BD" w:rsidRPr="00A45D0F">
        <w:t>javax.swing.JLabel swingUI.BasicSolverFrame.jLabelPrecision</w:t>
      </w:r>
      <w:r w:rsidR="003B11BD" w:rsidRPr="00A45D0F">
        <w:rPr>
          <w:rFonts w:ascii="Courier New" w:hAnsi="Courier New" w:cs="Courier New"/>
        </w:rPr>
        <w:t xml:space="preserve"> [private]</w:t>
      </w:r>
    </w:p>
    <w:p w:rsidR="003B11BD" w:rsidRPr="00A45D0F" w:rsidRDefault="003B11BD" w:rsidP="003B11BD">
      <w:pPr>
        <w:pStyle w:val="ListContinue1"/>
      </w:pPr>
    </w:p>
    <w:p w:rsidR="003B11BD" w:rsidRPr="00A45D0F" w:rsidRDefault="003B11BD" w:rsidP="003B11BD">
      <w:pPr>
        <w:pStyle w:val="ListContinue1"/>
      </w:pPr>
      <w:r w:rsidRPr="00A45D0F">
        <w:t>Definícia na riadku 420 súboru  BasicSolverFrame.java.</w:t>
      </w:r>
    </w:p>
    <w:p w:rsidR="003B11BD" w:rsidRPr="00A45D0F" w:rsidRDefault="00A31E12" w:rsidP="003B11BD">
      <w:pPr>
        <w:pStyle w:val="Nadpis4"/>
      </w:pPr>
      <w:r w:rsidRPr="00A45D0F">
        <w:fldChar w:fldCharType="begin"/>
      </w:r>
      <w:r w:rsidR="003B11BD" w:rsidRPr="00A45D0F">
        <w:instrText>xe "jLabelStepsCount:swingUI\:\:BasicSolverFrame"</w:instrText>
      </w:r>
      <w:r w:rsidRPr="00A45D0F">
        <w:fldChar w:fldCharType="end"/>
      </w:r>
      <w:r w:rsidRPr="00A45D0F">
        <w:fldChar w:fldCharType="begin"/>
      </w:r>
      <w:r w:rsidR="003B11BD" w:rsidRPr="00A45D0F">
        <w:instrText>xe "swingUI\:\:BasicSolverFrame:jLabelStepsCount"</w:instrText>
      </w:r>
      <w:r w:rsidRPr="00A45D0F">
        <w:fldChar w:fldCharType="end"/>
      </w:r>
      <w:r w:rsidR="003B11BD" w:rsidRPr="00A45D0F">
        <w:t>javax.swing.JLabel swingUI.BasicSolverFrame.jLabelStepsCount</w:t>
      </w:r>
      <w:r w:rsidR="003B11BD" w:rsidRPr="00A45D0F">
        <w:rPr>
          <w:rFonts w:ascii="Courier New" w:hAnsi="Courier New" w:cs="Courier New"/>
        </w:rPr>
        <w:t xml:space="preserve"> [private]</w:t>
      </w:r>
    </w:p>
    <w:p w:rsidR="003B11BD" w:rsidRPr="00A45D0F" w:rsidRDefault="003B11BD" w:rsidP="003B11BD">
      <w:pPr>
        <w:pStyle w:val="ListContinue1"/>
      </w:pPr>
    </w:p>
    <w:p w:rsidR="003B11BD" w:rsidRPr="00A45D0F" w:rsidRDefault="003B11BD" w:rsidP="003B11BD">
      <w:pPr>
        <w:pStyle w:val="ListContinue1"/>
      </w:pPr>
      <w:r w:rsidRPr="00A45D0F">
        <w:t>Definícia na riadku 421 súboru  BasicSolverFrame.java.</w:t>
      </w:r>
    </w:p>
    <w:p w:rsidR="003B11BD" w:rsidRPr="00A45D0F" w:rsidRDefault="00A31E12" w:rsidP="003B11BD">
      <w:pPr>
        <w:pStyle w:val="Nadpis4"/>
      </w:pPr>
      <w:r w:rsidRPr="00A45D0F">
        <w:fldChar w:fldCharType="begin"/>
      </w:r>
      <w:r w:rsidR="003B11BD" w:rsidRPr="00A45D0F">
        <w:instrText>xe "jLabelTolerance:swingUI\:\:BasicSolverFrame"</w:instrText>
      </w:r>
      <w:r w:rsidRPr="00A45D0F">
        <w:fldChar w:fldCharType="end"/>
      </w:r>
      <w:r w:rsidRPr="00A45D0F">
        <w:fldChar w:fldCharType="begin"/>
      </w:r>
      <w:r w:rsidR="003B11BD" w:rsidRPr="00A45D0F">
        <w:instrText>xe "swingUI\:\:BasicSolverFrame:jLabelTolerance"</w:instrText>
      </w:r>
      <w:r w:rsidRPr="00A45D0F">
        <w:fldChar w:fldCharType="end"/>
      </w:r>
      <w:r w:rsidR="003B11BD" w:rsidRPr="00A45D0F">
        <w:t>javax.swing.JLabel swingUI.BasicSolverFrame.jLabelTolerance</w:t>
      </w:r>
      <w:r w:rsidR="003B11BD" w:rsidRPr="00A45D0F">
        <w:rPr>
          <w:rFonts w:ascii="Courier New" w:hAnsi="Courier New" w:cs="Courier New"/>
        </w:rPr>
        <w:t xml:space="preserve"> [private]</w:t>
      </w:r>
    </w:p>
    <w:p w:rsidR="003B11BD" w:rsidRPr="00A45D0F" w:rsidRDefault="003B11BD" w:rsidP="003B11BD">
      <w:pPr>
        <w:pStyle w:val="ListContinue1"/>
      </w:pPr>
    </w:p>
    <w:p w:rsidR="003B11BD" w:rsidRPr="00A45D0F" w:rsidRDefault="003B11BD" w:rsidP="003B11BD">
      <w:pPr>
        <w:pStyle w:val="ListContinue1"/>
      </w:pPr>
      <w:r w:rsidRPr="00A45D0F">
        <w:t>Definícia na riadku 422 súboru  BasicSolverFrame.java.</w:t>
      </w:r>
    </w:p>
    <w:p w:rsidR="003B11BD" w:rsidRPr="00A45D0F" w:rsidRDefault="00A31E12" w:rsidP="003B11BD">
      <w:pPr>
        <w:pStyle w:val="Nadpis4"/>
      </w:pPr>
      <w:r w:rsidRPr="00A45D0F">
        <w:fldChar w:fldCharType="begin"/>
      </w:r>
      <w:r w:rsidR="003B11BD" w:rsidRPr="00A45D0F">
        <w:instrText>xe "jMenu_Application:swingUI\:\:BasicSolverFrame"</w:instrText>
      </w:r>
      <w:r w:rsidRPr="00A45D0F">
        <w:fldChar w:fldCharType="end"/>
      </w:r>
      <w:r w:rsidRPr="00A45D0F">
        <w:fldChar w:fldCharType="begin"/>
      </w:r>
      <w:r w:rsidR="003B11BD" w:rsidRPr="00A45D0F">
        <w:instrText>xe "swingUI\:\:BasicSolverFrame:jMenu_Application"</w:instrText>
      </w:r>
      <w:r w:rsidRPr="00A45D0F">
        <w:fldChar w:fldCharType="end"/>
      </w:r>
      <w:r w:rsidR="003B11BD" w:rsidRPr="00A45D0F">
        <w:t>javax.swing.JMenu swingUI.BasicSolverFrame.jMenu_Application</w:t>
      </w:r>
      <w:r w:rsidR="003B11BD" w:rsidRPr="00A45D0F">
        <w:rPr>
          <w:rFonts w:ascii="Courier New" w:hAnsi="Courier New" w:cs="Courier New"/>
        </w:rPr>
        <w:t xml:space="preserve"> [private]</w:t>
      </w:r>
    </w:p>
    <w:p w:rsidR="003B11BD" w:rsidRPr="00A45D0F" w:rsidRDefault="003B11BD" w:rsidP="003B11BD">
      <w:pPr>
        <w:pStyle w:val="ListContinue1"/>
      </w:pPr>
    </w:p>
    <w:p w:rsidR="003B11BD" w:rsidRPr="00A45D0F" w:rsidRDefault="003B11BD" w:rsidP="003B11BD">
      <w:pPr>
        <w:pStyle w:val="ListContinue1"/>
      </w:pPr>
      <w:r w:rsidRPr="00A45D0F">
        <w:t>Definícia na riadku 424 súboru  BasicSolverFrame.java.</w:t>
      </w:r>
    </w:p>
    <w:p w:rsidR="003B11BD" w:rsidRPr="00A45D0F" w:rsidRDefault="00A31E12" w:rsidP="003B11BD">
      <w:pPr>
        <w:pStyle w:val="Nadpis4"/>
      </w:pPr>
      <w:r w:rsidRPr="00A45D0F">
        <w:fldChar w:fldCharType="begin"/>
      </w:r>
      <w:r w:rsidR="003B11BD" w:rsidRPr="00A45D0F">
        <w:instrText>xe "jMenuItem_Exit:swingUI\:\:BasicSolverFrame"</w:instrText>
      </w:r>
      <w:r w:rsidRPr="00A45D0F">
        <w:fldChar w:fldCharType="end"/>
      </w:r>
      <w:r w:rsidRPr="00A45D0F">
        <w:fldChar w:fldCharType="begin"/>
      </w:r>
      <w:r w:rsidR="003B11BD" w:rsidRPr="00A45D0F">
        <w:instrText>xe "swingUI\:\:BasicSolverFrame:jMenuItem_Exit"</w:instrText>
      </w:r>
      <w:r w:rsidRPr="00A45D0F">
        <w:fldChar w:fldCharType="end"/>
      </w:r>
      <w:r w:rsidR="003B11BD" w:rsidRPr="00A45D0F">
        <w:t>javax.swing.JMenuItem swingUI.BasicSolverFrame.jMenuItem_Exit</w:t>
      </w:r>
      <w:r w:rsidR="003B11BD" w:rsidRPr="00A45D0F">
        <w:rPr>
          <w:rFonts w:ascii="Courier New" w:hAnsi="Courier New" w:cs="Courier New"/>
        </w:rPr>
        <w:t xml:space="preserve"> [private]</w:t>
      </w:r>
    </w:p>
    <w:p w:rsidR="003B11BD" w:rsidRPr="00A45D0F" w:rsidRDefault="003B11BD" w:rsidP="003B11BD">
      <w:pPr>
        <w:pStyle w:val="ListContinue1"/>
      </w:pPr>
    </w:p>
    <w:p w:rsidR="003B11BD" w:rsidRPr="00A45D0F" w:rsidRDefault="003B11BD" w:rsidP="003B11BD">
      <w:pPr>
        <w:pStyle w:val="ListContinue1"/>
      </w:pPr>
      <w:r w:rsidRPr="00A45D0F">
        <w:t>Definícia na riadku 423 súboru  BasicSolverFrame.java.</w:t>
      </w:r>
    </w:p>
    <w:p w:rsidR="003B11BD" w:rsidRPr="00A45D0F" w:rsidRDefault="00A31E12" w:rsidP="003B11BD">
      <w:pPr>
        <w:pStyle w:val="Nadpis4"/>
      </w:pPr>
      <w:r w:rsidRPr="00A45D0F">
        <w:fldChar w:fldCharType="begin"/>
      </w:r>
      <w:r w:rsidR="003B11BD" w:rsidRPr="00A45D0F">
        <w:instrText>xe "jScrollPane1:swingUI\:\:BasicSolverFrame"</w:instrText>
      </w:r>
      <w:r w:rsidRPr="00A45D0F">
        <w:fldChar w:fldCharType="end"/>
      </w:r>
      <w:r w:rsidRPr="00A45D0F">
        <w:fldChar w:fldCharType="begin"/>
      </w:r>
      <w:r w:rsidR="003B11BD" w:rsidRPr="00A45D0F">
        <w:instrText>xe "swingUI\:\:BasicSolverFrame:jScrollPane1"</w:instrText>
      </w:r>
      <w:r w:rsidRPr="00A45D0F">
        <w:fldChar w:fldCharType="end"/>
      </w:r>
      <w:r w:rsidR="003B11BD" w:rsidRPr="00A45D0F">
        <w:t>javax.swing.JScrollPane swingUI.BasicSolverFrame.jScrollPane1</w:t>
      </w:r>
      <w:r w:rsidR="003B11BD" w:rsidRPr="00A45D0F">
        <w:rPr>
          <w:rFonts w:ascii="Courier New" w:hAnsi="Courier New" w:cs="Courier New"/>
        </w:rPr>
        <w:t xml:space="preserve"> [private]</w:t>
      </w:r>
    </w:p>
    <w:p w:rsidR="003B11BD" w:rsidRPr="00A45D0F" w:rsidRDefault="003B11BD" w:rsidP="003B11BD">
      <w:pPr>
        <w:pStyle w:val="ListContinue1"/>
      </w:pPr>
    </w:p>
    <w:p w:rsidR="003B11BD" w:rsidRPr="00A45D0F" w:rsidRDefault="003B11BD" w:rsidP="003B11BD">
      <w:pPr>
        <w:pStyle w:val="ListContinue1"/>
      </w:pPr>
      <w:r w:rsidRPr="00A45D0F">
        <w:t>Definícia na riadku 425 súboru  BasicSolverFrame.java.</w:t>
      </w:r>
    </w:p>
    <w:p w:rsidR="003B11BD" w:rsidRPr="00A45D0F" w:rsidRDefault="00A31E12" w:rsidP="003B11BD">
      <w:pPr>
        <w:pStyle w:val="Nadpis4"/>
      </w:pPr>
      <w:r w:rsidRPr="00A45D0F">
        <w:fldChar w:fldCharType="begin"/>
      </w:r>
      <w:r w:rsidR="003B11BD" w:rsidRPr="00A45D0F">
        <w:instrText>xe "jScrollPane2:swingUI\:\:BasicSolverFrame"</w:instrText>
      </w:r>
      <w:r w:rsidRPr="00A45D0F">
        <w:fldChar w:fldCharType="end"/>
      </w:r>
      <w:r w:rsidRPr="00A45D0F">
        <w:fldChar w:fldCharType="begin"/>
      </w:r>
      <w:r w:rsidR="003B11BD" w:rsidRPr="00A45D0F">
        <w:instrText>xe "swingUI\:\:BasicSolverFrame:jScrollPane2"</w:instrText>
      </w:r>
      <w:r w:rsidRPr="00A45D0F">
        <w:fldChar w:fldCharType="end"/>
      </w:r>
      <w:r w:rsidR="003B11BD" w:rsidRPr="00A45D0F">
        <w:t>javax.swing.JScrollPane swingUI.BasicSolverFrame.jScrollPane2</w:t>
      </w:r>
      <w:r w:rsidR="003B11BD" w:rsidRPr="00A45D0F">
        <w:rPr>
          <w:rFonts w:ascii="Courier New" w:hAnsi="Courier New" w:cs="Courier New"/>
        </w:rPr>
        <w:t xml:space="preserve"> [private]</w:t>
      </w:r>
    </w:p>
    <w:p w:rsidR="003B11BD" w:rsidRPr="00A45D0F" w:rsidRDefault="003B11BD" w:rsidP="003B11BD">
      <w:pPr>
        <w:pStyle w:val="ListContinue1"/>
      </w:pPr>
    </w:p>
    <w:p w:rsidR="003B11BD" w:rsidRPr="00A45D0F" w:rsidRDefault="003B11BD" w:rsidP="003B11BD">
      <w:pPr>
        <w:pStyle w:val="ListContinue1"/>
      </w:pPr>
      <w:r w:rsidRPr="00A45D0F">
        <w:t>Definícia na riadku 426 súboru  BasicSolverFrame.java.</w:t>
      </w:r>
    </w:p>
    <w:p w:rsidR="003B11BD" w:rsidRPr="00A45D0F" w:rsidRDefault="00A31E12" w:rsidP="003B11BD">
      <w:pPr>
        <w:pStyle w:val="Nadpis4"/>
      </w:pPr>
      <w:r w:rsidRPr="00A45D0F">
        <w:fldChar w:fldCharType="begin"/>
      </w:r>
      <w:r w:rsidR="003B11BD" w:rsidRPr="00A45D0F">
        <w:instrText>xe "jTextArea_info:swingUI\:\:BasicSolverFrame"</w:instrText>
      </w:r>
      <w:r w:rsidRPr="00A45D0F">
        <w:fldChar w:fldCharType="end"/>
      </w:r>
      <w:r w:rsidRPr="00A45D0F">
        <w:fldChar w:fldCharType="begin"/>
      </w:r>
      <w:r w:rsidR="003B11BD" w:rsidRPr="00A45D0F">
        <w:instrText>xe "swingUI\:\:BasicSolverFrame:jTextArea_info"</w:instrText>
      </w:r>
      <w:r w:rsidRPr="00A45D0F">
        <w:fldChar w:fldCharType="end"/>
      </w:r>
      <w:r w:rsidR="003B11BD" w:rsidRPr="00A45D0F">
        <w:t>javax.swing.JTextArea swingUI.BasicSolverFrame.jTextArea_info</w:t>
      </w:r>
      <w:r w:rsidR="003B11BD" w:rsidRPr="00A45D0F">
        <w:rPr>
          <w:rFonts w:ascii="Courier New" w:hAnsi="Courier New" w:cs="Courier New"/>
        </w:rPr>
        <w:t xml:space="preserve"> [private]</w:t>
      </w:r>
    </w:p>
    <w:p w:rsidR="003B11BD" w:rsidRPr="00A45D0F" w:rsidRDefault="003B11BD" w:rsidP="003B11BD">
      <w:pPr>
        <w:pStyle w:val="ListContinue1"/>
      </w:pPr>
    </w:p>
    <w:p w:rsidR="003B11BD" w:rsidRPr="00A45D0F" w:rsidRDefault="003B11BD" w:rsidP="003B11BD">
      <w:pPr>
        <w:pStyle w:val="ListContinue1"/>
      </w:pPr>
      <w:r w:rsidRPr="00A45D0F">
        <w:t>Definícia na riadku 427 súboru  BasicSolverFrame.java.</w:t>
      </w:r>
    </w:p>
    <w:p w:rsidR="003B11BD" w:rsidRPr="00A45D0F" w:rsidRDefault="00A31E12" w:rsidP="003B11BD">
      <w:pPr>
        <w:pStyle w:val="Nadpis4"/>
      </w:pPr>
      <w:r w:rsidRPr="00A45D0F">
        <w:fldChar w:fldCharType="begin"/>
      </w:r>
      <w:r w:rsidR="003B11BD" w:rsidRPr="00A45D0F">
        <w:instrText>xe "jTextField_precision:swingUI\:\:BasicSolverFrame"</w:instrText>
      </w:r>
      <w:r w:rsidRPr="00A45D0F">
        <w:fldChar w:fldCharType="end"/>
      </w:r>
      <w:r w:rsidRPr="00A45D0F">
        <w:fldChar w:fldCharType="begin"/>
      </w:r>
      <w:r w:rsidR="003B11BD" w:rsidRPr="00A45D0F">
        <w:instrText>xe "swingUI\:\:BasicSolverFrame:jTextField_precision"</w:instrText>
      </w:r>
      <w:r w:rsidRPr="00A45D0F">
        <w:fldChar w:fldCharType="end"/>
      </w:r>
      <w:r w:rsidR="003B11BD" w:rsidRPr="00A45D0F">
        <w:t>javax.swing.JTextField swingUI.BasicSolverFrame.jTextField_precision</w:t>
      </w:r>
      <w:r w:rsidR="003B11BD" w:rsidRPr="00A45D0F">
        <w:rPr>
          <w:rFonts w:ascii="Courier New" w:hAnsi="Courier New" w:cs="Courier New"/>
        </w:rPr>
        <w:t xml:space="preserve"> [private]</w:t>
      </w:r>
    </w:p>
    <w:p w:rsidR="003B11BD" w:rsidRPr="00A45D0F" w:rsidRDefault="003B11BD" w:rsidP="003B11BD">
      <w:pPr>
        <w:pStyle w:val="ListContinue1"/>
      </w:pPr>
    </w:p>
    <w:p w:rsidR="003B11BD" w:rsidRPr="00A45D0F" w:rsidRDefault="003B11BD" w:rsidP="003B11BD">
      <w:pPr>
        <w:pStyle w:val="ListContinue1"/>
      </w:pPr>
      <w:r w:rsidRPr="00A45D0F">
        <w:t>Definícia na riadku 429 súboru  BasicSolverFrame.java.</w:t>
      </w:r>
    </w:p>
    <w:p w:rsidR="003B11BD" w:rsidRPr="00A45D0F" w:rsidRDefault="00A31E12" w:rsidP="003B11BD">
      <w:pPr>
        <w:pStyle w:val="Nadpis4"/>
      </w:pPr>
      <w:r w:rsidRPr="00A45D0F">
        <w:lastRenderedPageBreak/>
        <w:fldChar w:fldCharType="begin"/>
      </w:r>
      <w:r w:rsidR="003B11BD" w:rsidRPr="00A45D0F">
        <w:instrText>xe "jTextField_stepsCount:swingUI\:\:BasicSolverFrame"</w:instrText>
      </w:r>
      <w:r w:rsidRPr="00A45D0F">
        <w:fldChar w:fldCharType="end"/>
      </w:r>
      <w:r w:rsidRPr="00A45D0F">
        <w:fldChar w:fldCharType="begin"/>
      </w:r>
      <w:r w:rsidR="003B11BD" w:rsidRPr="00A45D0F">
        <w:instrText>xe "swingUI\:\:BasicSolverFrame:jTextField_stepsCount"</w:instrText>
      </w:r>
      <w:r w:rsidRPr="00A45D0F">
        <w:fldChar w:fldCharType="end"/>
      </w:r>
      <w:r w:rsidR="003B11BD" w:rsidRPr="00A45D0F">
        <w:t>javax.swing.JTextField swingUI.BasicSolverFrame.jTextField_stepsCount</w:t>
      </w:r>
      <w:r w:rsidR="003B11BD" w:rsidRPr="00A45D0F">
        <w:rPr>
          <w:rFonts w:ascii="Courier New" w:hAnsi="Courier New" w:cs="Courier New"/>
        </w:rPr>
        <w:t xml:space="preserve"> [private]</w:t>
      </w:r>
    </w:p>
    <w:p w:rsidR="003B11BD" w:rsidRPr="00A45D0F" w:rsidRDefault="003B11BD" w:rsidP="003B11BD">
      <w:pPr>
        <w:pStyle w:val="ListContinue1"/>
      </w:pPr>
    </w:p>
    <w:p w:rsidR="003B11BD" w:rsidRPr="00A45D0F" w:rsidRDefault="003B11BD" w:rsidP="003B11BD">
      <w:pPr>
        <w:pStyle w:val="ListContinue1"/>
      </w:pPr>
      <w:r w:rsidRPr="00A45D0F">
        <w:t>Definícia na riadku 430 súboru  BasicSolverFrame.java.</w:t>
      </w:r>
    </w:p>
    <w:p w:rsidR="003B11BD" w:rsidRPr="00A45D0F" w:rsidRDefault="00A31E12" w:rsidP="003B11BD">
      <w:pPr>
        <w:pStyle w:val="Nadpis4"/>
      </w:pPr>
      <w:r w:rsidRPr="00A45D0F">
        <w:fldChar w:fldCharType="begin"/>
      </w:r>
      <w:r w:rsidR="003B11BD" w:rsidRPr="00A45D0F">
        <w:instrText>xe "jTextField_tolerance:swingUI\:\:BasicSolverFrame"</w:instrText>
      </w:r>
      <w:r w:rsidRPr="00A45D0F">
        <w:fldChar w:fldCharType="end"/>
      </w:r>
      <w:r w:rsidRPr="00A45D0F">
        <w:fldChar w:fldCharType="begin"/>
      </w:r>
      <w:r w:rsidR="003B11BD" w:rsidRPr="00A45D0F">
        <w:instrText>xe "swingUI\:\:BasicSolverFrame:jTextField_tolerance"</w:instrText>
      </w:r>
      <w:r w:rsidRPr="00A45D0F">
        <w:fldChar w:fldCharType="end"/>
      </w:r>
      <w:r w:rsidR="003B11BD" w:rsidRPr="00A45D0F">
        <w:t>javax.swing.JTextField swingUI.BasicSolverFrame.jTextField_tolerance</w:t>
      </w:r>
      <w:r w:rsidR="003B11BD" w:rsidRPr="00A45D0F">
        <w:rPr>
          <w:rFonts w:ascii="Courier New" w:hAnsi="Courier New" w:cs="Courier New"/>
        </w:rPr>
        <w:t xml:space="preserve"> [private]</w:t>
      </w:r>
    </w:p>
    <w:p w:rsidR="003B11BD" w:rsidRPr="00A45D0F" w:rsidRDefault="003B11BD" w:rsidP="003B11BD">
      <w:pPr>
        <w:pStyle w:val="ListContinue1"/>
      </w:pPr>
    </w:p>
    <w:p w:rsidR="003B11BD" w:rsidRPr="00A45D0F" w:rsidRDefault="003B11BD" w:rsidP="003B11BD">
      <w:pPr>
        <w:pStyle w:val="ListContinue1"/>
      </w:pPr>
      <w:r w:rsidRPr="00A45D0F">
        <w:t>Definícia na riadku 431 súboru  BasicSolverFrame.java.</w:t>
      </w:r>
    </w:p>
    <w:p w:rsidR="003B11BD" w:rsidRPr="00A45D0F" w:rsidRDefault="00A31E12" w:rsidP="003B11BD">
      <w:pPr>
        <w:pStyle w:val="Nadpis4"/>
      </w:pPr>
      <w:r w:rsidRPr="00A45D0F">
        <w:fldChar w:fldCharType="begin"/>
      </w:r>
      <w:r w:rsidR="003B11BD" w:rsidRPr="00A45D0F">
        <w:instrText>xe "jTextFieldTop_path:swingUI\:\:BasicSolverFrame"</w:instrText>
      </w:r>
      <w:r w:rsidRPr="00A45D0F">
        <w:fldChar w:fldCharType="end"/>
      </w:r>
      <w:r w:rsidRPr="00A45D0F">
        <w:fldChar w:fldCharType="begin"/>
      </w:r>
      <w:r w:rsidR="003B11BD" w:rsidRPr="00A45D0F">
        <w:instrText>xe "swingUI\:\:BasicSolverFrame:jTextFieldTop_path"</w:instrText>
      </w:r>
      <w:r w:rsidRPr="00A45D0F">
        <w:fldChar w:fldCharType="end"/>
      </w:r>
      <w:r w:rsidR="003B11BD" w:rsidRPr="00A45D0F">
        <w:t>javax.swing.JTextField swingUI.BasicSolverFrame.jTextFieldTop_path</w:t>
      </w:r>
      <w:r w:rsidR="003B11BD" w:rsidRPr="00A45D0F">
        <w:rPr>
          <w:rFonts w:ascii="Courier New" w:hAnsi="Courier New" w:cs="Courier New"/>
        </w:rPr>
        <w:t xml:space="preserve"> [private]</w:t>
      </w:r>
    </w:p>
    <w:p w:rsidR="003B11BD" w:rsidRPr="00A45D0F" w:rsidRDefault="003B11BD" w:rsidP="003B11BD">
      <w:pPr>
        <w:pStyle w:val="ListContinue1"/>
      </w:pPr>
    </w:p>
    <w:p w:rsidR="003B11BD" w:rsidRPr="00A45D0F" w:rsidRDefault="003B11BD" w:rsidP="003B11BD">
      <w:pPr>
        <w:pStyle w:val="ListContinue1"/>
      </w:pPr>
      <w:r w:rsidRPr="00A45D0F">
        <w:t>Definícia na riadku 428 súboru  BasicSolverFrame.java.</w:t>
      </w:r>
    </w:p>
    <w:p w:rsidR="003B11BD" w:rsidRPr="00A45D0F" w:rsidRDefault="00A31E12" w:rsidP="003B11BD">
      <w:pPr>
        <w:pStyle w:val="Nadpis4"/>
      </w:pPr>
      <w:r w:rsidRPr="00A45D0F">
        <w:fldChar w:fldCharType="begin"/>
      </w:r>
      <w:r w:rsidR="003B11BD" w:rsidRPr="00A45D0F">
        <w:instrText>xe "labelTop:swingUI\:\:BasicSolverFrame"</w:instrText>
      </w:r>
      <w:r w:rsidRPr="00A45D0F">
        <w:fldChar w:fldCharType="end"/>
      </w:r>
      <w:r w:rsidRPr="00A45D0F">
        <w:fldChar w:fldCharType="begin"/>
      </w:r>
      <w:r w:rsidR="003B11BD" w:rsidRPr="00A45D0F">
        <w:instrText>xe "swingUI\:\:BasicSolverFrame:labelTop"</w:instrText>
      </w:r>
      <w:r w:rsidRPr="00A45D0F">
        <w:fldChar w:fldCharType="end"/>
      </w:r>
      <w:r w:rsidR="003B11BD" w:rsidRPr="00A45D0F">
        <w:t>javax.swing.JLabel swingUI.BasicSolverFrame.labelTop</w:t>
      </w:r>
      <w:r w:rsidR="003B11BD" w:rsidRPr="00A45D0F">
        <w:rPr>
          <w:rFonts w:ascii="Courier New" w:hAnsi="Courier New" w:cs="Courier New"/>
        </w:rPr>
        <w:t xml:space="preserve"> [private]</w:t>
      </w:r>
    </w:p>
    <w:p w:rsidR="003B11BD" w:rsidRPr="00A45D0F" w:rsidRDefault="003B11BD" w:rsidP="003B11BD">
      <w:pPr>
        <w:pStyle w:val="ListContinue1"/>
      </w:pPr>
    </w:p>
    <w:p w:rsidR="003B11BD" w:rsidRPr="00A45D0F" w:rsidRDefault="003B11BD" w:rsidP="003B11BD">
      <w:pPr>
        <w:pStyle w:val="ListContinue1"/>
      </w:pPr>
      <w:r w:rsidRPr="00A45D0F">
        <w:t>Definícia na riadku 432 súboru  BasicSolverFrame.java.</w:t>
      </w:r>
    </w:p>
    <w:p w:rsidR="003B11BD" w:rsidRPr="00A45D0F" w:rsidRDefault="00A31E12" w:rsidP="003B11BD">
      <w:pPr>
        <w:pStyle w:val="Nadpis4"/>
      </w:pPr>
      <w:r w:rsidRPr="00A45D0F">
        <w:fldChar w:fldCharType="begin"/>
      </w:r>
      <w:r w:rsidR="003B11BD" w:rsidRPr="00A45D0F">
        <w:instrText>xe "radioButtonUseOwnMatrix:swingUI\:\:BasicSolverFrame"</w:instrText>
      </w:r>
      <w:r w:rsidRPr="00A45D0F">
        <w:fldChar w:fldCharType="end"/>
      </w:r>
      <w:r w:rsidRPr="00A45D0F">
        <w:fldChar w:fldCharType="begin"/>
      </w:r>
      <w:r w:rsidR="003B11BD" w:rsidRPr="00A45D0F">
        <w:instrText>xe "swingUI\:\:BasicSolverFrame:radioButtonUseOwnMatrix"</w:instrText>
      </w:r>
      <w:r w:rsidRPr="00A45D0F">
        <w:fldChar w:fldCharType="end"/>
      </w:r>
      <w:r w:rsidR="003B11BD" w:rsidRPr="00A45D0F">
        <w:t>javax.swing.JRadioButton swingUI.BasicSolverFrame.radioButtonUseOwnMatrix</w:t>
      </w:r>
      <w:r w:rsidR="003B11BD" w:rsidRPr="00A45D0F">
        <w:rPr>
          <w:rFonts w:ascii="Courier New" w:hAnsi="Courier New" w:cs="Courier New"/>
        </w:rPr>
        <w:t xml:space="preserve"> [private]</w:t>
      </w:r>
    </w:p>
    <w:p w:rsidR="003B11BD" w:rsidRPr="00A45D0F" w:rsidRDefault="003B11BD" w:rsidP="003B11BD">
      <w:pPr>
        <w:pStyle w:val="ListContinue1"/>
      </w:pPr>
    </w:p>
    <w:p w:rsidR="003B11BD" w:rsidRPr="00A45D0F" w:rsidRDefault="003B11BD" w:rsidP="003B11BD">
      <w:pPr>
        <w:pStyle w:val="ListContinue1"/>
      </w:pPr>
      <w:r w:rsidRPr="00A45D0F">
        <w:t>Definícia na riadku 433 súboru  BasicSolverFrame.java.</w:t>
      </w:r>
    </w:p>
    <w:p w:rsidR="003B11BD" w:rsidRPr="00A45D0F" w:rsidRDefault="00A31E12" w:rsidP="003B11BD">
      <w:pPr>
        <w:pStyle w:val="Nadpis4"/>
      </w:pPr>
      <w:r w:rsidRPr="00A45D0F">
        <w:fldChar w:fldCharType="begin"/>
      </w:r>
      <w:r w:rsidR="003B11BD" w:rsidRPr="00A45D0F">
        <w:instrText>xe "radioButtonUseTestFiles:swingUI\:\:BasicSolverFrame"</w:instrText>
      </w:r>
      <w:r w:rsidRPr="00A45D0F">
        <w:fldChar w:fldCharType="end"/>
      </w:r>
      <w:r w:rsidRPr="00A45D0F">
        <w:fldChar w:fldCharType="begin"/>
      </w:r>
      <w:r w:rsidR="003B11BD" w:rsidRPr="00A45D0F">
        <w:instrText>xe "swingUI\:\:BasicSolverFrame:radioButtonUseTestFiles"</w:instrText>
      </w:r>
      <w:r w:rsidRPr="00A45D0F">
        <w:fldChar w:fldCharType="end"/>
      </w:r>
      <w:r w:rsidR="003B11BD" w:rsidRPr="00A45D0F">
        <w:t>javax.swing.JRadioButton swingUI.BasicSolverFrame.radioButtonUseTestFiles</w:t>
      </w:r>
      <w:r w:rsidR="003B11BD" w:rsidRPr="00A45D0F">
        <w:rPr>
          <w:rFonts w:ascii="Courier New" w:hAnsi="Courier New" w:cs="Courier New"/>
        </w:rPr>
        <w:t xml:space="preserve"> [private]</w:t>
      </w:r>
    </w:p>
    <w:p w:rsidR="003B11BD" w:rsidRPr="00A45D0F" w:rsidRDefault="003B11BD" w:rsidP="003B11BD">
      <w:pPr>
        <w:pStyle w:val="ListContinue1"/>
      </w:pPr>
    </w:p>
    <w:p w:rsidR="003B11BD" w:rsidRPr="00A45D0F" w:rsidRDefault="003B11BD" w:rsidP="003B11BD">
      <w:pPr>
        <w:pStyle w:val="ListContinue1"/>
      </w:pPr>
      <w:r w:rsidRPr="00A45D0F">
        <w:t>Definícia na riadku 434 súboru  BasicSolverFrame.java.</w:t>
      </w:r>
    </w:p>
    <w:p w:rsidR="003B11BD" w:rsidRPr="00A45D0F" w:rsidRDefault="00A31E12" w:rsidP="003B11BD">
      <w:pPr>
        <w:pStyle w:val="Nadpis4"/>
      </w:pPr>
      <w:r w:rsidRPr="00A45D0F">
        <w:fldChar w:fldCharType="begin"/>
      </w:r>
      <w:r w:rsidR="003B11BD" w:rsidRPr="00A45D0F">
        <w:instrText>xe "resetButton:swingUI\:\:BasicSolverFrame"</w:instrText>
      </w:r>
      <w:r w:rsidRPr="00A45D0F">
        <w:fldChar w:fldCharType="end"/>
      </w:r>
      <w:r w:rsidRPr="00A45D0F">
        <w:fldChar w:fldCharType="begin"/>
      </w:r>
      <w:r w:rsidR="003B11BD" w:rsidRPr="00A45D0F">
        <w:instrText>xe "swingUI\:\:BasicSolverFrame:resetButton"</w:instrText>
      </w:r>
      <w:r w:rsidRPr="00A45D0F">
        <w:fldChar w:fldCharType="end"/>
      </w:r>
      <w:r w:rsidR="003B11BD" w:rsidRPr="00A45D0F">
        <w:t>javax.swing.JButton swingUI.BasicSolverFrame.resetButton</w:t>
      </w:r>
      <w:r w:rsidR="003B11BD" w:rsidRPr="00A45D0F">
        <w:rPr>
          <w:rFonts w:ascii="Courier New" w:hAnsi="Courier New" w:cs="Courier New"/>
        </w:rPr>
        <w:t xml:space="preserve"> [private]</w:t>
      </w:r>
    </w:p>
    <w:p w:rsidR="003B11BD" w:rsidRPr="00A45D0F" w:rsidRDefault="003B11BD" w:rsidP="003B11BD">
      <w:pPr>
        <w:pStyle w:val="ListContinue1"/>
      </w:pPr>
    </w:p>
    <w:p w:rsidR="003B11BD" w:rsidRPr="00A45D0F" w:rsidRDefault="003B11BD" w:rsidP="003B11BD">
      <w:pPr>
        <w:pStyle w:val="ListContinue1"/>
      </w:pPr>
      <w:r w:rsidRPr="00A45D0F">
        <w:t>Definícia na riadku 435 súboru  BasicSolverFrame.java.</w:t>
      </w:r>
    </w:p>
    <w:p w:rsidR="003B11BD" w:rsidRPr="00A45D0F" w:rsidRDefault="00A31E12" w:rsidP="003B11BD">
      <w:pPr>
        <w:pStyle w:val="Nadpis4"/>
      </w:pPr>
      <w:r w:rsidRPr="00A45D0F">
        <w:fldChar w:fldCharType="begin"/>
      </w:r>
      <w:r w:rsidR="003B11BD" w:rsidRPr="00A45D0F">
        <w:instrText>xe "searchButton:swingUI\:\:BasicSolverFrame"</w:instrText>
      </w:r>
      <w:r w:rsidRPr="00A45D0F">
        <w:fldChar w:fldCharType="end"/>
      </w:r>
      <w:r w:rsidRPr="00A45D0F">
        <w:fldChar w:fldCharType="begin"/>
      </w:r>
      <w:r w:rsidR="003B11BD" w:rsidRPr="00A45D0F">
        <w:instrText>xe "swingUI\:\:BasicSolverFrame:searchButton"</w:instrText>
      </w:r>
      <w:r w:rsidRPr="00A45D0F">
        <w:fldChar w:fldCharType="end"/>
      </w:r>
      <w:r w:rsidR="003B11BD" w:rsidRPr="00A45D0F">
        <w:t>javax.swing.JButton swingUI.BasicSolverFrame.searchButton</w:t>
      </w:r>
      <w:r w:rsidR="003B11BD" w:rsidRPr="00A45D0F">
        <w:rPr>
          <w:rFonts w:ascii="Courier New" w:hAnsi="Courier New" w:cs="Courier New"/>
        </w:rPr>
        <w:t xml:space="preserve"> [private]</w:t>
      </w:r>
    </w:p>
    <w:p w:rsidR="003B11BD" w:rsidRPr="00A45D0F" w:rsidRDefault="003B11BD" w:rsidP="003B11BD">
      <w:pPr>
        <w:pStyle w:val="ListContinue1"/>
      </w:pPr>
    </w:p>
    <w:p w:rsidR="003B11BD" w:rsidRPr="00A45D0F" w:rsidRDefault="003B11BD" w:rsidP="003B11BD">
      <w:pPr>
        <w:pStyle w:val="ListContinue1"/>
      </w:pPr>
      <w:r w:rsidRPr="00A45D0F">
        <w:t>Definícia na riadku 436 súboru  BasicSolverFrame.java.</w:t>
      </w:r>
    </w:p>
    <w:p w:rsidR="003B11BD" w:rsidRPr="00A45D0F" w:rsidRDefault="00A31E12" w:rsidP="003B11BD">
      <w:pPr>
        <w:pStyle w:val="Nadpis4"/>
      </w:pPr>
      <w:r w:rsidRPr="00A45D0F">
        <w:fldChar w:fldCharType="begin"/>
      </w:r>
      <w:r w:rsidR="003B11BD" w:rsidRPr="00A45D0F">
        <w:instrText>xe "sourceButtonGroup:swingUI\:\:BasicSolverFrame"</w:instrText>
      </w:r>
      <w:r w:rsidRPr="00A45D0F">
        <w:fldChar w:fldCharType="end"/>
      </w:r>
      <w:r w:rsidRPr="00A45D0F">
        <w:fldChar w:fldCharType="begin"/>
      </w:r>
      <w:r w:rsidR="003B11BD" w:rsidRPr="00A45D0F">
        <w:instrText>xe "swingUI\:\:BasicSolverFrame:sourceButtonGroup"</w:instrText>
      </w:r>
      <w:r w:rsidRPr="00A45D0F">
        <w:fldChar w:fldCharType="end"/>
      </w:r>
      <w:r w:rsidR="003B11BD" w:rsidRPr="00A45D0F">
        <w:t>javax.swing.ButtonGroup swingUI.BasicSolverFrame.sourceButtonGroup</w:t>
      </w:r>
      <w:r w:rsidR="003B11BD" w:rsidRPr="00A45D0F">
        <w:rPr>
          <w:rFonts w:ascii="Courier New" w:hAnsi="Courier New" w:cs="Courier New"/>
        </w:rPr>
        <w:t xml:space="preserve"> [private]</w:t>
      </w:r>
    </w:p>
    <w:p w:rsidR="003B11BD" w:rsidRPr="00A45D0F" w:rsidRDefault="003B11BD" w:rsidP="003B11BD">
      <w:pPr>
        <w:pStyle w:val="ListContinue1"/>
      </w:pPr>
    </w:p>
    <w:p w:rsidR="003B11BD" w:rsidRPr="00A45D0F" w:rsidRDefault="003B11BD" w:rsidP="003B11BD">
      <w:pPr>
        <w:pStyle w:val="ListContinue1"/>
      </w:pPr>
      <w:r w:rsidRPr="00A45D0F">
        <w:t>Definícia na riadku 437 súboru  BasicSolverFrame.java.</w:t>
      </w:r>
    </w:p>
    <w:p w:rsidR="003B11BD" w:rsidRPr="00A45D0F" w:rsidRDefault="00A31E12" w:rsidP="003B11BD">
      <w:pPr>
        <w:pStyle w:val="Nadpis4"/>
      </w:pPr>
      <w:r w:rsidRPr="00A45D0F">
        <w:fldChar w:fldCharType="begin"/>
      </w:r>
      <w:r w:rsidR="003B11BD" w:rsidRPr="00A45D0F">
        <w:instrText>xe "topMenuBar:swingUI\:\:BasicSolverFrame"</w:instrText>
      </w:r>
      <w:r w:rsidRPr="00A45D0F">
        <w:fldChar w:fldCharType="end"/>
      </w:r>
      <w:r w:rsidRPr="00A45D0F">
        <w:fldChar w:fldCharType="begin"/>
      </w:r>
      <w:r w:rsidR="003B11BD" w:rsidRPr="00A45D0F">
        <w:instrText>xe "swingUI\:\:BasicSolverFrame:topMenuBar"</w:instrText>
      </w:r>
      <w:r w:rsidRPr="00A45D0F">
        <w:fldChar w:fldCharType="end"/>
      </w:r>
      <w:r w:rsidR="003B11BD" w:rsidRPr="00A45D0F">
        <w:t>javax.swing.JMenuBar swingUI.BasicSolverFrame.topMenuBar</w:t>
      </w:r>
      <w:r w:rsidR="003B11BD" w:rsidRPr="00A45D0F">
        <w:rPr>
          <w:rFonts w:ascii="Courier New" w:hAnsi="Courier New" w:cs="Courier New"/>
        </w:rPr>
        <w:t xml:space="preserve"> [private]</w:t>
      </w:r>
    </w:p>
    <w:p w:rsidR="003B11BD" w:rsidRPr="00A45D0F" w:rsidRDefault="003B11BD" w:rsidP="003B11BD">
      <w:pPr>
        <w:pStyle w:val="ListContinue1"/>
      </w:pPr>
    </w:p>
    <w:p w:rsidR="003B11BD" w:rsidRPr="00D902F4" w:rsidRDefault="003B11BD" w:rsidP="003B11BD">
      <w:pPr>
        <w:pStyle w:val="NormalnytextDP"/>
        <w:ind w:firstLine="0"/>
        <w:rPr>
          <w:lang w:val="en-US"/>
        </w:rPr>
      </w:pPr>
      <w:r w:rsidRPr="00A45D0F">
        <w:t>Definícia na riadku 438 súboru  BasicSolverFrame.java.</w:t>
      </w:r>
    </w:p>
    <w:p w:rsidR="003B11BD" w:rsidRDefault="003B11BD" w:rsidP="003B11BD"/>
    <w:p w:rsidR="003B11BD" w:rsidRDefault="003B11BD" w:rsidP="003B11BD">
      <w:pPr>
        <w:pStyle w:val="PodNadpis3urovenB"/>
        <w:numPr>
          <w:ilvl w:val="2"/>
          <w:numId w:val="31"/>
        </w:numPr>
        <w:rPr>
          <w:lang w:val="en-US"/>
        </w:rPr>
      </w:pPr>
      <w:bookmarkStart w:id="345" w:name="_Toc325621814"/>
      <w:bookmarkStart w:id="346" w:name="_Toc325667232"/>
      <w:r w:rsidRPr="00A45D0F">
        <w:rPr>
          <w:lang w:val="en-US"/>
        </w:rPr>
        <w:t>swingUI.BasicSolverFrame.OpenFileButton</w:t>
      </w:r>
      <w:bookmarkEnd w:id="345"/>
      <w:bookmarkEnd w:id="346"/>
      <w:r w:rsidRPr="00A45D0F">
        <w:rPr>
          <w:lang w:val="en-US"/>
        </w:rPr>
        <w:t xml:space="preserve"> </w:t>
      </w:r>
    </w:p>
    <w:p w:rsidR="003B11BD" w:rsidRPr="00A45D0F" w:rsidRDefault="003B11BD" w:rsidP="003B11BD">
      <w:pPr>
        <w:widowControl w:val="0"/>
        <w:adjustRightInd w:val="0"/>
      </w:pPr>
      <w:r w:rsidRPr="00A45D0F">
        <w:t>Dedí od ActionListener.</w:t>
      </w:r>
    </w:p>
    <w:p w:rsidR="003B11BD" w:rsidRPr="00A45D0F" w:rsidRDefault="003B11BD" w:rsidP="003B11BD">
      <w:pPr>
        <w:pStyle w:val="PodNadpis4uroven"/>
        <w:numPr>
          <w:ilvl w:val="0"/>
          <w:numId w:val="0"/>
        </w:numPr>
        <w:rPr>
          <w:lang w:val="en-US"/>
        </w:rPr>
      </w:pPr>
      <w:r w:rsidRPr="00A45D0F">
        <w:rPr>
          <w:lang w:val="en-US"/>
        </w:rPr>
        <w:lastRenderedPageBreak/>
        <w:t>Public Member Functions</w:t>
      </w:r>
    </w:p>
    <w:p w:rsidR="003B11BD" w:rsidRPr="00A45D0F" w:rsidRDefault="003B11BD" w:rsidP="003B11BD">
      <w:pPr>
        <w:pStyle w:val="ListBullet0"/>
      </w:pPr>
      <w:r w:rsidRPr="00A45D0F">
        <w:t>void actionPerformed (ActionEvent e)</w:t>
      </w:r>
    </w:p>
    <w:p w:rsidR="003B11BD" w:rsidRPr="00A45D0F" w:rsidRDefault="003B11BD" w:rsidP="003B11BD">
      <w:pPr>
        <w:pBdr>
          <w:bottom w:val="single" w:sz="2" w:space="1" w:color="auto"/>
        </w:pBdr>
      </w:pPr>
    </w:p>
    <w:p w:rsidR="003B11BD" w:rsidRPr="00A45D0F" w:rsidRDefault="003B11BD" w:rsidP="003B11BD">
      <w:pPr>
        <w:pStyle w:val="PodNadpis4uroven"/>
        <w:numPr>
          <w:ilvl w:val="0"/>
          <w:numId w:val="0"/>
        </w:numPr>
        <w:rPr>
          <w:lang w:val="en-US"/>
        </w:rPr>
      </w:pPr>
      <w:r w:rsidRPr="00A45D0F">
        <w:rPr>
          <w:lang w:val="en-US"/>
        </w:rPr>
        <w:t>Detailed Description</w:t>
      </w:r>
    </w:p>
    <w:p w:rsidR="003B11BD" w:rsidRPr="005E2978" w:rsidRDefault="003B11BD" w:rsidP="003B11BD">
      <w:pPr>
        <w:pStyle w:val="BodyText"/>
      </w:pPr>
      <w:r w:rsidRPr="005E2978">
        <w:t>Funkcia: táto trieda reprezentuje okno pre lokalizáciu súboru v súborovom systéme používateľa.</w:t>
      </w:r>
    </w:p>
    <w:p w:rsidR="003B11BD" w:rsidRPr="00A45D0F" w:rsidRDefault="003B11BD" w:rsidP="003B11BD">
      <w:pPr>
        <w:pStyle w:val="Nadpis5"/>
        <w:numPr>
          <w:ilvl w:val="0"/>
          <w:numId w:val="0"/>
        </w:numPr>
        <w:ind w:left="284"/>
      </w:pPr>
      <w:r w:rsidRPr="00A45D0F">
        <w:t>Author:</w:t>
      </w:r>
    </w:p>
    <w:p w:rsidR="003B11BD" w:rsidRPr="00A45D0F" w:rsidRDefault="003B11BD" w:rsidP="003B11BD">
      <w:pPr>
        <w:pStyle w:val="DescContinue1"/>
      </w:pPr>
      <w:r w:rsidRPr="00A45D0F">
        <w:t xml:space="preserve">Pavol Dano </w:t>
      </w:r>
    </w:p>
    <w:p w:rsidR="003B11BD" w:rsidRPr="005E2978" w:rsidRDefault="003B11BD" w:rsidP="003B11BD">
      <w:pPr>
        <w:pStyle w:val="BodyText"/>
      </w:pPr>
      <w:r w:rsidRPr="005E2978">
        <w:t>Definícia na riadku 538 súboru  BasicSolverFrame.java.</w:t>
      </w:r>
    </w:p>
    <w:p w:rsidR="003B11BD" w:rsidRPr="00A45D0F" w:rsidRDefault="003B11BD" w:rsidP="003B11BD">
      <w:pPr>
        <w:pBdr>
          <w:bottom w:val="single" w:sz="2" w:space="1" w:color="auto"/>
        </w:pBdr>
      </w:pPr>
    </w:p>
    <w:p w:rsidR="003B11BD" w:rsidRPr="00A45D0F" w:rsidRDefault="003B11BD" w:rsidP="003B11BD">
      <w:pPr>
        <w:pStyle w:val="PodNadpis4uroven"/>
        <w:numPr>
          <w:ilvl w:val="0"/>
          <w:numId w:val="0"/>
        </w:numPr>
        <w:rPr>
          <w:lang w:val="en-US"/>
        </w:rPr>
      </w:pPr>
      <w:r w:rsidRPr="00A45D0F">
        <w:rPr>
          <w:lang w:val="en-US"/>
        </w:rPr>
        <w:t>Member Function Documentation</w:t>
      </w:r>
    </w:p>
    <w:p w:rsidR="003B11BD" w:rsidRPr="00A45D0F" w:rsidRDefault="00A31E12" w:rsidP="003B11BD">
      <w:pPr>
        <w:pStyle w:val="Nadpis4"/>
      </w:pPr>
      <w:r w:rsidRPr="00A45D0F">
        <w:fldChar w:fldCharType="begin"/>
      </w:r>
      <w:r w:rsidR="003B11BD" w:rsidRPr="00A45D0F">
        <w:instrText>xe "actionPerformed:swingUI\:\:BasicSolverFrame\:\:OpenFileButton"</w:instrText>
      </w:r>
      <w:r w:rsidRPr="00A45D0F">
        <w:fldChar w:fldCharType="end"/>
      </w:r>
      <w:r w:rsidRPr="00A45D0F">
        <w:fldChar w:fldCharType="begin"/>
      </w:r>
      <w:r w:rsidR="003B11BD" w:rsidRPr="00A45D0F">
        <w:instrText>xe "swingUI\:\:BasicSolverFrame\:\:OpenFileButton:actionPerformed"</w:instrText>
      </w:r>
      <w:r w:rsidRPr="00A45D0F">
        <w:fldChar w:fldCharType="end"/>
      </w:r>
      <w:r w:rsidR="003B11BD" w:rsidRPr="00A45D0F">
        <w:t xml:space="preserve">void swingUI.BasicSolverFrame.OpenFileButton.actionPerformed (ActionEvent </w:t>
      </w:r>
      <w:r w:rsidR="003B11BD" w:rsidRPr="00A45D0F">
        <w:rPr>
          <w:i/>
          <w:iCs/>
        </w:rPr>
        <w:t>e</w:t>
      </w:r>
      <w:r w:rsidR="003B11BD" w:rsidRPr="00A45D0F">
        <w:t>)</w:t>
      </w:r>
    </w:p>
    <w:p w:rsidR="003B11BD" w:rsidRPr="00A45D0F" w:rsidRDefault="003B11BD" w:rsidP="003B11BD">
      <w:pPr>
        <w:pStyle w:val="ListContinue1"/>
      </w:pPr>
    </w:p>
    <w:p w:rsidR="003B11BD" w:rsidRPr="001D4BA1" w:rsidRDefault="003B11BD" w:rsidP="003B11BD">
      <w:pPr>
        <w:rPr>
          <w:lang w:val="en-US"/>
        </w:rPr>
      </w:pPr>
      <w:r w:rsidRPr="00A45D0F">
        <w:t>Definícia na riadku 540 súboru  BasicSolverFrame.java.</w:t>
      </w:r>
    </w:p>
    <w:p w:rsidR="003B11BD" w:rsidRDefault="003B11BD" w:rsidP="003B11BD"/>
    <w:p w:rsidR="003B11BD" w:rsidRDefault="003B11BD" w:rsidP="003B11BD">
      <w:pPr>
        <w:pStyle w:val="PodNadpis3urovenB"/>
        <w:numPr>
          <w:ilvl w:val="2"/>
          <w:numId w:val="31"/>
        </w:numPr>
        <w:rPr>
          <w:lang w:val="en-US"/>
        </w:rPr>
      </w:pPr>
      <w:bookmarkStart w:id="347" w:name="_Toc325621816"/>
      <w:bookmarkStart w:id="348" w:name="_Toc325667233"/>
      <w:r w:rsidRPr="00A45D0F">
        <w:rPr>
          <w:lang w:val="en-US"/>
        </w:rPr>
        <w:t>swingUI.ParentFrame</w:t>
      </w:r>
      <w:bookmarkEnd w:id="347"/>
      <w:bookmarkEnd w:id="348"/>
      <w:r w:rsidRPr="00A45D0F">
        <w:rPr>
          <w:lang w:val="en-US"/>
        </w:rPr>
        <w:t xml:space="preserve"> </w:t>
      </w:r>
    </w:p>
    <w:p w:rsidR="003B11BD" w:rsidRDefault="003B11BD" w:rsidP="003B11BD">
      <w:pPr>
        <w:keepNext/>
        <w:jc w:val="center"/>
      </w:pPr>
      <w:r w:rsidRPr="001D4BA1">
        <w:rPr>
          <w:noProof/>
          <w:lang w:eastAsia="sk-SK"/>
        </w:rPr>
        <w:drawing>
          <wp:inline distT="0" distB="0" distL="0" distR="0">
            <wp:extent cx="5457825" cy="619125"/>
            <wp:effectExtent l="19050" t="0" r="9525" b="0"/>
            <wp:docPr id="780" name="Obrázok 10" descr="classswing_u_i_1_1_parent_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assswing_u_i_1_1_parent_frame.png"/>
                    <pic:cNvPicPr>
                      <a:picLocks noChangeAspect="1" noChangeArrowheads="1"/>
                    </pic:cNvPicPr>
                  </pic:nvPicPr>
                  <pic:blipFill>
                    <a:blip r:link="rId366" cstate="print"/>
                    <a:srcRect/>
                    <a:stretch>
                      <a:fillRect/>
                    </a:stretch>
                  </pic:blipFill>
                  <pic:spPr bwMode="auto">
                    <a:xfrm>
                      <a:off x="0" y="0"/>
                      <a:ext cx="5499248" cy="623824"/>
                    </a:xfrm>
                    <a:prstGeom prst="rect">
                      <a:avLst/>
                    </a:prstGeom>
                    <a:noFill/>
                    <a:ln w="9525">
                      <a:noFill/>
                      <a:miter lim="800000"/>
                      <a:headEnd/>
                      <a:tailEnd/>
                    </a:ln>
                  </pic:spPr>
                </pic:pic>
              </a:graphicData>
            </a:graphic>
          </wp:inline>
        </w:drawing>
      </w:r>
    </w:p>
    <w:p w:rsidR="003B11BD" w:rsidRDefault="003B11BD" w:rsidP="003B11BD">
      <w:pPr>
        <w:pStyle w:val="Popis"/>
      </w:pPr>
      <w:bookmarkStart w:id="349" w:name="_Toc325665655"/>
      <w:r>
        <w:t xml:space="preserve">Obr. </w:t>
      </w:r>
      <w:fldSimple w:instr=" SEQ Obr. \* ARABIC ">
        <w:r w:rsidR="00344799">
          <w:rPr>
            <w:noProof/>
          </w:rPr>
          <w:t>49</w:t>
        </w:r>
      </w:fldSimple>
      <w:r>
        <w:tab/>
      </w:r>
      <w:r w:rsidRPr="001D6C84">
        <w:t>Diagram dedičnosti pre swingUI.ParentFrame</w:t>
      </w:r>
      <w:bookmarkEnd w:id="349"/>
    </w:p>
    <w:p w:rsidR="003B11BD" w:rsidRPr="00A45D0F" w:rsidRDefault="003B11BD" w:rsidP="003B11BD">
      <w:pPr>
        <w:pStyle w:val="PodNadpis4uroven"/>
        <w:numPr>
          <w:ilvl w:val="0"/>
          <w:numId w:val="0"/>
        </w:numPr>
        <w:rPr>
          <w:lang w:val="en-US"/>
        </w:rPr>
      </w:pPr>
      <w:r w:rsidRPr="00A45D0F">
        <w:rPr>
          <w:lang w:val="en-US"/>
        </w:rPr>
        <w:t>Public Member Functions</w:t>
      </w:r>
    </w:p>
    <w:p w:rsidR="003B11BD" w:rsidRPr="00A45D0F" w:rsidRDefault="003B11BD" w:rsidP="003B11BD">
      <w:pPr>
        <w:pStyle w:val="ListBullet0"/>
      </w:pPr>
      <w:r w:rsidRPr="00A45D0F">
        <w:t>ParentFrame ()</w:t>
      </w:r>
    </w:p>
    <w:p w:rsidR="003B11BD" w:rsidRPr="00A45D0F" w:rsidRDefault="003B11BD" w:rsidP="003B11BD">
      <w:pPr>
        <w:pStyle w:val="ListBullet0"/>
      </w:pPr>
      <w:r w:rsidRPr="00A45D0F">
        <w:t>void locateToCenter (int width, int height)</w:t>
      </w:r>
    </w:p>
    <w:p w:rsidR="003B11BD" w:rsidRPr="00A45D0F" w:rsidRDefault="003B11BD" w:rsidP="003B11BD">
      <w:pPr>
        <w:pStyle w:val="ListBullet0"/>
      </w:pPr>
      <w:r w:rsidRPr="00A45D0F">
        <w:t>void showDialog (String message, int type)</w:t>
      </w:r>
    </w:p>
    <w:p w:rsidR="003B11BD" w:rsidRPr="00A45D0F" w:rsidRDefault="003B11BD" w:rsidP="003B11BD">
      <w:pPr>
        <w:pStyle w:val="PodNadpis4uroven"/>
        <w:numPr>
          <w:ilvl w:val="0"/>
          <w:numId w:val="0"/>
        </w:numPr>
        <w:rPr>
          <w:lang w:val="en-US"/>
        </w:rPr>
      </w:pPr>
      <w:r w:rsidRPr="00A45D0F">
        <w:rPr>
          <w:lang w:val="en-US"/>
        </w:rPr>
        <w:t>Private Member Functions</w:t>
      </w:r>
    </w:p>
    <w:p w:rsidR="003B11BD" w:rsidRPr="00A45D0F" w:rsidRDefault="003B11BD" w:rsidP="003B11BD">
      <w:pPr>
        <w:pStyle w:val="ListBullet0"/>
      </w:pPr>
      <w:r w:rsidRPr="00A45D0F">
        <w:t>void initComponents ()</w:t>
      </w:r>
    </w:p>
    <w:p w:rsidR="003B11BD" w:rsidRPr="00A45D0F" w:rsidRDefault="003B11BD" w:rsidP="003B11BD">
      <w:pPr>
        <w:pBdr>
          <w:bottom w:val="single" w:sz="2" w:space="1" w:color="auto"/>
        </w:pBdr>
      </w:pPr>
    </w:p>
    <w:p w:rsidR="003B11BD" w:rsidRPr="00A45D0F" w:rsidRDefault="003B11BD" w:rsidP="003B11BD">
      <w:pPr>
        <w:pStyle w:val="PodNadpis4uroven"/>
        <w:numPr>
          <w:ilvl w:val="0"/>
          <w:numId w:val="0"/>
        </w:numPr>
        <w:rPr>
          <w:lang w:val="en-US"/>
        </w:rPr>
      </w:pPr>
      <w:r w:rsidRPr="00A45D0F">
        <w:rPr>
          <w:lang w:val="en-US"/>
        </w:rPr>
        <w:t>Detailed Description</w:t>
      </w:r>
    </w:p>
    <w:p w:rsidR="003B11BD" w:rsidRPr="005E2978" w:rsidRDefault="003B11BD" w:rsidP="003B11BD">
      <w:pPr>
        <w:pStyle w:val="BodyText"/>
      </w:pPr>
      <w:r w:rsidRPr="005E2978">
        <w:t>Funkcia: rodičovský rámec pre všekty rámce vytvárané aplikáciou.</w:t>
      </w:r>
    </w:p>
    <w:p w:rsidR="003B11BD" w:rsidRPr="00A45D0F" w:rsidRDefault="003B11BD" w:rsidP="003B11BD">
      <w:pPr>
        <w:pStyle w:val="Nadpis5"/>
        <w:numPr>
          <w:ilvl w:val="0"/>
          <w:numId w:val="0"/>
        </w:numPr>
        <w:ind w:left="284"/>
      </w:pPr>
      <w:r w:rsidRPr="00A45D0F">
        <w:t>Author:</w:t>
      </w:r>
    </w:p>
    <w:p w:rsidR="003B11BD" w:rsidRPr="00A45D0F" w:rsidRDefault="003B11BD" w:rsidP="003B11BD">
      <w:pPr>
        <w:pStyle w:val="DescContinue1"/>
      </w:pPr>
      <w:r w:rsidRPr="00A45D0F">
        <w:t xml:space="preserve">Pavol Dano </w:t>
      </w:r>
    </w:p>
    <w:p w:rsidR="003B11BD" w:rsidRPr="005E2978" w:rsidRDefault="003B11BD" w:rsidP="003B11BD">
      <w:pPr>
        <w:pStyle w:val="BodyText"/>
      </w:pPr>
      <w:r w:rsidRPr="005E2978">
        <w:t>Definícia na riadku 25 súboru  ParentFrame.java.</w:t>
      </w:r>
    </w:p>
    <w:p w:rsidR="003B11BD" w:rsidRPr="00A45D0F" w:rsidRDefault="003B11BD" w:rsidP="003B11BD">
      <w:pPr>
        <w:pBdr>
          <w:bottom w:val="single" w:sz="2" w:space="1" w:color="auto"/>
        </w:pBdr>
      </w:pPr>
    </w:p>
    <w:p w:rsidR="003B11BD" w:rsidRPr="00A45D0F" w:rsidRDefault="003B11BD" w:rsidP="003B11BD">
      <w:pPr>
        <w:pStyle w:val="PodNadpis4uroven"/>
        <w:numPr>
          <w:ilvl w:val="0"/>
          <w:numId w:val="0"/>
        </w:numPr>
        <w:rPr>
          <w:lang w:val="en-US"/>
        </w:rPr>
      </w:pPr>
      <w:r>
        <w:rPr>
          <w:lang w:val="en-US"/>
        </w:rPr>
        <w:lastRenderedPageBreak/>
        <w:t>Constructor &amp;</w:t>
      </w:r>
      <w:r w:rsidRPr="00A45D0F">
        <w:rPr>
          <w:lang w:val="en-US"/>
        </w:rPr>
        <w:t xml:space="preserve"> Destructor Documentation</w:t>
      </w:r>
    </w:p>
    <w:p w:rsidR="003B11BD" w:rsidRPr="00A45D0F" w:rsidRDefault="00A31E12" w:rsidP="003B11BD">
      <w:pPr>
        <w:pStyle w:val="Nadpis4"/>
      </w:pPr>
      <w:r w:rsidRPr="00A45D0F">
        <w:fldChar w:fldCharType="begin"/>
      </w:r>
      <w:r w:rsidR="003B11BD" w:rsidRPr="00A45D0F">
        <w:instrText>xe "ParentFrame:swingUI\:\:ParentFrame"</w:instrText>
      </w:r>
      <w:r w:rsidRPr="00A45D0F">
        <w:fldChar w:fldCharType="end"/>
      </w:r>
      <w:r w:rsidRPr="00A45D0F">
        <w:fldChar w:fldCharType="begin"/>
      </w:r>
      <w:r w:rsidR="003B11BD" w:rsidRPr="00A45D0F">
        <w:instrText>xe "swingUI\:\:ParentFrame:ParentFrame"</w:instrText>
      </w:r>
      <w:r w:rsidRPr="00A45D0F">
        <w:fldChar w:fldCharType="end"/>
      </w:r>
      <w:r w:rsidR="003B11BD" w:rsidRPr="00A45D0F">
        <w:t>swingUI.ParentFrame.ParentFrame ()</w:t>
      </w:r>
    </w:p>
    <w:p w:rsidR="003B11BD" w:rsidRPr="005E2978" w:rsidRDefault="003B11BD" w:rsidP="003B11BD">
      <w:pPr>
        <w:pStyle w:val="BodyText"/>
        <w:adjustRightInd/>
        <w:ind w:left="360"/>
      </w:pPr>
      <w:r w:rsidRPr="005E2978">
        <w:t xml:space="preserve">konštruktor </w:t>
      </w:r>
    </w:p>
    <w:p w:rsidR="003B11BD" w:rsidRPr="00A45D0F" w:rsidRDefault="003B11BD" w:rsidP="003B11BD">
      <w:pPr>
        <w:pStyle w:val="ListContinue1"/>
      </w:pPr>
      <w:r w:rsidRPr="00A45D0F">
        <w:t>Definícia na riadku 28 súboru  ParentFrame.java.</w:t>
      </w:r>
    </w:p>
    <w:p w:rsidR="003B11BD" w:rsidRPr="00A45D0F" w:rsidRDefault="003B11BD" w:rsidP="003B11BD">
      <w:pPr>
        <w:pBdr>
          <w:bottom w:val="single" w:sz="2" w:space="1" w:color="auto"/>
        </w:pBdr>
        <w:rPr>
          <w:rFonts w:ascii="Arial" w:hAnsi="Arial" w:cs="Arial"/>
          <w:b/>
          <w:bCs/>
        </w:rPr>
      </w:pPr>
    </w:p>
    <w:p w:rsidR="003B11BD" w:rsidRPr="00A45D0F" w:rsidRDefault="003B11BD" w:rsidP="003B11BD">
      <w:pPr>
        <w:pStyle w:val="PodNadpis4uroven"/>
        <w:numPr>
          <w:ilvl w:val="0"/>
          <w:numId w:val="0"/>
        </w:numPr>
        <w:rPr>
          <w:lang w:val="en-US"/>
        </w:rPr>
      </w:pPr>
      <w:r w:rsidRPr="00A45D0F">
        <w:rPr>
          <w:lang w:val="en-US"/>
        </w:rPr>
        <w:t>Member Function Documentation</w:t>
      </w:r>
    </w:p>
    <w:p w:rsidR="003B11BD" w:rsidRPr="00A45D0F" w:rsidRDefault="00A31E12" w:rsidP="003B11BD">
      <w:pPr>
        <w:pStyle w:val="Nadpis4"/>
      </w:pPr>
      <w:r w:rsidRPr="00A45D0F">
        <w:fldChar w:fldCharType="begin"/>
      </w:r>
      <w:r w:rsidR="003B11BD" w:rsidRPr="00A45D0F">
        <w:instrText>xe "initComponents:swingUI\:\:ParentFrame"</w:instrText>
      </w:r>
      <w:r w:rsidRPr="00A45D0F">
        <w:fldChar w:fldCharType="end"/>
      </w:r>
      <w:r w:rsidRPr="00A45D0F">
        <w:fldChar w:fldCharType="begin"/>
      </w:r>
      <w:r w:rsidR="003B11BD" w:rsidRPr="00A45D0F">
        <w:instrText>xe "swingUI\:\:ParentFrame:initComponents"</w:instrText>
      </w:r>
      <w:r w:rsidRPr="00A45D0F">
        <w:fldChar w:fldCharType="end"/>
      </w:r>
      <w:r w:rsidR="003B11BD" w:rsidRPr="00A45D0F">
        <w:t>void swingUI.ParentFrame.initComponents ()</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 xml:space="preserve">inicializuje komponenty </w:t>
      </w:r>
    </w:p>
    <w:p w:rsidR="003B11BD" w:rsidRPr="00A45D0F" w:rsidRDefault="003B11BD" w:rsidP="003B11BD">
      <w:pPr>
        <w:pStyle w:val="ListContinue1"/>
      </w:pPr>
      <w:r w:rsidRPr="00A45D0F">
        <w:t>Reimplementovaný v swingUI.BasicGeneratorFrame, swingUI.BasicSolverFrame, swingUI.AboutFrame, and swingUI.StartFrame.</w:t>
      </w:r>
    </w:p>
    <w:p w:rsidR="003B11BD" w:rsidRPr="00A45D0F" w:rsidRDefault="003B11BD" w:rsidP="003B11BD">
      <w:pPr>
        <w:pStyle w:val="ListContinue1"/>
      </w:pPr>
      <w:r w:rsidRPr="00A45D0F">
        <w:t>Definícia na riadku 35 súboru  ParentFrame.java.</w:t>
      </w:r>
    </w:p>
    <w:p w:rsidR="003B11BD" w:rsidRPr="00A45D0F" w:rsidRDefault="00A31E12" w:rsidP="003B11BD">
      <w:pPr>
        <w:pStyle w:val="Nadpis4"/>
      </w:pPr>
      <w:r w:rsidRPr="00A45D0F">
        <w:fldChar w:fldCharType="begin"/>
      </w:r>
      <w:r w:rsidR="003B11BD" w:rsidRPr="00A45D0F">
        <w:instrText>xe "locateToCenter:swingUI\:\:ParentFrame"</w:instrText>
      </w:r>
      <w:r w:rsidRPr="00A45D0F">
        <w:fldChar w:fldCharType="end"/>
      </w:r>
      <w:r w:rsidRPr="00A45D0F">
        <w:fldChar w:fldCharType="begin"/>
      </w:r>
      <w:r w:rsidR="003B11BD" w:rsidRPr="00A45D0F">
        <w:instrText>xe "swingUI\:\:ParentFrame:locateToCenter"</w:instrText>
      </w:r>
      <w:r w:rsidRPr="00A45D0F">
        <w:fldChar w:fldCharType="end"/>
      </w:r>
      <w:r w:rsidR="003B11BD" w:rsidRPr="00A45D0F">
        <w:t xml:space="preserve">void swingUI.ParentFrame.locateToCenter (int </w:t>
      </w:r>
      <w:r w:rsidR="003B11BD" w:rsidRPr="00A45D0F">
        <w:rPr>
          <w:i/>
          <w:iCs/>
        </w:rPr>
        <w:t>width</w:t>
      </w:r>
      <w:r w:rsidR="003B11BD" w:rsidRPr="00A45D0F">
        <w:t xml:space="preserve">, int </w:t>
      </w:r>
      <w:r w:rsidR="003B11BD" w:rsidRPr="00A45D0F">
        <w:rPr>
          <w:i/>
          <w:iCs/>
        </w:rPr>
        <w:t>height</w:t>
      </w:r>
      <w:r w:rsidR="003B11BD" w:rsidRPr="00A45D0F">
        <w:t>)</w:t>
      </w:r>
    </w:p>
    <w:p w:rsidR="003B11BD" w:rsidRPr="005E2978" w:rsidRDefault="003B11BD" w:rsidP="003B11BD">
      <w:pPr>
        <w:pStyle w:val="BodyText"/>
        <w:adjustRightInd/>
        <w:ind w:left="360"/>
      </w:pPr>
      <w:r w:rsidRPr="005E2978">
        <w:t>posúva rámec do stredu zobrazovacej plochy štandardného výstupu</w:t>
      </w:r>
    </w:p>
    <w:p w:rsidR="003B11BD" w:rsidRPr="00A45D0F" w:rsidRDefault="003B11BD" w:rsidP="003B11BD">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1761"/>
        <w:gridCol w:w="6318"/>
      </w:tblGrid>
      <w:tr w:rsidR="003B11BD" w:rsidRPr="00A45D0F" w:rsidTr="00D802D2">
        <w:tc>
          <w:tcPr>
            <w:tcW w:w="1761" w:type="dxa"/>
          </w:tcPr>
          <w:p w:rsidR="003B11BD" w:rsidRPr="00A45D0F" w:rsidRDefault="003B11BD" w:rsidP="008F50DE">
            <w:r w:rsidRPr="00A45D0F">
              <w:rPr>
                <w:i/>
                <w:iCs/>
              </w:rPr>
              <w:t>width</w:t>
            </w:r>
            <w:r w:rsidRPr="00A45D0F">
              <w:t xml:space="preserve"> </w:t>
            </w:r>
          </w:p>
        </w:tc>
        <w:tc>
          <w:tcPr>
            <w:tcW w:w="6318" w:type="dxa"/>
          </w:tcPr>
          <w:p w:rsidR="003B11BD" w:rsidRPr="00A45D0F" w:rsidRDefault="003B11BD" w:rsidP="008F50DE">
            <w:r w:rsidRPr="00A45D0F">
              <w:t>šírka okna</w:t>
            </w:r>
          </w:p>
        </w:tc>
      </w:tr>
      <w:tr w:rsidR="003B11BD" w:rsidRPr="00A45D0F" w:rsidTr="00D802D2">
        <w:tc>
          <w:tcPr>
            <w:tcW w:w="1761" w:type="dxa"/>
          </w:tcPr>
          <w:p w:rsidR="003B11BD" w:rsidRPr="00A45D0F" w:rsidRDefault="003B11BD" w:rsidP="008F50DE">
            <w:r w:rsidRPr="00A45D0F">
              <w:rPr>
                <w:i/>
                <w:iCs/>
              </w:rPr>
              <w:t>height</w:t>
            </w:r>
            <w:r w:rsidRPr="00A45D0F">
              <w:t xml:space="preserve"> </w:t>
            </w:r>
          </w:p>
        </w:tc>
        <w:tc>
          <w:tcPr>
            <w:tcW w:w="6318" w:type="dxa"/>
          </w:tcPr>
          <w:p w:rsidR="003B11BD" w:rsidRPr="00A45D0F" w:rsidRDefault="003B11BD" w:rsidP="008F50DE">
            <w:r w:rsidRPr="00A45D0F">
              <w:t>výška okna</w:t>
            </w:r>
          </w:p>
        </w:tc>
      </w:tr>
    </w:tbl>
    <w:p w:rsidR="003B11BD" w:rsidRPr="00A45D0F" w:rsidRDefault="003B11BD" w:rsidP="003B11BD">
      <w:pPr>
        <w:pStyle w:val="ListContinue1"/>
      </w:pPr>
      <w:r w:rsidRPr="00A45D0F">
        <w:t>Definícia na riadku 54 súboru  ParentFrame.java.</w:t>
      </w:r>
    </w:p>
    <w:p w:rsidR="003B11BD" w:rsidRPr="00A45D0F" w:rsidRDefault="00A31E12" w:rsidP="003B11BD">
      <w:pPr>
        <w:pStyle w:val="Nadpis4"/>
      </w:pPr>
      <w:r w:rsidRPr="00A45D0F">
        <w:fldChar w:fldCharType="begin"/>
      </w:r>
      <w:r w:rsidR="003B11BD" w:rsidRPr="00A45D0F">
        <w:instrText>xe "showDialog:swingUI\:\:ParentFrame"</w:instrText>
      </w:r>
      <w:r w:rsidRPr="00A45D0F">
        <w:fldChar w:fldCharType="end"/>
      </w:r>
      <w:r w:rsidRPr="00A45D0F">
        <w:fldChar w:fldCharType="begin"/>
      </w:r>
      <w:r w:rsidR="003B11BD" w:rsidRPr="00A45D0F">
        <w:instrText>xe "swingUI\:\:ParentFrame:showDialog"</w:instrText>
      </w:r>
      <w:r w:rsidRPr="00A45D0F">
        <w:fldChar w:fldCharType="end"/>
      </w:r>
      <w:r w:rsidR="003B11BD" w:rsidRPr="00A45D0F">
        <w:t xml:space="preserve">void swingUI.ParentFrame.showDialog (String </w:t>
      </w:r>
      <w:r w:rsidR="003B11BD" w:rsidRPr="00A45D0F">
        <w:rPr>
          <w:i/>
          <w:iCs/>
        </w:rPr>
        <w:t>message</w:t>
      </w:r>
      <w:r w:rsidR="003B11BD" w:rsidRPr="00A45D0F">
        <w:t xml:space="preserve">, int </w:t>
      </w:r>
      <w:r w:rsidR="003B11BD" w:rsidRPr="00A45D0F">
        <w:rPr>
          <w:i/>
          <w:iCs/>
        </w:rPr>
        <w:t>type</w:t>
      </w:r>
      <w:r w:rsidR="003B11BD" w:rsidRPr="00A45D0F">
        <w:t>)</w:t>
      </w:r>
    </w:p>
    <w:p w:rsidR="003B11BD" w:rsidRPr="005E2978" w:rsidRDefault="003B11BD" w:rsidP="003B11BD">
      <w:pPr>
        <w:pStyle w:val="BodyText"/>
        <w:adjustRightInd/>
        <w:ind w:left="360"/>
      </w:pPr>
      <w:r w:rsidRPr="005E2978">
        <w:t xml:space="preserve">Kratšia verzia pre volanie showDialog() na objekte JOptionPane </w:t>
      </w:r>
    </w:p>
    <w:p w:rsidR="003B11BD" w:rsidRPr="00A45D0F" w:rsidRDefault="003B11BD" w:rsidP="003B11BD">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1761"/>
        <w:gridCol w:w="6318"/>
      </w:tblGrid>
      <w:tr w:rsidR="003B11BD" w:rsidRPr="00A45D0F" w:rsidTr="00D802D2">
        <w:tc>
          <w:tcPr>
            <w:tcW w:w="1761" w:type="dxa"/>
          </w:tcPr>
          <w:p w:rsidR="003B11BD" w:rsidRPr="00A45D0F" w:rsidRDefault="003B11BD" w:rsidP="008F50DE">
            <w:r w:rsidRPr="00A45D0F">
              <w:rPr>
                <w:i/>
                <w:iCs/>
              </w:rPr>
              <w:t>message</w:t>
            </w:r>
            <w:r w:rsidRPr="00A45D0F">
              <w:t xml:space="preserve"> </w:t>
            </w:r>
          </w:p>
        </w:tc>
        <w:tc>
          <w:tcPr>
            <w:tcW w:w="6318" w:type="dxa"/>
          </w:tcPr>
          <w:p w:rsidR="003B11BD" w:rsidRPr="00A45D0F" w:rsidRDefault="003B11BD" w:rsidP="008F50DE">
            <w:r w:rsidRPr="00A45D0F">
              <w:t>správa, ktorá má byť zobrazená</w:t>
            </w:r>
          </w:p>
        </w:tc>
      </w:tr>
      <w:tr w:rsidR="003B11BD" w:rsidRPr="00A45D0F" w:rsidTr="00D802D2">
        <w:tc>
          <w:tcPr>
            <w:tcW w:w="1761" w:type="dxa"/>
          </w:tcPr>
          <w:p w:rsidR="003B11BD" w:rsidRPr="00A45D0F" w:rsidRDefault="003B11BD" w:rsidP="008F50DE">
            <w:r w:rsidRPr="00A45D0F">
              <w:rPr>
                <w:i/>
                <w:iCs/>
              </w:rPr>
              <w:t>type</w:t>
            </w:r>
            <w:r w:rsidRPr="00A45D0F">
              <w:t xml:space="preserve"> </w:t>
            </w:r>
          </w:p>
        </w:tc>
        <w:tc>
          <w:tcPr>
            <w:tcW w:w="6318" w:type="dxa"/>
          </w:tcPr>
          <w:p w:rsidR="003B11BD" w:rsidRPr="00A45D0F" w:rsidRDefault="003B11BD" w:rsidP="008F50DE">
            <w:r w:rsidRPr="00A45D0F">
              <w:t>typ zobrazenej správy</w:t>
            </w:r>
          </w:p>
        </w:tc>
      </w:tr>
    </w:tbl>
    <w:p w:rsidR="003B11BD" w:rsidRDefault="003B11BD" w:rsidP="003B11BD">
      <w:r w:rsidRPr="00A45D0F">
        <w:t>Definícia na riadku 68 súboru  ParentFrame.java.</w:t>
      </w:r>
    </w:p>
    <w:p w:rsidR="003B11BD" w:rsidRDefault="003B11BD" w:rsidP="003B11BD">
      <w:pPr>
        <w:pStyle w:val="PodNadpis3urovenB"/>
        <w:numPr>
          <w:ilvl w:val="2"/>
          <w:numId w:val="31"/>
        </w:numPr>
        <w:rPr>
          <w:lang w:val="en-US"/>
        </w:rPr>
      </w:pPr>
      <w:bookmarkStart w:id="350" w:name="_Toc325621819"/>
      <w:bookmarkStart w:id="351" w:name="_Toc325667234"/>
      <w:r w:rsidRPr="00A45D0F">
        <w:rPr>
          <w:lang w:val="en-US"/>
        </w:rPr>
        <w:t>swingUI.StartFrame</w:t>
      </w:r>
      <w:bookmarkEnd w:id="350"/>
      <w:bookmarkEnd w:id="351"/>
      <w:r w:rsidRPr="00A45D0F">
        <w:rPr>
          <w:lang w:val="en-US"/>
        </w:rPr>
        <w:t xml:space="preserve"> </w:t>
      </w:r>
    </w:p>
    <w:p w:rsidR="003B11BD" w:rsidRDefault="003B11BD" w:rsidP="003B11BD">
      <w:pPr>
        <w:keepNext/>
        <w:jc w:val="center"/>
      </w:pPr>
      <w:r w:rsidRPr="001D4BA1">
        <w:rPr>
          <w:noProof/>
          <w:lang w:eastAsia="sk-SK"/>
        </w:rPr>
        <w:drawing>
          <wp:inline distT="0" distB="0" distL="0" distR="0">
            <wp:extent cx="1257300" cy="762000"/>
            <wp:effectExtent l="19050" t="0" r="0" b="0"/>
            <wp:docPr id="781" name="Obrázok 11" descr="classswing_u_i_1_1_start_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assswing_u_i_1_1_start_frame.png"/>
                    <pic:cNvPicPr>
                      <a:picLocks noChangeAspect="1" noChangeArrowheads="1"/>
                    </pic:cNvPicPr>
                  </pic:nvPicPr>
                  <pic:blipFill>
                    <a:blip r:link="rId367" cstate="print"/>
                    <a:srcRect/>
                    <a:stretch>
                      <a:fillRect/>
                    </a:stretch>
                  </pic:blipFill>
                  <pic:spPr bwMode="auto">
                    <a:xfrm>
                      <a:off x="0" y="0"/>
                      <a:ext cx="1257300" cy="762000"/>
                    </a:xfrm>
                    <a:prstGeom prst="rect">
                      <a:avLst/>
                    </a:prstGeom>
                    <a:noFill/>
                    <a:ln w="9525">
                      <a:noFill/>
                      <a:miter lim="800000"/>
                      <a:headEnd/>
                      <a:tailEnd/>
                    </a:ln>
                  </pic:spPr>
                </pic:pic>
              </a:graphicData>
            </a:graphic>
          </wp:inline>
        </w:drawing>
      </w:r>
    </w:p>
    <w:p w:rsidR="003B11BD" w:rsidRDefault="003B11BD" w:rsidP="003B11BD">
      <w:pPr>
        <w:pStyle w:val="Popis"/>
      </w:pPr>
      <w:bookmarkStart w:id="352" w:name="_Toc325665656"/>
      <w:r>
        <w:t xml:space="preserve">Obr. </w:t>
      </w:r>
      <w:fldSimple w:instr=" SEQ Obr. \* ARABIC ">
        <w:r w:rsidR="00344799">
          <w:rPr>
            <w:noProof/>
          </w:rPr>
          <w:t>50</w:t>
        </w:r>
      </w:fldSimple>
      <w:r>
        <w:tab/>
      </w:r>
      <w:r w:rsidRPr="000F1E75">
        <w:t>Diagram dedičnosti pre swingUI.StartFrame</w:t>
      </w:r>
      <w:bookmarkEnd w:id="352"/>
    </w:p>
    <w:p w:rsidR="003B11BD" w:rsidRPr="00A45D0F" w:rsidRDefault="003B11BD" w:rsidP="003B11BD">
      <w:pPr>
        <w:pStyle w:val="PodNadpis4uroven"/>
        <w:numPr>
          <w:ilvl w:val="0"/>
          <w:numId w:val="0"/>
        </w:numPr>
        <w:rPr>
          <w:lang w:val="en-US"/>
        </w:rPr>
      </w:pPr>
      <w:r w:rsidRPr="00A45D0F">
        <w:rPr>
          <w:lang w:val="en-US"/>
        </w:rPr>
        <w:t>Public Member Functions</w:t>
      </w:r>
    </w:p>
    <w:p w:rsidR="003B11BD" w:rsidRPr="00A45D0F" w:rsidRDefault="003B11BD" w:rsidP="003B11BD">
      <w:pPr>
        <w:pStyle w:val="ListBullet0"/>
      </w:pPr>
      <w:r w:rsidRPr="00A45D0F">
        <w:t>StartFrame ()</w:t>
      </w:r>
    </w:p>
    <w:p w:rsidR="003B11BD" w:rsidRPr="00A45D0F" w:rsidRDefault="003B11BD" w:rsidP="003B11BD">
      <w:pPr>
        <w:pStyle w:val="PodNadpis4uroven"/>
        <w:numPr>
          <w:ilvl w:val="0"/>
          <w:numId w:val="0"/>
        </w:numPr>
        <w:rPr>
          <w:lang w:val="en-US"/>
        </w:rPr>
      </w:pPr>
      <w:r w:rsidRPr="00A45D0F">
        <w:rPr>
          <w:lang w:val="en-US"/>
        </w:rPr>
        <w:lastRenderedPageBreak/>
        <w:t>Private Member Functions</w:t>
      </w:r>
    </w:p>
    <w:p w:rsidR="003B11BD" w:rsidRPr="00A45D0F" w:rsidRDefault="003B11BD" w:rsidP="003B11BD">
      <w:pPr>
        <w:pStyle w:val="ListBullet0"/>
      </w:pPr>
      <w:r w:rsidRPr="00A45D0F">
        <w:t>void initComponents ()</w:t>
      </w:r>
    </w:p>
    <w:p w:rsidR="003B11BD" w:rsidRPr="00A45D0F" w:rsidRDefault="003B11BD" w:rsidP="003B11BD">
      <w:pPr>
        <w:pStyle w:val="ListBullet0"/>
      </w:pPr>
      <w:r w:rsidRPr="00A45D0F">
        <w:t>void setTukeIcon ()</w:t>
      </w:r>
    </w:p>
    <w:p w:rsidR="003B11BD" w:rsidRPr="00A45D0F" w:rsidRDefault="003B11BD" w:rsidP="003B11BD">
      <w:pPr>
        <w:pStyle w:val="ListBullet0"/>
      </w:pPr>
      <w:r w:rsidRPr="00A45D0F">
        <w:t>void startFrameExitButtonActionPerformed (java.awt.event.ActionEvent evt)</w:t>
      </w:r>
    </w:p>
    <w:p w:rsidR="003B11BD" w:rsidRPr="00A45D0F" w:rsidRDefault="003B11BD" w:rsidP="003B11BD">
      <w:pPr>
        <w:pStyle w:val="ListBullet0"/>
      </w:pPr>
      <w:r w:rsidRPr="00A45D0F">
        <w:t>void startFrameRunButtonActionPerformed (java.awt.event.ActionEvent evt)</w:t>
      </w:r>
    </w:p>
    <w:p w:rsidR="003B11BD" w:rsidRPr="00A45D0F" w:rsidRDefault="003B11BD" w:rsidP="003B11BD">
      <w:pPr>
        <w:pStyle w:val="ListBullet0"/>
      </w:pPr>
      <w:r w:rsidRPr="00A45D0F">
        <w:t>void button_generatorActionPerformed (java.awt.event.ActionEvent evt)</w:t>
      </w:r>
    </w:p>
    <w:p w:rsidR="003B11BD" w:rsidRPr="00A45D0F" w:rsidRDefault="003B11BD" w:rsidP="003B11BD">
      <w:pPr>
        <w:pStyle w:val="ListBullet0"/>
      </w:pPr>
      <w:r w:rsidRPr="00A45D0F">
        <w:t>void aboutButtonActionPerformed (java.awt.event.ActionEvent evt)</w:t>
      </w:r>
    </w:p>
    <w:p w:rsidR="003B11BD" w:rsidRPr="00A45D0F" w:rsidRDefault="003B11BD" w:rsidP="003B11BD">
      <w:pPr>
        <w:pStyle w:val="PodNadpis4uroven"/>
        <w:numPr>
          <w:ilvl w:val="0"/>
          <w:numId w:val="0"/>
        </w:numPr>
        <w:rPr>
          <w:lang w:val="en-US"/>
        </w:rPr>
      </w:pPr>
      <w:r w:rsidRPr="00A45D0F">
        <w:rPr>
          <w:lang w:val="en-US"/>
        </w:rPr>
        <w:t>Private Attributes</w:t>
      </w:r>
    </w:p>
    <w:p w:rsidR="003B11BD" w:rsidRPr="00A45D0F" w:rsidRDefault="003B11BD" w:rsidP="003B11BD">
      <w:pPr>
        <w:pStyle w:val="ListBullet0"/>
      </w:pPr>
      <w:r w:rsidRPr="00A45D0F">
        <w:t>javax.swing.JPanel bottonPanel</w:t>
      </w:r>
    </w:p>
    <w:p w:rsidR="003B11BD" w:rsidRPr="00A45D0F" w:rsidRDefault="003B11BD" w:rsidP="003B11BD">
      <w:pPr>
        <w:pStyle w:val="ListBullet0"/>
      </w:pPr>
      <w:r w:rsidRPr="00A45D0F">
        <w:t>javax.swing.JButton button_generator</w:t>
      </w:r>
    </w:p>
    <w:p w:rsidR="003B11BD" w:rsidRPr="00A45D0F" w:rsidRDefault="003B11BD" w:rsidP="003B11BD">
      <w:pPr>
        <w:pStyle w:val="ListBullet0"/>
      </w:pPr>
      <w:r w:rsidRPr="00A45D0F">
        <w:t>javax.swing.JButton startFrameExitButton</w:t>
      </w:r>
    </w:p>
    <w:p w:rsidR="003B11BD" w:rsidRPr="00A45D0F" w:rsidRDefault="003B11BD" w:rsidP="003B11BD">
      <w:pPr>
        <w:pStyle w:val="ListBullet0"/>
      </w:pPr>
      <w:r w:rsidRPr="00A45D0F">
        <w:t>javax.swing.JButton startFrameRunButton</w:t>
      </w:r>
    </w:p>
    <w:p w:rsidR="003B11BD" w:rsidRPr="00A45D0F" w:rsidRDefault="003B11BD" w:rsidP="003B11BD">
      <w:pPr>
        <w:pStyle w:val="ListBullet0"/>
      </w:pPr>
      <w:r w:rsidRPr="00A45D0F">
        <w:t>javax.swing.JButton btnAbout</w:t>
      </w:r>
    </w:p>
    <w:p w:rsidR="003B11BD" w:rsidRPr="00A45D0F" w:rsidRDefault="003B11BD" w:rsidP="003B11BD">
      <w:pPr>
        <w:pBdr>
          <w:bottom w:val="single" w:sz="2" w:space="1" w:color="auto"/>
        </w:pBdr>
      </w:pPr>
    </w:p>
    <w:p w:rsidR="003B11BD" w:rsidRPr="00A45D0F" w:rsidRDefault="003B11BD" w:rsidP="003B11BD">
      <w:pPr>
        <w:pStyle w:val="PodNadpis4uroven"/>
        <w:numPr>
          <w:ilvl w:val="0"/>
          <w:numId w:val="0"/>
        </w:numPr>
        <w:rPr>
          <w:lang w:val="en-US"/>
        </w:rPr>
      </w:pPr>
      <w:r w:rsidRPr="00A45D0F">
        <w:rPr>
          <w:lang w:val="en-US"/>
        </w:rPr>
        <w:t>Detailed Description</w:t>
      </w:r>
    </w:p>
    <w:p w:rsidR="003B11BD" w:rsidRPr="005E2978" w:rsidRDefault="003B11BD" w:rsidP="003B11BD">
      <w:pPr>
        <w:pStyle w:val="BodyText"/>
      </w:pPr>
      <w:r w:rsidRPr="005E2978">
        <w:t>Funkcia: zobrazuje hlavné menu.</w:t>
      </w:r>
    </w:p>
    <w:p w:rsidR="003B11BD" w:rsidRPr="00A45D0F" w:rsidRDefault="003B11BD" w:rsidP="003B11BD">
      <w:pPr>
        <w:pStyle w:val="Nadpis5"/>
        <w:numPr>
          <w:ilvl w:val="0"/>
          <w:numId w:val="0"/>
        </w:numPr>
        <w:ind w:left="284"/>
      </w:pPr>
      <w:r w:rsidRPr="00A45D0F">
        <w:t>Author:</w:t>
      </w:r>
    </w:p>
    <w:p w:rsidR="003B11BD" w:rsidRPr="00A45D0F" w:rsidRDefault="003B11BD" w:rsidP="003B11BD">
      <w:pPr>
        <w:pStyle w:val="DescContinue1"/>
      </w:pPr>
      <w:r w:rsidRPr="00A45D0F">
        <w:t xml:space="preserve">Pavol Dano </w:t>
      </w:r>
    </w:p>
    <w:p w:rsidR="003B11BD" w:rsidRPr="005E2978" w:rsidRDefault="003B11BD" w:rsidP="003B11BD">
      <w:pPr>
        <w:pStyle w:val="BodyText"/>
      </w:pPr>
      <w:r w:rsidRPr="005E2978">
        <w:t>Definícia na riadku 31 súboru  StartFrame.java.</w:t>
      </w:r>
    </w:p>
    <w:p w:rsidR="003B11BD" w:rsidRPr="00A45D0F" w:rsidRDefault="003B11BD" w:rsidP="003B11BD">
      <w:pPr>
        <w:pBdr>
          <w:bottom w:val="single" w:sz="2" w:space="1" w:color="auto"/>
        </w:pBdr>
      </w:pPr>
    </w:p>
    <w:p w:rsidR="003B11BD" w:rsidRPr="00A45D0F" w:rsidRDefault="003B11BD" w:rsidP="003B11BD">
      <w:pPr>
        <w:pStyle w:val="PodNadpis4uroven"/>
        <w:numPr>
          <w:ilvl w:val="0"/>
          <w:numId w:val="0"/>
        </w:numPr>
        <w:rPr>
          <w:lang w:val="en-US"/>
        </w:rPr>
      </w:pPr>
      <w:r>
        <w:rPr>
          <w:lang w:val="en-US"/>
        </w:rPr>
        <w:t>Constructor &amp;</w:t>
      </w:r>
      <w:r w:rsidRPr="00A45D0F">
        <w:rPr>
          <w:lang w:val="en-US"/>
        </w:rPr>
        <w:t xml:space="preserve"> Destructor Documentation</w:t>
      </w:r>
    </w:p>
    <w:p w:rsidR="003B11BD" w:rsidRPr="00A45D0F" w:rsidRDefault="00A31E12" w:rsidP="003B11BD">
      <w:pPr>
        <w:pStyle w:val="Nadpis4"/>
      </w:pPr>
      <w:r w:rsidRPr="00A45D0F">
        <w:fldChar w:fldCharType="begin"/>
      </w:r>
      <w:r w:rsidR="003B11BD" w:rsidRPr="00A45D0F">
        <w:instrText>xe "StartFrame:swingUI\:\:StartFrame"</w:instrText>
      </w:r>
      <w:r w:rsidRPr="00A45D0F">
        <w:fldChar w:fldCharType="end"/>
      </w:r>
      <w:r w:rsidRPr="00A45D0F">
        <w:fldChar w:fldCharType="begin"/>
      </w:r>
      <w:r w:rsidR="003B11BD" w:rsidRPr="00A45D0F">
        <w:instrText>xe "swingUI\:\:StartFrame:StartFrame"</w:instrText>
      </w:r>
      <w:r w:rsidRPr="00A45D0F">
        <w:fldChar w:fldCharType="end"/>
      </w:r>
      <w:r w:rsidR="003B11BD" w:rsidRPr="00A45D0F">
        <w:t>swingUI.StartFrame.StartFrame ()</w:t>
      </w:r>
    </w:p>
    <w:p w:rsidR="003B11BD" w:rsidRPr="005E2978" w:rsidRDefault="003B11BD" w:rsidP="003B11BD">
      <w:pPr>
        <w:pStyle w:val="BodyText"/>
        <w:adjustRightInd/>
        <w:ind w:left="360"/>
      </w:pPr>
      <w:r w:rsidRPr="005E2978">
        <w:t xml:space="preserve">konštruktor </w:t>
      </w:r>
    </w:p>
    <w:p w:rsidR="003B11BD" w:rsidRPr="00A45D0F" w:rsidRDefault="003B11BD" w:rsidP="003B11BD">
      <w:pPr>
        <w:pStyle w:val="ListContinue1"/>
      </w:pPr>
      <w:r w:rsidRPr="00A45D0F">
        <w:t>Definícia na riadku 36 súboru  StartFrame.java.</w:t>
      </w:r>
    </w:p>
    <w:p w:rsidR="003B11BD" w:rsidRPr="00A45D0F" w:rsidRDefault="003B11BD" w:rsidP="003B11BD">
      <w:pPr>
        <w:pBdr>
          <w:bottom w:val="single" w:sz="2" w:space="1" w:color="auto"/>
        </w:pBdr>
        <w:rPr>
          <w:rFonts w:ascii="Arial" w:hAnsi="Arial" w:cs="Arial"/>
          <w:b/>
          <w:bCs/>
        </w:rPr>
      </w:pPr>
    </w:p>
    <w:p w:rsidR="003B11BD" w:rsidRPr="00A45D0F" w:rsidRDefault="003B11BD" w:rsidP="003B11BD">
      <w:pPr>
        <w:pStyle w:val="PodNadpis4uroven"/>
        <w:numPr>
          <w:ilvl w:val="0"/>
          <w:numId w:val="0"/>
        </w:numPr>
        <w:rPr>
          <w:lang w:val="en-US"/>
        </w:rPr>
      </w:pPr>
      <w:r w:rsidRPr="00A45D0F">
        <w:rPr>
          <w:lang w:val="en-US"/>
        </w:rPr>
        <w:t>Member Function Documentation</w:t>
      </w:r>
    </w:p>
    <w:p w:rsidR="003B11BD" w:rsidRPr="00A45D0F" w:rsidRDefault="00A31E12" w:rsidP="003B11BD">
      <w:pPr>
        <w:pStyle w:val="Nadpis4"/>
      </w:pPr>
      <w:r w:rsidRPr="00A45D0F">
        <w:fldChar w:fldCharType="begin"/>
      </w:r>
      <w:r w:rsidR="003B11BD" w:rsidRPr="00A45D0F">
        <w:instrText>xe "aboutButtonActionPerformed:swingUI\:\:StartFrame"</w:instrText>
      </w:r>
      <w:r w:rsidRPr="00A45D0F">
        <w:fldChar w:fldCharType="end"/>
      </w:r>
      <w:r w:rsidRPr="00A45D0F">
        <w:fldChar w:fldCharType="begin"/>
      </w:r>
      <w:r w:rsidR="003B11BD" w:rsidRPr="00A45D0F">
        <w:instrText>xe "swingUI\:\:StartFrame:aboutButtonActionPerformed"</w:instrText>
      </w:r>
      <w:r w:rsidRPr="00A45D0F">
        <w:fldChar w:fldCharType="end"/>
      </w:r>
      <w:r w:rsidR="003B11BD" w:rsidRPr="00A45D0F">
        <w:t xml:space="preserve">void swingUI.StartFrame.aboutButtonActionPerformed (java.awt.event.ActionEvent </w:t>
      </w:r>
      <w:r w:rsidR="003B11BD" w:rsidRPr="00A45D0F">
        <w:rPr>
          <w:i/>
          <w:iCs/>
        </w:rPr>
        <w:t>evt</w:t>
      </w:r>
      <w:r w:rsidR="003B11BD" w:rsidRPr="00A45D0F">
        <w:t>)</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Spúšťa zobrazenie informačného okna</w:t>
      </w:r>
    </w:p>
    <w:p w:rsidR="003B11BD" w:rsidRPr="00A45D0F" w:rsidRDefault="003B11BD" w:rsidP="003B11BD">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1761"/>
        <w:gridCol w:w="6318"/>
      </w:tblGrid>
      <w:tr w:rsidR="003B11BD" w:rsidRPr="00A45D0F" w:rsidTr="00D802D2">
        <w:tc>
          <w:tcPr>
            <w:tcW w:w="1761" w:type="dxa"/>
          </w:tcPr>
          <w:p w:rsidR="003B11BD" w:rsidRPr="00A45D0F" w:rsidRDefault="003B11BD" w:rsidP="008F50DE">
            <w:r w:rsidRPr="00A45D0F">
              <w:rPr>
                <w:i/>
                <w:iCs/>
              </w:rPr>
              <w:t>evt</w:t>
            </w:r>
            <w:r w:rsidRPr="00A45D0F">
              <w:t xml:space="preserve"> </w:t>
            </w:r>
          </w:p>
        </w:tc>
        <w:tc>
          <w:tcPr>
            <w:tcW w:w="6318" w:type="dxa"/>
          </w:tcPr>
          <w:p w:rsidR="003B11BD" w:rsidRPr="00A45D0F" w:rsidRDefault="003B11BD" w:rsidP="008F50DE">
            <w:r w:rsidRPr="00A45D0F">
              <w:t xml:space="preserve">vzniknutý ActionEvent </w:t>
            </w:r>
          </w:p>
        </w:tc>
      </w:tr>
    </w:tbl>
    <w:p w:rsidR="003B11BD" w:rsidRPr="00A45D0F" w:rsidRDefault="003B11BD" w:rsidP="003B11BD">
      <w:pPr>
        <w:pStyle w:val="ListContinue1"/>
      </w:pPr>
      <w:r w:rsidRPr="00A45D0F">
        <w:t>Definícia na riadku 184 súboru  StartFrame.java.</w:t>
      </w:r>
    </w:p>
    <w:p w:rsidR="003B11BD" w:rsidRPr="00A45D0F" w:rsidRDefault="00A31E12" w:rsidP="003B11BD">
      <w:pPr>
        <w:pStyle w:val="Nadpis4"/>
      </w:pPr>
      <w:r w:rsidRPr="00A45D0F">
        <w:fldChar w:fldCharType="begin"/>
      </w:r>
      <w:r w:rsidR="003B11BD" w:rsidRPr="00A45D0F">
        <w:instrText>xe "button_generatorActionPerformed:swingUI\:\:StartFrame"</w:instrText>
      </w:r>
      <w:r w:rsidRPr="00A45D0F">
        <w:fldChar w:fldCharType="end"/>
      </w:r>
      <w:r w:rsidRPr="00A45D0F">
        <w:fldChar w:fldCharType="begin"/>
      </w:r>
      <w:r w:rsidR="003B11BD" w:rsidRPr="00A45D0F">
        <w:instrText>xe "swingUI\:\:StartFrame:button_generatorActionPerformed"</w:instrText>
      </w:r>
      <w:r w:rsidRPr="00A45D0F">
        <w:fldChar w:fldCharType="end"/>
      </w:r>
      <w:r w:rsidR="003B11BD" w:rsidRPr="00A45D0F">
        <w:t xml:space="preserve">void swingUI.StartFrame.button_generatorActionPerformed (java.awt.event.ActionEvent </w:t>
      </w:r>
      <w:r w:rsidR="003B11BD" w:rsidRPr="00A45D0F">
        <w:rPr>
          <w:i/>
          <w:iCs/>
        </w:rPr>
        <w:t>evt</w:t>
      </w:r>
      <w:r w:rsidR="003B11BD" w:rsidRPr="00A45D0F">
        <w:t>)</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Spúšťa generátor</w:t>
      </w:r>
    </w:p>
    <w:p w:rsidR="003B11BD" w:rsidRPr="00A45D0F" w:rsidRDefault="003B11BD" w:rsidP="003B11BD">
      <w:pPr>
        <w:pStyle w:val="Nadpis5"/>
        <w:numPr>
          <w:ilvl w:val="0"/>
          <w:numId w:val="0"/>
        </w:numPr>
        <w:ind w:left="284"/>
      </w:pPr>
      <w:r w:rsidRPr="00A45D0F">
        <w:lastRenderedPageBreak/>
        <w:t>Parameters:</w:t>
      </w:r>
    </w:p>
    <w:tbl>
      <w:tblPr>
        <w:tblW w:w="8322" w:type="dxa"/>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1761"/>
        <w:gridCol w:w="6561"/>
      </w:tblGrid>
      <w:tr w:rsidR="003B11BD" w:rsidRPr="00A45D0F" w:rsidTr="008F50DE">
        <w:tc>
          <w:tcPr>
            <w:tcW w:w="1761" w:type="dxa"/>
          </w:tcPr>
          <w:p w:rsidR="003B11BD" w:rsidRPr="00A45D0F" w:rsidRDefault="003B11BD" w:rsidP="008F50DE">
            <w:r w:rsidRPr="00A45D0F">
              <w:rPr>
                <w:i/>
                <w:iCs/>
              </w:rPr>
              <w:t>evt</w:t>
            </w:r>
            <w:r w:rsidRPr="00A45D0F">
              <w:t xml:space="preserve"> </w:t>
            </w:r>
          </w:p>
        </w:tc>
        <w:tc>
          <w:tcPr>
            <w:tcW w:w="6561" w:type="dxa"/>
          </w:tcPr>
          <w:p w:rsidR="003B11BD" w:rsidRPr="00A45D0F" w:rsidRDefault="003B11BD" w:rsidP="008F50DE">
            <w:r w:rsidRPr="00A45D0F">
              <w:t xml:space="preserve">vzniknutý ActionEvent </w:t>
            </w:r>
          </w:p>
        </w:tc>
      </w:tr>
    </w:tbl>
    <w:p w:rsidR="003B11BD" w:rsidRPr="00A45D0F" w:rsidRDefault="003B11BD" w:rsidP="003B11BD">
      <w:pPr>
        <w:pStyle w:val="ListContinue1"/>
      </w:pPr>
      <w:r w:rsidRPr="00A45D0F">
        <w:t>Definícia na riadku 175 súboru  StartFrame.java.</w:t>
      </w:r>
    </w:p>
    <w:p w:rsidR="003B11BD" w:rsidRPr="00A45D0F" w:rsidRDefault="00A31E12" w:rsidP="003B11BD">
      <w:pPr>
        <w:pStyle w:val="Nadpis4"/>
      </w:pPr>
      <w:r w:rsidRPr="00A45D0F">
        <w:fldChar w:fldCharType="begin"/>
      </w:r>
      <w:r w:rsidR="003B11BD" w:rsidRPr="00A45D0F">
        <w:instrText>xe "initComponents:swingUI\:\:StartFrame"</w:instrText>
      </w:r>
      <w:r w:rsidRPr="00A45D0F">
        <w:fldChar w:fldCharType="end"/>
      </w:r>
      <w:r w:rsidRPr="00A45D0F">
        <w:fldChar w:fldCharType="begin"/>
      </w:r>
      <w:r w:rsidR="003B11BD" w:rsidRPr="00A45D0F">
        <w:instrText>xe "swingUI\:\:StartFrame:initComponents"</w:instrText>
      </w:r>
      <w:r w:rsidRPr="00A45D0F">
        <w:fldChar w:fldCharType="end"/>
      </w:r>
      <w:r w:rsidR="003B11BD" w:rsidRPr="00A45D0F">
        <w:t>void swingUI.StartFrame.initComponents ()</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 xml:space="preserve">inicializuje komponenty </w:t>
      </w:r>
    </w:p>
    <w:p w:rsidR="003B11BD" w:rsidRPr="00A45D0F" w:rsidRDefault="003B11BD" w:rsidP="003B11BD">
      <w:pPr>
        <w:pStyle w:val="ListContinue1"/>
      </w:pPr>
      <w:r w:rsidRPr="00A45D0F">
        <w:t>Reimplementované z swingUI.ParentFrame.</w:t>
      </w:r>
    </w:p>
    <w:p w:rsidR="003B11BD" w:rsidRPr="00A45D0F" w:rsidRDefault="003B11BD" w:rsidP="003B11BD">
      <w:pPr>
        <w:pStyle w:val="ListContinue1"/>
      </w:pPr>
      <w:r w:rsidRPr="00A45D0F">
        <w:t>Definícia na riadku 49 súboru  StartFrame.java.</w:t>
      </w:r>
    </w:p>
    <w:p w:rsidR="003B11BD" w:rsidRPr="00A45D0F" w:rsidRDefault="00A31E12" w:rsidP="003B11BD">
      <w:pPr>
        <w:pStyle w:val="Nadpis4"/>
      </w:pPr>
      <w:r w:rsidRPr="00A45D0F">
        <w:fldChar w:fldCharType="begin"/>
      </w:r>
      <w:r w:rsidR="003B11BD" w:rsidRPr="00A45D0F">
        <w:instrText>xe "setTukeIcon:swingUI\:\:StartFrame"</w:instrText>
      </w:r>
      <w:r w:rsidRPr="00A45D0F">
        <w:fldChar w:fldCharType="end"/>
      </w:r>
      <w:r w:rsidRPr="00A45D0F">
        <w:fldChar w:fldCharType="begin"/>
      </w:r>
      <w:r w:rsidR="003B11BD" w:rsidRPr="00A45D0F">
        <w:instrText>xe "swingUI\:\:StartFrame:setTukeIcon"</w:instrText>
      </w:r>
      <w:r w:rsidRPr="00A45D0F">
        <w:fldChar w:fldCharType="end"/>
      </w:r>
      <w:r w:rsidR="003B11BD" w:rsidRPr="00A45D0F">
        <w:t>void swingUI.StartFrame.setTukeIcon ()</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nastavuje "tukeIcon.png" ikonu</w:t>
      </w:r>
    </w:p>
    <w:p w:rsidR="003B11BD" w:rsidRPr="00A45D0F" w:rsidRDefault="003B11BD" w:rsidP="003B11BD">
      <w:pPr>
        <w:pStyle w:val="ListContinue1"/>
      </w:pPr>
      <w:r w:rsidRPr="00A45D0F">
        <w:t>Definícia na riadku 145 súboru  StartFrame.java.</w:t>
      </w:r>
    </w:p>
    <w:p w:rsidR="003B11BD" w:rsidRPr="00A45D0F" w:rsidRDefault="00A31E12" w:rsidP="003B11BD">
      <w:pPr>
        <w:pStyle w:val="Nadpis4"/>
      </w:pPr>
      <w:r w:rsidRPr="00A45D0F">
        <w:fldChar w:fldCharType="begin"/>
      </w:r>
      <w:r w:rsidR="003B11BD" w:rsidRPr="00A45D0F">
        <w:instrText>xe "startFrameExitButtonActionPerformed:swingUI\:\:StartFrame"</w:instrText>
      </w:r>
      <w:r w:rsidRPr="00A45D0F">
        <w:fldChar w:fldCharType="end"/>
      </w:r>
      <w:r w:rsidRPr="00A45D0F">
        <w:fldChar w:fldCharType="begin"/>
      </w:r>
      <w:r w:rsidR="003B11BD" w:rsidRPr="00A45D0F">
        <w:instrText>xe "swingUI\:\:StartFrame:startFrameExitButtonActionPerformed"</w:instrText>
      </w:r>
      <w:r w:rsidRPr="00A45D0F">
        <w:fldChar w:fldCharType="end"/>
      </w:r>
      <w:r w:rsidR="003B11BD" w:rsidRPr="00A45D0F">
        <w:t xml:space="preserve">void swingUI.StartFrame.startFrameExitButtonActionPerformed (java.awt.event.ActionEvent </w:t>
      </w:r>
      <w:r w:rsidR="003B11BD" w:rsidRPr="00A45D0F">
        <w:rPr>
          <w:i/>
          <w:iCs/>
        </w:rPr>
        <w:t>evt</w:t>
      </w:r>
      <w:r w:rsidR="003B11BD" w:rsidRPr="00A45D0F">
        <w:t>)</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korektne ukončuje aplikáciu</w:t>
      </w:r>
    </w:p>
    <w:p w:rsidR="003B11BD" w:rsidRPr="00A45D0F" w:rsidRDefault="003B11BD" w:rsidP="003B11BD">
      <w:pPr>
        <w:pStyle w:val="Nadpis5"/>
        <w:numPr>
          <w:ilvl w:val="0"/>
          <w:numId w:val="0"/>
        </w:numPr>
        <w:ind w:left="284"/>
      </w:pPr>
      <w:r w:rsidRPr="00A45D0F">
        <w:t>Parameters:</w:t>
      </w:r>
    </w:p>
    <w:tbl>
      <w:tblPr>
        <w:tblW w:w="8322" w:type="dxa"/>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1761"/>
        <w:gridCol w:w="6561"/>
      </w:tblGrid>
      <w:tr w:rsidR="003B11BD" w:rsidRPr="00A45D0F" w:rsidTr="008F50DE">
        <w:tc>
          <w:tcPr>
            <w:tcW w:w="1761" w:type="dxa"/>
          </w:tcPr>
          <w:p w:rsidR="003B11BD" w:rsidRPr="00A45D0F" w:rsidRDefault="003B11BD" w:rsidP="008F50DE">
            <w:r w:rsidRPr="00A45D0F">
              <w:rPr>
                <w:i/>
                <w:iCs/>
              </w:rPr>
              <w:t>evt</w:t>
            </w:r>
            <w:r w:rsidRPr="00A45D0F">
              <w:t xml:space="preserve"> </w:t>
            </w:r>
          </w:p>
        </w:tc>
        <w:tc>
          <w:tcPr>
            <w:tcW w:w="6561" w:type="dxa"/>
          </w:tcPr>
          <w:p w:rsidR="003B11BD" w:rsidRPr="00A45D0F" w:rsidRDefault="003B11BD" w:rsidP="008F50DE">
            <w:r w:rsidRPr="00A45D0F">
              <w:t xml:space="preserve">vzniknutý ActionEvent </w:t>
            </w:r>
          </w:p>
        </w:tc>
      </w:tr>
    </w:tbl>
    <w:p w:rsidR="003B11BD" w:rsidRPr="00A45D0F" w:rsidRDefault="003B11BD" w:rsidP="003B11BD">
      <w:pPr>
        <w:pStyle w:val="ListContinue1"/>
      </w:pPr>
      <w:r w:rsidRPr="00A45D0F">
        <w:t>Definícia na riadku 157 súboru  StartFrame.java.</w:t>
      </w:r>
    </w:p>
    <w:p w:rsidR="003B11BD" w:rsidRPr="00A45D0F" w:rsidRDefault="00A31E12" w:rsidP="003B11BD">
      <w:pPr>
        <w:pStyle w:val="Nadpis4"/>
      </w:pPr>
      <w:r w:rsidRPr="00A45D0F">
        <w:fldChar w:fldCharType="begin"/>
      </w:r>
      <w:r w:rsidR="003B11BD" w:rsidRPr="00A45D0F">
        <w:instrText>xe "startFrameRunButtonActionPerformed:swingUI\:\:StartFrame"</w:instrText>
      </w:r>
      <w:r w:rsidRPr="00A45D0F">
        <w:fldChar w:fldCharType="end"/>
      </w:r>
      <w:r w:rsidRPr="00A45D0F">
        <w:fldChar w:fldCharType="begin"/>
      </w:r>
      <w:r w:rsidR="003B11BD" w:rsidRPr="00A45D0F">
        <w:instrText>xe "swingUI\:\:StartFrame:startFrameRunButtonActionPerformed"</w:instrText>
      </w:r>
      <w:r w:rsidRPr="00A45D0F">
        <w:fldChar w:fldCharType="end"/>
      </w:r>
      <w:r w:rsidR="003B11BD" w:rsidRPr="00A45D0F">
        <w:t xml:space="preserve">void swingUI.StartFrame.startFrameRunButtonActionPerformed (java.awt.event.ActionEvent </w:t>
      </w:r>
      <w:r w:rsidR="003B11BD" w:rsidRPr="00A45D0F">
        <w:rPr>
          <w:i/>
          <w:iCs/>
        </w:rPr>
        <w:t>evt</w:t>
      </w:r>
      <w:r w:rsidR="003B11BD" w:rsidRPr="00A45D0F">
        <w:t>)</w:t>
      </w:r>
      <w:r w:rsidR="003B11BD" w:rsidRPr="00A45D0F">
        <w:rPr>
          <w:rFonts w:ascii="Courier New" w:hAnsi="Courier New" w:cs="Courier New"/>
        </w:rPr>
        <w:t xml:space="preserve"> [private]</w:t>
      </w:r>
    </w:p>
    <w:p w:rsidR="003B11BD" w:rsidRPr="005E2978" w:rsidRDefault="003B11BD" w:rsidP="003B11BD">
      <w:pPr>
        <w:pStyle w:val="BodyText"/>
        <w:adjustRightInd/>
        <w:ind w:left="360"/>
      </w:pPr>
      <w:r w:rsidRPr="005E2978">
        <w:t>spúšťa modul pre riešenie systémov rovníc</w:t>
      </w:r>
    </w:p>
    <w:p w:rsidR="003B11BD" w:rsidRPr="00A45D0F" w:rsidRDefault="003B11BD" w:rsidP="003B11BD">
      <w:pPr>
        <w:pStyle w:val="Nadpis5"/>
        <w:numPr>
          <w:ilvl w:val="0"/>
          <w:numId w:val="0"/>
        </w:numPr>
        <w:ind w:left="284"/>
      </w:pPr>
      <w:r w:rsidRPr="00A45D0F">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1761"/>
        <w:gridCol w:w="6561"/>
      </w:tblGrid>
      <w:tr w:rsidR="003B11BD" w:rsidRPr="00A45D0F" w:rsidTr="008F50DE">
        <w:tc>
          <w:tcPr>
            <w:tcW w:w="1761" w:type="dxa"/>
          </w:tcPr>
          <w:p w:rsidR="003B11BD" w:rsidRPr="00A45D0F" w:rsidRDefault="003B11BD" w:rsidP="008F50DE">
            <w:r w:rsidRPr="00A45D0F">
              <w:rPr>
                <w:i/>
                <w:iCs/>
              </w:rPr>
              <w:t>evt</w:t>
            </w:r>
            <w:r w:rsidRPr="00A45D0F">
              <w:t xml:space="preserve"> </w:t>
            </w:r>
          </w:p>
        </w:tc>
        <w:tc>
          <w:tcPr>
            <w:tcW w:w="6561" w:type="dxa"/>
          </w:tcPr>
          <w:p w:rsidR="003B11BD" w:rsidRPr="00A45D0F" w:rsidRDefault="003B11BD" w:rsidP="008F50DE">
            <w:r w:rsidRPr="00A45D0F">
              <w:t>vzniknutý ActionEvent</w:t>
            </w:r>
          </w:p>
        </w:tc>
      </w:tr>
    </w:tbl>
    <w:p w:rsidR="003B11BD" w:rsidRPr="00A45D0F" w:rsidRDefault="003B11BD" w:rsidP="003B11BD">
      <w:pPr>
        <w:pStyle w:val="ListContinue1"/>
      </w:pPr>
      <w:r w:rsidRPr="00A45D0F">
        <w:t>Definícia na riadku 166 súboru  StartFrame.java.</w:t>
      </w:r>
    </w:p>
    <w:p w:rsidR="003B11BD" w:rsidRPr="00A45D0F" w:rsidRDefault="003B11BD" w:rsidP="003B11BD">
      <w:pPr>
        <w:pBdr>
          <w:bottom w:val="single" w:sz="2" w:space="1" w:color="auto"/>
        </w:pBdr>
        <w:rPr>
          <w:rFonts w:ascii="Arial" w:hAnsi="Arial" w:cs="Arial"/>
          <w:b/>
          <w:bCs/>
        </w:rPr>
      </w:pPr>
    </w:p>
    <w:p w:rsidR="003B11BD" w:rsidRPr="00A45D0F" w:rsidRDefault="003B11BD" w:rsidP="003B11BD">
      <w:pPr>
        <w:pStyle w:val="PodNadpis4uroven"/>
        <w:numPr>
          <w:ilvl w:val="0"/>
          <w:numId w:val="0"/>
        </w:numPr>
        <w:rPr>
          <w:lang w:val="en-US"/>
        </w:rPr>
      </w:pPr>
      <w:r w:rsidRPr="00A45D0F">
        <w:rPr>
          <w:lang w:val="en-US"/>
        </w:rPr>
        <w:t>Member Data Documentation</w:t>
      </w:r>
    </w:p>
    <w:p w:rsidR="003B11BD" w:rsidRPr="00A45D0F" w:rsidRDefault="00A31E12" w:rsidP="003B11BD">
      <w:pPr>
        <w:pStyle w:val="Nadpis4"/>
      </w:pPr>
      <w:r w:rsidRPr="00A45D0F">
        <w:fldChar w:fldCharType="begin"/>
      </w:r>
      <w:r w:rsidR="003B11BD" w:rsidRPr="00A45D0F">
        <w:instrText>xe "bottonPanel:swingUI\:\:StartFrame"</w:instrText>
      </w:r>
      <w:r w:rsidRPr="00A45D0F">
        <w:fldChar w:fldCharType="end"/>
      </w:r>
      <w:r w:rsidRPr="00A45D0F">
        <w:fldChar w:fldCharType="begin"/>
      </w:r>
      <w:r w:rsidR="003B11BD" w:rsidRPr="00A45D0F">
        <w:instrText>xe "swingUI\:\:StartFrame:bottonPanel"</w:instrText>
      </w:r>
      <w:r w:rsidRPr="00A45D0F">
        <w:fldChar w:fldCharType="end"/>
      </w:r>
      <w:r w:rsidR="003B11BD" w:rsidRPr="00A45D0F">
        <w:t>javax.swing.JPanel swingUI.StartFrame.bottonPanel</w:t>
      </w:r>
      <w:r w:rsidR="003B11BD" w:rsidRPr="00A45D0F">
        <w:rPr>
          <w:rFonts w:ascii="Courier New" w:hAnsi="Courier New" w:cs="Courier New"/>
        </w:rPr>
        <w:t xml:space="preserve"> [private]</w:t>
      </w:r>
    </w:p>
    <w:p w:rsidR="003B11BD" w:rsidRPr="00A45D0F" w:rsidRDefault="003B11BD" w:rsidP="003B11BD">
      <w:pPr>
        <w:pStyle w:val="ListContinue1"/>
      </w:pPr>
    </w:p>
    <w:p w:rsidR="003B11BD" w:rsidRPr="00A45D0F" w:rsidRDefault="003B11BD" w:rsidP="003B11BD">
      <w:pPr>
        <w:pStyle w:val="ListContinue1"/>
      </w:pPr>
      <w:r w:rsidRPr="00A45D0F">
        <w:t>Definícia na riadku 188 súboru  StartFrame.java.</w:t>
      </w:r>
    </w:p>
    <w:p w:rsidR="003B11BD" w:rsidRPr="00A45D0F" w:rsidRDefault="00A31E12" w:rsidP="003B11BD">
      <w:pPr>
        <w:pStyle w:val="Nadpis4"/>
      </w:pPr>
      <w:r w:rsidRPr="00A45D0F">
        <w:fldChar w:fldCharType="begin"/>
      </w:r>
      <w:r w:rsidR="003B11BD" w:rsidRPr="00A45D0F">
        <w:instrText>xe "btnAbout:swingUI\:\:StartFrame"</w:instrText>
      </w:r>
      <w:r w:rsidRPr="00A45D0F">
        <w:fldChar w:fldCharType="end"/>
      </w:r>
      <w:r w:rsidRPr="00A45D0F">
        <w:fldChar w:fldCharType="begin"/>
      </w:r>
      <w:r w:rsidR="003B11BD" w:rsidRPr="00A45D0F">
        <w:instrText>xe "swingUI\:\:StartFrame:btnAbout"</w:instrText>
      </w:r>
      <w:r w:rsidRPr="00A45D0F">
        <w:fldChar w:fldCharType="end"/>
      </w:r>
      <w:r w:rsidR="003B11BD" w:rsidRPr="00A45D0F">
        <w:t>javax.swing.JButton swingUI.StartFrame.btnAbout</w:t>
      </w:r>
      <w:r w:rsidR="003B11BD" w:rsidRPr="00A45D0F">
        <w:rPr>
          <w:rFonts w:ascii="Courier New" w:hAnsi="Courier New" w:cs="Courier New"/>
        </w:rPr>
        <w:t xml:space="preserve"> [private]</w:t>
      </w:r>
    </w:p>
    <w:p w:rsidR="003B11BD" w:rsidRPr="00A45D0F" w:rsidRDefault="003B11BD" w:rsidP="003B11BD">
      <w:pPr>
        <w:pStyle w:val="ListContinue1"/>
      </w:pPr>
    </w:p>
    <w:p w:rsidR="003B11BD" w:rsidRPr="00A45D0F" w:rsidRDefault="003B11BD" w:rsidP="003B11BD">
      <w:pPr>
        <w:pStyle w:val="ListContinue1"/>
      </w:pPr>
      <w:r w:rsidRPr="00A45D0F">
        <w:t>Definícia na riadku 192 súboru  StartFrame.java.</w:t>
      </w:r>
    </w:p>
    <w:p w:rsidR="003B11BD" w:rsidRPr="00A45D0F" w:rsidRDefault="00A31E12" w:rsidP="003B11BD">
      <w:pPr>
        <w:pStyle w:val="Nadpis4"/>
      </w:pPr>
      <w:r w:rsidRPr="00A45D0F">
        <w:fldChar w:fldCharType="begin"/>
      </w:r>
      <w:r w:rsidR="003B11BD" w:rsidRPr="00A45D0F">
        <w:instrText>xe "button_generator:swingUI\:\:StartFrame"</w:instrText>
      </w:r>
      <w:r w:rsidRPr="00A45D0F">
        <w:fldChar w:fldCharType="end"/>
      </w:r>
      <w:r w:rsidRPr="00A45D0F">
        <w:fldChar w:fldCharType="begin"/>
      </w:r>
      <w:r w:rsidR="003B11BD" w:rsidRPr="00A45D0F">
        <w:instrText>xe "swingUI\:\:StartFrame:button_generator"</w:instrText>
      </w:r>
      <w:r w:rsidRPr="00A45D0F">
        <w:fldChar w:fldCharType="end"/>
      </w:r>
      <w:r w:rsidR="003B11BD" w:rsidRPr="00A45D0F">
        <w:t>javax.swing.JButton swingUI.StartFrame.button_generator</w:t>
      </w:r>
      <w:r w:rsidR="003B11BD" w:rsidRPr="00A45D0F">
        <w:rPr>
          <w:rFonts w:ascii="Courier New" w:hAnsi="Courier New" w:cs="Courier New"/>
        </w:rPr>
        <w:t xml:space="preserve"> [private]</w:t>
      </w:r>
    </w:p>
    <w:p w:rsidR="003B11BD" w:rsidRPr="00A45D0F" w:rsidRDefault="003B11BD" w:rsidP="003B11BD">
      <w:pPr>
        <w:pStyle w:val="ListContinue1"/>
      </w:pPr>
    </w:p>
    <w:p w:rsidR="003B11BD" w:rsidRPr="00A45D0F" w:rsidRDefault="003B11BD" w:rsidP="003B11BD">
      <w:pPr>
        <w:pStyle w:val="ListContinue1"/>
      </w:pPr>
      <w:r w:rsidRPr="00A45D0F">
        <w:lastRenderedPageBreak/>
        <w:t>Definícia na riadku 189 súboru  StartFrame.java.</w:t>
      </w:r>
    </w:p>
    <w:p w:rsidR="003B11BD" w:rsidRPr="00A45D0F" w:rsidRDefault="00A31E12" w:rsidP="003B11BD">
      <w:pPr>
        <w:pStyle w:val="Nadpis4"/>
      </w:pPr>
      <w:r w:rsidRPr="00A45D0F">
        <w:fldChar w:fldCharType="begin"/>
      </w:r>
      <w:r w:rsidR="003B11BD" w:rsidRPr="00A45D0F">
        <w:instrText>xe "startFrameExitButton:swingUI\:\:StartFrame"</w:instrText>
      </w:r>
      <w:r w:rsidRPr="00A45D0F">
        <w:fldChar w:fldCharType="end"/>
      </w:r>
      <w:r w:rsidRPr="00A45D0F">
        <w:fldChar w:fldCharType="begin"/>
      </w:r>
      <w:r w:rsidR="003B11BD" w:rsidRPr="00A45D0F">
        <w:instrText>xe "swingUI\:\:StartFrame:startFrameExitButton"</w:instrText>
      </w:r>
      <w:r w:rsidRPr="00A45D0F">
        <w:fldChar w:fldCharType="end"/>
      </w:r>
      <w:r w:rsidR="003B11BD" w:rsidRPr="00A45D0F">
        <w:t>javax.swing.JButton swingUI.StartFrame.startFrameExitButton</w:t>
      </w:r>
      <w:r w:rsidR="003B11BD" w:rsidRPr="00A45D0F">
        <w:rPr>
          <w:rFonts w:ascii="Courier New" w:hAnsi="Courier New" w:cs="Courier New"/>
        </w:rPr>
        <w:t xml:space="preserve"> [private]</w:t>
      </w:r>
    </w:p>
    <w:p w:rsidR="003B11BD" w:rsidRPr="00A45D0F" w:rsidRDefault="003B11BD" w:rsidP="003B11BD">
      <w:pPr>
        <w:pStyle w:val="ListContinue1"/>
      </w:pPr>
    </w:p>
    <w:p w:rsidR="003B11BD" w:rsidRPr="00A45D0F" w:rsidRDefault="003B11BD" w:rsidP="003B11BD">
      <w:pPr>
        <w:pStyle w:val="ListContinue1"/>
      </w:pPr>
      <w:r w:rsidRPr="00A45D0F">
        <w:t>Definícia na riadku 190 súboru  StartFrame.java.</w:t>
      </w:r>
    </w:p>
    <w:p w:rsidR="003B11BD" w:rsidRPr="00A45D0F" w:rsidRDefault="00A31E12" w:rsidP="003B11BD">
      <w:pPr>
        <w:pStyle w:val="Nadpis4"/>
      </w:pPr>
      <w:r w:rsidRPr="00A45D0F">
        <w:fldChar w:fldCharType="begin"/>
      </w:r>
      <w:r w:rsidR="003B11BD" w:rsidRPr="00A45D0F">
        <w:instrText>xe "startFrameRunButton:swingUI\:\:StartFrame"</w:instrText>
      </w:r>
      <w:r w:rsidRPr="00A45D0F">
        <w:fldChar w:fldCharType="end"/>
      </w:r>
      <w:r w:rsidRPr="00A45D0F">
        <w:fldChar w:fldCharType="begin"/>
      </w:r>
      <w:r w:rsidR="003B11BD" w:rsidRPr="00A45D0F">
        <w:instrText>xe "swingUI\:\:StartFrame:startFrameRunButton"</w:instrText>
      </w:r>
      <w:r w:rsidRPr="00A45D0F">
        <w:fldChar w:fldCharType="end"/>
      </w:r>
      <w:r w:rsidR="003B11BD" w:rsidRPr="00A45D0F">
        <w:t>javax.swing.JButton swingUI.StartFrame.startFrameRunButton</w:t>
      </w:r>
      <w:r w:rsidR="003B11BD" w:rsidRPr="00A45D0F">
        <w:rPr>
          <w:rFonts w:ascii="Courier New" w:hAnsi="Courier New" w:cs="Courier New"/>
        </w:rPr>
        <w:t xml:space="preserve"> [private]</w:t>
      </w:r>
    </w:p>
    <w:p w:rsidR="003B11BD" w:rsidRPr="00A45D0F" w:rsidRDefault="003B11BD" w:rsidP="003B11BD">
      <w:pPr>
        <w:pStyle w:val="ListContinue1"/>
      </w:pPr>
    </w:p>
    <w:p w:rsidR="003B11BD" w:rsidRPr="001D4BA1" w:rsidRDefault="003B11BD" w:rsidP="003B11BD">
      <w:pPr>
        <w:pStyle w:val="NormalnytextDP"/>
        <w:ind w:firstLine="0"/>
        <w:rPr>
          <w:lang w:val="en-US"/>
        </w:rPr>
      </w:pPr>
      <w:r w:rsidRPr="00A45D0F">
        <w:t>Definícia na riadku 191 súboru  StartFrame.java.</w:t>
      </w:r>
    </w:p>
    <w:sectPr w:rsidR="003B11BD" w:rsidRPr="001D4BA1" w:rsidSect="00015048">
      <w:pgSz w:w="11907" w:h="16840"/>
      <w:pgMar w:top="1418" w:right="1418" w:bottom="1418" w:left="1985" w:header="709" w:footer="709" w:gutter="0"/>
      <w:cols w:space="708"/>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B1E15" w:rsidRDefault="00DB1E15">
      <w:pPr>
        <w:spacing w:before="0" w:line="240" w:lineRule="auto"/>
      </w:pPr>
      <w:r>
        <w:separator/>
      </w:r>
    </w:p>
  </w:endnote>
  <w:endnote w:type="continuationSeparator" w:id="0">
    <w:p w:rsidR="00DB1E15" w:rsidRDefault="00DB1E15">
      <w:pPr>
        <w:spacing w:before="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EE"/>
    <w:family w:val="swiss"/>
    <w:pitch w:val="variable"/>
    <w:sig w:usb0="E1002AFF" w:usb1="C000605B" w:usb2="00000029" w:usb3="00000000" w:csb0="000101FF" w:csb1="00000000"/>
  </w:font>
  <w:font w:name="Calibri">
    <w:panose1 w:val="020F0502020204030204"/>
    <w:charset w:val="EE"/>
    <w:family w:val="swiss"/>
    <w:pitch w:val="variable"/>
    <w:sig w:usb0="E10002FF" w:usb1="4000ACFF" w:usb2="00000009" w:usb3="00000000" w:csb0="0000019F" w:csb1="00000000"/>
  </w:font>
  <w:font w:name="Consolas">
    <w:panose1 w:val="020B0609020204030204"/>
    <w:charset w:val="EE"/>
    <w:family w:val="modern"/>
    <w:pitch w:val="fixed"/>
    <w:sig w:usb0="E10002FF" w:usb1="4000FCFF" w:usb2="00000009" w:usb3="00000000" w:csb0="0000019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3347" w:rsidRDefault="00103347">
    <w:pPr>
      <w:pStyle w:val="NormalnytextDP"/>
      <w:jc w:val="center"/>
      <w:rPr>
        <w:sz w:val="3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3347" w:rsidRDefault="00103347">
    <w:pPr>
      <w:pStyle w:val="NormalnytextDP"/>
      <w:jc w:val="center"/>
      <w:rPr>
        <w:sz w:val="3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3347" w:rsidRDefault="00103347">
    <w:pPr>
      <w:pStyle w:val="Pta"/>
      <w:pBdr>
        <w:top w:val="dotted" w:sz="4" w:space="1" w:color="auto"/>
      </w:pBdr>
    </w:pPr>
    <w:r>
      <w:tab/>
    </w:r>
    <w:fldSimple w:instr=" PAGE ">
      <w:r w:rsidR="004F1784">
        <w:rPr>
          <w:noProof/>
        </w:rPr>
        <w:t>15</w:t>
      </w:r>
    </w:fldSimple>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3347" w:rsidRDefault="00103347">
    <w:pPr>
      <w:pStyle w:val="Pta"/>
      <w:pBdr>
        <w:top w:val="dotted" w:sz="4" w:space="1" w:color="auto"/>
      </w:pBdr>
    </w:pPr>
    <w:r>
      <w:tab/>
    </w:r>
    <w:fldSimple w:instr=" PAGE ">
      <w:r w:rsidR="004F1784">
        <w:rPr>
          <w:noProof/>
        </w:rPr>
        <w:t>32</w:t>
      </w:r>
    </w:fldSimple>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3347" w:rsidRDefault="00103347">
    <w:pPr>
      <w:pStyle w:val="Pta"/>
      <w:pBdr>
        <w:top w:val="dotted" w:sz="4" w:space="1" w:color="auto"/>
      </w:pBdr>
    </w:pPr>
    <w:r>
      <w:tab/>
    </w:r>
    <w:fldSimple w:instr=" PAGE ">
      <w:r w:rsidR="004F1784">
        <w:rPr>
          <w:noProof/>
        </w:rPr>
        <w:t>127</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B1E15" w:rsidRDefault="00DB1E15">
      <w:pPr>
        <w:spacing w:before="0" w:line="240" w:lineRule="auto"/>
      </w:pPr>
      <w:r>
        <w:separator/>
      </w:r>
    </w:p>
  </w:footnote>
  <w:footnote w:type="continuationSeparator" w:id="0">
    <w:p w:rsidR="00DB1E15" w:rsidRDefault="00DB1E15">
      <w:pPr>
        <w:spacing w:before="0" w:line="240" w:lineRule="auto"/>
      </w:pPr>
      <w:r>
        <w:continuationSeparator/>
      </w:r>
    </w:p>
  </w:footnote>
  <w:footnote w:id="1">
    <w:p w:rsidR="00103347" w:rsidRDefault="00103347" w:rsidP="00B858FD">
      <w:pPr>
        <w:pStyle w:val="Textpoznmkypodiarou"/>
        <w:jc w:val="both"/>
      </w:pPr>
      <w:r>
        <w:rPr>
          <w:rStyle w:val="Odkaznapoznmkupodiarou"/>
        </w:rPr>
        <w:footnoteRef/>
      </w:r>
      <w:r>
        <w:t xml:space="preserve"> Ekvivalentne označovaný aj ako stĺpcový vektor pravých strán.</w:t>
      </w:r>
    </w:p>
  </w:footnote>
  <w:footnote w:id="2">
    <w:p w:rsidR="00103347" w:rsidRDefault="00103347" w:rsidP="00B858FD">
      <w:pPr>
        <w:pStyle w:val="Textpoznmkypodiarou"/>
        <w:jc w:val="both"/>
      </w:pPr>
      <w:r>
        <w:rPr>
          <w:rStyle w:val="Odkaznapoznmkupodiarou"/>
        </w:rPr>
        <w:footnoteRef/>
      </w:r>
      <w:r>
        <w:t xml:space="preserve"> Ekvivalentne označovaný aj ako vektor hľadaného riešenia.</w:t>
      </w:r>
    </w:p>
  </w:footnote>
  <w:footnote w:id="3">
    <w:p w:rsidR="00103347" w:rsidRDefault="00103347">
      <w:pPr>
        <w:pStyle w:val="Textpoznmkypodiarou"/>
      </w:pPr>
      <w:r>
        <w:rPr>
          <w:rStyle w:val="Odkaznapoznmkupodiarou"/>
        </w:rPr>
        <w:footnoteRef/>
      </w:r>
      <w:r>
        <w:t xml:space="preserve"> Pozri DĚMIDOVIČ, MARON </w:t>
      </w:r>
      <w:r w:rsidR="00A31E12">
        <w:fldChar w:fldCharType="begin"/>
      </w:r>
      <w:r>
        <w:instrText xml:space="preserve"> REF _Ref324612100 \r \h </w:instrText>
      </w:r>
      <w:r w:rsidR="00A31E12">
        <w:fldChar w:fldCharType="separate"/>
      </w:r>
      <w:r w:rsidR="00344799">
        <w:t>[3]</w:t>
      </w:r>
      <w:r w:rsidR="00A31E12">
        <w:fldChar w:fldCharType="end"/>
      </w:r>
      <w:r>
        <w:t>.</w:t>
      </w:r>
    </w:p>
  </w:footnote>
  <w:footnote w:id="4">
    <w:p w:rsidR="00103347" w:rsidRDefault="00103347">
      <w:pPr>
        <w:pStyle w:val="Textpoznmkypodiarou"/>
      </w:pPr>
      <w:r>
        <w:rPr>
          <w:rStyle w:val="Odkaznapoznmkupodiarou"/>
        </w:rPr>
        <w:footnoteRef/>
      </w:r>
      <w:r>
        <w:t xml:space="preserve"> </w:t>
      </w:r>
      <w:r w:rsidRPr="00234252">
        <w:t xml:space="preserve">vyplývajúc z toho, že ak </w:t>
      </w:r>
      <w:r w:rsidRPr="007C67AA">
        <w:rPr>
          <w:position w:val="-6"/>
        </w:rPr>
        <w:object w:dxaOrig="820" w:dyaOrig="260">
          <v:shape id="_x0000_i1167" type="#_x0000_t75" style="width:41.25pt;height:12.75pt" o:ole="">
            <v:imagedata r:id="rId1" o:title=""/>
          </v:shape>
          <o:OLEObject Type="Embed" ProgID="Equation.DSMT4" ShapeID="_x0000_i1167" DrawAspect="Content" ObjectID="_1400581817" r:id="rId2"/>
        </w:object>
      </w:r>
      <w:r w:rsidRPr="00234252">
        <w:t xml:space="preserve">, potom k matici </w:t>
      </w:r>
      <w:r w:rsidRPr="007C67AA">
        <w:rPr>
          <w:position w:val="-4"/>
        </w:rPr>
        <w:object w:dxaOrig="240" w:dyaOrig="220">
          <v:shape id="_x0000_i1168" type="#_x0000_t75" style="width:12pt;height:11.25pt" o:ole="">
            <v:imagedata r:id="rId3" o:title=""/>
          </v:shape>
          <o:OLEObject Type="Embed" ProgID="Equation.DSMT4" ShapeID="_x0000_i1168" DrawAspect="Content" ObjectID="_1400581818" r:id="rId4"/>
        </w:object>
      </w:r>
      <w:r w:rsidRPr="00234252">
        <w:t xml:space="preserve"> existuje inverzná matica </w:t>
      </w:r>
      <w:r w:rsidRPr="007C67AA">
        <w:rPr>
          <w:position w:val="-4"/>
        </w:rPr>
        <w:object w:dxaOrig="360" w:dyaOrig="260">
          <v:shape id="_x0000_i1169" type="#_x0000_t75" style="width:18.75pt;height:13.5pt" o:ole="">
            <v:imagedata r:id="rId5" o:title=""/>
          </v:shape>
          <o:OLEObject Type="Embed" ProgID="Equation.DSMT4" ShapeID="_x0000_i1169" DrawAspect="Content" ObjectID="_1400581819" r:id="rId6"/>
        </w:object>
      </w:r>
      <w:r>
        <w:t>.</w:t>
      </w:r>
    </w:p>
  </w:footnote>
  <w:footnote w:id="5">
    <w:p w:rsidR="00103347" w:rsidRPr="00FF03EB" w:rsidRDefault="00103347" w:rsidP="00F4632B">
      <w:pPr>
        <w:pStyle w:val="Textpoznmkypodiarou"/>
        <w:jc w:val="both"/>
        <w:rPr>
          <w:lang w:val="en-US"/>
        </w:rPr>
      </w:pPr>
      <w:r>
        <w:rPr>
          <w:rStyle w:val="Odkaznapoznmkupodiarou"/>
        </w:rPr>
        <w:footnoteRef/>
      </w:r>
      <w:r>
        <w:t xml:space="preserve"> Č</w:t>
      </w:r>
      <w:r w:rsidRPr="00DB674A">
        <w:t>o by v prípade použitia Gaussovej eliminačnej metódy znamenalo zbytočné vytváranie nových nenulových prvkov, čo by v konečnom dôsledku mohlo viesť k ďalším nepresnostiam výpočtu</w:t>
      </w:r>
      <w:r>
        <w:rPr>
          <w:lang w:val="en-US"/>
        </w:rPr>
        <w:t xml:space="preserve"> </w:t>
      </w:r>
      <w:fldSimple w:instr=" REF _Ref324684615 \r \h  \* MERGEFORMAT ">
        <w:r w:rsidR="00344799">
          <w:rPr>
            <w:lang w:val="en-US"/>
          </w:rPr>
          <w:t>[6]</w:t>
        </w:r>
      </w:fldSimple>
      <w:r>
        <w:rPr>
          <w:lang w:val="en-US"/>
        </w:rPr>
        <w:t>.</w:t>
      </w:r>
    </w:p>
  </w:footnote>
  <w:footnote w:id="6">
    <w:p w:rsidR="00103347" w:rsidRDefault="00103347" w:rsidP="00F4632B">
      <w:pPr>
        <w:pStyle w:val="Textpoznmkypodiarou"/>
        <w:jc w:val="both"/>
      </w:pPr>
      <w:r>
        <w:rPr>
          <w:rStyle w:val="Odkaznapoznmkupodiarou"/>
        </w:rPr>
        <w:footnoteRef/>
      </w:r>
      <w:r>
        <w:t xml:space="preserve"> V </w:t>
      </w:r>
      <w:fldSimple w:instr=" REF _Ref324612100 \r \h  \* MERGEFORMAT ">
        <w:r w:rsidR="00344799">
          <w:t>[3]</w:t>
        </w:r>
      </w:fldSimple>
      <w:r>
        <w:t xml:space="preserve"> bol vektor </w:t>
      </w:r>
      <w:r w:rsidRPr="003F3B40">
        <w:rPr>
          <w:position w:val="-4"/>
          <w:sz w:val="24"/>
          <w:szCs w:val="24"/>
        </w:rPr>
        <w:object w:dxaOrig="340" w:dyaOrig="260">
          <v:shape id="_x0000_i1170" type="#_x0000_t75" style="width:17.25pt;height:13.5pt" o:ole="">
            <v:imagedata r:id="rId7" o:title=""/>
          </v:shape>
          <o:OLEObject Type="Embed" ProgID="Equation.DSMT4" ShapeID="_x0000_i1170" DrawAspect="Content" ObjectID="_1400581820" r:id="rId8"/>
        </w:object>
      </w:r>
      <w:r>
        <w:t xml:space="preserve"> volený tak, že jeho prvky boli tvorené hodnotami </w:t>
      </w:r>
      <w:r w:rsidRPr="003F3B40">
        <w:rPr>
          <w:position w:val="-10"/>
          <w:sz w:val="24"/>
          <w:szCs w:val="24"/>
        </w:rPr>
        <w:object w:dxaOrig="1640" w:dyaOrig="320">
          <v:shape id="_x0000_i1171" type="#_x0000_t75" style="width:81.75pt;height:16.5pt" o:ole="">
            <v:imagedata r:id="rId9" o:title=""/>
          </v:shape>
          <o:OLEObject Type="Embed" ProgID="Equation.DSMT4" ShapeID="_x0000_i1171" DrawAspect="Content" ObjectID="_1400581821" r:id="rId10"/>
        </w:object>
      </w:r>
      <w:r>
        <w:rPr>
          <w:position w:val="-18"/>
          <w:sz w:val="24"/>
          <w:szCs w:val="24"/>
        </w:rPr>
        <w:t xml:space="preserve"> </w:t>
      </w:r>
      <w:r>
        <w:t>z (</w:t>
      </w:r>
      <w:fldSimple w:instr=" REF JAC_sustava3x4_poVyjadreni_15 \h  \* MERGEFORMAT ">
        <w:r w:rsidR="00344799" w:rsidRPr="000450A2">
          <w:t>15</w:t>
        </w:r>
      </w:fldSimple>
      <w:r>
        <w:t>).</w:t>
      </w:r>
    </w:p>
  </w:footnote>
  <w:footnote w:id="7">
    <w:p w:rsidR="00103347" w:rsidRDefault="00103347" w:rsidP="00025A00">
      <w:pPr>
        <w:pStyle w:val="Textpoznmkypodiarou"/>
        <w:jc w:val="both"/>
      </w:pPr>
      <w:r>
        <w:rPr>
          <w:rStyle w:val="Odkaznapoznmkupodiarou"/>
        </w:rPr>
        <w:footnoteRef/>
      </w:r>
      <w:r>
        <w:t xml:space="preserve"> Pre viac informácií pozri </w:t>
      </w:r>
      <w:fldSimple w:instr=" REF _Ref324684615 \r \h  \* MERGEFORMAT ">
        <w:r w:rsidR="00344799">
          <w:t>[6]</w:t>
        </w:r>
      </w:fldSimple>
      <w:r>
        <w:t>.</w:t>
      </w:r>
    </w:p>
  </w:footnote>
  <w:footnote w:id="8">
    <w:p w:rsidR="00103347" w:rsidRDefault="00103347" w:rsidP="00340F32">
      <w:pPr>
        <w:pStyle w:val="Textpoznmkypodiarou"/>
        <w:jc w:val="both"/>
      </w:pPr>
      <w:r>
        <w:rPr>
          <w:rStyle w:val="Odkaznapoznmkupodiarou"/>
        </w:rPr>
        <w:footnoteRef/>
      </w:r>
      <w:r w:rsidR="00B74EBB">
        <w:t xml:space="preserve"> </w:t>
      </w:r>
      <w:r w:rsidRPr="00DD271E">
        <w:t>V tomto prípade ilustrujeme výpočet a uchovanie rozdielov hodnôt aproximácií len medzi predposledným a posledným krokom iterácie, samozrejme, v prípade potreby je možné priebežne uchovávať hodnoty rozdielov pri každom vykonanom kroku iterovania (platí aj pre nasledujúcu metódu).</w:t>
      </w:r>
    </w:p>
  </w:footnote>
  <w:footnote w:id="9">
    <w:p w:rsidR="00103347" w:rsidRDefault="00103347" w:rsidP="00F16E94">
      <w:pPr>
        <w:pStyle w:val="Textpoznmkypodiarou"/>
        <w:jc w:val="both"/>
      </w:pPr>
      <w:r>
        <w:rPr>
          <w:rStyle w:val="Odkaznapoznmkupodiarou"/>
        </w:rPr>
        <w:footnoteRef/>
      </w:r>
      <w:r>
        <w:t xml:space="preserve"> </w:t>
      </w:r>
      <w:r w:rsidRPr="00610110">
        <w:t>V tomto prípade ilustrujeme výpočet a uchovanie rozdielov hodnôt aproximácií len medzi predposledným a posledným krokom iterácie, samozrejme, v prípade potreby je možné priebežne uchovávať hodnoty rozdielov pri každom vykonanom kroku iterovania.</w:t>
      </w:r>
    </w:p>
  </w:footnote>
  <w:footnote w:id="10">
    <w:p w:rsidR="00103347" w:rsidRDefault="00103347" w:rsidP="00AA19A1">
      <w:pPr>
        <w:pStyle w:val="Textpoznmkypodiarou"/>
        <w:jc w:val="both"/>
      </w:pPr>
      <w:r>
        <w:rPr>
          <w:rStyle w:val="Odkaznapoznmkupodiarou"/>
        </w:rPr>
        <w:footnoteRef/>
      </w:r>
      <w:r>
        <w:t xml:space="preserve"> </w:t>
      </w:r>
      <w:r w:rsidRPr="002340C6">
        <w:t>„</w:t>
      </w:r>
      <w:r>
        <w:t>P</w:t>
      </w:r>
      <w:r w:rsidRPr="002340C6">
        <w:t>lugin“ v tomto kontexte chápeme ako samostatnú metódu, ktorej úlohou je vypočítať korene sústavy rovníc prijatej na vstupe.</w:t>
      </w:r>
      <w:r>
        <w:t xml:space="preserve"> Postup dotváranie vlastných matematických metód je bližšie popísaný v používateľskej príručke, časť </w:t>
      </w:r>
      <w:fldSimple w:instr=" REF _Ref325627009 \r \h  \* MERGEFORMAT ">
        <w:r w:rsidR="00344799">
          <w:t>A.4</w:t>
        </w:r>
      </w:fldSimple>
      <w:r w:rsidR="00AC6F8F">
        <w:t xml:space="preserve">. </w:t>
      </w:r>
    </w:p>
  </w:footnote>
  <w:footnote w:id="11">
    <w:p w:rsidR="00103347" w:rsidRDefault="00103347">
      <w:pPr>
        <w:pStyle w:val="Textpoznmkypodiarou"/>
      </w:pPr>
      <w:r>
        <w:rPr>
          <w:rStyle w:val="Odkaznapoznmkupodiarou"/>
        </w:rPr>
        <w:footnoteRef/>
      </w:r>
      <w:r>
        <w:t xml:space="preserve"> Viac na </w:t>
      </w:r>
      <w:r w:rsidRPr="00C76A84">
        <w:t>http://www.eclipse.org/aspectj/</w:t>
      </w:r>
      <w:r>
        <w:t>.</w:t>
      </w:r>
    </w:p>
  </w:footnote>
  <w:footnote w:id="12">
    <w:p w:rsidR="00103347" w:rsidRDefault="00103347">
      <w:pPr>
        <w:pStyle w:val="Textpoznmkypodiarou"/>
      </w:pPr>
      <w:r>
        <w:rPr>
          <w:rStyle w:val="Odkaznapoznmkupodiarou"/>
        </w:rPr>
        <w:footnoteRef/>
      </w:r>
      <w:r>
        <w:t xml:space="preserve"> Viac na http://www.eclipse.org/.</w:t>
      </w:r>
    </w:p>
  </w:footnote>
  <w:footnote w:id="13">
    <w:p w:rsidR="00103347" w:rsidRDefault="00103347" w:rsidP="00C84E1B">
      <w:pPr>
        <w:pStyle w:val="Textpoznmkypodiarou"/>
        <w:jc w:val="both"/>
      </w:pPr>
      <w:r>
        <w:rPr>
          <w:rStyle w:val="Odkaznapoznmkupodiarou"/>
        </w:rPr>
        <w:footnoteRef/>
      </w:r>
      <w:r>
        <w:t xml:space="preserve"> </w:t>
      </w:r>
      <w:r w:rsidRPr="00CC29E5">
        <w:t>Na tento účel bol prispôsobený aj výstup generátora, ktorý je plne kompatibilný so vstupom pre modul na riešenie.</w:t>
      </w:r>
    </w:p>
  </w:footnote>
  <w:footnote w:id="14">
    <w:p w:rsidR="00103347" w:rsidRDefault="00103347" w:rsidP="007B10C6">
      <w:pPr>
        <w:pStyle w:val="Textpoznmkypodiarou"/>
        <w:jc w:val="both"/>
      </w:pPr>
      <w:r>
        <w:rPr>
          <w:rStyle w:val="Odkaznapoznmkupodiarou"/>
        </w:rPr>
        <w:footnoteRef/>
      </w:r>
      <w:r>
        <w:t>Ak používateľ generuje maticu, ale nezaškrtne políčko „Show matrix“ alebo „Show results“, výstup do</w:t>
      </w:r>
      <w:r w:rsidR="007B10C6">
        <w:t> </w:t>
      </w:r>
      <w:r>
        <w:t>HTML sa nevykoná.</w:t>
      </w:r>
    </w:p>
  </w:footnote>
  <w:footnote w:id="15">
    <w:p w:rsidR="00103347" w:rsidRDefault="00103347" w:rsidP="007B10C6">
      <w:pPr>
        <w:pStyle w:val="Textpoznmkypodiarou"/>
        <w:jc w:val="both"/>
      </w:pPr>
      <w:r>
        <w:rPr>
          <w:rStyle w:val="Odkaznapoznmkupodiarou"/>
        </w:rPr>
        <w:footnoteRef/>
      </w:r>
      <w:r>
        <w:t xml:space="preserve"> </w:t>
      </w:r>
      <w:r w:rsidRPr="000C7C83">
        <w:t xml:space="preserve">Tabuľka má </w:t>
      </w:r>
      <w:r>
        <w:t xml:space="preserve">čisto </w:t>
      </w:r>
      <w:r w:rsidRPr="000C7C83">
        <w:t>informatívny charakter</w:t>
      </w:r>
      <w:r>
        <w:t xml:space="preserve"> .</w:t>
      </w:r>
    </w:p>
  </w:footnote>
  <w:footnote w:id="16">
    <w:p w:rsidR="00103347" w:rsidRDefault="00103347" w:rsidP="007B10C6">
      <w:pPr>
        <w:pStyle w:val="Textpoznmkypodiarou"/>
        <w:jc w:val="both"/>
      </w:pPr>
      <w:r>
        <w:rPr>
          <w:rStyle w:val="Odkaznapoznmkupodiarou"/>
        </w:rPr>
        <w:footnoteRef/>
      </w:r>
      <w:r>
        <w:t xml:space="preserve"> Všetky merania boli realizované na Intel</w:t>
      </w:r>
      <w:r w:rsidRPr="008E75DE">
        <w:rPr>
          <w:vertAlign w:val="superscript"/>
        </w:rPr>
        <w:t>(R)</w:t>
      </w:r>
      <w:r>
        <w:t xml:space="preserve"> Core</w:t>
      </w:r>
      <w:r w:rsidRPr="008E75DE">
        <w:rPr>
          <w:vertAlign w:val="superscript"/>
        </w:rPr>
        <w:t>(TM)</w:t>
      </w:r>
      <w:r>
        <w:t xml:space="preserve"> Duo CPU T6400, 2.00 GHz, 4GB operačnej pamäte,  OS Windows Vista.</w:t>
      </w:r>
    </w:p>
  </w:footnote>
  <w:footnote w:id="17">
    <w:p w:rsidR="00103347" w:rsidRDefault="00103347" w:rsidP="007B10C6">
      <w:pPr>
        <w:pStyle w:val="Textpoznmkypodiarou"/>
        <w:jc w:val="both"/>
      </w:pPr>
      <w:r>
        <w:rPr>
          <w:rStyle w:val="Odkaznapoznmkupodiarou"/>
        </w:rPr>
        <w:footnoteRef/>
      </w:r>
      <w:r>
        <w:t xml:space="preserve"> Matice</w:t>
      </w:r>
      <w:r w:rsidRPr="009F30D1">
        <w:t>, ktorých časy generovania sú uvedené v</w:t>
      </w:r>
      <w:r w:rsidR="00A93972">
        <w:t> tabuľke-</w:t>
      </w:r>
      <w:fldSimple w:instr=" REF _Ref325567443 \h  \* MERGEFORMAT ">
        <w:r w:rsidR="00344799">
          <w:t xml:space="preserve">Tab. </w:t>
        </w:r>
        <w:r w:rsidR="00344799">
          <w:rPr>
            <w:noProof/>
          </w:rPr>
          <w:t>1</w:t>
        </w:r>
      </w:fldSimple>
      <w:r w:rsidRPr="009F30D1">
        <w:t>, boli zároveň použité pre získ</w:t>
      </w:r>
      <w:r>
        <w:t>anie časov výpočtov, uvedených v</w:t>
      </w:r>
      <w:r w:rsidR="00A93972">
        <w:t> tabuľke-</w:t>
      </w:r>
      <w:fldSimple w:instr=" REF _Ref325567388 \h  \* MERGEFORMAT ">
        <w:r w:rsidR="00344799">
          <w:t xml:space="preserve">Tab. </w:t>
        </w:r>
        <w:r w:rsidR="00344799">
          <w:rPr>
            <w:noProof/>
          </w:rPr>
          <w:t>2</w:t>
        </w:r>
      </w:fldSimple>
      <w:r w:rsidR="00B409C7" w:rsidRPr="00B409C7">
        <w:t xml:space="preserve"> </w:t>
      </w:r>
      <w:r w:rsidR="00B409C7">
        <w:t>GHz</w:t>
      </w:r>
      <w:r w:rsidRPr="009F30D1">
        <w:t xml:space="preserve">. </w:t>
      </w:r>
      <w:r w:rsidRPr="00A05334">
        <w:t>Podmienky generovania/výpočtu sú dané nielen rozsahom hodnôt matíc, ale aj napríklad počtom desatinných miest braných do úvahy. Preto, je pravdepodobné, že pri pokuse zopakovať podobné merania, získané výsledky budú čiastočne odlišné od uvedených v</w:t>
      </w:r>
      <w:r>
        <w:t> </w:t>
      </w:r>
      <w:r w:rsidRPr="00A05334">
        <w:t>tabuľke</w:t>
      </w:r>
      <w:r>
        <w:t>.</w:t>
      </w:r>
    </w:p>
  </w:footnote>
  <w:footnote w:id="18">
    <w:p w:rsidR="00103347" w:rsidRPr="003D0095" w:rsidRDefault="00103347" w:rsidP="003B370D">
      <w:pPr>
        <w:pStyle w:val="Textpoznmkypodiarou"/>
        <w:jc w:val="both"/>
      </w:pPr>
      <w:r>
        <w:rPr>
          <w:rStyle w:val="Odkaznapoznmkupodiarou"/>
        </w:rPr>
        <w:footnoteRef/>
      </w:r>
      <w:r>
        <w:t xml:space="preserve"> V prípade potreby riešenia matíc náročných na pamäťové miesto (kde rádovo </w:t>
      </w:r>
      <w:r>
        <w:rPr>
          <w:i/>
        </w:rPr>
        <w:t>n</w:t>
      </w:r>
      <w:r>
        <w:t xml:space="preserve"> sa udáva v stovkách, tisíckach) je potrebné špecifikovať pamäťové nároky pomocou prepínača </w:t>
      </w:r>
      <w:r w:rsidRPr="00253EE8">
        <w:rPr>
          <w:rFonts w:ascii="Consolas" w:hAnsi="Consolas" w:cs="Consolas"/>
        </w:rPr>
        <w:t xml:space="preserve">-Xms </w:t>
      </w:r>
      <w:r>
        <w:rPr>
          <w:rFonts w:ascii="Consolas" w:hAnsi="Consolas" w:cs="Consolas"/>
        </w:rPr>
        <w:t>–</w:t>
      </w:r>
      <w:r w:rsidRPr="00253EE8">
        <w:rPr>
          <w:rFonts w:ascii="Consolas" w:hAnsi="Consolas" w:cs="Consolas"/>
        </w:rPr>
        <w:t>Xmx</w:t>
      </w:r>
      <w:r w:rsidR="003B370D">
        <w:rPr>
          <w:rFonts w:ascii="Consolas" w:hAnsi="Consolas" w:cs="Consolas"/>
        </w:rPr>
        <w:t xml:space="preserve">. </w:t>
      </w:r>
      <w:r w:rsidR="003B370D">
        <w:rPr>
          <w:rFonts w:ascii="Consolas" w:hAnsi="Consolas" w:cs="Consolas"/>
        </w:rPr>
        <w:br/>
      </w:r>
      <w:r>
        <w:t xml:space="preserve">Napríklad: </w:t>
      </w:r>
      <w:r w:rsidRPr="00752245">
        <w:t xml:space="preserve">java </w:t>
      </w:r>
      <w:r>
        <w:t xml:space="preserve">–Xms32m –Xmx512m </w:t>
      </w:r>
      <w:r w:rsidRPr="00752245">
        <w:t>-classpath classes/.;lib/aspectjrt.jar;lib/fop.jar core.App</w:t>
      </w:r>
      <w:r>
        <w:br/>
        <w:t>pri spustení aplikácie pripraví pamäťové miesto o veľkosti 32 MB a dokáže ho rozšíriť v prípade potreby na požadovaných 512 MB.</w:t>
      </w:r>
    </w:p>
  </w:footnote>
  <w:footnote w:id="19">
    <w:p w:rsidR="002E5C00" w:rsidRDefault="002E5C00" w:rsidP="002E5C00">
      <w:pPr>
        <w:pStyle w:val="Textpoznmkypodiarou"/>
        <w:jc w:val="both"/>
      </w:pPr>
      <w:r>
        <w:rPr>
          <w:rStyle w:val="Odkaznapoznmkupodiarou"/>
        </w:rPr>
        <w:footnoteRef/>
      </w:r>
      <w:r>
        <w:t xml:space="preserve"> V tomto prípade sa predchádzajúca požiadavka ignoruje.</w:t>
      </w:r>
    </w:p>
  </w:footnote>
  <w:footnote w:id="20">
    <w:p w:rsidR="00103347" w:rsidRDefault="00103347" w:rsidP="002E5C00">
      <w:pPr>
        <w:pStyle w:val="Textpoznmkypodiarou"/>
        <w:jc w:val="both"/>
      </w:pPr>
      <w:r>
        <w:rPr>
          <w:rStyle w:val="Odkaznapoznmkupodiarou"/>
        </w:rPr>
        <w:footnoteRef/>
      </w:r>
      <w:r>
        <w:t xml:space="preserve"> Neplatí pre absolútne členy </w:t>
      </w:r>
      <w:r w:rsidRPr="00EF4CC4">
        <w:rPr>
          <w:position w:val="-10"/>
        </w:rPr>
        <w:object w:dxaOrig="1300" w:dyaOrig="300">
          <v:shape id="_x0000_i1172" type="#_x0000_t75" style="width:65.25pt;height:15pt" o:ole="">
            <v:imagedata r:id="rId11" o:title=""/>
          </v:shape>
          <o:OLEObject Type="Embed" ProgID="Equation.DSMT4" ShapeID="_x0000_i1172" DrawAspect="Content" ObjectID="_1400581822" r:id="rId12"/>
        </w:object>
      </w:r>
      <w:r>
        <w:t>.</w:t>
      </w:r>
    </w:p>
  </w:footnote>
  <w:footnote w:id="21">
    <w:p w:rsidR="00103347" w:rsidRDefault="00103347" w:rsidP="002E5C00">
      <w:pPr>
        <w:pStyle w:val="Textpoznmkypodiarou"/>
        <w:jc w:val="both"/>
      </w:pPr>
      <w:r>
        <w:rPr>
          <w:rStyle w:val="Odkaznapoznmkupodiarou"/>
        </w:rPr>
        <w:footnoteRef/>
      </w:r>
      <w:r>
        <w:t xml:space="preserve"> Poprípade aj v domovskom adresári používateľa, a to v adresári LinearSystemsSolver. Jedná sa o súbor s koncovkou „.html“, ktorý je zobraziteľný webovým prehliadačom.</w:t>
      </w:r>
    </w:p>
  </w:footnote>
  <w:footnote w:id="22">
    <w:p w:rsidR="00103347" w:rsidRDefault="00103347" w:rsidP="002E5C00">
      <w:pPr>
        <w:pStyle w:val="Textpoznmkypodiarou"/>
        <w:jc w:val="both"/>
      </w:pPr>
      <w:r>
        <w:rPr>
          <w:rStyle w:val="Odkaznapoznmkupodiarou"/>
        </w:rPr>
        <w:footnoteRef/>
      </w:r>
      <w:r>
        <w:t xml:space="preserve"> Riešenie, samozrejme, je vypočítateľné podprogramom, o ktorý budeme popisovať v nasledujúcej kapitole.</w:t>
      </w:r>
    </w:p>
  </w:footnote>
  <w:footnote w:id="23">
    <w:p w:rsidR="00103347" w:rsidRDefault="00103347" w:rsidP="00457D24">
      <w:pPr>
        <w:pStyle w:val="Textpoznmkypodiarou"/>
        <w:jc w:val="both"/>
      </w:pPr>
      <w:r>
        <w:rPr>
          <w:rStyle w:val="Odkaznapoznmkupodiarou"/>
        </w:rPr>
        <w:footnoteRef/>
      </w:r>
      <w:r>
        <w:t xml:space="preserve"> Neplatí pre obsah súboru, keďže doň sa hodnoty neznámych zapíšu vždy.</w:t>
      </w:r>
    </w:p>
  </w:footnote>
  <w:footnote w:id="24">
    <w:p w:rsidR="00103347" w:rsidRDefault="00103347" w:rsidP="00457D24">
      <w:pPr>
        <w:pStyle w:val="Textpoznmkypodiarou"/>
        <w:jc w:val="both"/>
      </w:pPr>
      <w:r>
        <w:rPr>
          <w:rStyle w:val="Odkaznapoznmkupodiarou"/>
        </w:rPr>
        <w:footnoteRef/>
      </w:r>
      <w:r>
        <w:t xml:space="preserve"> Výpočet sa bude riadiť na základe zvolenej podmienky pre dosiahnutie určitej presnosti len v prípade, že položka „Steps count“ ostane prázdna (nebude obsahovať žiadne číslo).</w:t>
      </w:r>
    </w:p>
  </w:footnote>
  <w:footnote w:id="25">
    <w:p w:rsidR="00103347" w:rsidRDefault="00103347" w:rsidP="00457D24">
      <w:pPr>
        <w:pStyle w:val="Textpoznmkypodiarou"/>
        <w:jc w:val="both"/>
      </w:pPr>
      <w:r>
        <w:rPr>
          <w:rStyle w:val="Odkaznapoznmkupodiarou"/>
        </w:rPr>
        <w:footnoteRef/>
      </w:r>
      <w:r>
        <w:t xml:space="preserve"> </w:t>
      </w:r>
      <w:r w:rsidRPr="00243BA4">
        <w:t>Popis je realizovaný v anglickom jazyku.</w:t>
      </w:r>
      <w:r>
        <w:t xml:space="preserve"> Súbor má názov „result.pdf“. </w:t>
      </w:r>
      <w:r w:rsidRPr="00B126ED">
        <w:t xml:space="preserve">Štruktúru generovaného PDF súboru </w:t>
      </w:r>
      <w:r>
        <w:t>pred jeho konverziou</w:t>
      </w:r>
      <w:r w:rsidRPr="00B126ED">
        <w:t xml:space="preserve"> je možné zhliadnuť v</w:t>
      </w:r>
      <w:r>
        <w:t> </w:t>
      </w:r>
      <w:r w:rsidRPr="00B126ED">
        <w:t>príslušnom</w:t>
      </w:r>
      <w:r>
        <w:t xml:space="preserve"> FO súbore.</w:t>
      </w:r>
    </w:p>
  </w:footnote>
  <w:footnote w:id="26">
    <w:p w:rsidR="00103347" w:rsidRDefault="00103347" w:rsidP="00457D24">
      <w:pPr>
        <w:pStyle w:val="Textpoznmkypodiarou"/>
        <w:jc w:val="both"/>
      </w:pPr>
      <w:r>
        <w:rPr>
          <w:rStyle w:val="Odkaznapoznmkupodiarou"/>
        </w:rPr>
        <w:footnoteRef/>
      </w:r>
      <w:r>
        <w:t xml:space="preserve"> Počas ukladania do súboru alebo aj počas zobrazenie matice/výsledku do aplikačného okna.</w:t>
      </w:r>
    </w:p>
  </w:footnote>
  <w:footnote w:id="27">
    <w:p w:rsidR="00103347" w:rsidRDefault="00103347" w:rsidP="008C0CC4">
      <w:pPr>
        <w:pStyle w:val="Textpoznmkypodiarou"/>
        <w:jc w:val="both"/>
      </w:pPr>
      <w:r>
        <w:rPr>
          <w:rStyle w:val="Odkaznapoznmkupodiarou"/>
        </w:rPr>
        <w:footnoteRef/>
      </w:r>
      <w:r>
        <w:t xml:space="preserve">Domovská stránka : </w:t>
      </w:r>
      <w:r w:rsidRPr="00854A39">
        <w:t>http://www.eclipse.org/</w:t>
      </w:r>
    </w:p>
  </w:footnote>
  <w:footnote w:id="28">
    <w:p w:rsidR="00103347" w:rsidRDefault="00103347" w:rsidP="008C0CC4">
      <w:pPr>
        <w:pStyle w:val="Textpoznmkypodiarou"/>
        <w:jc w:val="both"/>
      </w:pPr>
      <w:r>
        <w:rPr>
          <w:rStyle w:val="Odkaznapoznmkupodiarou"/>
        </w:rPr>
        <w:footnoteRef/>
      </w:r>
      <w:r>
        <w:t xml:space="preserve"> Mohli by sme deklarovať princíp vytvárania a dodávania nových metód použitím textových súborov, ale takto to považujeme za prehľadnejšie.</w:t>
      </w:r>
    </w:p>
  </w:footnote>
  <w:footnote w:id="29">
    <w:p w:rsidR="00103347" w:rsidRDefault="00103347">
      <w:pPr>
        <w:pStyle w:val="Textpoznmkypodiarou"/>
      </w:pPr>
      <w:r>
        <w:rPr>
          <w:rStyle w:val="Odkaznapoznmkupodiarou"/>
        </w:rPr>
        <w:footnoteRef/>
      </w:r>
      <w:r>
        <w:t xml:space="preserve"> Tým sa v súborovom systéme vytvoria naraz oba priečinky a ušetríme vykonanie jedného kroku.</w:t>
      </w:r>
    </w:p>
  </w:footnote>
  <w:footnote w:id="30">
    <w:p w:rsidR="00103347" w:rsidRDefault="00103347">
      <w:pPr>
        <w:pStyle w:val="Textpoznmkypodiarou"/>
      </w:pPr>
      <w:r>
        <w:rPr>
          <w:rStyle w:val="Odkaznapoznmkupodiarou"/>
        </w:rPr>
        <w:footnoteRef/>
      </w:r>
      <w:r>
        <w:t xml:space="preserve"> a prekompilovaného (čo robí prostredie Eclipse pri uložení zmien (Ctrl+S) automaticky)</w:t>
      </w:r>
    </w:p>
  </w:footnote>
  <w:footnote w:id="31">
    <w:p w:rsidR="00103347" w:rsidRPr="005D4BBA" w:rsidRDefault="00103347" w:rsidP="00F935DA">
      <w:pPr>
        <w:pStyle w:val="Textpoznmkypodiarou"/>
        <w:jc w:val="both"/>
      </w:pPr>
      <w:r>
        <w:rPr>
          <w:rStyle w:val="Odkaznapoznmkupodiarou"/>
        </w:rPr>
        <w:footnoteRef/>
      </w:r>
      <w:r>
        <w:t xml:space="preserve"> Odporúčame prepísať toString nasledovne: public String toString() </w:t>
      </w:r>
      <w:r>
        <w:rPr>
          <w:lang w:val="en-US"/>
        </w:rPr>
        <w:t>{ return getName(); }.</w:t>
      </w:r>
    </w:p>
  </w:footnote>
  <w:footnote w:id="32">
    <w:p w:rsidR="00103347" w:rsidRDefault="00103347" w:rsidP="00F935DA">
      <w:pPr>
        <w:pStyle w:val="Textpoznmkypodiarou"/>
        <w:jc w:val="both"/>
      </w:pPr>
      <w:r>
        <w:rPr>
          <w:rStyle w:val="Odkaznapoznmkupodiarou"/>
        </w:rPr>
        <w:footnoteRef/>
      </w:r>
      <w:r>
        <w:t xml:space="preserve"> Myslíme tým návratovú hodnotu metódy getResult().</w:t>
      </w:r>
    </w:p>
  </w:footnote>
  <w:footnote w:id="33">
    <w:p w:rsidR="00103347" w:rsidRPr="00BB4910" w:rsidRDefault="00103347" w:rsidP="00BB4910">
      <w:pPr>
        <w:pStyle w:val="Textpoznmkypodiarou"/>
        <w:jc w:val="both"/>
      </w:pPr>
      <w:r w:rsidRPr="00BB4910">
        <w:rPr>
          <w:rStyle w:val="Odkaznapoznmkupodiarou"/>
        </w:rPr>
        <w:footnoteRef/>
      </w:r>
      <w:r w:rsidRPr="00BB4910">
        <w:t xml:space="preserve"> Použitý Java Development Kit JDK 1.6.</w:t>
      </w:r>
    </w:p>
  </w:footnote>
  <w:footnote w:id="34">
    <w:p w:rsidR="00103347" w:rsidRPr="006A19FA" w:rsidRDefault="00103347" w:rsidP="00BB4910">
      <w:pPr>
        <w:pStyle w:val="Textpoznmkypodiarou"/>
        <w:jc w:val="both"/>
      </w:pPr>
      <w:r w:rsidRPr="00BB4910">
        <w:rPr>
          <w:rStyle w:val="Odkaznapoznmkupodiarou"/>
        </w:rPr>
        <w:footnoteRef/>
      </w:r>
      <w:r w:rsidRPr="00BB4910">
        <w:t xml:space="preserve"> Viac na http://www.eclipse.org/.</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3347" w:rsidRDefault="00103347">
    <w:pPr>
      <w:pStyle w:val="Hlavika"/>
      <w:jc w:val="center"/>
      <w:rPr>
        <w:vanish/>
        <w:sz w:val="28"/>
      </w:rPr>
    </w:pPr>
    <w:r>
      <w:rPr>
        <w:vanish/>
        <w:sz w:val="28"/>
      </w:rPr>
      <w:t>OBAL v súlade s ISO 7144 a požiadavkami TU</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3347" w:rsidRDefault="00103347">
    <w:pPr>
      <w:pStyle w:val="Hlavika"/>
      <w:pBdr>
        <w:bottom w:val="dotted" w:sz="4" w:space="1" w:color="auto"/>
      </w:pBdr>
      <w:rPr>
        <w:lang w:val="cs-CZ"/>
      </w:rPr>
    </w:pPr>
    <w:r>
      <w:t>FEI</w:t>
    </w:r>
    <w:r>
      <w:tab/>
    </w:r>
    <w:r>
      <w:tab/>
      <w:t>KPI</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3347" w:rsidRDefault="00103347">
    <w:pPr>
      <w:pStyle w:val="Hlavika"/>
      <w:pBdr>
        <w:bottom w:val="dotted" w:sz="4" w:space="1" w:color="auto"/>
      </w:pBdr>
      <w:rPr>
        <w:lang w:val="cs-CZ"/>
      </w:rPr>
    </w:pPr>
    <w:r>
      <w:t>FEI</w:t>
    </w:r>
    <w:r>
      <w:tab/>
    </w:r>
    <w:r>
      <w:tab/>
      <w:t>KPI</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3347" w:rsidRDefault="00103347">
    <w:pPr>
      <w:pStyle w:val="Hlavika"/>
      <w:jc w:val="center"/>
      <w:rPr>
        <w:vanish/>
        <w:sz w:val="32"/>
      </w:rPr>
    </w:pPr>
    <w:r>
      <w:rPr>
        <w:vanish/>
        <w:sz w:val="32"/>
      </w:rPr>
      <w:t xml:space="preserve">TITULNÝ LIST podľa požiadaviek TU </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3347" w:rsidRDefault="00103347">
    <w:pPr>
      <w:pStyle w:val="Hlavika"/>
      <w:rPr>
        <w:sz w:val="32"/>
      </w:rPr>
    </w:pPr>
    <w:r>
      <w:rPr>
        <w:sz w:val="32"/>
      </w:rPr>
      <w:tab/>
    </w:r>
    <w:r>
      <w:rPr>
        <w:vanish/>
        <w:sz w:val="32"/>
      </w:rPr>
      <w:t>Abstrakt</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3347" w:rsidRDefault="00103347">
    <w:pPr>
      <w:pStyle w:val="Hlavika"/>
      <w:jc w:val="center"/>
      <w:rPr>
        <w:vanish/>
        <w:sz w:val="32"/>
      </w:rPr>
    </w:pPr>
    <w:r>
      <w:rPr>
        <w:vanish/>
        <w:sz w:val="32"/>
      </w:rPr>
      <w:t>Zadanie diplomovej úlohy 1-2 strany</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3347" w:rsidRDefault="00103347">
    <w:pPr>
      <w:pStyle w:val="Hlavika"/>
      <w:jc w:val="center"/>
      <w:rPr>
        <w:vanish/>
        <w:sz w:val="32"/>
      </w:rPr>
    </w:pPr>
    <w:r>
      <w:rPr>
        <w:vanish/>
        <w:sz w:val="32"/>
      </w:rPr>
      <w:t>VYHLÁSENIE</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3347" w:rsidRDefault="00103347">
    <w:pPr>
      <w:pStyle w:val="Hlavika"/>
      <w:rPr>
        <w:sz w:val="32"/>
      </w:rPr>
    </w:pPr>
    <w:r>
      <w:rPr>
        <w:sz w:val="32"/>
      </w:rPr>
      <w:tab/>
    </w:r>
    <w:r>
      <w:rPr>
        <w:vanish/>
        <w:sz w:val="32"/>
      </w:rPr>
      <w:t>Poďakovanie</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3347" w:rsidRDefault="00103347">
    <w:pPr>
      <w:pStyle w:val="Hlavika"/>
      <w:rPr>
        <w:sz w:val="32"/>
      </w:rPr>
    </w:pPr>
    <w:r>
      <w:rPr>
        <w:sz w:val="32"/>
      </w:rPr>
      <w:tab/>
    </w:r>
    <w:r>
      <w:rPr>
        <w:vanish/>
        <w:sz w:val="32"/>
      </w:rPr>
      <w:t>Predhovor</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3347" w:rsidRDefault="00103347">
    <w:pPr>
      <w:pStyle w:val="Hlavika"/>
      <w:rPr>
        <w:sz w:val="32"/>
      </w:rPr>
    </w:pPr>
    <w:r>
      <w:rPr>
        <w:sz w:val="32"/>
      </w:rPr>
      <w:tab/>
    </w:r>
    <w:r>
      <w:rPr>
        <w:vanish/>
        <w:sz w:val="32"/>
      </w:rPr>
      <w:t>OBSAH</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3347" w:rsidRDefault="00103347">
    <w:pPr>
      <w:pStyle w:val="Hlavika"/>
      <w:pBdr>
        <w:bottom w:val="dotted" w:sz="4" w:space="1" w:color="auto"/>
      </w:pBdr>
      <w:rPr>
        <w:lang w:val="cs-CZ"/>
      </w:rPr>
    </w:pPr>
    <w:r>
      <w:t>FEI</w:t>
    </w:r>
    <w:r>
      <w:tab/>
    </w:r>
    <w:r>
      <w:tab/>
      <w:t>KPI</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0"/>
    <w:multiLevelType w:val="singleLevel"/>
    <w:tmpl w:val="72882910"/>
    <w:lvl w:ilvl="0">
      <w:start w:val="1"/>
      <w:numFmt w:val="bullet"/>
      <w:pStyle w:val="Zoznamsodrkami3"/>
      <w:lvlText w:val=""/>
      <w:lvlJc w:val="left"/>
      <w:pPr>
        <w:tabs>
          <w:tab w:val="num" w:pos="1492"/>
        </w:tabs>
        <w:ind w:left="1492" w:hanging="360"/>
      </w:pPr>
      <w:rPr>
        <w:rFonts w:ascii="Symbol" w:hAnsi="Symbol" w:hint="default"/>
      </w:rPr>
    </w:lvl>
  </w:abstractNum>
  <w:abstractNum w:abstractNumId="1">
    <w:nsid w:val="FFFFFF81"/>
    <w:multiLevelType w:val="singleLevel"/>
    <w:tmpl w:val="1E3A108A"/>
    <w:lvl w:ilvl="0">
      <w:start w:val="1"/>
      <w:numFmt w:val="bullet"/>
      <w:pStyle w:val="Zoznamsodrkami2"/>
      <w:lvlText w:val=""/>
      <w:lvlJc w:val="left"/>
      <w:pPr>
        <w:tabs>
          <w:tab w:val="num" w:pos="1209"/>
        </w:tabs>
        <w:ind w:left="1209" w:hanging="360"/>
      </w:pPr>
      <w:rPr>
        <w:rFonts w:ascii="Symbol" w:hAnsi="Symbol" w:hint="default"/>
      </w:rPr>
    </w:lvl>
  </w:abstractNum>
  <w:abstractNum w:abstractNumId="2">
    <w:nsid w:val="FFFFFF82"/>
    <w:multiLevelType w:val="singleLevel"/>
    <w:tmpl w:val="575004F4"/>
    <w:lvl w:ilvl="0">
      <w:start w:val="1"/>
      <w:numFmt w:val="bullet"/>
      <w:pStyle w:val="ListBullet1"/>
      <w:lvlText w:val=""/>
      <w:lvlJc w:val="left"/>
      <w:pPr>
        <w:tabs>
          <w:tab w:val="num" w:pos="926"/>
        </w:tabs>
        <w:ind w:left="926" w:hanging="360"/>
      </w:pPr>
      <w:rPr>
        <w:rFonts w:ascii="Symbol" w:hAnsi="Symbol" w:hint="default"/>
      </w:rPr>
    </w:lvl>
  </w:abstractNum>
  <w:abstractNum w:abstractNumId="3">
    <w:nsid w:val="FFFFFF83"/>
    <w:multiLevelType w:val="singleLevel"/>
    <w:tmpl w:val="BAF6DE3A"/>
    <w:lvl w:ilvl="0">
      <w:start w:val="1"/>
      <w:numFmt w:val="bullet"/>
      <w:pStyle w:val="ListBullet0"/>
      <w:lvlText w:val=""/>
      <w:lvlJc w:val="left"/>
      <w:pPr>
        <w:tabs>
          <w:tab w:val="num" w:pos="643"/>
        </w:tabs>
        <w:ind w:left="643" w:hanging="360"/>
      </w:pPr>
      <w:rPr>
        <w:rFonts w:ascii="Symbol" w:hAnsi="Symbol" w:hint="default"/>
      </w:rPr>
    </w:lvl>
  </w:abstractNum>
  <w:abstractNum w:abstractNumId="4">
    <w:nsid w:val="FFFFFF88"/>
    <w:multiLevelType w:val="singleLevel"/>
    <w:tmpl w:val="9C201AD4"/>
    <w:lvl w:ilvl="0">
      <w:start w:val="1"/>
      <w:numFmt w:val="decimal"/>
      <w:pStyle w:val="slovanzoznam"/>
      <w:lvlText w:val="%1."/>
      <w:lvlJc w:val="left"/>
      <w:pPr>
        <w:tabs>
          <w:tab w:val="num" w:pos="360"/>
        </w:tabs>
        <w:ind w:left="360" w:hanging="360"/>
      </w:pPr>
    </w:lvl>
  </w:abstractNum>
  <w:abstractNum w:abstractNumId="5">
    <w:nsid w:val="FFFFFF89"/>
    <w:multiLevelType w:val="singleLevel"/>
    <w:tmpl w:val="990E2562"/>
    <w:lvl w:ilvl="0">
      <w:start w:val="1"/>
      <w:numFmt w:val="bullet"/>
      <w:pStyle w:val="Zoznamsodrkami"/>
      <w:lvlText w:val=""/>
      <w:lvlJc w:val="left"/>
      <w:pPr>
        <w:tabs>
          <w:tab w:val="num" w:pos="360"/>
        </w:tabs>
        <w:ind w:left="360" w:hanging="360"/>
      </w:pPr>
      <w:rPr>
        <w:rFonts w:ascii="Symbol" w:hAnsi="Symbol" w:hint="default"/>
      </w:rPr>
    </w:lvl>
  </w:abstractNum>
  <w:abstractNum w:abstractNumId="6">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08152E67"/>
    <w:multiLevelType w:val="hybridMultilevel"/>
    <w:tmpl w:val="C9F44C30"/>
    <w:lvl w:ilvl="0" w:tplc="B04A75D4">
      <w:start w:val="1"/>
      <w:numFmt w:val="bullet"/>
      <w:lvlText w:val=""/>
      <w:lvlJc w:val="left"/>
      <w:pPr>
        <w:ind w:left="1230" w:hanging="360"/>
      </w:pPr>
      <w:rPr>
        <w:rFonts w:ascii="Symbol" w:hAnsi="Symbol" w:hint="default"/>
      </w:rPr>
    </w:lvl>
    <w:lvl w:ilvl="1" w:tplc="DE087422" w:tentative="1">
      <w:start w:val="1"/>
      <w:numFmt w:val="bullet"/>
      <w:lvlText w:val="o"/>
      <w:lvlJc w:val="left"/>
      <w:pPr>
        <w:ind w:left="1950" w:hanging="360"/>
      </w:pPr>
      <w:rPr>
        <w:rFonts w:ascii="Courier New" w:hAnsi="Courier New" w:cs="Courier New" w:hint="default"/>
      </w:rPr>
    </w:lvl>
    <w:lvl w:ilvl="2" w:tplc="D73A53B4" w:tentative="1">
      <w:start w:val="1"/>
      <w:numFmt w:val="bullet"/>
      <w:lvlText w:val=""/>
      <w:lvlJc w:val="left"/>
      <w:pPr>
        <w:ind w:left="2670" w:hanging="360"/>
      </w:pPr>
      <w:rPr>
        <w:rFonts w:ascii="Wingdings" w:hAnsi="Wingdings" w:hint="default"/>
      </w:rPr>
    </w:lvl>
    <w:lvl w:ilvl="3" w:tplc="898417B6" w:tentative="1">
      <w:start w:val="1"/>
      <w:numFmt w:val="bullet"/>
      <w:lvlText w:val=""/>
      <w:lvlJc w:val="left"/>
      <w:pPr>
        <w:ind w:left="3390" w:hanging="360"/>
      </w:pPr>
      <w:rPr>
        <w:rFonts w:ascii="Symbol" w:hAnsi="Symbol" w:hint="default"/>
      </w:rPr>
    </w:lvl>
    <w:lvl w:ilvl="4" w:tplc="E918BCBA" w:tentative="1">
      <w:start w:val="1"/>
      <w:numFmt w:val="bullet"/>
      <w:lvlText w:val="o"/>
      <w:lvlJc w:val="left"/>
      <w:pPr>
        <w:ind w:left="4110" w:hanging="360"/>
      </w:pPr>
      <w:rPr>
        <w:rFonts w:ascii="Courier New" w:hAnsi="Courier New" w:cs="Courier New" w:hint="default"/>
      </w:rPr>
    </w:lvl>
    <w:lvl w:ilvl="5" w:tplc="DFE609A6" w:tentative="1">
      <w:start w:val="1"/>
      <w:numFmt w:val="bullet"/>
      <w:lvlText w:val=""/>
      <w:lvlJc w:val="left"/>
      <w:pPr>
        <w:ind w:left="4830" w:hanging="360"/>
      </w:pPr>
      <w:rPr>
        <w:rFonts w:ascii="Wingdings" w:hAnsi="Wingdings" w:hint="default"/>
      </w:rPr>
    </w:lvl>
    <w:lvl w:ilvl="6" w:tplc="6B1A267A" w:tentative="1">
      <w:start w:val="1"/>
      <w:numFmt w:val="bullet"/>
      <w:lvlText w:val=""/>
      <w:lvlJc w:val="left"/>
      <w:pPr>
        <w:ind w:left="5550" w:hanging="360"/>
      </w:pPr>
      <w:rPr>
        <w:rFonts w:ascii="Symbol" w:hAnsi="Symbol" w:hint="default"/>
      </w:rPr>
    </w:lvl>
    <w:lvl w:ilvl="7" w:tplc="A0CE86DC" w:tentative="1">
      <w:start w:val="1"/>
      <w:numFmt w:val="bullet"/>
      <w:lvlText w:val="o"/>
      <w:lvlJc w:val="left"/>
      <w:pPr>
        <w:ind w:left="6270" w:hanging="360"/>
      </w:pPr>
      <w:rPr>
        <w:rFonts w:ascii="Courier New" w:hAnsi="Courier New" w:cs="Courier New" w:hint="default"/>
      </w:rPr>
    </w:lvl>
    <w:lvl w:ilvl="8" w:tplc="2C284F30" w:tentative="1">
      <w:start w:val="1"/>
      <w:numFmt w:val="bullet"/>
      <w:lvlText w:val=""/>
      <w:lvlJc w:val="left"/>
      <w:pPr>
        <w:ind w:left="6990" w:hanging="360"/>
      </w:pPr>
      <w:rPr>
        <w:rFonts w:ascii="Wingdings" w:hAnsi="Wingdings" w:hint="default"/>
      </w:rPr>
    </w:lvl>
  </w:abstractNum>
  <w:abstractNum w:abstractNumId="8">
    <w:nsid w:val="08A1442A"/>
    <w:multiLevelType w:val="multilevel"/>
    <w:tmpl w:val="84A2DE42"/>
    <w:lvl w:ilvl="0">
      <w:start w:val="1"/>
      <w:numFmt w:val="decimal"/>
      <w:pStyle w:val="Zoznamsodrkami4"/>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nsid w:val="097D2FD1"/>
    <w:multiLevelType w:val="hybridMultilevel"/>
    <w:tmpl w:val="4B2ADDD6"/>
    <w:lvl w:ilvl="0" w:tplc="9036E21C">
      <w:start w:val="1"/>
      <w:numFmt w:val="bullet"/>
      <w:lvlText w:val=""/>
      <w:lvlJc w:val="left"/>
      <w:pPr>
        <w:ind w:left="1287" w:hanging="360"/>
      </w:pPr>
      <w:rPr>
        <w:rFonts w:ascii="Symbol" w:hAnsi="Symbol" w:hint="default"/>
      </w:rPr>
    </w:lvl>
    <w:lvl w:ilvl="1" w:tplc="F6DE259E" w:tentative="1">
      <w:start w:val="1"/>
      <w:numFmt w:val="bullet"/>
      <w:lvlText w:val="o"/>
      <w:lvlJc w:val="left"/>
      <w:pPr>
        <w:ind w:left="2007" w:hanging="360"/>
      </w:pPr>
      <w:rPr>
        <w:rFonts w:ascii="Courier New" w:hAnsi="Courier New" w:cs="Courier New" w:hint="default"/>
      </w:rPr>
    </w:lvl>
    <w:lvl w:ilvl="2" w:tplc="84D0C58A" w:tentative="1">
      <w:start w:val="1"/>
      <w:numFmt w:val="bullet"/>
      <w:lvlText w:val=""/>
      <w:lvlJc w:val="left"/>
      <w:pPr>
        <w:ind w:left="2727" w:hanging="360"/>
      </w:pPr>
      <w:rPr>
        <w:rFonts w:ascii="Wingdings" w:hAnsi="Wingdings" w:hint="default"/>
      </w:rPr>
    </w:lvl>
    <w:lvl w:ilvl="3" w:tplc="C518E156" w:tentative="1">
      <w:start w:val="1"/>
      <w:numFmt w:val="bullet"/>
      <w:lvlText w:val=""/>
      <w:lvlJc w:val="left"/>
      <w:pPr>
        <w:ind w:left="3447" w:hanging="360"/>
      </w:pPr>
      <w:rPr>
        <w:rFonts w:ascii="Symbol" w:hAnsi="Symbol" w:hint="default"/>
      </w:rPr>
    </w:lvl>
    <w:lvl w:ilvl="4" w:tplc="625CD5F4" w:tentative="1">
      <w:start w:val="1"/>
      <w:numFmt w:val="bullet"/>
      <w:lvlText w:val="o"/>
      <w:lvlJc w:val="left"/>
      <w:pPr>
        <w:ind w:left="4167" w:hanging="360"/>
      </w:pPr>
      <w:rPr>
        <w:rFonts w:ascii="Courier New" w:hAnsi="Courier New" w:cs="Courier New" w:hint="default"/>
      </w:rPr>
    </w:lvl>
    <w:lvl w:ilvl="5" w:tplc="71D2FE54" w:tentative="1">
      <w:start w:val="1"/>
      <w:numFmt w:val="bullet"/>
      <w:lvlText w:val=""/>
      <w:lvlJc w:val="left"/>
      <w:pPr>
        <w:ind w:left="4887" w:hanging="360"/>
      </w:pPr>
      <w:rPr>
        <w:rFonts w:ascii="Wingdings" w:hAnsi="Wingdings" w:hint="default"/>
      </w:rPr>
    </w:lvl>
    <w:lvl w:ilvl="6" w:tplc="79CC0728" w:tentative="1">
      <w:start w:val="1"/>
      <w:numFmt w:val="bullet"/>
      <w:lvlText w:val=""/>
      <w:lvlJc w:val="left"/>
      <w:pPr>
        <w:ind w:left="5607" w:hanging="360"/>
      </w:pPr>
      <w:rPr>
        <w:rFonts w:ascii="Symbol" w:hAnsi="Symbol" w:hint="default"/>
      </w:rPr>
    </w:lvl>
    <w:lvl w:ilvl="7" w:tplc="DADA5C8C" w:tentative="1">
      <w:start w:val="1"/>
      <w:numFmt w:val="bullet"/>
      <w:lvlText w:val="o"/>
      <w:lvlJc w:val="left"/>
      <w:pPr>
        <w:ind w:left="6327" w:hanging="360"/>
      </w:pPr>
      <w:rPr>
        <w:rFonts w:ascii="Courier New" w:hAnsi="Courier New" w:cs="Courier New" w:hint="default"/>
      </w:rPr>
    </w:lvl>
    <w:lvl w:ilvl="8" w:tplc="D45ED17A" w:tentative="1">
      <w:start w:val="1"/>
      <w:numFmt w:val="bullet"/>
      <w:lvlText w:val=""/>
      <w:lvlJc w:val="left"/>
      <w:pPr>
        <w:ind w:left="7047" w:hanging="360"/>
      </w:pPr>
      <w:rPr>
        <w:rFonts w:ascii="Wingdings" w:hAnsi="Wingdings" w:hint="default"/>
      </w:rPr>
    </w:lvl>
  </w:abstractNum>
  <w:abstractNum w:abstractNumId="10">
    <w:nsid w:val="0F085608"/>
    <w:multiLevelType w:val="multilevel"/>
    <w:tmpl w:val="66727A68"/>
    <w:lvl w:ilvl="0">
      <w:start w:val="2"/>
      <w:numFmt w:val="upperLetter"/>
      <w:lvlText w:val="%1."/>
      <w:lvlJc w:val="righ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i w:val="0"/>
      </w:rPr>
    </w:lvl>
    <w:lvl w:ilvl="3">
      <w:start w:val="1"/>
      <w:numFmt w:val="decimal"/>
      <w:lvlText w:val="%1.%2.%3.%4"/>
      <w:lvlJc w:val="left"/>
      <w:pPr>
        <w:tabs>
          <w:tab w:val="num" w:pos="1080"/>
        </w:tabs>
        <w:ind w:left="864" w:hanging="864"/>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800"/>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nsid w:val="1A5450C8"/>
    <w:multiLevelType w:val="multilevel"/>
    <w:tmpl w:val="66727A68"/>
    <w:lvl w:ilvl="0">
      <w:start w:val="2"/>
      <w:numFmt w:val="upperLetter"/>
      <w:lvlText w:val="%1."/>
      <w:lvlJc w:val="righ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i w:val="0"/>
      </w:rPr>
    </w:lvl>
    <w:lvl w:ilvl="3">
      <w:start w:val="1"/>
      <w:numFmt w:val="decimal"/>
      <w:lvlText w:val="%1.%2.%3.%4"/>
      <w:lvlJc w:val="left"/>
      <w:pPr>
        <w:tabs>
          <w:tab w:val="num" w:pos="1080"/>
        </w:tabs>
        <w:ind w:left="864" w:hanging="864"/>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800"/>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nsid w:val="1BF53B59"/>
    <w:multiLevelType w:val="multilevel"/>
    <w:tmpl w:val="D6DC611A"/>
    <w:lvl w:ilvl="0">
      <w:start w:val="1"/>
      <w:numFmt w:val="decimal"/>
      <w:pStyle w:val="NadpisKapitolyII"/>
      <w:lvlText w:val="%1"/>
      <w:lvlJc w:val="left"/>
      <w:pPr>
        <w:tabs>
          <w:tab w:val="num" w:pos="432"/>
        </w:tabs>
        <w:ind w:left="432" w:hanging="432"/>
      </w:pPr>
      <w:rPr>
        <w:rFonts w:hint="default"/>
      </w:rPr>
    </w:lvl>
    <w:lvl w:ilvl="1">
      <w:start w:val="1"/>
      <w:numFmt w:val="decimal"/>
      <w:pStyle w:val="PodNadpisKapitolyII"/>
      <w:lvlText w:val="%1.%2"/>
      <w:lvlJc w:val="left"/>
      <w:pPr>
        <w:tabs>
          <w:tab w:val="num" w:pos="576"/>
        </w:tabs>
        <w:ind w:left="576" w:hanging="576"/>
      </w:pPr>
      <w:rPr>
        <w:rFonts w:hint="default"/>
      </w:rPr>
    </w:lvl>
    <w:lvl w:ilvl="2">
      <w:start w:val="1"/>
      <w:numFmt w:val="decimal"/>
      <w:pStyle w:val="PodNadpis3urovenII"/>
      <w:lvlText w:val="%1.%2.%3"/>
      <w:lvlJc w:val="left"/>
      <w:pPr>
        <w:tabs>
          <w:tab w:val="num" w:pos="720"/>
        </w:tabs>
        <w:ind w:left="720" w:hanging="720"/>
      </w:pPr>
      <w:rPr>
        <w:rFonts w:hint="default"/>
        <w:i w:val="0"/>
      </w:rPr>
    </w:lvl>
    <w:lvl w:ilvl="3">
      <w:start w:val="1"/>
      <w:numFmt w:val="decimal"/>
      <w:pStyle w:val="PodNadpis4urovenA"/>
      <w:lvlText w:val="%1.%2.%3.%4"/>
      <w:lvlJc w:val="left"/>
      <w:pPr>
        <w:tabs>
          <w:tab w:val="num" w:pos="1080"/>
        </w:tabs>
        <w:ind w:left="864" w:hanging="864"/>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800"/>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1C5A6A54"/>
    <w:multiLevelType w:val="hybridMultilevel"/>
    <w:tmpl w:val="9F5888E6"/>
    <w:lvl w:ilvl="0" w:tplc="BCAEDB62">
      <w:start w:val="1"/>
      <w:numFmt w:val="bullet"/>
      <w:lvlText w:val=""/>
      <w:lvlJc w:val="left"/>
      <w:pPr>
        <w:ind w:left="1287" w:hanging="360"/>
      </w:pPr>
      <w:rPr>
        <w:rFonts w:ascii="Symbol" w:hAnsi="Symbol" w:hint="default"/>
      </w:rPr>
    </w:lvl>
    <w:lvl w:ilvl="1" w:tplc="B7BC1914" w:tentative="1">
      <w:start w:val="1"/>
      <w:numFmt w:val="bullet"/>
      <w:lvlText w:val="o"/>
      <w:lvlJc w:val="left"/>
      <w:pPr>
        <w:ind w:left="2007" w:hanging="360"/>
      </w:pPr>
      <w:rPr>
        <w:rFonts w:ascii="Courier New" w:hAnsi="Courier New" w:cs="Courier New" w:hint="default"/>
      </w:rPr>
    </w:lvl>
    <w:lvl w:ilvl="2" w:tplc="6F405298" w:tentative="1">
      <w:start w:val="1"/>
      <w:numFmt w:val="bullet"/>
      <w:lvlText w:val=""/>
      <w:lvlJc w:val="left"/>
      <w:pPr>
        <w:ind w:left="2727" w:hanging="360"/>
      </w:pPr>
      <w:rPr>
        <w:rFonts w:ascii="Wingdings" w:hAnsi="Wingdings" w:hint="default"/>
      </w:rPr>
    </w:lvl>
    <w:lvl w:ilvl="3" w:tplc="E8966ACA" w:tentative="1">
      <w:start w:val="1"/>
      <w:numFmt w:val="bullet"/>
      <w:lvlText w:val=""/>
      <w:lvlJc w:val="left"/>
      <w:pPr>
        <w:ind w:left="3447" w:hanging="360"/>
      </w:pPr>
      <w:rPr>
        <w:rFonts w:ascii="Symbol" w:hAnsi="Symbol" w:hint="default"/>
      </w:rPr>
    </w:lvl>
    <w:lvl w:ilvl="4" w:tplc="41105CEC" w:tentative="1">
      <w:start w:val="1"/>
      <w:numFmt w:val="bullet"/>
      <w:lvlText w:val="o"/>
      <w:lvlJc w:val="left"/>
      <w:pPr>
        <w:ind w:left="4167" w:hanging="360"/>
      </w:pPr>
      <w:rPr>
        <w:rFonts w:ascii="Courier New" w:hAnsi="Courier New" w:cs="Courier New" w:hint="default"/>
      </w:rPr>
    </w:lvl>
    <w:lvl w:ilvl="5" w:tplc="3506915C" w:tentative="1">
      <w:start w:val="1"/>
      <w:numFmt w:val="bullet"/>
      <w:lvlText w:val=""/>
      <w:lvlJc w:val="left"/>
      <w:pPr>
        <w:ind w:left="4887" w:hanging="360"/>
      </w:pPr>
      <w:rPr>
        <w:rFonts w:ascii="Wingdings" w:hAnsi="Wingdings" w:hint="default"/>
      </w:rPr>
    </w:lvl>
    <w:lvl w:ilvl="6" w:tplc="1540B32C" w:tentative="1">
      <w:start w:val="1"/>
      <w:numFmt w:val="bullet"/>
      <w:lvlText w:val=""/>
      <w:lvlJc w:val="left"/>
      <w:pPr>
        <w:ind w:left="5607" w:hanging="360"/>
      </w:pPr>
      <w:rPr>
        <w:rFonts w:ascii="Symbol" w:hAnsi="Symbol" w:hint="default"/>
      </w:rPr>
    </w:lvl>
    <w:lvl w:ilvl="7" w:tplc="3C74A6F6" w:tentative="1">
      <w:start w:val="1"/>
      <w:numFmt w:val="bullet"/>
      <w:lvlText w:val="o"/>
      <w:lvlJc w:val="left"/>
      <w:pPr>
        <w:ind w:left="6327" w:hanging="360"/>
      </w:pPr>
      <w:rPr>
        <w:rFonts w:ascii="Courier New" w:hAnsi="Courier New" w:cs="Courier New" w:hint="default"/>
      </w:rPr>
    </w:lvl>
    <w:lvl w:ilvl="8" w:tplc="D212B56A" w:tentative="1">
      <w:start w:val="1"/>
      <w:numFmt w:val="bullet"/>
      <w:lvlText w:val=""/>
      <w:lvlJc w:val="left"/>
      <w:pPr>
        <w:ind w:left="7047" w:hanging="360"/>
      </w:pPr>
      <w:rPr>
        <w:rFonts w:ascii="Wingdings" w:hAnsi="Wingdings" w:hint="default"/>
      </w:rPr>
    </w:lvl>
  </w:abstractNum>
  <w:abstractNum w:abstractNumId="14">
    <w:nsid w:val="1FDD1113"/>
    <w:multiLevelType w:val="hybridMultilevel"/>
    <w:tmpl w:val="7A966E46"/>
    <w:lvl w:ilvl="0" w:tplc="A42A85AE">
      <w:start w:val="1"/>
      <w:numFmt w:val="decimal"/>
      <w:lvlText w:val="%1."/>
      <w:lvlJc w:val="left"/>
      <w:pPr>
        <w:ind w:left="1287" w:hanging="360"/>
      </w:pPr>
      <w:rPr>
        <w:rFonts w:hint="default"/>
      </w:rPr>
    </w:lvl>
    <w:lvl w:ilvl="1" w:tplc="E130851A" w:tentative="1">
      <w:start w:val="1"/>
      <w:numFmt w:val="bullet"/>
      <w:lvlText w:val="o"/>
      <w:lvlJc w:val="left"/>
      <w:pPr>
        <w:ind w:left="2007" w:hanging="360"/>
      </w:pPr>
      <w:rPr>
        <w:rFonts w:ascii="Courier New" w:hAnsi="Courier New" w:cs="Courier New" w:hint="default"/>
      </w:rPr>
    </w:lvl>
    <w:lvl w:ilvl="2" w:tplc="C974DE2A" w:tentative="1">
      <w:start w:val="1"/>
      <w:numFmt w:val="bullet"/>
      <w:lvlText w:val=""/>
      <w:lvlJc w:val="left"/>
      <w:pPr>
        <w:ind w:left="2727" w:hanging="360"/>
      </w:pPr>
      <w:rPr>
        <w:rFonts w:ascii="Wingdings" w:hAnsi="Wingdings" w:hint="default"/>
      </w:rPr>
    </w:lvl>
    <w:lvl w:ilvl="3" w:tplc="7CFAF594" w:tentative="1">
      <w:start w:val="1"/>
      <w:numFmt w:val="bullet"/>
      <w:lvlText w:val=""/>
      <w:lvlJc w:val="left"/>
      <w:pPr>
        <w:ind w:left="3447" w:hanging="360"/>
      </w:pPr>
      <w:rPr>
        <w:rFonts w:ascii="Symbol" w:hAnsi="Symbol" w:hint="default"/>
      </w:rPr>
    </w:lvl>
    <w:lvl w:ilvl="4" w:tplc="C9D0D700" w:tentative="1">
      <w:start w:val="1"/>
      <w:numFmt w:val="bullet"/>
      <w:lvlText w:val="o"/>
      <w:lvlJc w:val="left"/>
      <w:pPr>
        <w:ind w:left="4167" w:hanging="360"/>
      </w:pPr>
      <w:rPr>
        <w:rFonts w:ascii="Courier New" w:hAnsi="Courier New" w:cs="Courier New" w:hint="default"/>
      </w:rPr>
    </w:lvl>
    <w:lvl w:ilvl="5" w:tplc="943EB8E8" w:tentative="1">
      <w:start w:val="1"/>
      <w:numFmt w:val="bullet"/>
      <w:lvlText w:val=""/>
      <w:lvlJc w:val="left"/>
      <w:pPr>
        <w:ind w:left="4887" w:hanging="360"/>
      </w:pPr>
      <w:rPr>
        <w:rFonts w:ascii="Wingdings" w:hAnsi="Wingdings" w:hint="default"/>
      </w:rPr>
    </w:lvl>
    <w:lvl w:ilvl="6" w:tplc="18E09778" w:tentative="1">
      <w:start w:val="1"/>
      <w:numFmt w:val="bullet"/>
      <w:lvlText w:val=""/>
      <w:lvlJc w:val="left"/>
      <w:pPr>
        <w:ind w:left="5607" w:hanging="360"/>
      </w:pPr>
      <w:rPr>
        <w:rFonts w:ascii="Symbol" w:hAnsi="Symbol" w:hint="default"/>
      </w:rPr>
    </w:lvl>
    <w:lvl w:ilvl="7" w:tplc="5CA81E56" w:tentative="1">
      <w:start w:val="1"/>
      <w:numFmt w:val="bullet"/>
      <w:lvlText w:val="o"/>
      <w:lvlJc w:val="left"/>
      <w:pPr>
        <w:ind w:left="6327" w:hanging="360"/>
      </w:pPr>
      <w:rPr>
        <w:rFonts w:ascii="Courier New" w:hAnsi="Courier New" w:cs="Courier New" w:hint="default"/>
      </w:rPr>
    </w:lvl>
    <w:lvl w:ilvl="8" w:tplc="30C0ADE4" w:tentative="1">
      <w:start w:val="1"/>
      <w:numFmt w:val="bullet"/>
      <w:lvlText w:val=""/>
      <w:lvlJc w:val="left"/>
      <w:pPr>
        <w:ind w:left="7047" w:hanging="360"/>
      </w:pPr>
      <w:rPr>
        <w:rFonts w:ascii="Wingdings" w:hAnsi="Wingdings" w:hint="default"/>
      </w:rPr>
    </w:lvl>
  </w:abstractNum>
  <w:abstractNum w:abstractNumId="15">
    <w:nsid w:val="2DB24060"/>
    <w:multiLevelType w:val="hybridMultilevel"/>
    <w:tmpl w:val="54247BB8"/>
    <w:lvl w:ilvl="0" w:tplc="5CD82E6C">
      <w:start w:val="1"/>
      <w:numFmt w:val="bullet"/>
      <w:lvlText w:val=""/>
      <w:lvlJc w:val="left"/>
      <w:pPr>
        <w:ind w:left="1230" w:hanging="360"/>
      </w:pPr>
      <w:rPr>
        <w:rFonts w:ascii="Symbol" w:hAnsi="Symbol" w:hint="default"/>
      </w:rPr>
    </w:lvl>
    <w:lvl w:ilvl="1" w:tplc="6F14B75A" w:tentative="1">
      <w:start w:val="1"/>
      <w:numFmt w:val="bullet"/>
      <w:lvlText w:val="o"/>
      <w:lvlJc w:val="left"/>
      <w:pPr>
        <w:ind w:left="1950" w:hanging="360"/>
      </w:pPr>
      <w:rPr>
        <w:rFonts w:ascii="Courier New" w:hAnsi="Courier New" w:cs="Courier New" w:hint="default"/>
      </w:rPr>
    </w:lvl>
    <w:lvl w:ilvl="2" w:tplc="798454C2" w:tentative="1">
      <w:start w:val="1"/>
      <w:numFmt w:val="bullet"/>
      <w:lvlText w:val=""/>
      <w:lvlJc w:val="left"/>
      <w:pPr>
        <w:ind w:left="2670" w:hanging="360"/>
      </w:pPr>
      <w:rPr>
        <w:rFonts w:ascii="Wingdings" w:hAnsi="Wingdings" w:hint="default"/>
      </w:rPr>
    </w:lvl>
    <w:lvl w:ilvl="3" w:tplc="2820B08A" w:tentative="1">
      <w:start w:val="1"/>
      <w:numFmt w:val="bullet"/>
      <w:lvlText w:val=""/>
      <w:lvlJc w:val="left"/>
      <w:pPr>
        <w:ind w:left="3390" w:hanging="360"/>
      </w:pPr>
      <w:rPr>
        <w:rFonts w:ascii="Symbol" w:hAnsi="Symbol" w:hint="default"/>
      </w:rPr>
    </w:lvl>
    <w:lvl w:ilvl="4" w:tplc="3FC24E0C" w:tentative="1">
      <w:start w:val="1"/>
      <w:numFmt w:val="bullet"/>
      <w:lvlText w:val="o"/>
      <w:lvlJc w:val="left"/>
      <w:pPr>
        <w:ind w:left="4110" w:hanging="360"/>
      </w:pPr>
      <w:rPr>
        <w:rFonts w:ascii="Courier New" w:hAnsi="Courier New" w:cs="Courier New" w:hint="default"/>
      </w:rPr>
    </w:lvl>
    <w:lvl w:ilvl="5" w:tplc="85A22E40" w:tentative="1">
      <w:start w:val="1"/>
      <w:numFmt w:val="bullet"/>
      <w:lvlText w:val=""/>
      <w:lvlJc w:val="left"/>
      <w:pPr>
        <w:ind w:left="4830" w:hanging="360"/>
      </w:pPr>
      <w:rPr>
        <w:rFonts w:ascii="Wingdings" w:hAnsi="Wingdings" w:hint="default"/>
      </w:rPr>
    </w:lvl>
    <w:lvl w:ilvl="6" w:tplc="D902D016" w:tentative="1">
      <w:start w:val="1"/>
      <w:numFmt w:val="bullet"/>
      <w:lvlText w:val=""/>
      <w:lvlJc w:val="left"/>
      <w:pPr>
        <w:ind w:left="5550" w:hanging="360"/>
      </w:pPr>
      <w:rPr>
        <w:rFonts w:ascii="Symbol" w:hAnsi="Symbol" w:hint="default"/>
      </w:rPr>
    </w:lvl>
    <w:lvl w:ilvl="7" w:tplc="6FAEC396" w:tentative="1">
      <w:start w:val="1"/>
      <w:numFmt w:val="bullet"/>
      <w:lvlText w:val="o"/>
      <w:lvlJc w:val="left"/>
      <w:pPr>
        <w:ind w:left="6270" w:hanging="360"/>
      </w:pPr>
      <w:rPr>
        <w:rFonts w:ascii="Courier New" w:hAnsi="Courier New" w:cs="Courier New" w:hint="default"/>
      </w:rPr>
    </w:lvl>
    <w:lvl w:ilvl="8" w:tplc="C38A0C9E" w:tentative="1">
      <w:start w:val="1"/>
      <w:numFmt w:val="bullet"/>
      <w:lvlText w:val=""/>
      <w:lvlJc w:val="left"/>
      <w:pPr>
        <w:ind w:left="6990" w:hanging="360"/>
      </w:pPr>
      <w:rPr>
        <w:rFonts w:ascii="Wingdings" w:hAnsi="Wingdings" w:hint="default"/>
      </w:rPr>
    </w:lvl>
  </w:abstractNum>
  <w:abstractNum w:abstractNumId="16">
    <w:nsid w:val="2E996F12"/>
    <w:multiLevelType w:val="hybridMultilevel"/>
    <w:tmpl w:val="D248BBE4"/>
    <w:lvl w:ilvl="0" w:tplc="7EA05E2C">
      <w:start w:val="1"/>
      <w:numFmt w:val="bullet"/>
      <w:lvlText w:val=""/>
      <w:lvlJc w:val="left"/>
      <w:pPr>
        <w:ind w:left="1230" w:hanging="360"/>
      </w:pPr>
      <w:rPr>
        <w:rFonts w:ascii="Wingdings" w:hAnsi="Wingdings" w:hint="default"/>
      </w:rPr>
    </w:lvl>
    <w:lvl w:ilvl="1" w:tplc="58EA6D4A" w:tentative="1">
      <w:start w:val="1"/>
      <w:numFmt w:val="bullet"/>
      <w:lvlText w:val="o"/>
      <w:lvlJc w:val="left"/>
      <w:pPr>
        <w:ind w:left="1950" w:hanging="360"/>
      </w:pPr>
      <w:rPr>
        <w:rFonts w:ascii="Courier New" w:hAnsi="Courier New" w:cs="Courier New" w:hint="default"/>
      </w:rPr>
    </w:lvl>
    <w:lvl w:ilvl="2" w:tplc="1632DC12" w:tentative="1">
      <w:start w:val="1"/>
      <w:numFmt w:val="bullet"/>
      <w:lvlText w:val=""/>
      <w:lvlJc w:val="left"/>
      <w:pPr>
        <w:ind w:left="2670" w:hanging="360"/>
      </w:pPr>
      <w:rPr>
        <w:rFonts w:ascii="Wingdings" w:hAnsi="Wingdings" w:hint="default"/>
      </w:rPr>
    </w:lvl>
    <w:lvl w:ilvl="3" w:tplc="2598C3EA" w:tentative="1">
      <w:start w:val="1"/>
      <w:numFmt w:val="bullet"/>
      <w:lvlText w:val=""/>
      <w:lvlJc w:val="left"/>
      <w:pPr>
        <w:ind w:left="3390" w:hanging="360"/>
      </w:pPr>
      <w:rPr>
        <w:rFonts w:ascii="Symbol" w:hAnsi="Symbol" w:hint="default"/>
      </w:rPr>
    </w:lvl>
    <w:lvl w:ilvl="4" w:tplc="782E18FE" w:tentative="1">
      <w:start w:val="1"/>
      <w:numFmt w:val="bullet"/>
      <w:lvlText w:val="o"/>
      <w:lvlJc w:val="left"/>
      <w:pPr>
        <w:ind w:left="4110" w:hanging="360"/>
      </w:pPr>
      <w:rPr>
        <w:rFonts w:ascii="Courier New" w:hAnsi="Courier New" w:cs="Courier New" w:hint="default"/>
      </w:rPr>
    </w:lvl>
    <w:lvl w:ilvl="5" w:tplc="334084BA" w:tentative="1">
      <w:start w:val="1"/>
      <w:numFmt w:val="bullet"/>
      <w:lvlText w:val=""/>
      <w:lvlJc w:val="left"/>
      <w:pPr>
        <w:ind w:left="4830" w:hanging="360"/>
      </w:pPr>
      <w:rPr>
        <w:rFonts w:ascii="Wingdings" w:hAnsi="Wingdings" w:hint="default"/>
      </w:rPr>
    </w:lvl>
    <w:lvl w:ilvl="6" w:tplc="5F14E4C0" w:tentative="1">
      <w:start w:val="1"/>
      <w:numFmt w:val="bullet"/>
      <w:lvlText w:val=""/>
      <w:lvlJc w:val="left"/>
      <w:pPr>
        <w:ind w:left="5550" w:hanging="360"/>
      </w:pPr>
      <w:rPr>
        <w:rFonts w:ascii="Symbol" w:hAnsi="Symbol" w:hint="default"/>
      </w:rPr>
    </w:lvl>
    <w:lvl w:ilvl="7" w:tplc="158E51BC" w:tentative="1">
      <w:start w:val="1"/>
      <w:numFmt w:val="bullet"/>
      <w:lvlText w:val="o"/>
      <w:lvlJc w:val="left"/>
      <w:pPr>
        <w:ind w:left="6270" w:hanging="360"/>
      </w:pPr>
      <w:rPr>
        <w:rFonts w:ascii="Courier New" w:hAnsi="Courier New" w:cs="Courier New" w:hint="default"/>
      </w:rPr>
    </w:lvl>
    <w:lvl w:ilvl="8" w:tplc="09B2331E" w:tentative="1">
      <w:start w:val="1"/>
      <w:numFmt w:val="bullet"/>
      <w:lvlText w:val=""/>
      <w:lvlJc w:val="left"/>
      <w:pPr>
        <w:ind w:left="6990" w:hanging="360"/>
      </w:pPr>
      <w:rPr>
        <w:rFonts w:ascii="Wingdings" w:hAnsi="Wingdings" w:hint="default"/>
      </w:rPr>
    </w:lvl>
  </w:abstractNum>
  <w:abstractNum w:abstractNumId="17">
    <w:nsid w:val="349506CF"/>
    <w:multiLevelType w:val="hybridMultilevel"/>
    <w:tmpl w:val="A232C826"/>
    <w:lvl w:ilvl="0" w:tplc="AAE6CF54">
      <w:start w:val="1"/>
      <w:numFmt w:val="bullet"/>
      <w:lvlText w:val=""/>
      <w:lvlJc w:val="left"/>
      <w:pPr>
        <w:ind w:left="720" w:hanging="360"/>
      </w:pPr>
      <w:rPr>
        <w:rFonts w:ascii="Symbol" w:hAnsi="Symbol" w:hint="default"/>
      </w:rPr>
    </w:lvl>
    <w:lvl w:ilvl="1" w:tplc="50067A2C" w:tentative="1">
      <w:start w:val="1"/>
      <w:numFmt w:val="bullet"/>
      <w:lvlText w:val="o"/>
      <w:lvlJc w:val="left"/>
      <w:pPr>
        <w:ind w:left="1440" w:hanging="360"/>
      </w:pPr>
      <w:rPr>
        <w:rFonts w:ascii="Courier New" w:hAnsi="Courier New" w:cs="Courier New" w:hint="default"/>
      </w:rPr>
    </w:lvl>
    <w:lvl w:ilvl="2" w:tplc="83303506" w:tentative="1">
      <w:start w:val="1"/>
      <w:numFmt w:val="bullet"/>
      <w:lvlText w:val=""/>
      <w:lvlJc w:val="left"/>
      <w:pPr>
        <w:ind w:left="2160" w:hanging="360"/>
      </w:pPr>
      <w:rPr>
        <w:rFonts w:ascii="Wingdings" w:hAnsi="Wingdings" w:hint="default"/>
      </w:rPr>
    </w:lvl>
    <w:lvl w:ilvl="3" w:tplc="7158D858" w:tentative="1">
      <w:start w:val="1"/>
      <w:numFmt w:val="bullet"/>
      <w:lvlText w:val=""/>
      <w:lvlJc w:val="left"/>
      <w:pPr>
        <w:ind w:left="2880" w:hanging="360"/>
      </w:pPr>
      <w:rPr>
        <w:rFonts w:ascii="Symbol" w:hAnsi="Symbol" w:hint="default"/>
      </w:rPr>
    </w:lvl>
    <w:lvl w:ilvl="4" w:tplc="1F8E1232" w:tentative="1">
      <w:start w:val="1"/>
      <w:numFmt w:val="bullet"/>
      <w:lvlText w:val="o"/>
      <w:lvlJc w:val="left"/>
      <w:pPr>
        <w:ind w:left="3600" w:hanging="360"/>
      </w:pPr>
      <w:rPr>
        <w:rFonts w:ascii="Courier New" w:hAnsi="Courier New" w:cs="Courier New" w:hint="default"/>
      </w:rPr>
    </w:lvl>
    <w:lvl w:ilvl="5" w:tplc="46DE1790" w:tentative="1">
      <w:start w:val="1"/>
      <w:numFmt w:val="bullet"/>
      <w:lvlText w:val=""/>
      <w:lvlJc w:val="left"/>
      <w:pPr>
        <w:ind w:left="4320" w:hanging="360"/>
      </w:pPr>
      <w:rPr>
        <w:rFonts w:ascii="Wingdings" w:hAnsi="Wingdings" w:hint="default"/>
      </w:rPr>
    </w:lvl>
    <w:lvl w:ilvl="6" w:tplc="4154BBC4" w:tentative="1">
      <w:start w:val="1"/>
      <w:numFmt w:val="bullet"/>
      <w:lvlText w:val=""/>
      <w:lvlJc w:val="left"/>
      <w:pPr>
        <w:ind w:left="5040" w:hanging="360"/>
      </w:pPr>
      <w:rPr>
        <w:rFonts w:ascii="Symbol" w:hAnsi="Symbol" w:hint="default"/>
      </w:rPr>
    </w:lvl>
    <w:lvl w:ilvl="7" w:tplc="038A4108" w:tentative="1">
      <w:start w:val="1"/>
      <w:numFmt w:val="bullet"/>
      <w:lvlText w:val="o"/>
      <w:lvlJc w:val="left"/>
      <w:pPr>
        <w:ind w:left="5760" w:hanging="360"/>
      </w:pPr>
      <w:rPr>
        <w:rFonts w:ascii="Courier New" w:hAnsi="Courier New" w:cs="Courier New" w:hint="default"/>
      </w:rPr>
    </w:lvl>
    <w:lvl w:ilvl="8" w:tplc="5B02B12A" w:tentative="1">
      <w:start w:val="1"/>
      <w:numFmt w:val="bullet"/>
      <w:lvlText w:val=""/>
      <w:lvlJc w:val="left"/>
      <w:pPr>
        <w:ind w:left="6480" w:hanging="360"/>
      </w:pPr>
      <w:rPr>
        <w:rFonts w:ascii="Wingdings" w:hAnsi="Wingdings" w:hint="default"/>
      </w:rPr>
    </w:lvl>
  </w:abstractNum>
  <w:abstractNum w:abstractNumId="18">
    <w:nsid w:val="3F1B3404"/>
    <w:multiLevelType w:val="hybridMultilevel"/>
    <w:tmpl w:val="55A03C62"/>
    <w:lvl w:ilvl="0" w:tplc="7660A146">
      <w:start w:val="1"/>
      <w:numFmt w:val="upperLetter"/>
      <w:pStyle w:val="NadpiKapitolyPriloha"/>
      <w:lvlText w:val="Príloha %1:"/>
      <w:lvlJc w:val="left"/>
      <w:pPr>
        <w:tabs>
          <w:tab w:val="num" w:pos="1080"/>
        </w:tabs>
        <w:ind w:left="567" w:hanging="567"/>
      </w:pPr>
      <w:rPr>
        <w:rFonts w:hint="default"/>
      </w:rPr>
    </w:lvl>
    <w:lvl w:ilvl="1" w:tplc="7568A516">
      <w:start w:val="1"/>
      <w:numFmt w:val="lowerLetter"/>
      <w:lvlText w:val="%2."/>
      <w:lvlJc w:val="left"/>
      <w:pPr>
        <w:tabs>
          <w:tab w:val="num" w:pos="1440"/>
        </w:tabs>
        <w:ind w:left="1440" w:hanging="360"/>
      </w:pPr>
    </w:lvl>
    <w:lvl w:ilvl="2" w:tplc="C01C6334" w:tentative="1">
      <w:start w:val="1"/>
      <w:numFmt w:val="lowerRoman"/>
      <w:lvlText w:val="%3."/>
      <w:lvlJc w:val="right"/>
      <w:pPr>
        <w:tabs>
          <w:tab w:val="num" w:pos="2160"/>
        </w:tabs>
        <w:ind w:left="2160" w:hanging="180"/>
      </w:pPr>
    </w:lvl>
    <w:lvl w:ilvl="3" w:tplc="3EFA7C70" w:tentative="1">
      <w:start w:val="1"/>
      <w:numFmt w:val="decimal"/>
      <w:lvlText w:val="%4."/>
      <w:lvlJc w:val="left"/>
      <w:pPr>
        <w:tabs>
          <w:tab w:val="num" w:pos="2880"/>
        </w:tabs>
        <w:ind w:left="2880" w:hanging="360"/>
      </w:pPr>
    </w:lvl>
    <w:lvl w:ilvl="4" w:tplc="495CA824" w:tentative="1">
      <w:start w:val="1"/>
      <w:numFmt w:val="lowerLetter"/>
      <w:lvlText w:val="%5."/>
      <w:lvlJc w:val="left"/>
      <w:pPr>
        <w:tabs>
          <w:tab w:val="num" w:pos="3600"/>
        </w:tabs>
        <w:ind w:left="3600" w:hanging="360"/>
      </w:pPr>
    </w:lvl>
    <w:lvl w:ilvl="5" w:tplc="0812DC92" w:tentative="1">
      <w:start w:val="1"/>
      <w:numFmt w:val="lowerRoman"/>
      <w:lvlText w:val="%6."/>
      <w:lvlJc w:val="right"/>
      <w:pPr>
        <w:tabs>
          <w:tab w:val="num" w:pos="4320"/>
        </w:tabs>
        <w:ind w:left="4320" w:hanging="180"/>
      </w:pPr>
    </w:lvl>
    <w:lvl w:ilvl="6" w:tplc="7D300236" w:tentative="1">
      <w:start w:val="1"/>
      <w:numFmt w:val="decimal"/>
      <w:lvlText w:val="%7."/>
      <w:lvlJc w:val="left"/>
      <w:pPr>
        <w:tabs>
          <w:tab w:val="num" w:pos="5040"/>
        </w:tabs>
        <w:ind w:left="5040" w:hanging="360"/>
      </w:pPr>
    </w:lvl>
    <w:lvl w:ilvl="7" w:tplc="2DD6E420" w:tentative="1">
      <w:start w:val="1"/>
      <w:numFmt w:val="lowerLetter"/>
      <w:lvlText w:val="%8."/>
      <w:lvlJc w:val="left"/>
      <w:pPr>
        <w:tabs>
          <w:tab w:val="num" w:pos="5760"/>
        </w:tabs>
        <w:ind w:left="5760" w:hanging="360"/>
      </w:pPr>
    </w:lvl>
    <w:lvl w:ilvl="8" w:tplc="4FF24AAE" w:tentative="1">
      <w:start w:val="1"/>
      <w:numFmt w:val="lowerRoman"/>
      <w:lvlText w:val="%9."/>
      <w:lvlJc w:val="right"/>
      <w:pPr>
        <w:tabs>
          <w:tab w:val="num" w:pos="6480"/>
        </w:tabs>
        <w:ind w:left="6480" w:hanging="180"/>
      </w:pPr>
    </w:lvl>
  </w:abstractNum>
  <w:abstractNum w:abstractNumId="19">
    <w:nsid w:val="3F4B5FEA"/>
    <w:multiLevelType w:val="hybridMultilevel"/>
    <w:tmpl w:val="BA969CEE"/>
    <w:lvl w:ilvl="0" w:tplc="4466909E">
      <w:start w:val="1"/>
      <w:numFmt w:val="bullet"/>
      <w:lvlText w:val=""/>
      <w:lvlJc w:val="left"/>
      <w:pPr>
        <w:ind w:left="1230" w:hanging="360"/>
      </w:pPr>
      <w:rPr>
        <w:rFonts w:ascii="Wingdings" w:hAnsi="Wingdings" w:hint="default"/>
      </w:rPr>
    </w:lvl>
    <w:lvl w:ilvl="1" w:tplc="9E3A7D80" w:tentative="1">
      <w:start w:val="1"/>
      <w:numFmt w:val="bullet"/>
      <w:lvlText w:val="o"/>
      <w:lvlJc w:val="left"/>
      <w:pPr>
        <w:ind w:left="1950" w:hanging="360"/>
      </w:pPr>
      <w:rPr>
        <w:rFonts w:ascii="Courier New" w:hAnsi="Courier New" w:cs="Courier New" w:hint="default"/>
      </w:rPr>
    </w:lvl>
    <w:lvl w:ilvl="2" w:tplc="0D2CA7BE" w:tentative="1">
      <w:start w:val="1"/>
      <w:numFmt w:val="bullet"/>
      <w:lvlText w:val=""/>
      <w:lvlJc w:val="left"/>
      <w:pPr>
        <w:ind w:left="2670" w:hanging="360"/>
      </w:pPr>
      <w:rPr>
        <w:rFonts w:ascii="Wingdings" w:hAnsi="Wingdings" w:hint="default"/>
      </w:rPr>
    </w:lvl>
    <w:lvl w:ilvl="3" w:tplc="C0180E0E" w:tentative="1">
      <w:start w:val="1"/>
      <w:numFmt w:val="bullet"/>
      <w:lvlText w:val=""/>
      <w:lvlJc w:val="left"/>
      <w:pPr>
        <w:ind w:left="3390" w:hanging="360"/>
      </w:pPr>
      <w:rPr>
        <w:rFonts w:ascii="Symbol" w:hAnsi="Symbol" w:hint="default"/>
      </w:rPr>
    </w:lvl>
    <w:lvl w:ilvl="4" w:tplc="99B88D9C" w:tentative="1">
      <w:start w:val="1"/>
      <w:numFmt w:val="bullet"/>
      <w:lvlText w:val="o"/>
      <w:lvlJc w:val="left"/>
      <w:pPr>
        <w:ind w:left="4110" w:hanging="360"/>
      </w:pPr>
      <w:rPr>
        <w:rFonts w:ascii="Courier New" w:hAnsi="Courier New" w:cs="Courier New" w:hint="default"/>
      </w:rPr>
    </w:lvl>
    <w:lvl w:ilvl="5" w:tplc="35461D5A" w:tentative="1">
      <w:start w:val="1"/>
      <w:numFmt w:val="bullet"/>
      <w:lvlText w:val=""/>
      <w:lvlJc w:val="left"/>
      <w:pPr>
        <w:ind w:left="4830" w:hanging="360"/>
      </w:pPr>
      <w:rPr>
        <w:rFonts w:ascii="Wingdings" w:hAnsi="Wingdings" w:hint="default"/>
      </w:rPr>
    </w:lvl>
    <w:lvl w:ilvl="6" w:tplc="709A6190" w:tentative="1">
      <w:start w:val="1"/>
      <w:numFmt w:val="bullet"/>
      <w:lvlText w:val=""/>
      <w:lvlJc w:val="left"/>
      <w:pPr>
        <w:ind w:left="5550" w:hanging="360"/>
      </w:pPr>
      <w:rPr>
        <w:rFonts w:ascii="Symbol" w:hAnsi="Symbol" w:hint="default"/>
      </w:rPr>
    </w:lvl>
    <w:lvl w:ilvl="7" w:tplc="60286F0C" w:tentative="1">
      <w:start w:val="1"/>
      <w:numFmt w:val="bullet"/>
      <w:lvlText w:val="o"/>
      <w:lvlJc w:val="left"/>
      <w:pPr>
        <w:ind w:left="6270" w:hanging="360"/>
      </w:pPr>
      <w:rPr>
        <w:rFonts w:ascii="Courier New" w:hAnsi="Courier New" w:cs="Courier New" w:hint="default"/>
      </w:rPr>
    </w:lvl>
    <w:lvl w:ilvl="8" w:tplc="8542D22A" w:tentative="1">
      <w:start w:val="1"/>
      <w:numFmt w:val="bullet"/>
      <w:lvlText w:val=""/>
      <w:lvlJc w:val="left"/>
      <w:pPr>
        <w:ind w:left="6990" w:hanging="360"/>
      </w:pPr>
      <w:rPr>
        <w:rFonts w:ascii="Wingdings" w:hAnsi="Wingdings" w:hint="default"/>
      </w:rPr>
    </w:lvl>
  </w:abstractNum>
  <w:abstractNum w:abstractNumId="20">
    <w:nsid w:val="4E2B1613"/>
    <w:multiLevelType w:val="multilevel"/>
    <w:tmpl w:val="66727A68"/>
    <w:lvl w:ilvl="0">
      <w:start w:val="2"/>
      <w:numFmt w:val="upperLetter"/>
      <w:lvlText w:val="%1."/>
      <w:lvlJc w:val="righ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i w:val="0"/>
      </w:rPr>
    </w:lvl>
    <w:lvl w:ilvl="3">
      <w:start w:val="1"/>
      <w:numFmt w:val="decimal"/>
      <w:lvlText w:val="%1.%2.%3.%4"/>
      <w:lvlJc w:val="left"/>
      <w:pPr>
        <w:tabs>
          <w:tab w:val="num" w:pos="1080"/>
        </w:tabs>
        <w:ind w:left="864" w:hanging="864"/>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800"/>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nsid w:val="523C14C6"/>
    <w:multiLevelType w:val="hybridMultilevel"/>
    <w:tmpl w:val="EF9A96CA"/>
    <w:lvl w:ilvl="0" w:tplc="EDCA00C6">
      <w:start w:val="1"/>
      <w:numFmt w:val="bullet"/>
      <w:lvlText w:val=""/>
      <w:lvlJc w:val="left"/>
      <w:pPr>
        <w:ind w:left="1287" w:hanging="360"/>
      </w:pPr>
      <w:rPr>
        <w:rFonts w:ascii="Symbol" w:hAnsi="Symbol" w:hint="default"/>
      </w:rPr>
    </w:lvl>
    <w:lvl w:ilvl="1" w:tplc="145C66CE" w:tentative="1">
      <w:start w:val="1"/>
      <w:numFmt w:val="bullet"/>
      <w:lvlText w:val="o"/>
      <w:lvlJc w:val="left"/>
      <w:pPr>
        <w:ind w:left="2007" w:hanging="360"/>
      </w:pPr>
      <w:rPr>
        <w:rFonts w:ascii="Courier New" w:hAnsi="Courier New" w:cs="Courier New" w:hint="default"/>
      </w:rPr>
    </w:lvl>
    <w:lvl w:ilvl="2" w:tplc="4606A9B8" w:tentative="1">
      <w:start w:val="1"/>
      <w:numFmt w:val="bullet"/>
      <w:lvlText w:val=""/>
      <w:lvlJc w:val="left"/>
      <w:pPr>
        <w:ind w:left="2727" w:hanging="360"/>
      </w:pPr>
      <w:rPr>
        <w:rFonts w:ascii="Wingdings" w:hAnsi="Wingdings" w:hint="default"/>
      </w:rPr>
    </w:lvl>
    <w:lvl w:ilvl="3" w:tplc="959CEC90" w:tentative="1">
      <w:start w:val="1"/>
      <w:numFmt w:val="bullet"/>
      <w:lvlText w:val=""/>
      <w:lvlJc w:val="left"/>
      <w:pPr>
        <w:ind w:left="3447" w:hanging="360"/>
      </w:pPr>
      <w:rPr>
        <w:rFonts w:ascii="Symbol" w:hAnsi="Symbol" w:hint="default"/>
      </w:rPr>
    </w:lvl>
    <w:lvl w:ilvl="4" w:tplc="F056AD6E" w:tentative="1">
      <w:start w:val="1"/>
      <w:numFmt w:val="bullet"/>
      <w:lvlText w:val="o"/>
      <w:lvlJc w:val="left"/>
      <w:pPr>
        <w:ind w:left="4167" w:hanging="360"/>
      </w:pPr>
      <w:rPr>
        <w:rFonts w:ascii="Courier New" w:hAnsi="Courier New" w:cs="Courier New" w:hint="default"/>
      </w:rPr>
    </w:lvl>
    <w:lvl w:ilvl="5" w:tplc="DCECE33A" w:tentative="1">
      <w:start w:val="1"/>
      <w:numFmt w:val="bullet"/>
      <w:lvlText w:val=""/>
      <w:lvlJc w:val="left"/>
      <w:pPr>
        <w:ind w:left="4887" w:hanging="360"/>
      </w:pPr>
      <w:rPr>
        <w:rFonts w:ascii="Wingdings" w:hAnsi="Wingdings" w:hint="default"/>
      </w:rPr>
    </w:lvl>
    <w:lvl w:ilvl="6" w:tplc="B63EE338" w:tentative="1">
      <w:start w:val="1"/>
      <w:numFmt w:val="bullet"/>
      <w:lvlText w:val=""/>
      <w:lvlJc w:val="left"/>
      <w:pPr>
        <w:ind w:left="5607" w:hanging="360"/>
      </w:pPr>
      <w:rPr>
        <w:rFonts w:ascii="Symbol" w:hAnsi="Symbol" w:hint="default"/>
      </w:rPr>
    </w:lvl>
    <w:lvl w:ilvl="7" w:tplc="7EC0080E" w:tentative="1">
      <w:start w:val="1"/>
      <w:numFmt w:val="bullet"/>
      <w:lvlText w:val="o"/>
      <w:lvlJc w:val="left"/>
      <w:pPr>
        <w:ind w:left="6327" w:hanging="360"/>
      </w:pPr>
      <w:rPr>
        <w:rFonts w:ascii="Courier New" w:hAnsi="Courier New" w:cs="Courier New" w:hint="default"/>
      </w:rPr>
    </w:lvl>
    <w:lvl w:ilvl="8" w:tplc="4B08EAF0" w:tentative="1">
      <w:start w:val="1"/>
      <w:numFmt w:val="bullet"/>
      <w:lvlText w:val=""/>
      <w:lvlJc w:val="left"/>
      <w:pPr>
        <w:ind w:left="7047" w:hanging="360"/>
      </w:pPr>
      <w:rPr>
        <w:rFonts w:ascii="Wingdings" w:hAnsi="Wingdings" w:hint="default"/>
      </w:rPr>
    </w:lvl>
  </w:abstractNum>
  <w:abstractNum w:abstractNumId="22">
    <w:nsid w:val="526C366D"/>
    <w:multiLevelType w:val="multilevel"/>
    <w:tmpl w:val="3CA29982"/>
    <w:lvl w:ilvl="0">
      <w:start w:val="1"/>
      <w:numFmt w:val="decimal"/>
      <w:pStyle w:val="Nadpis1"/>
      <w:lvlText w:val="%1"/>
      <w:lvlJc w:val="left"/>
      <w:pPr>
        <w:tabs>
          <w:tab w:val="num" w:pos="360"/>
        </w:tabs>
        <w:ind w:left="0" w:firstLine="0"/>
      </w:pPr>
      <w:rPr>
        <w:rFonts w:hint="default"/>
      </w:rPr>
    </w:lvl>
    <w:lvl w:ilvl="1">
      <w:start w:val="1"/>
      <w:numFmt w:val="decimal"/>
      <w:lvlText w:val="%1.%2"/>
      <w:lvlJc w:val="left"/>
      <w:pPr>
        <w:tabs>
          <w:tab w:val="num" w:pos="1256"/>
        </w:tabs>
        <w:ind w:left="1256" w:hanging="576"/>
      </w:pPr>
      <w:rPr>
        <w:rFonts w:hint="default"/>
      </w:rPr>
    </w:lvl>
    <w:lvl w:ilvl="2">
      <w:start w:val="1"/>
      <w:numFmt w:val="decimal"/>
      <w:pStyle w:val="Nadpis3"/>
      <w:lvlText w:val="%1.%2.%3"/>
      <w:lvlJc w:val="left"/>
      <w:pPr>
        <w:tabs>
          <w:tab w:val="num" w:pos="1400"/>
        </w:tabs>
        <w:ind w:left="1400" w:hanging="720"/>
      </w:pPr>
      <w:rPr>
        <w:rFonts w:hint="default"/>
      </w:rPr>
    </w:lvl>
    <w:lvl w:ilvl="3">
      <w:start w:val="1"/>
      <w:numFmt w:val="decimal"/>
      <w:lvlText w:val="%1.%2.%3.%4"/>
      <w:lvlJc w:val="left"/>
      <w:pPr>
        <w:tabs>
          <w:tab w:val="num" w:pos="1544"/>
        </w:tabs>
        <w:ind w:left="1544" w:hanging="864"/>
      </w:pPr>
      <w:rPr>
        <w:rFonts w:hint="default"/>
      </w:rPr>
    </w:lvl>
    <w:lvl w:ilvl="4">
      <w:start w:val="1"/>
      <w:numFmt w:val="decimal"/>
      <w:lvlText w:val="%1.%2.%3.%4.%5"/>
      <w:lvlJc w:val="left"/>
      <w:pPr>
        <w:tabs>
          <w:tab w:val="num" w:pos="1688"/>
        </w:tabs>
        <w:ind w:left="1688" w:hanging="1008"/>
      </w:pPr>
      <w:rPr>
        <w:rFonts w:hint="default"/>
      </w:rPr>
    </w:lvl>
    <w:lvl w:ilvl="5">
      <w:start w:val="1"/>
      <w:numFmt w:val="decimal"/>
      <w:lvlText w:val="%1.%2.%3.%4.%5.%6"/>
      <w:lvlJc w:val="left"/>
      <w:pPr>
        <w:tabs>
          <w:tab w:val="num" w:pos="1832"/>
        </w:tabs>
        <w:ind w:left="1832" w:hanging="1152"/>
      </w:pPr>
      <w:rPr>
        <w:rFonts w:hint="default"/>
      </w:rPr>
    </w:lvl>
    <w:lvl w:ilvl="6">
      <w:start w:val="1"/>
      <w:numFmt w:val="decimal"/>
      <w:pStyle w:val="Nadpis7"/>
      <w:lvlText w:val="%1.%2.%3.%4.%5.%6.%7"/>
      <w:lvlJc w:val="left"/>
      <w:pPr>
        <w:tabs>
          <w:tab w:val="num" w:pos="1976"/>
        </w:tabs>
        <w:ind w:left="1976" w:hanging="1296"/>
      </w:pPr>
      <w:rPr>
        <w:rFonts w:hint="default"/>
      </w:rPr>
    </w:lvl>
    <w:lvl w:ilvl="7">
      <w:start w:val="1"/>
      <w:numFmt w:val="decimal"/>
      <w:pStyle w:val="Nadpis8"/>
      <w:lvlText w:val="%1.%2.%3.%4.%5.%6.%7.%8"/>
      <w:lvlJc w:val="left"/>
      <w:pPr>
        <w:tabs>
          <w:tab w:val="num" w:pos="2120"/>
        </w:tabs>
        <w:ind w:left="2120" w:hanging="1440"/>
      </w:pPr>
      <w:rPr>
        <w:rFonts w:hint="default"/>
      </w:rPr>
    </w:lvl>
    <w:lvl w:ilvl="8">
      <w:start w:val="1"/>
      <w:numFmt w:val="decimal"/>
      <w:pStyle w:val="Nadpis9"/>
      <w:lvlText w:val="%1.%2.%3.%4.%5.%6.%7.%8.%9"/>
      <w:lvlJc w:val="left"/>
      <w:pPr>
        <w:tabs>
          <w:tab w:val="num" w:pos="2264"/>
        </w:tabs>
        <w:ind w:left="2264" w:hanging="1584"/>
      </w:pPr>
      <w:rPr>
        <w:rFonts w:hint="default"/>
      </w:rPr>
    </w:lvl>
  </w:abstractNum>
  <w:abstractNum w:abstractNumId="23">
    <w:nsid w:val="53220054"/>
    <w:multiLevelType w:val="hybridMultilevel"/>
    <w:tmpl w:val="AE72B986"/>
    <w:lvl w:ilvl="0" w:tplc="1348FE74">
      <w:start w:val="1"/>
      <w:numFmt w:val="bullet"/>
      <w:lvlText w:val=""/>
      <w:lvlJc w:val="left"/>
      <w:pPr>
        <w:ind w:left="720" w:hanging="360"/>
      </w:pPr>
      <w:rPr>
        <w:rFonts w:ascii="Symbol" w:hAnsi="Symbol" w:hint="default"/>
      </w:rPr>
    </w:lvl>
    <w:lvl w:ilvl="1" w:tplc="410E0BA2" w:tentative="1">
      <w:start w:val="1"/>
      <w:numFmt w:val="bullet"/>
      <w:lvlText w:val="o"/>
      <w:lvlJc w:val="left"/>
      <w:pPr>
        <w:ind w:left="1440" w:hanging="360"/>
      </w:pPr>
      <w:rPr>
        <w:rFonts w:ascii="Courier New" w:hAnsi="Courier New" w:cs="Courier New" w:hint="default"/>
      </w:rPr>
    </w:lvl>
    <w:lvl w:ilvl="2" w:tplc="AD38DCCC" w:tentative="1">
      <w:start w:val="1"/>
      <w:numFmt w:val="bullet"/>
      <w:lvlText w:val=""/>
      <w:lvlJc w:val="left"/>
      <w:pPr>
        <w:ind w:left="2160" w:hanging="360"/>
      </w:pPr>
      <w:rPr>
        <w:rFonts w:ascii="Wingdings" w:hAnsi="Wingdings" w:hint="default"/>
      </w:rPr>
    </w:lvl>
    <w:lvl w:ilvl="3" w:tplc="39CEE1C6" w:tentative="1">
      <w:start w:val="1"/>
      <w:numFmt w:val="bullet"/>
      <w:lvlText w:val=""/>
      <w:lvlJc w:val="left"/>
      <w:pPr>
        <w:ind w:left="2880" w:hanging="360"/>
      </w:pPr>
      <w:rPr>
        <w:rFonts w:ascii="Symbol" w:hAnsi="Symbol" w:hint="default"/>
      </w:rPr>
    </w:lvl>
    <w:lvl w:ilvl="4" w:tplc="E680652A" w:tentative="1">
      <w:start w:val="1"/>
      <w:numFmt w:val="bullet"/>
      <w:lvlText w:val="o"/>
      <w:lvlJc w:val="left"/>
      <w:pPr>
        <w:ind w:left="3600" w:hanging="360"/>
      </w:pPr>
      <w:rPr>
        <w:rFonts w:ascii="Courier New" w:hAnsi="Courier New" w:cs="Courier New" w:hint="default"/>
      </w:rPr>
    </w:lvl>
    <w:lvl w:ilvl="5" w:tplc="6C5CA040" w:tentative="1">
      <w:start w:val="1"/>
      <w:numFmt w:val="bullet"/>
      <w:lvlText w:val=""/>
      <w:lvlJc w:val="left"/>
      <w:pPr>
        <w:ind w:left="4320" w:hanging="360"/>
      </w:pPr>
      <w:rPr>
        <w:rFonts w:ascii="Wingdings" w:hAnsi="Wingdings" w:hint="default"/>
      </w:rPr>
    </w:lvl>
    <w:lvl w:ilvl="6" w:tplc="3E7ED01C" w:tentative="1">
      <w:start w:val="1"/>
      <w:numFmt w:val="bullet"/>
      <w:lvlText w:val=""/>
      <w:lvlJc w:val="left"/>
      <w:pPr>
        <w:ind w:left="5040" w:hanging="360"/>
      </w:pPr>
      <w:rPr>
        <w:rFonts w:ascii="Symbol" w:hAnsi="Symbol" w:hint="default"/>
      </w:rPr>
    </w:lvl>
    <w:lvl w:ilvl="7" w:tplc="6ED42498" w:tentative="1">
      <w:start w:val="1"/>
      <w:numFmt w:val="bullet"/>
      <w:lvlText w:val="o"/>
      <w:lvlJc w:val="left"/>
      <w:pPr>
        <w:ind w:left="5760" w:hanging="360"/>
      </w:pPr>
      <w:rPr>
        <w:rFonts w:ascii="Courier New" w:hAnsi="Courier New" w:cs="Courier New" w:hint="default"/>
      </w:rPr>
    </w:lvl>
    <w:lvl w:ilvl="8" w:tplc="35D47C0C" w:tentative="1">
      <w:start w:val="1"/>
      <w:numFmt w:val="bullet"/>
      <w:lvlText w:val=""/>
      <w:lvlJc w:val="left"/>
      <w:pPr>
        <w:ind w:left="6480" w:hanging="360"/>
      </w:pPr>
      <w:rPr>
        <w:rFonts w:ascii="Wingdings" w:hAnsi="Wingdings" w:hint="default"/>
      </w:rPr>
    </w:lvl>
  </w:abstractNum>
  <w:abstractNum w:abstractNumId="24">
    <w:nsid w:val="5E970DF2"/>
    <w:multiLevelType w:val="multilevel"/>
    <w:tmpl w:val="4A60DBA0"/>
    <w:lvl w:ilvl="0">
      <w:start w:val="1"/>
      <w:numFmt w:val="upperLetter"/>
      <w:pStyle w:val="NadpisKapitoly"/>
      <w:lvlText w:val="%1."/>
      <w:lvlJc w:val="right"/>
      <w:pPr>
        <w:tabs>
          <w:tab w:val="num" w:pos="432"/>
        </w:tabs>
        <w:ind w:left="432" w:hanging="432"/>
      </w:pPr>
      <w:rPr>
        <w:rFonts w:hint="default"/>
      </w:rPr>
    </w:lvl>
    <w:lvl w:ilvl="1">
      <w:start w:val="1"/>
      <w:numFmt w:val="decimal"/>
      <w:pStyle w:val="PodNadpisKapitoly"/>
      <w:lvlText w:val="%1.%2"/>
      <w:lvlJc w:val="left"/>
      <w:pPr>
        <w:tabs>
          <w:tab w:val="num" w:pos="576"/>
        </w:tabs>
        <w:ind w:left="576" w:hanging="576"/>
      </w:pPr>
      <w:rPr>
        <w:rFonts w:hint="default"/>
      </w:rPr>
    </w:lvl>
    <w:lvl w:ilvl="2">
      <w:start w:val="1"/>
      <w:numFmt w:val="decimal"/>
      <w:pStyle w:val="PodNadpis3uroven"/>
      <w:lvlText w:val="%1.%2.%3"/>
      <w:lvlJc w:val="left"/>
      <w:pPr>
        <w:tabs>
          <w:tab w:val="num" w:pos="720"/>
        </w:tabs>
        <w:ind w:left="720" w:hanging="720"/>
      </w:pPr>
      <w:rPr>
        <w:rFonts w:hint="default"/>
        <w:i w:val="0"/>
      </w:rPr>
    </w:lvl>
    <w:lvl w:ilvl="3">
      <w:start w:val="1"/>
      <w:numFmt w:val="decimal"/>
      <w:lvlText w:val="%1.%2.%3.%4"/>
      <w:lvlJc w:val="left"/>
      <w:pPr>
        <w:tabs>
          <w:tab w:val="num" w:pos="1080"/>
        </w:tabs>
        <w:ind w:left="864" w:hanging="864"/>
      </w:pPr>
      <w:rPr>
        <w:rFonts w:hint="default"/>
      </w:rPr>
    </w:lvl>
    <w:lvl w:ilvl="4">
      <w:start w:val="1"/>
      <w:numFmt w:val="decimal"/>
      <w:pStyle w:val="Nadpis5"/>
      <w:lvlText w:val="%1.%2.%3.%4.%5"/>
      <w:lvlJc w:val="left"/>
      <w:pPr>
        <w:tabs>
          <w:tab w:val="num" w:pos="1440"/>
        </w:tabs>
        <w:ind w:left="1008" w:hanging="1008"/>
      </w:pPr>
      <w:rPr>
        <w:rFonts w:hint="default"/>
      </w:rPr>
    </w:lvl>
    <w:lvl w:ilvl="5">
      <w:start w:val="1"/>
      <w:numFmt w:val="decimal"/>
      <w:pStyle w:val="Nadpis6"/>
      <w:lvlText w:val="%1.%2.%3.%4.%5.%6"/>
      <w:lvlJc w:val="left"/>
      <w:pPr>
        <w:tabs>
          <w:tab w:val="num" w:pos="1800"/>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nsid w:val="5E9C40DE"/>
    <w:multiLevelType w:val="hybridMultilevel"/>
    <w:tmpl w:val="6D2E1B2C"/>
    <w:lvl w:ilvl="0" w:tplc="DCF66DA4">
      <w:start w:val="1"/>
      <w:numFmt w:val="bullet"/>
      <w:lvlText w:val=""/>
      <w:lvlJc w:val="left"/>
      <w:pPr>
        <w:ind w:left="1331" w:hanging="360"/>
      </w:pPr>
      <w:rPr>
        <w:rFonts w:ascii="Symbol" w:hAnsi="Symbol" w:hint="default"/>
      </w:rPr>
    </w:lvl>
    <w:lvl w:ilvl="1" w:tplc="C33A1112" w:tentative="1">
      <w:start w:val="1"/>
      <w:numFmt w:val="bullet"/>
      <w:lvlText w:val="o"/>
      <w:lvlJc w:val="left"/>
      <w:pPr>
        <w:ind w:left="2051" w:hanging="360"/>
      </w:pPr>
      <w:rPr>
        <w:rFonts w:ascii="Courier New" w:hAnsi="Courier New" w:cs="Courier New" w:hint="default"/>
      </w:rPr>
    </w:lvl>
    <w:lvl w:ilvl="2" w:tplc="342A8CDA" w:tentative="1">
      <w:start w:val="1"/>
      <w:numFmt w:val="bullet"/>
      <w:lvlText w:val=""/>
      <w:lvlJc w:val="left"/>
      <w:pPr>
        <w:ind w:left="2771" w:hanging="360"/>
      </w:pPr>
      <w:rPr>
        <w:rFonts w:ascii="Wingdings" w:hAnsi="Wingdings" w:hint="default"/>
      </w:rPr>
    </w:lvl>
    <w:lvl w:ilvl="3" w:tplc="31307F4C" w:tentative="1">
      <w:start w:val="1"/>
      <w:numFmt w:val="bullet"/>
      <w:lvlText w:val=""/>
      <w:lvlJc w:val="left"/>
      <w:pPr>
        <w:ind w:left="3491" w:hanging="360"/>
      </w:pPr>
      <w:rPr>
        <w:rFonts w:ascii="Symbol" w:hAnsi="Symbol" w:hint="default"/>
      </w:rPr>
    </w:lvl>
    <w:lvl w:ilvl="4" w:tplc="E45650DC" w:tentative="1">
      <w:start w:val="1"/>
      <w:numFmt w:val="bullet"/>
      <w:lvlText w:val="o"/>
      <w:lvlJc w:val="left"/>
      <w:pPr>
        <w:ind w:left="4211" w:hanging="360"/>
      </w:pPr>
      <w:rPr>
        <w:rFonts w:ascii="Courier New" w:hAnsi="Courier New" w:cs="Courier New" w:hint="default"/>
      </w:rPr>
    </w:lvl>
    <w:lvl w:ilvl="5" w:tplc="8138B0D0" w:tentative="1">
      <w:start w:val="1"/>
      <w:numFmt w:val="bullet"/>
      <w:lvlText w:val=""/>
      <w:lvlJc w:val="left"/>
      <w:pPr>
        <w:ind w:left="4931" w:hanging="360"/>
      </w:pPr>
      <w:rPr>
        <w:rFonts w:ascii="Wingdings" w:hAnsi="Wingdings" w:hint="default"/>
      </w:rPr>
    </w:lvl>
    <w:lvl w:ilvl="6" w:tplc="C78A83D0" w:tentative="1">
      <w:start w:val="1"/>
      <w:numFmt w:val="bullet"/>
      <w:lvlText w:val=""/>
      <w:lvlJc w:val="left"/>
      <w:pPr>
        <w:ind w:left="5651" w:hanging="360"/>
      </w:pPr>
      <w:rPr>
        <w:rFonts w:ascii="Symbol" w:hAnsi="Symbol" w:hint="default"/>
      </w:rPr>
    </w:lvl>
    <w:lvl w:ilvl="7" w:tplc="50566DA4" w:tentative="1">
      <w:start w:val="1"/>
      <w:numFmt w:val="bullet"/>
      <w:lvlText w:val="o"/>
      <w:lvlJc w:val="left"/>
      <w:pPr>
        <w:ind w:left="6371" w:hanging="360"/>
      </w:pPr>
      <w:rPr>
        <w:rFonts w:ascii="Courier New" w:hAnsi="Courier New" w:cs="Courier New" w:hint="default"/>
      </w:rPr>
    </w:lvl>
    <w:lvl w:ilvl="8" w:tplc="AC189290" w:tentative="1">
      <w:start w:val="1"/>
      <w:numFmt w:val="bullet"/>
      <w:lvlText w:val=""/>
      <w:lvlJc w:val="left"/>
      <w:pPr>
        <w:ind w:left="7091" w:hanging="360"/>
      </w:pPr>
      <w:rPr>
        <w:rFonts w:ascii="Wingdings" w:hAnsi="Wingdings" w:hint="default"/>
      </w:rPr>
    </w:lvl>
  </w:abstractNum>
  <w:abstractNum w:abstractNumId="26">
    <w:nsid w:val="6719716C"/>
    <w:multiLevelType w:val="hybridMultilevel"/>
    <w:tmpl w:val="15805112"/>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pStyle w:val="PodNadpis4uroven"/>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27">
    <w:nsid w:val="6C681C57"/>
    <w:multiLevelType w:val="hybridMultilevel"/>
    <w:tmpl w:val="E91EC23A"/>
    <w:lvl w:ilvl="0" w:tplc="041B000F">
      <w:start w:val="1"/>
      <w:numFmt w:val="bullet"/>
      <w:lvlText w:val=""/>
      <w:lvlJc w:val="left"/>
      <w:pPr>
        <w:ind w:left="2007" w:hanging="360"/>
      </w:pPr>
      <w:rPr>
        <w:rFonts w:ascii="Symbol" w:hAnsi="Symbol" w:hint="default"/>
      </w:rPr>
    </w:lvl>
    <w:lvl w:ilvl="1" w:tplc="041B0003" w:tentative="1">
      <w:start w:val="1"/>
      <w:numFmt w:val="bullet"/>
      <w:lvlText w:val="o"/>
      <w:lvlJc w:val="left"/>
      <w:pPr>
        <w:ind w:left="2727" w:hanging="360"/>
      </w:pPr>
      <w:rPr>
        <w:rFonts w:ascii="Courier New" w:hAnsi="Courier New" w:cs="Courier New" w:hint="default"/>
      </w:rPr>
    </w:lvl>
    <w:lvl w:ilvl="2" w:tplc="041B0005" w:tentative="1">
      <w:start w:val="1"/>
      <w:numFmt w:val="bullet"/>
      <w:lvlText w:val=""/>
      <w:lvlJc w:val="left"/>
      <w:pPr>
        <w:ind w:left="3447" w:hanging="360"/>
      </w:pPr>
      <w:rPr>
        <w:rFonts w:ascii="Wingdings" w:hAnsi="Wingdings" w:hint="default"/>
      </w:rPr>
    </w:lvl>
    <w:lvl w:ilvl="3" w:tplc="041B0001" w:tentative="1">
      <w:start w:val="1"/>
      <w:numFmt w:val="bullet"/>
      <w:lvlText w:val=""/>
      <w:lvlJc w:val="left"/>
      <w:pPr>
        <w:ind w:left="4167" w:hanging="360"/>
      </w:pPr>
      <w:rPr>
        <w:rFonts w:ascii="Symbol" w:hAnsi="Symbol" w:hint="default"/>
      </w:rPr>
    </w:lvl>
    <w:lvl w:ilvl="4" w:tplc="041B0003" w:tentative="1">
      <w:start w:val="1"/>
      <w:numFmt w:val="bullet"/>
      <w:lvlText w:val="o"/>
      <w:lvlJc w:val="left"/>
      <w:pPr>
        <w:ind w:left="4887" w:hanging="360"/>
      </w:pPr>
      <w:rPr>
        <w:rFonts w:ascii="Courier New" w:hAnsi="Courier New" w:cs="Courier New" w:hint="default"/>
      </w:rPr>
    </w:lvl>
    <w:lvl w:ilvl="5" w:tplc="041B0005" w:tentative="1">
      <w:start w:val="1"/>
      <w:numFmt w:val="bullet"/>
      <w:lvlText w:val=""/>
      <w:lvlJc w:val="left"/>
      <w:pPr>
        <w:ind w:left="5607" w:hanging="360"/>
      </w:pPr>
      <w:rPr>
        <w:rFonts w:ascii="Wingdings" w:hAnsi="Wingdings" w:hint="default"/>
      </w:rPr>
    </w:lvl>
    <w:lvl w:ilvl="6" w:tplc="041B0001" w:tentative="1">
      <w:start w:val="1"/>
      <w:numFmt w:val="bullet"/>
      <w:lvlText w:val=""/>
      <w:lvlJc w:val="left"/>
      <w:pPr>
        <w:ind w:left="6327" w:hanging="360"/>
      </w:pPr>
      <w:rPr>
        <w:rFonts w:ascii="Symbol" w:hAnsi="Symbol" w:hint="default"/>
      </w:rPr>
    </w:lvl>
    <w:lvl w:ilvl="7" w:tplc="041B0003" w:tentative="1">
      <w:start w:val="1"/>
      <w:numFmt w:val="bullet"/>
      <w:lvlText w:val="o"/>
      <w:lvlJc w:val="left"/>
      <w:pPr>
        <w:ind w:left="7047" w:hanging="360"/>
      </w:pPr>
      <w:rPr>
        <w:rFonts w:ascii="Courier New" w:hAnsi="Courier New" w:cs="Courier New" w:hint="default"/>
      </w:rPr>
    </w:lvl>
    <w:lvl w:ilvl="8" w:tplc="041B0005" w:tentative="1">
      <w:start w:val="1"/>
      <w:numFmt w:val="bullet"/>
      <w:lvlText w:val=""/>
      <w:lvlJc w:val="left"/>
      <w:pPr>
        <w:ind w:left="7767" w:hanging="360"/>
      </w:pPr>
      <w:rPr>
        <w:rFonts w:ascii="Wingdings" w:hAnsi="Wingdings" w:hint="default"/>
      </w:rPr>
    </w:lvl>
  </w:abstractNum>
  <w:abstractNum w:abstractNumId="28">
    <w:nsid w:val="73694817"/>
    <w:multiLevelType w:val="hybridMultilevel"/>
    <w:tmpl w:val="C2409B76"/>
    <w:lvl w:ilvl="0" w:tplc="041B0001">
      <w:start w:val="1"/>
      <w:numFmt w:val="bullet"/>
      <w:lvlText w:val=""/>
      <w:lvlJc w:val="left"/>
      <w:pPr>
        <w:ind w:left="1230" w:hanging="360"/>
      </w:pPr>
      <w:rPr>
        <w:rFonts w:ascii="Symbol" w:hAnsi="Symbol" w:hint="default"/>
      </w:rPr>
    </w:lvl>
    <w:lvl w:ilvl="1" w:tplc="041B0003" w:tentative="1">
      <w:start w:val="1"/>
      <w:numFmt w:val="bullet"/>
      <w:lvlText w:val="o"/>
      <w:lvlJc w:val="left"/>
      <w:pPr>
        <w:ind w:left="1950" w:hanging="360"/>
      </w:pPr>
      <w:rPr>
        <w:rFonts w:ascii="Courier New" w:hAnsi="Courier New" w:cs="Courier New" w:hint="default"/>
      </w:rPr>
    </w:lvl>
    <w:lvl w:ilvl="2" w:tplc="041B0005" w:tentative="1">
      <w:start w:val="1"/>
      <w:numFmt w:val="bullet"/>
      <w:lvlText w:val=""/>
      <w:lvlJc w:val="left"/>
      <w:pPr>
        <w:ind w:left="2670" w:hanging="360"/>
      </w:pPr>
      <w:rPr>
        <w:rFonts w:ascii="Wingdings" w:hAnsi="Wingdings" w:hint="default"/>
      </w:rPr>
    </w:lvl>
    <w:lvl w:ilvl="3" w:tplc="041B0001" w:tentative="1">
      <w:start w:val="1"/>
      <w:numFmt w:val="bullet"/>
      <w:lvlText w:val=""/>
      <w:lvlJc w:val="left"/>
      <w:pPr>
        <w:ind w:left="3390" w:hanging="360"/>
      </w:pPr>
      <w:rPr>
        <w:rFonts w:ascii="Symbol" w:hAnsi="Symbol" w:hint="default"/>
      </w:rPr>
    </w:lvl>
    <w:lvl w:ilvl="4" w:tplc="041B0003" w:tentative="1">
      <w:start w:val="1"/>
      <w:numFmt w:val="bullet"/>
      <w:lvlText w:val="o"/>
      <w:lvlJc w:val="left"/>
      <w:pPr>
        <w:ind w:left="4110" w:hanging="360"/>
      </w:pPr>
      <w:rPr>
        <w:rFonts w:ascii="Courier New" w:hAnsi="Courier New" w:cs="Courier New" w:hint="default"/>
      </w:rPr>
    </w:lvl>
    <w:lvl w:ilvl="5" w:tplc="041B0005" w:tentative="1">
      <w:start w:val="1"/>
      <w:numFmt w:val="bullet"/>
      <w:lvlText w:val=""/>
      <w:lvlJc w:val="left"/>
      <w:pPr>
        <w:ind w:left="4830" w:hanging="360"/>
      </w:pPr>
      <w:rPr>
        <w:rFonts w:ascii="Wingdings" w:hAnsi="Wingdings" w:hint="default"/>
      </w:rPr>
    </w:lvl>
    <w:lvl w:ilvl="6" w:tplc="041B0001" w:tentative="1">
      <w:start w:val="1"/>
      <w:numFmt w:val="bullet"/>
      <w:lvlText w:val=""/>
      <w:lvlJc w:val="left"/>
      <w:pPr>
        <w:ind w:left="5550" w:hanging="360"/>
      </w:pPr>
      <w:rPr>
        <w:rFonts w:ascii="Symbol" w:hAnsi="Symbol" w:hint="default"/>
      </w:rPr>
    </w:lvl>
    <w:lvl w:ilvl="7" w:tplc="041B0003" w:tentative="1">
      <w:start w:val="1"/>
      <w:numFmt w:val="bullet"/>
      <w:lvlText w:val="o"/>
      <w:lvlJc w:val="left"/>
      <w:pPr>
        <w:ind w:left="6270" w:hanging="360"/>
      </w:pPr>
      <w:rPr>
        <w:rFonts w:ascii="Courier New" w:hAnsi="Courier New" w:cs="Courier New" w:hint="default"/>
      </w:rPr>
    </w:lvl>
    <w:lvl w:ilvl="8" w:tplc="041B0005" w:tentative="1">
      <w:start w:val="1"/>
      <w:numFmt w:val="bullet"/>
      <w:lvlText w:val=""/>
      <w:lvlJc w:val="left"/>
      <w:pPr>
        <w:ind w:left="6990" w:hanging="360"/>
      </w:pPr>
      <w:rPr>
        <w:rFonts w:ascii="Wingdings" w:hAnsi="Wingdings" w:hint="default"/>
      </w:rPr>
    </w:lvl>
  </w:abstractNum>
  <w:num w:numId="1">
    <w:abstractNumId w:val="22"/>
  </w:num>
  <w:num w:numId="2">
    <w:abstractNumId w:val="18"/>
  </w:num>
  <w:num w:numId="3">
    <w:abstractNumId w:val="5"/>
  </w:num>
  <w:num w:numId="4">
    <w:abstractNumId w:val="4"/>
  </w:num>
  <w:num w:numId="5">
    <w:abstractNumId w:val="6"/>
  </w:num>
  <w:num w:numId="6">
    <w:abstractNumId w:val="6"/>
    <w:lvlOverride w:ilvl="0">
      <w:startOverride w:val="1"/>
    </w:lvlOverride>
  </w:num>
  <w:num w:numId="7">
    <w:abstractNumId w:val="21"/>
  </w:num>
  <w:num w:numId="8">
    <w:abstractNumId w:val="13"/>
  </w:num>
  <w:num w:numId="9">
    <w:abstractNumId w:val="14"/>
  </w:num>
  <w:num w:numId="10">
    <w:abstractNumId w:val="15"/>
  </w:num>
  <w:num w:numId="11">
    <w:abstractNumId w:val="9"/>
  </w:num>
  <w:num w:numId="12">
    <w:abstractNumId w:val="23"/>
  </w:num>
  <w:num w:numId="13">
    <w:abstractNumId w:val="26"/>
  </w:num>
  <w:num w:numId="14">
    <w:abstractNumId w:val="27"/>
  </w:num>
  <w:num w:numId="15">
    <w:abstractNumId w:val="12"/>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7"/>
  </w:num>
  <w:num w:numId="18">
    <w:abstractNumId w:val="28"/>
  </w:num>
  <w:num w:numId="19">
    <w:abstractNumId w:val="25"/>
  </w:num>
  <w:num w:numId="20">
    <w:abstractNumId w:val="16"/>
  </w:num>
  <w:num w:numId="21">
    <w:abstractNumId w:val="19"/>
  </w:num>
  <w:num w:numId="22">
    <w:abstractNumId w:val="7"/>
  </w:num>
  <w:num w:numId="23">
    <w:abstractNumId w:val="3"/>
  </w:num>
  <w:num w:numId="24">
    <w:abstractNumId w:val="2"/>
  </w:num>
  <w:num w:numId="25">
    <w:abstractNumId w:val="1"/>
  </w:num>
  <w:num w:numId="26">
    <w:abstractNumId w:val="0"/>
  </w:num>
  <w:num w:numId="27">
    <w:abstractNumId w:val="8"/>
  </w:num>
  <w:num w:numId="28">
    <w:abstractNumId w:val="24"/>
  </w:num>
  <w:num w:numId="29">
    <w:abstractNumId w:val="1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1"/>
  </w:num>
  <w:num w:numId="32">
    <w:abstractNumId w:val="10"/>
  </w:num>
  <w:num w:numId="33">
    <w:abstractNumId w:val="20"/>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attachedTemplate r:id="rId1"/>
  <w:defaultTabStop w:val="720"/>
  <w:hyphenationZone w:val="425"/>
  <w:noPunctuationKerning/>
  <w:characterSpacingControl w:val="doNotCompress"/>
  <w:footnotePr>
    <w:footnote w:id="-1"/>
    <w:footnote w:id="0"/>
  </w:footnotePr>
  <w:endnotePr>
    <w:endnote w:id="-1"/>
    <w:endnote w:id="0"/>
  </w:endnotePr>
  <w:compat/>
  <w:rsids>
    <w:rsidRoot w:val="006E731B"/>
    <w:rsid w:val="00000E09"/>
    <w:rsid w:val="00000FBE"/>
    <w:rsid w:val="0000161C"/>
    <w:rsid w:val="00001FA4"/>
    <w:rsid w:val="00004003"/>
    <w:rsid w:val="000040B1"/>
    <w:rsid w:val="00005419"/>
    <w:rsid w:val="000056B8"/>
    <w:rsid w:val="0000640B"/>
    <w:rsid w:val="0001053A"/>
    <w:rsid w:val="00013087"/>
    <w:rsid w:val="00014113"/>
    <w:rsid w:val="00015048"/>
    <w:rsid w:val="000165E8"/>
    <w:rsid w:val="000201E8"/>
    <w:rsid w:val="00021A1B"/>
    <w:rsid w:val="00021D18"/>
    <w:rsid w:val="00022417"/>
    <w:rsid w:val="000226BB"/>
    <w:rsid w:val="00025A00"/>
    <w:rsid w:val="0002692C"/>
    <w:rsid w:val="0003068A"/>
    <w:rsid w:val="00030BDD"/>
    <w:rsid w:val="000311D8"/>
    <w:rsid w:val="00031F3A"/>
    <w:rsid w:val="00032423"/>
    <w:rsid w:val="00033E81"/>
    <w:rsid w:val="00033ED9"/>
    <w:rsid w:val="00036043"/>
    <w:rsid w:val="00037FF2"/>
    <w:rsid w:val="00041962"/>
    <w:rsid w:val="00041AEA"/>
    <w:rsid w:val="00042310"/>
    <w:rsid w:val="000428A4"/>
    <w:rsid w:val="00042BEF"/>
    <w:rsid w:val="00042E51"/>
    <w:rsid w:val="000450A2"/>
    <w:rsid w:val="00045499"/>
    <w:rsid w:val="00046636"/>
    <w:rsid w:val="00047E0F"/>
    <w:rsid w:val="00050FA8"/>
    <w:rsid w:val="00052D8F"/>
    <w:rsid w:val="00053DBB"/>
    <w:rsid w:val="000550C6"/>
    <w:rsid w:val="000556A7"/>
    <w:rsid w:val="0005604D"/>
    <w:rsid w:val="0006116B"/>
    <w:rsid w:val="00062054"/>
    <w:rsid w:val="000637F0"/>
    <w:rsid w:val="000641BD"/>
    <w:rsid w:val="0006439A"/>
    <w:rsid w:val="000650E3"/>
    <w:rsid w:val="0006610F"/>
    <w:rsid w:val="00070EEF"/>
    <w:rsid w:val="000738D9"/>
    <w:rsid w:val="00074238"/>
    <w:rsid w:val="0007430D"/>
    <w:rsid w:val="00074B70"/>
    <w:rsid w:val="00077F41"/>
    <w:rsid w:val="0008119C"/>
    <w:rsid w:val="000828B5"/>
    <w:rsid w:val="00083E08"/>
    <w:rsid w:val="00084A4A"/>
    <w:rsid w:val="000853A2"/>
    <w:rsid w:val="00086056"/>
    <w:rsid w:val="0008782C"/>
    <w:rsid w:val="000903CE"/>
    <w:rsid w:val="00091BF0"/>
    <w:rsid w:val="00091C39"/>
    <w:rsid w:val="00094FD5"/>
    <w:rsid w:val="00095B5C"/>
    <w:rsid w:val="00095F86"/>
    <w:rsid w:val="00096267"/>
    <w:rsid w:val="0009685A"/>
    <w:rsid w:val="00096E50"/>
    <w:rsid w:val="00096FB4"/>
    <w:rsid w:val="00097255"/>
    <w:rsid w:val="000976EE"/>
    <w:rsid w:val="000A02D8"/>
    <w:rsid w:val="000A045A"/>
    <w:rsid w:val="000A1072"/>
    <w:rsid w:val="000A13A0"/>
    <w:rsid w:val="000A1D13"/>
    <w:rsid w:val="000A1DF1"/>
    <w:rsid w:val="000A1E87"/>
    <w:rsid w:val="000A2C8D"/>
    <w:rsid w:val="000A343D"/>
    <w:rsid w:val="000A4E59"/>
    <w:rsid w:val="000A4FB9"/>
    <w:rsid w:val="000A5D18"/>
    <w:rsid w:val="000A5E78"/>
    <w:rsid w:val="000A6242"/>
    <w:rsid w:val="000A67E2"/>
    <w:rsid w:val="000A78A2"/>
    <w:rsid w:val="000B1F5A"/>
    <w:rsid w:val="000B2717"/>
    <w:rsid w:val="000B3306"/>
    <w:rsid w:val="000B4EE4"/>
    <w:rsid w:val="000B508E"/>
    <w:rsid w:val="000B5273"/>
    <w:rsid w:val="000B5D6E"/>
    <w:rsid w:val="000B67F5"/>
    <w:rsid w:val="000C0718"/>
    <w:rsid w:val="000C1471"/>
    <w:rsid w:val="000C15D2"/>
    <w:rsid w:val="000C2C2D"/>
    <w:rsid w:val="000C37A4"/>
    <w:rsid w:val="000C3E2C"/>
    <w:rsid w:val="000C4164"/>
    <w:rsid w:val="000C59F2"/>
    <w:rsid w:val="000C5ABE"/>
    <w:rsid w:val="000C5BC9"/>
    <w:rsid w:val="000C5E7C"/>
    <w:rsid w:val="000C7156"/>
    <w:rsid w:val="000C7920"/>
    <w:rsid w:val="000C7C83"/>
    <w:rsid w:val="000D1E1B"/>
    <w:rsid w:val="000D2171"/>
    <w:rsid w:val="000D306A"/>
    <w:rsid w:val="000D49AF"/>
    <w:rsid w:val="000D5D82"/>
    <w:rsid w:val="000D642F"/>
    <w:rsid w:val="000D76EC"/>
    <w:rsid w:val="000D7914"/>
    <w:rsid w:val="000E047F"/>
    <w:rsid w:val="000E08FE"/>
    <w:rsid w:val="000E0F2A"/>
    <w:rsid w:val="000E1E8D"/>
    <w:rsid w:val="000E51E4"/>
    <w:rsid w:val="000E59DD"/>
    <w:rsid w:val="000E64B5"/>
    <w:rsid w:val="000F0D8B"/>
    <w:rsid w:val="000F1A96"/>
    <w:rsid w:val="000F351C"/>
    <w:rsid w:val="000F4298"/>
    <w:rsid w:val="000F4D0F"/>
    <w:rsid w:val="000F54E5"/>
    <w:rsid w:val="000F5DF4"/>
    <w:rsid w:val="000F5E44"/>
    <w:rsid w:val="000F69C2"/>
    <w:rsid w:val="00103347"/>
    <w:rsid w:val="00103F1A"/>
    <w:rsid w:val="00104829"/>
    <w:rsid w:val="00105496"/>
    <w:rsid w:val="0010761D"/>
    <w:rsid w:val="00107A54"/>
    <w:rsid w:val="00110352"/>
    <w:rsid w:val="00112080"/>
    <w:rsid w:val="001125A1"/>
    <w:rsid w:val="00112662"/>
    <w:rsid w:val="001138B0"/>
    <w:rsid w:val="00116E4E"/>
    <w:rsid w:val="00117774"/>
    <w:rsid w:val="00120948"/>
    <w:rsid w:val="00121312"/>
    <w:rsid w:val="001222F8"/>
    <w:rsid w:val="00122B3C"/>
    <w:rsid w:val="0012464A"/>
    <w:rsid w:val="00124CFD"/>
    <w:rsid w:val="0012548B"/>
    <w:rsid w:val="00126668"/>
    <w:rsid w:val="00126A52"/>
    <w:rsid w:val="00126E09"/>
    <w:rsid w:val="001273D6"/>
    <w:rsid w:val="00127B43"/>
    <w:rsid w:val="00130AB6"/>
    <w:rsid w:val="00130DDC"/>
    <w:rsid w:val="001338D9"/>
    <w:rsid w:val="001342F3"/>
    <w:rsid w:val="001356C8"/>
    <w:rsid w:val="00135B84"/>
    <w:rsid w:val="00135C2A"/>
    <w:rsid w:val="00136CBF"/>
    <w:rsid w:val="00141B29"/>
    <w:rsid w:val="00141E6F"/>
    <w:rsid w:val="00141FD2"/>
    <w:rsid w:val="001434E1"/>
    <w:rsid w:val="00146BD5"/>
    <w:rsid w:val="00146CF9"/>
    <w:rsid w:val="00146F70"/>
    <w:rsid w:val="00147379"/>
    <w:rsid w:val="00147FA5"/>
    <w:rsid w:val="00150451"/>
    <w:rsid w:val="00150E68"/>
    <w:rsid w:val="0015262B"/>
    <w:rsid w:val="00153B12"/>
    <w:rsid w:val="001545E4"/>
    <w:rsid w:val="00156FDA"/>
    <w:rsid w:val="0015702E"/>
    <w:rsid w:val="00157441"/>
    <w:rsid w:val="00157B7A"/>
    <w:rsid w:val="00157DB8"/>
    <w:rsid w:val="00157FC7"/>
    <w:rsid w:val="001603EC"/>
    <w:rsid w:val="001604C4"/>
    <w:rsid w:val="00161066"/>
    <w:rsid w:val="00161900"/>
    <w:rsid w:val="001625F2"/>
    <w:rsid w:val="00163767"/>
    <w:rsid w:val="00163C55"/>
    <w:rsid w:val="00164738"/>
    <w:rsid w:val="00164781"/>
    <w:rsid w:val="00164C3D"/>
    <w:rsid w:val="00165CA8"/>
    <w:rsid w:val="00166EDD"/>
    <w:rsid w:val="001678FD"/>
    <w:rsid w:val="00167A0F"/>
    <w:rsid w:val="0017035D"/>
    <w:rsid w:val="001707A0"/>
    <w:rsid w:val="0017143B"/>
    <w:rsid w:val="0017191B"/>
    <w:rsid w:val="00172837"/>
    <w:rsid w:val="001755AA"/>
    <w:rsid w:val="001758AF"/>
    <w:rsid w:val="00176082"/>
    <w:rsid w:val="00176540"/>
    <w:rsid w:val="001769E4"/>
    <w:rsid w:val="00176BCC"/>
    <w:rsid w:val="00180724"/>
    <w:rsid w:val="00180F6B"/>
    <w:rsid w:val="001812E3"/>
    <w:rsid w:val="00181B11"/>
    <w:rsid w:val="001825B4"/>
    <w:rsid w:val="001828C6"/>
    <w:rsid w:val="00184B0D"/>
    <w:rsid w:val="001855D4"/>
    <w:rsid w:val="00185FF3"/>
    <w:rsid w:val="00187338"/>
    <w:rsid w:val="00187A78"/>
    <w:rsid w:val="00187ABA"/>
    <w:rsid w:val="00191DDE"/>
    <w:rsid w:val="00192042"/>
    <w:rsid w:val="001930A8"/>
    <w:rsid w:val="001A16D7"/>
    <w:rsid w:val="001A2537"/>
    <w:rsid w:val="001A2931"/>
    <w:rsid w:val="001A33AB"/>
    <w:rsid w:val="001A49FB"/>
    <w:rsid w:val="001A600F"/>
    <w:rsid w:val="001A60CD"/>
    <w:rsid w:val="001A7132"/>
    <w:rsid w:val="001A77FC"/>
    <w:rsid w:val="001B1D09"/>
    <w:rsid w:val="001B2B6A"/>
    <w:rsid w:val="001B3752"/>
    <w:rsid w:val="001B3DBA"/>
    <w:rsid w:val="001B4C66"/>
    <w:rsid w:val="001B664E"/>
    <w:rsid w:val="001C05D9"/>
    <w:rsid w:val="001C158C"/>
    <w:rsid w:val="001C15FF"/>
    <w:rsid w:val="001C18F0"/>
    <w:rsid w:val="001C22D8"/>
    <w:rsid w:val="001C3506"/>
    <w:rsid w:val="001C4CD0"/>
    <w:rsid w:val="001C5FE6"/>
    <w:rsid w:val="001C7874"/>
    <w:rsid w:val="001D02CC"/>
    <w:rsid w:val="001D3631"/>
    <w:rsid w:val="001D3DF0"/>
    <w:rsid w:val="001D40CF"/>
    <w:rsid w:val="001D49DB"/>
    <w:rsid w:val="001D4BA1"/>
    <w:rsid w:val="001D6689"/>
    <w:rsid w:val="001D6ACF"/>
    <w:rsid w:val="001D6B28"/>
    <w:rsid w:val="001D7304"/>
    <w:rsid w:val="001D73E7"/>
    <w:rsid w:val="001E1303"/>
    <w:rsid w:val="001E1714"/>
    <w:rsid w:val="001E1CCB"/>
    <w:rsid w:val="001E2366"/>
    <w:rsid w:val="001E24C8"/>
    <w:rsid w:val="001E2BA7"/>
    <w:rsid w:val="001E37B9"/>
    <w:rsid w:val="001E3D61"/>
    <w:rsid w:val="001E3E67"/>
    <w:rsid w:val="001E484F"/>
    <w:rsid w:val="001E5650"/>
    <w:rsid w:val="001F048B"/>
    <w:rsid w:val="001F157B"/>
    <w:rsid w:val="001F19D5"/>
    <w:rsid w:val="001F1F2D"/>
    <w:rsid w:val="001F3143"/>
    <w:rsid w:val="001F3D5A"/>
    <w:rsid w:val="001F4818"/>
    <w:rsid w:val="001F67DA"/>
    <w:rsid w:val="0020112C"/>
    <w:rsid w:val="00201AB5"/>
    <w:rsid w:val="002021B4"/>
    <w:rsid w:val="002044B3"/>
    <w:rsid w:val="00205933"/>
    <w:rsid w:val="00206399"/>
    <w:rsid w:val="00207FB8"/>
    <w:rsid w:val="002100D1"/>
    <w:rsid w:val="0021019B"/>
    <w:rsid w:val="00210C93"/>
    <w:rsid w:val="002122E3"/>
    <w:rsid w:val="002140A3"/>
    <w:rsid w:val="00214139"/>
    <w:rsid w:val="0021455A"/>
    <w:rsid w:val="0021465B"/>
    <w:rsid w:val="00214AAF"/>
    <w:rsid w:val="00215E7C"/>
    <w:rsid w:val="00216338"/>
    <w:rsid w:val="00216394"/>
    <w:rsid w:val="00220DB4"/>
    <w:rsid w:val="00221C97"/>
    <w:rsid w:val="00223A9A"/>
    <w:rsid w:val="00224326"/>
    <w:rsid w:val="002263B1"/>
    <w:rsid w:val="00226F70"/>
    <w:rsid w:val="0022744C"/>
    <w:rsid w:val="00227B64"/>
    <w:rsid w:val="00230A8A"/>
    <w:rsid w:val="00231E2F"/>
    <w:rsid w:val="00232223"/>
    <w:rsid w:val="002340C6"/>
    <w:rsid w:val="00234240"/>
    <w:rsid w:val="00234252"/>
    <w:rsid w:val="00234BD4"/>
    <w:rsid w:val="00235E05"/>
    <w:rsid w:val="00236740"/>
    <w:rsid w:val="00236B6F"/>
    <w:rsid w:val="0024113E"/>
    <w:rsid w:val="00242270"/>
    <w:rsid w:val="0024228B"/>
    <w:rsid w:val="00243BE0"/>
    <w:rsid w:val="00244E33"/>
    <w:rsid w:val="00245DDE"/>
    <w:rsid w:val="00247117"/>
    <w:rsid w:val="002478F6"/>
    <w:rsid w:val="002510F4"/>
    <w:rsid w:val="00251E14"/>
    <w:rsid w:val="00255E39"/>
    <w:rsid w:val="0025724C"/>
    <w:rsid w:val="00260BB6"/>
    <w:rsid w:val="002612B0"/>
    <w:rsid w:val="00262C77"/>
    <w:rsid w:val="00262DA7"/>
    <w:rsid w:val="0026353F"/>
    <w:rsid w:val="002637BF"/>
    <w:rsid w:val="002639FD"/>
    <w:rsid w:val="00263AB6"/>
    <w:rsid w:val="00264ADE"/>
    <w:rsid w:val="0026588E"/>
    <w:rsid w:val="0026770D"/>
    <w:rsid w:val="00267911"/>
    <w:rsid w:val="00267F59"/>
    <w:rsid w:val="002712E1"/>
    <w:rsid w:val="00271E83"/>
    <w:rsid w:val="00276FDF"/>
    <w:rsid w:val="0027789C"/>
    <w:rsid w:val="002811B5"/>
    <w:rsid w:val="00281DB9"/>
    <w:rsid w:val="00282C6C"/>
    <w:rsid w:val="002836AB"/>
    <w:rsid w:val="00285327"/>
    <w:rsid w:val="002868E9"/>
    <w:rsid w:val="00286FCE"/>
    <w:rsid w:val="0029012E"/>
    <w:rsid w:val="0029034C"/>
    <w:rsid w:val="002903E5"/>
    <w:rsid w:val="002905E6"/>
    <w:rsid w:val="002910AD"/>
    <w:rsid w:val="00292606"/>
    <w:rsid w:val="00292CBA"/>
    <w:rsid w:val="00295147"/>
    <w:rsid w:val="002956DB"/>
    <w:rsid w:val="00296FC0"/>
    <w:rsid w:val="0029724C"/>
    <w:rsid w:val="00297B86"/>
    <w:rsid w:val="002A0032"/>
    <w:rsid w:val="002A1049"/>
    <w:rsid w:val="002A1B93"/>
    <w:rsid w:val="002A1FD9"/>
    <w:rsid w:val="002A2534"/>
    <w:rsid w:val="002A3337"/>
    <w:rsid w:val="002A4BC5"/>
    <w:rsid w:val="002A58B5"/>
    <w:rsid w:val="002A5A63"/>
    <w:rsid w:val="002B20A5"/>
    <w:rsid w:val="002B329B"/>
    <w:rsid w:val="002B415E"/>
    <w:rsid w:val="002B422B"/>
    <w:rsid w:val="002C0EC8"/>
    <w:rsid w:val="002C1057"/>
    <w:rsid w:val="002C15D9"/>
    <w:rsid w:val="002C346B"/>
    <w:rsid w:val="002C3C2B"/>
    <w:rsid w:val="002C59CA"/>
    <w:rsid w:val="002C6D4A"/>
    <w:rsid w:val="002C71DF"/>
    <w:rsid w:val="002D0239"/>
    <w:rsid w:val="002D1584"/>
    <w:rsid w:val="002D1971"/>
    <w:rsid w:val="002D4357"/>
    <w:rsid w:val="002D507C"/>
    <w:rsid w:val="002D61E2"/>
    <w:rsid w:val="002D62BB"/>
    <w:rsid w:val="002D6E01"/>
    <w:rsid w:val="002D75A5"/>
    <w:rsid w:val="002E0B22"/>
    <w:rsid w:val="002E14E4"/>
    <w:rsid w:val="002E24DD"/>
    <w:rsid w:val="002E3128"/>
    <w:rsid w:val="002E356D"/>
    <w:rsid w:val="002E3DF5"/>
    <w:rsid w:val="002E5C00"/>
    <w:rsid w:val="002E6849"/>
    <w:rsid w:val="002E7662"/>
    <w:rsid w:val="002F2D64"/>
    <w:rsid w:val="003007E1"/>
    <w:rsid w:val="0030091D"/>
    <w:rsid w:val="00300CC6"/>
    <w:rsid w:val="00300F41"/>
    <w:rsid w:val="0030238C"/>
    <w:rsid w:val="003028CC"/>
    <w:rsid w:val="00302B00"/>
    <w:rsid w:val="00303550"/>
    <w:rsid w:val="00303E34"/>
    <w:rsid w:val="00304383"/>
    <w:rsid w:val="00306B44"/>
    <w:rsid w:val="00310C1B"/>
    <w:rsid w:val="00310E03"/>
    <w:rsid w:val="00311B32"/>
    <w:rsid w:val="00312871"/>
    <w:rsid w:val="0031314A"/>
    <w:rsid w:val="00315B6A"/>
    <w:rsid w:val="003161B4"/>
    <w:rsid w:val="003176E0"/>
    <w:rsid w:val="0032324E"/>
    <w:rsid w:val="00323769"/>
    <w:rsid w:val="0032432C"/>
    <w:rsid w:val="00324DBA"/>
    <w:rsid w:val="00324F92"/>
    <w:rsid w:val="003254C2"/>
    <w:rsid w:val="00326E50"/>
    <w:rsid w:val="00331F97"/>
    <w:rsid w:val="0033203A"/>
    <w:rsid w:val="0033205A"/>
    <w:rsid w:val="00332766"/>
    <w:rsid w:val="00332C41"/>
    <w:rsid w:val="003347F0"/>
    <w:rsid w:val="00335485"/>
    <w:rsid w:val="003364A1"/>
    <w:rsid w:val="00336A0A"/>
    <w:rsid w:val="003371CC"/>
    <w:rsid w:val="00340495"/>
    <w:rsid w:val="00340F32"/>
    <w:rsid w:val="003419C7"/>
    <w:rsid w:val="0034300A"/>
    <w:rsid w:val="00343487"/>
    <w:rsid w:val="00343EBF"/>
    <w:rsid w:val="00344799"/>
    <w:rsid w:val="00344A3B"/>
    <w:rsid w:val="00345E78"/>
    <w:rsid w:val="003469D5"/>
    <w:rsid w:val="00350616"/>
    <w:rsid w:val="00351240"/>
    <w:rsid w:val="003513B9"/>
    <w:rsid w:val="00351848"/>
    <w:rsid w:val="003519A4"/>
    <w:rsid w:val="00351B79"/>
    <w:rsid w:val="00351B80"/>
    <w:rsid w:val="00353FD2"/>
    <w:rsid w:val="00354306"/>
    <w:rsid w:val="00356D5E"/>
    <w:rsid w:val="003577D0"/>
    <w:rsid w:val="00360175"/>
    <w:rsid w:val="0036191A"/>
    <w:rsid w:val="0036297A"/>
    <w:rsid w:val="00362A1B"/>
    <w:rsid w:val="00362D4D"/>
    <w:rsid w:val="00362EBF"/>
    <w:rsid w:val="00364224"/>
    <w:rsid w:val="003659F1"/>
    <w:rsid w:val="00366428"/>
    <w:rsid w:val="003665D7"/>
    <w:rsid w:val="003705BB"/>
    <w:rsid w:val="00370920"/>
    <w:rsid w:val="003717CD"/>
    <w:rsid w:val="003720C0"/>
    <w:rsid w:val="003724F6"/>
    <w:rsid w:val="00375032"/>
    <w:rsid w:val="00376F18"/>
    <w:rsid w:val="003774BA"/>
    <w:rsid w:val="00377875"/>
    <w:rsid w:val="00381174"/>
    <w:rsid w:val="00381E2E"/>
    <w:rsid w:val="00381EAB"/>
    <w:rsid w:val="003822C9"/>
    <w:rsid w:val="00382311"/>
    <w:rsid w:val="003839B7"/>
    <w:rsid w:val="00383A17"/>
    <w:rsid w:val="00383BF2"/>
    <w:rsid w:val="003857C1"/>
    <w:rsid w:val="0038668B"/>
    <w:rsid w:val="003879CD"/>
    <w:rsid w:val="00391C7E"/>
    <w:rsid w:val="003920B6"/>
    <w:rsid w:val="0039212F"/>
    <w:rsid w:val="003943F3"/>
    <w:rsid w:val="00396177"/>
    <w:rsid w:val="00396336"/>
    <w:rsid w:val="003A0C86"/>
    <w:rsid w:val="003A6757"/>
    <w:rsid w:val="003B11BD"/>
    <w:rsid w:val="003B16E3"/>
    <w:rsid w:val="003B1885"/>
    <w:rsid w:val="003B370D"/>
    <w:rsid w:val="003B39E0"/>
    <w:rsid w:val="003B4690"/>
    <w:rsid w:val="003B7E18"/>
    <w:rsid w:val="003C18A6"/>
    <w:rsid w:val="003C1C11"/>
    <w:rsid w:val="003C21EA"/>
    <w:rsid w:val="003C2B53"/>
    <w:rsid w:val="003C32E5"/>
    <w:rsid w:val="003C3B2C"/>
    <w:rsid w:val="003D34D8"/>
    <w:rsid w:val="003D3D58"/>
    <w:rsid w:val="003D3DE6"/>
    <w:rsid w:val="003D436C"/>
    <w:rsid w:val="003D4D7D"/>
    <w:rsid w:val="003D4FDB"/>
    <w:rsid w:val="003D5105"/>
    <w:rsid w:val="003D5A04"/>
    <w:rsid w:val="003D75F9"/>
    <w:rsid w:val="003E107B"/>
    <w:rsid w:val="003E1630"/>
    <w:rsid w:val="003E266B"/>
    <w:rsid w:val="003E3495"/>
    <w:rsid w:val="003E35FE"/>
    <w:rsid w:val="003E3C7D"/>
    <w:rsid w:val="003E560D"/>
    <w:rsid w:val="003E6190"/>
    <w:rsid w:val="003E6A2E"/>
    <w:rsid w:val="003E6E23"/>
    <w:rsid w:val="003F0D85"/>
    <w:rsid w:val="003F1751"/>
    <w:rsid w:val="003F2623"/>
    <w:rsid w:val="003F34DE"/>
    <w:rsid w:val="003F377D"/>
    <w:rsid w:val="003F3B40"/>
    <w:rsid w:val="003F3C00"/>
    <w:rsid w:val="003F46B7"/>
    <w:rsid w:val="003F5887"/>
    <w:rsid w:val="003F5CCC"/>
    <w:rsid w:val="003F6B8B"/>
    <w:rsid w:val="003F6EAC"/>
    <w:rsid w:val="003F77BE"/>
    <w:rsid w:val="003F7B9A"/>
    <w:rsid w:val="003F7F54"/>
    <w:rsid w:val="00400221"/>
    <w:rsid w:val="00401923"/>
    <w:rsid w:val="00401CA5"/>
    <w:rsid w:val="00401E7B"/>
    <w:rsid w:val="00402F65"/>
    <w:rsid w:val="004043F9"/>
    <w:rsid w:val="00405DE2"/>
    <w:rsid w:val="00407004"/>
    <w:rsid w:val="00407682"/>
    <w:rsid w:val="004077C6"/>
    <w:rsid w:val="004123F8"/>
    <w:rsid w:val="00412BCA"/>
    <w:rsid w:val="00412E6C"/>
    <w:rsid w:val="0041380A"/>
    <w:rsid w:val="00414536"/>
    <w:rsid w:val="00415B2B"/>
    <w:rsid w:val="00416CB7"/>
    <w:rsid w:val="004179E4"/>
    <w:rsid w:val="00420713"/>
    <w:rsid w:val="004210D1"/>
    <w:rsid w:val="0042318D"/>
    <w:rsid w:val="00423A19"/>
    <w:rsid w:val="00424B4E"/>
    <w:rsid w:val="00425722"/>
    <w:rsid w:val="00425FDB"/>
    <w:rsid w:val="004270CC"/>
    <w:rsid w:val="00427FFE"/>
    <w:rsid w:val="00430E8F"/>
    <w:rsid w:val="00432153"/>
    <w:rsid w:val="0043223A"/>
    <w:rsid w:val="004322AF"/>
    <w:rsid w:val="00432857"/>
    <w:rsid w:val="004356AC"/>
    <w:rsid w:val="00435FA5"/>
    <w:rsid w:val="00436D59"/>
    <w:rsid w:val="004417DF"/>
    <w:rsid w:val="0044306E"/>
    <w:rsid w:val="0044361F"/>
    <w:rsid w:val="0044381D"/>
    <w:rsid w:val="004445BA"/>
    <w:rsid w:val="0044589E"/>
    <w:rsid w:val="00446BD5"/>
    <w:rsid w:val="00446CE8"/>
    <w:rsid w:val="004522BF"/>
    <w:rsid w:val="00452524"/>
    <w:rsid w:val="00452A45"/>
    <w:rsid w:val="004541A2"/>
    <w:rsid w:val="004545AF"/>
    <w:rsid w:val="00454614"/>
    <w:rsid w:val="00454EBD"/>
    <w:rsid w:val="00454F3E"/>
    <w:rsid w:val="00455881"/>
    <w:rsid w:val="00455ABC"/>
    <w:rsid w:val="00455FE0"/>
    <w:rsid w:val="004560E0"/>
    <w:rsid w:val="0045718F"/>
    <w:rsid w:val="00457282"/>
    <w:rsid w:val="0045757A"/>
    <w:rsid w:val="00457D24"/>
    <w:rsid w:val="004603BC"/>
    <w:rsid w:val="00460F6E"/>
    <w:rsid w:val="00463D17"/>
    <w:rsid w:val="004648BF"/>
    <w:rsid w:val="004648E7"/>
    <w:rsid w:val="004656FF"/>
    <w:rsid w:val="00466945"/>
    <w:rsid w:val="004701E2"/>
    <w:rsid w:val="004701F5"/>
    <w:rsid w:val="00472753"/>
    <w:rsid w:val="00473C7F"/>
    <w:rsid w:val="004748BC"/>
    <w:rsid w:val="00475623"/>
    <w:rsid w:val="004800AE"/>
    <w:rsid w:val="004807A8"/>
    <w:rsid w:val="00480B54"/>
    <w:rsid w:val="00480D36"/>
    <w:rsid w:val="00482FC6"/>
    <w:rsid w:val="004832E9"/>
    <w:rsid w:val="00483CCE"/>
    <w:rsid w:val="004846EC"/>
    <w:rsid w:val="00486227"/>
    <w:rsid w:val="00486585"/>
    <w:rsid w:val="004869E7"/>
    <w:rsid w:val="00490F2D"/>
    <w:rsid w:val="00491065"/>
    <w:rsid w:val="00491DD3"/>
    <w:rsid w:val="0049227C"/>
    <w:rsid w:val="0049298C"/>
    <w:rsid w:val="00494603"/>
    <w:rsid w:val="0049651C"/>
    <w:rsid w:val="004965C5"/>
    <w:rsid w:val="00496A17"/>
    <w:rsid w:val="00496A6D"/>
    <w:rsid w:val="004977FF"/>
    <w:rsid w:val="004A0EDB"/>
    <w:rsid w:val="004A1796"/>
    <w:rsid w:val="004A2B5C"/>
    <w:rsid w:val="004A3449"/>
    <w:rsid w:val="004A3555"/>
    <w:rsid w:val="004A5126"/>
    <w:rsid w:val="004A56A0"/>
    <w:rsid w:val="004B1E5B"/>
    <w:rsid w:val="004B203F"/>
    <w:rsid w:val="004B6591"/>
    <w:rsid w:val="004B6D0E"/>
    <w:rsid w:val="004B7601"/>
    <w:rsid w:val="004C0E4E"/>
    <w:rsid w:val="004C0F51"/>
    <w:rsid w:val="004C1FEF"/>
    <w:rsid w:val="004C3105"/>
    <w:rsid w:val="004C3CCB"/>
    <w:rsid w:val="004C7ADD"/>
    <w:rsid w:val="004D00F4"/>
    <w:rsid w:val="004D0D2E"/>
    <w:rsid w:val="004D2E58"/>
    <w:rsid w:val="004D6233"/>
    <w:rsid w:val="004D7DE0"/>
    <w:rsid w:val="004E080C"/>
    <w:rsid w:val="004E0F91"/>
    <w:rsid w:val="004E2157"/>
    <w:rsid w:val="004E2D32"/>
    <w:rsid w:val="004E547C"/>
    <w:rsid w:val="004E743E"/>
    <w:rsid w:val="004F00CD"/>
    <w:rsid w:val="004F01D4"/>
    <w:rsid w:val="004F02E8"/>
    <w:rsid w:val="004F1784"/>
    <w:rsid w:val="004F184B"/>
    <w:rsid w:val="004F6109"/>
    <w:rsid w:val="004F6CD7"/>
    <w:rsid w:val="004F6F17"/>
    <w:rsid w:val="005025CF"/>
    <w:rsid w:val="00502A20"/>
    <w:rsid w:val="00502BC4"/>
    <w:rsid w:val="0050392F"/>
    <w:rsid w:val="00503C51"/>
    <w:rsid w:val="00505B2C"/>
    <w:rsid w:val="00506428"/>
    <w:rsid w:val="00506649"/>
    <w:rsid w:val="005067D2"/>
    <w:rsid w:val="00507AC2"/>
    <w:rsid w:val="00511D5E"/>
    <w:rsid w:val="0051209D"/>
    <w:rsid w:val="00514B4D"/>
    <w:rsid w:val="00516200"/>
    <w:rsid w:val="005200AE"/>
    <w:rsid w:val="005201B0"/>
    <w:rsid w:val="005217CB"/>
    <w:rsid w:val="00521C06"/>
    <w:rsid w:val="00524245"/>
    <w:rsid w:val="00524ACB"/>
    <w:rsid w:val="00527F15"/>
    <w:rsid w:val="0053095D"/>
    <w:rsid w:val="005319C0"/>
    <w:rsid w:val="00533DFE"/>
    <w:rsid w:val="00533E84"/>
    <w:rsid w:val="00533F60"/>
    <w:rsid w:val="005346E4"/>
    <w:rsid w:val="0053492C"/>
    <w:rsid w:val="0053545F"/>
    <w:rsid w:val="00535656"/>
    <w:rsid w:val="00537585"/>
    <w:rsid w:val="005379B1"/>
    <w:rsid w:val="005412B2"/>
    <w:rsid w:val="0054133C"/>
    <w:rsid w:val="00541343"/>
    <w:rsid w:val="005419FB"/>
    <w:rsid w:val="00542D87"/>
    <w:rsid w:val="00545F65"/>
    <w:rsid w:val="005462E6"/>
    <w:rsid w:val="005462FA"/>
    <w:rsid w:val="005473B4"/>
    <w:rsid w:val="00550026"/>
    <w:rsid w:val="00550472"/>
    <w:rsid w:val="00550A46"/>
    <w:rsid w:val="005519EA"/>
    <w:rsid w:val="00552B47"/>
    <w:rsid w:val="00552CCA"/>
    <w:rsid w:val="005534AB"/>
    <w:rsid w:val="0055389D"/>
    <w:rsid w:val="0055498A"/>
    <w:rsid w:val="005571FA"/>
    <w:rsid w:val="0055733F"/>
    <w:rsid w:val="00557AFB"/>
    <w:rsid w:val="00560F36"/>
    <w:rsid w:val="00562B22"/>
    <w:rsid w:val="00562D42"/>
    <w:rsid w:val="005651D9"/>
    <w:rsid w:val="0056539D"/>
    <w:rsid w:val="00566452"/>
    <w:rsid w:val="005679AF"/>
    <w:rsid w:val="0057093B"/>
    <w:rsid w:val="005712AD"/>
    <w:rsid w:val="005733CE"/>
    <w:rsid w:val="00573BC7"/>
    <w:rsid w:val="00573EC9"/>
    <w:rsid w:val="005745CB"/>
    <w:rsid w:val="00574F6A"/>
    <w:rsid w:val="005754D8"/>
    <w:rsid w:val="00576381"/>
    <w:rsid w:val="005773D3"/>
    <w:rsid w:val="00577CED"/>
    <w:rsid w:val="0058206F"/>
    <w:rsid w:val="00582257"/>
    <w:rsid w:val="00584BB4"/>
    <w:rsid w:val="0058538F"/>
    <w:rsid w:val="005871C2"/>
    <w:rsid w:val="00587914"/>
    <w:rsid w:val="00590170"/>
    <w:rsid w:val="0059069A"/>
    <w:rsid w:val="005906DD"/>
    <w:rsid w:val="00590CC1"/>
    <w:rsid w:val="00593501"/>
    <w:rsid w:val="005939E1"/>
    <w:rsid w:val="005955DD"/>
    <w:rsid w:val="00596C98"/>
    <w:rsid w:val="00596CB5"/>
    <w:rsid w:val="00596FA7"/>
    <w:rsid w:val="00597FDD"/>
    <w:rsid w:val="005A00E7"/>
    <w:rsid w:val="005A063A"/>
    <w:rsid w:val="005A092D"/>
    <w:rsid w:val="005A0DEC"/>
    <w:rsid w:val="005A3FCA"/>
    <w:rsid w:val="005A4548"/>
    <w:rsid w:val="005A568C"/>
    <w:rsid w:val="005A599D"/>
    <w:rsid w:val="005A5D8D"/>
    <w:rsid w:val="005A637A"/>
    <w:rsid w:val="005A7226"/>
    <w:rsid w:val="005B02A9"/>
    <w:rsid w:val="005B0923"/>
    <w:rsid w:val="005B0CF0"/>
    <w:rsid w:val="005B17DB"/>
    <w:rsid w:val="005B2D45"/>
    <w:rsid w:val="005B2D63"/>
    <w:rsid w:val="005B2E28"/>
    <w:rsid w:val="005B324C"/>
    <w:rsid w:val="005B49A0"/>
    <w:rsid w:val="005B5DE3"/>
    <w:rsid w:val="005B6736"/>
    <w:rsid w:val="005C0C22"/>
    <w:rsid w:val="005C0CB1"/>
    <w:rsid w:val="005C12AB"/>
    <w:rsid w:val="005C3797"/>
    <w:rsid w:val="005C42A6"/>
    <w:rsid w:val="005C4392"/>
    <w:rsid w:val="005C6A58"/>
    <w:rsid w:val="005C78A9"/>
    <w:rsid w:val="005C7CA2"/>
    <w:rsid w:val="005D2777"/>
    <w:rsid w:val="005D3943"/>
    <w:rsid w:val="005D3C6A"/>
    <w:rsid w:val="005D3D32"/>
    <w:rsid w:val="005D4AAF"/>
    <w:rsid w:val="005D4D7D"/>
    <w:rsid w:val="005D7099"/>
    <w:rsid w:val="005D7358"/>
    <w:rsid w:val="005D7B3F"/>
    <w:rsid w:val="005E0417"/>
    <w:rsid w:val="005E2978"/>
    <w:rsid w:val="005E2E2C"/>
    <w:rsid w:val="005E3017"/>
    <w:rsid w:val="005E3B45"/>
    <w:rsid w:val="005E7BA4"/>
    <w:rsid w:val="005F1723"/>
    <w:rsid w:val="005F4B6F"/>
    <w:rsid w:val="005F539B"/>
    <w:rsid w:val="00601F17"/>
    <w:rsid w:val="006056B1"/>
    <w:rsid w:val="006065C0"/>
    <w:rsid w:val="0060662B"/>
    <w:rsid w:val="00607B4D"/>
    <w:rsid w:val="00607CBC"/>
    <w:rsid w:val="00610110"/>
    <w:rsid w:val="006111F5"/>
    <w:rsid w:val="00611554"/>
    <w:rsid w:val="00612C08"/>
    <w:rsid w:val="00613835"/>
    <w:rsid w:val="006145F3"/>
    <w:rsid w:val="00615194"/>
    <w:rsid w:val="006161E6"/>
    <w:rsid w:val="0062081F"/>
    <w:rsid w:val="00620821"/>
    <w:rsid w:val="006251A1"/>
    <w:rsid w:val="0062618E"/>
    <w:rsid w:val="006304B4"/>
    <w:rsid w:val="00632A4A"/>
    <w:rsid w:val="00633DB7"/>
    <w:rsid w:val="0063429C"/>
    <w:rsid w:val="0063616B"/>
    <w:rsid w:val="006368A4"/>
    <w:rsid w:val="00637CEF"/>
    <w:rsid w:val="00637D48"/>
    <w:rsid w:val="0064013F"/>
    <w:rsid w:val="006411A9"/>
    <w:rsid w:val="00641664"/>
    <w:rsid w:val="006417A8"/>
    <w:rsid w:val="00642195"/>
    <w:rsid w:val="00642EB2"/>
    <w:rsid w:val="00644C93"/>
    <w:rsid w:val="00645309"/>
    <w:rsid w:val="00646F4C"/>
    <w:rsid w:val="00647011"/>
    <w:rsid w:val="00651825"/>
    <w:rsid w:val="006530C6"/>
    <w:rsid w:val="00654CA6"/>
    <w:rsid w:val="00654D20"/>
    <w:rsid w:val="0065524D"/>
    <w:rsid w:val="00656294"/>
    <w:rsid w:val="006565FA"/>
    <w:rsid w:val="0065660A"/>
    <w:rsid w:val="00656FAC"/>
    <w:rsid w:val="006602E9"/>
    <w:rsid w:val="00662515"/>
    <w:rsid w:val="00664315"/>
    <w:rsid w:val="0066487F"/>
    <w:rsid w:val="00664991"/>
    <w:rsid w:val="00664DC0"/>
    <w:rsid w:val="0066617D"/>
    <w:rsid w:val="00666A24"/>
    <w:rsid w:val="006676C2"/>
    <w:rsid w:val="00667831"/>
    <w:rsid w:val="0067117C"/>
    <w:rsid w:val="00671B05"/>
    <w:rsid w:val="00671B28"/>
    <w:rsid w:val="006767A6"/>
    <w:rsid w:val="00676923"/>
    <w:rsid w:val="00677A33"/>
    <w:rsid w:val="00677ED8"/>
    <w:rsid w:val="00680269"/>
    <w:rsid w:val="00682B54"/>
    <w:rsid w:val="006833A3"/>
    <w:rsid w:val="00684212"/>
    <w:rsid w:val="006842FB"/>
    <w:rsid w:val="00684B6D"/>
    <w:rsid w:val="00684BCE"/>
    <w:rsid w:val="00684D0A"/>
    <w:rsid w:val="00685F62"/>
    <w:rsid w:val="00686459"/>
    <w:rsid w:val="0068739F"/>
    <w:rsid w:val="006902D0"/>
    <w:rsid w:val="0069031E"/>
    <w:rsid w:val="006908ED"/>
    <w:rsid w:val="00694F62"/>
    <w:rsid w:val="0069549A"/>
    <w:rsid w:val="006965E2"/>
    <w:rsid w:val="0069676D"/>
    <w:rsid w:val="006A0A8F"/>
    <w:rsid w:val="006A0C01"/>
    <w:rsid w:val="006A334B"/>
    <w:rsid w:val="006A45A2"/>
    <w:rsid w:val="006A7B21"/>
    <w:rsid w:val="006B21F5"/>
    <w:rsid w:val="006B254E"/>
    <w:rsid w:val="006B258D"/>
    <w:rsid w:val="006B26C5"/>
    <w:rsid w:val="006B2C87"/>
    <w:rsid w:val="006B382D"/>
    <w:rsid w:val="006B5F2B"/>
    <w:rsid w:val="006B601E"/>
    <w:rsid w:val="006B6220"/>
    <w:rsid w:val="006B7388"/>
    <w:rsid w:val="006B76EF"/>
    <w:rsid w:val="006C21B7"/>
    <w:rsid w:val="006C2271"/>
    <w:rsid w:val="006C311B"/>
    <w:rsid w:val="006C39CD"/>
    <w:rsid w:val="006C48D4"/>
    <w:rsid w:val="006C4DFD"/>
    <w:rsid w:val="006C5EC8"/>
    <w:rsid w:val="006D0F28"/>
    <w:rsid w:val="006D12B9"/>
    <w:rsid w:val="006D5DCA"/>
    <w:rsid w:val="006E00F6"/>
    <w:rsid w:val="006E06C9"/>
    <w:rsid w:val="006E0C7D"/>
    <w:rsid w:val="006E2E8E"/>
    <w:rsid w:val="006E4279"/>
    <w:rsid w:val="006E45E4"/>
    <w:rsid w:val="006E4C95"/>
    <w:rsid w:val="006E5BB6"/>
    <w:rsid w:val="006E611D"/>
    <w:rsid w:val="006E731B"/>
    <w:rsid w:val="006E7E02"/>
    <w:rsid w:val="006F3989"/>
    <w:rsid w:val="006F4818"/>
    <w:rsid w:val="006F4E9C"/>
    <w:rsid w:val="006F54AF"/>
    <w:rsid w:val="006F5CE4"/>
    <w:rsid w:val="006F666C"/>
    <w:rsid w:val="006F7E03"/>
    <w:rsid w:val="006F7FC7"/>
    <w:rsid w:val="00700ADC"/>
    <w:rsid w:val="00701574"/>
    <w:rsid w:val="00701E6A"/>
    <w:rsid w:val="00701EC8"/>
    <w:rsid w:val="007037C8"/>
    <w:rsid w:val="007052F2"/>
    <w:rsid w:val="007058B6"/>
    <w:rsid w:val="00711537"/>
    <w:rsid w:val="00711714"/>
    <w:rsid w:val="007124D4"/>
    <w:rsid w:val="00712591"/>
    <w:rsid w:val="00713529"/>
    <w:rsid w:val="00714950"/>
    <w:rsid w:val="00715088"/>
    <w:rsid w:val="0071646A"/>
    <w:rsid w:val="00716B76"/>
    <w:rsid w:val="007174A3"/>
    <w:rsid w:val="00721558"/>
    <w:rsid w:val="007216F9"/>
    <w:rsid w:val="00721D41"/>
    <w:rsid w:val="007224F4"/>
    <w:rsid w:val="0072558A"/>
    <w:rsid w:val="00725F3C"/>
    <w:rsid w:val="007263B4"/>
    <w:rsid w:val="00726742"/>
    <w:rsid w:val="00727E7C"/>
    <w:rsid w:val="00730D9F"/>
    <w:rsid w:val="007318AC"/>
    <w:rsid w:val="00731964"/>
    <w:rsid w:val="0073345C"/>
    <w:rsid w:val="007344B1"/>
    <w:rsid w:val="00734542"/>
    <w:rsid w:val="00734950"/>
    <w:rsid w:val="007352C7"/>
    <w:rsid w:val="0073680C"/>
    <w:rsid w:val="00736C6F"/>
    <w:rsid w:val="007374F1"/>
    <w:rsid w:val="007416F4"/>
    <w:rsid w:val="007425F5"/>
    <w:rsid w:val="00742BBA"/>
    <w:rsid w:val="007445A9"/>
    <w:rsid w:val="00744C3E"/>
    <w:rsid w:val="00744D2D"/>
    <w:rsid w:val="007453BF"/>
    <w:rsid w:val="00745BA4"/>
    <w:rsid w:val="00750D35"/>
    <w:rsid w:val="00752FB3"/>
    <w:rsid w:val="007533FF"/>
    <w:rsid w:val="00755EE1"/>
    <w:rsid w:val="00757EAD"/>
    <w:rsid w:val="00760474"/>
    <w:rsid w:val="007607A5"/>
    <w:rsid w:val="00762349"/>
    <w:rsid w:val="007628F7"/>
    <w:rsid w:val="00762F8E"/>
    <w:rsid w:val="00763121"/>
    <w:rsid w:val="007634B6"/>
    <w:rsid w:val="007657E9"/>
    <w:rsid w:val="00767A65"/>
    <w:rsid w:val="00767FE3"/>
    <w:rsid w:val="00770023"/>
    <w:rsid w:val="00770886"/>
    <w:rsid w:val="0077110E"/>
    <w:rsid w:val="00771489"/>
    <w:rsid w:val="0077273D"/>
    <w:rsid w:val="00772F54"/>
    <w:rsid w:val="007747D3"/>
    <w:rsid w:val="00776130"/>
    <w:rsid w:val="00777861"/>
    <w:rsid w:val="00777B81"/>
    <w:rsid w:val="007819D4"/>
    <w:rsid w:val="007838E9"/>
    <w:rsid w:val="00783ED2"/>
    <w:rsid w:val="00785414"/>
    <w:rsid w:val="00785DE3"/>
    <w:rsid w:val="00785FDC"/>
    <w:rsid w:val="00787D78"/>
    <w:rsid w:val="007910D2"/>
    <w:rsid w:val="0079144A"/>
    <w:rsid w:val="007923A3"/>
    <w:rsid w:val="007923AB"/>
    <w:rsid w:val="00792ED8"/>
    <w:rsid w:val="0079431D"/>
    <w:rsid w:val="007945E9"/>
    <w:rsid w:val="007956FF"/>
    <w:rsid w:val="0079600D"/>
    <w:rsid w:val="00797531"/>
    <w:rsid w:val="00797B2E"/>
    <w:rsid w:val="007A0D89"/>
    <w:rsid w:val="007A2959"/>
    <w:rsid w:val="007A2D3C"/>
    <w:rsid w:val="007A3220"/>
    <w:rsid w:val="007A392C"/>
    <w:rsid w:val="007A3B8B"/>
    <w:rsid w:val="007A41A3"/>
    <w:rsid w:val="007A72AC"/>
    <w:rsid w:val="007B006B"/>
    <w:rsid w:val="007B10B0"/>
    <w:rsid w:val="007B10C6"/>
    <w:rsid w:val="007B3C51"/>
    <w:rsid w:val="007B4267"/>
    <w:rsid w:val="007B6458"/>
    <w:rsid w:val="007C053B"/>
    <w:rsid w:val="007C06E8"/>
    <w:rsid w:val="007C1887"/>
    <w:rsid w:val="007C2B95"/>
    <w:rsid w:val="007C3CF4"/>
    <w:rsid w:val="007C44E4"/>
    <w:rsid w:val="007C47BC"/>
    <w:rsid w:val="007C4CCB"/>
    <w:rsid w:val="007C55CD"/>
    <w:rsid w:val="007C67AA"/>
    <w:rsid w:val="007C7FF7"/>
    <w:rsid w:val="007D2518"/>
    <w:rsid w:val="007D2DBF"/>
    <w:rsid w:val="007D4130"/>
    <w:rsid w:val="007D4372"/>
    <w:rsid w:val="007D5A40"/>
    <w:rsid w:val="007D5BB8"/>
    <w:rsid w:val="007D7650"/>
    <w:rsid w:val="007E1765"/>
    <w:rsid w:val="007E4EA7"/>
    <w:rsid w:val="007E4FD6"/>
    <w:rsid w:val="007F0380"/>
    <w:rsid w:val="007F1557"/>
    <w:rsid w:val="007F3764"/>
    <w:rsid w:val="007F3D1F"/>
    <w:rsid w:val="007F496F"/>
    <w:rsid w:val="007F5745"/>
    <w:rsid w:val="007F6D9B"/>
    <w:rsid w:val="007F6F32"/>
    <w:rsid w:val="007F778D"/>
    <w:rsid w:val="007F7B9C"/>
    <w:rsid w:val="0080117F"/>
    <w:rsid w:val="00804944"/>
    <w:rsid w:val="008049AA"/>
    <w:rsid w:val="00804F40"/>
    <w:rsid w:val="008052F4"/>
    <w:rsid w:val="00805380"/>
    <w:rsid w:val="0081022C"/>
    <w:rsid w:val="00810F65"/>
    <w:rsid w:val="00811492"/>
    <w:rsid w:val="00812923"/>
    <w:rsid w:val="008139B0"/>
    <w:rsid w:val="00814267"/>
    <w:rsid w:val="008146BA"/>
    <w:rsid w:val="00817446"/>
    <w:rsid w:val="00824377"/>
    <w:rsid w:val="00824B8B"/>
    <w:rsid w:val="008254C7"/>
    <w:rsid w:val="008257CB"/>
    <w:rsid w:val="008260D7"/>
    <w:rsid w:val="0082701A"/>
    <w:rsid w:val="00830634"/>
    <w:rsid w:val="00830B8D"/>
    <w:rsid w:val="00832A52"/>
    <w:rsid w:val="00832BC4"/>
    <w:rsid w:val="00832E9F"/>
    <w:rsid w:val="008337BB"/>
    <w:rsid w:val="00835EB7"/>
    <w:rsid w:val="0083611E"/>
    <w:rsid w:val="00836CAA"/>
    <w:rsid w:val="0083711D"/>
    <w:rsid w:val="008403CF"/>
    <w:rsid w:val="008417BE"/>
    <w:rsid w:val="008421BD"/>
    <w:rsid w:val="00842A03"/>
    <w:rsid w:val="00842A9C"/>
    <w:rsid w:val="0084374D"/>
    <w:rsid w:val="00843A42"/>
    <w:rsid w:val="00843F40"/>
    <w:rsid w:val="008447A3"/>
    <w:rsid w:val="00845B2F"/>
    <w:rsid w:val="00845D4B"/>
    <w:rsid w:val="0084792E"/>
    <w:rsid w:val="0085142D"/>
    <w:rsid w:val="008516C1"/>
    <w:rsid w:val="00853320"/>
    <w:rsid w:val="008554DE"/>
    <w:rsid w:val="008554F3"/>
    <w:rsid w:val="008559D2"/>
    <w:rsid w:val="00855A4C"/>
    <w:rsid w:val="0085736D"/>
    <w:rsid w:val="00857D86"/>
    <w:rsid w:val="00861AF5"/>
    <w:rsid w:val="00862210"/>
    <w:rsid w:val="00862B90"/>
    <w:rsid w:val="00864E6D"/>
    <w:rsid w:val="00865807"/>
    <w:rsid w:val="008663F7"/>
    <w:rsid w:val="00870531"/>
    <w:rsid w:val="008716B7"/>
    <w:rsid w:val="00871E11"/>
    <w:rsid w:val="00872262"/>
    <w:rsid w:val="00872830"/>
    <w:rsid w:val="0087327C"/>
    <w:rsid w:val="00873B7B"/>
    <w:rsid w:val="00875C67"/>
    <w:rsid w:val="00876353"/>
    <w:rsid w:val="00876899"/>
    <w:rsid w:val="00880FD2"/>
    <w:rsid w:val="00881B2A"/>
    <w:rsid w:val="00881E4A"/>
    <w:rsid w:val="00882039"/>
    <w:rsid w:val="0088456F"/>
    <w:rsid w:val="0088496F"/>
    <w:rsid w:val="00885578"/>
    <w:rsid w:val="0088703F"/>
    <w:rsid w:val="00891330"/>
    <w:rsid w:val="00891481"/>
    <w:rsid w:val="008921C3"/>
    <w:rsid w:val="008923AA"/>
    <w:rsid w:val="00892508"/>
    <w:rsid w:val="008931C3"/>
    <w:rsid w:val="00895292"/>
    <w:rsid w:val="00895513"/>
    <w:rsid w:val="008964BD"/>
    <w:rsid w:val="00896827"/>
    <w:rsid w:val="008969FE"/>
    <w:rsid w:val="008A1078"/>
    <w:rsid w:val="008A1356"/>
    <w:rsid w:val="008A301D"/>
    <w:rsid w:val="008A3B0D"/>
    <w:rsid w:val="008A4B40"/>
    <w:rsid w:val="008A7F72"/>
    <w:rsid w:val="008B179F"/>
    <w:rsid w:val="008B274C"/>
    <w:rsid w:val="008B2A85"/>
    <w:rsid w:val="008B2A99"/>
    <w:rsid w:val="008B2E20"/>
    <w:rsid w:val="008B4FB0"/>
    <w:rsid w:val="008B5046"/>
    <w:rsid w:val="008B5CC6"/>
    <w:rsid w:val="008B63C3"/>
    <w:rsid w:val="008B6AC6"/>
    <w:rsid w:val="008B76A2"/>
    <w:rsid w:val="008B77C5"/>
    <w:rsid w:val="008B7892"/>
    <w:rsid w:val="008C0685"/>
    <w:rsid w:val="008C0CC4"/>
    <w:rsid w:val="008C30D6"/>
    <w:rsid w:val="008C396A"/>
    <w:rsid w:val="008C3F4C"/>
    <w:rsid w:val="008C4225"/>
    <w:rsid w:val="008D0513"/>
    <w:rsid w:val="008D1094"/>
    <w:rsid w:val="008D18CB"/>
    <w:rsid w:val="008D2A3D"/>
    <w:rsid w:val="008D3AAA"/>
    <w:rsid w:val="008D7EE6"/>
    <w:rsid w:val="008E0362"/>
    <w:rsid w:val="008E0F1F"/>
    <w:rsid w:val="008E1FA6"/>
    <w:rsid w:val="008E35DF"/>
    <w:rsid w:val="008E3C1B"/>
    <w:rsid w:val="008E3D90"/>
    <w:rsid w:val="008E517F"/>
    <w:rsid w:val="008E535A"/>
    <w:rsid w:val="008E566C"/>
    <w:rsid w:val="008E611A"/>
    <w:rsid w:val="008E6C3E"/>
    <w:rsid w:val="008E75DE"/>
    <w:rsid w:val="008F2E28"/>
    <w:rsid w:val="008F40DD"/>
    <w:rsid w:val="008F41E5"/>
    <w:rsid w:val="008F432C"/>
    <w:rsid w:val="008F4DBE"/>
    <w:rsid w:val="008F4E15"/>
    <w:rsid w:val="008F50DE"/>
    <w:rsid w:val="008F7824"/>
    <w:rsid w:val="00901042"/>
    <w:rsid w:val="0090110C"/>
    <w:rsid w:val="00901753"/>
    <w:rsid w:val="0090238C"/>
    <w:rsid w:val="009023E2"/>
    <w:rsid w:val="0090260F"/>
    <w:rsid w:val="009029C9"/>
    <w:rsid w:val="0090492F"/>
    <w:rsid w:val="00904E87"/>
    <w:rsid w:val="0090568D"/>
    <w:rsid w:val="00906560"/>
    <w:rsid w:val="00906F2C"/>
    <w:rsid w:val="0090711C"/>
    <w:rsid w:val="00910087"/>
    <w:rsid w:val="009109A1"/>
    <w:rsid w:val="009114C4"/>
    <w:rsid w:val="00911861"/>
    <w:rsid w:val="009128A4"/>
    <w:rsid w:val="00912B0D"/>
    <w:rsid w:val="0091352D"/>
    <w:rsid w:val="00916691"/>
    <w:rsid w:val="00916E0F"/>
    <w:rsid w:val="00916EBF"/>
    <w:rsid w:val="009200FC"/>
    <w:rsid w:val="009217BB"/>
    <w:rsid w:val="00921C19"/>
    <w:rsid w:val="00922360"/>
    <w:rsid w:val="00922AE5"/>
    <w:rsid w:val="00922CEB"/>
    <w:rsid w:val="0092444C"/>
    <w:rsid w:val="00925588"/>
    <w:rsid w:val="009266EA"/>
    <w:rsid w:val="00927695"/>
    <w:rsid w:val="00927EA7"/>
    <w:rsid w:val="0093178F"/>
    <w:rsid w:val="00932986"/>
    <w:rsid w:val="00932DDB"/>
    <w:rsid w:val="0093303E"/>
    <w:rsid w:val="009337F2"/>
    <w:rsid w:val="00933E76"/>
    <w:rsid w:val="009342B1"/>
    <w:rsid w:val="00935599"/>
    <w:rsid w:val="00935803"/>
    <w:rsid w:val="00935B77"/>
    <w:rsid w:val="00935B83"/>
    <w:rsid w:val="00937A06"/>
    <w:rsid w:val="0094197A"/>
    <w:rsid w:val="00941E6C"/>
    <w:rsid w:val="00942050"/>
    <w:rsid w:val="009439C3"/>
    <w:rsid w:val="00944EBE"/>
    <w:rsid w:val="0094546B"/>
    <w:rsid w:val="0094606A"/>
    <w:rsid w:val="00946390"/>
    <w:rsid w:val="0094692C"/>
    <w:rsid w:val="00946BF6"/>
    <w:rsid w:val="009508AF"/>
    <w:rsid w:val="00952EFF"/>
    <w:rsid w:val="009534EC"/>
    <w:rsid w:val="0095366A"/>
    <w:rsid w:val="00954567"/>
    <w:rsid w:val="0095492E"/>
    <w:rsid w:val="00956393"/>
    <w:rsid w:val="00957853"/>
    <w:rsid w:val="00957B37"/>
    <w:rsid w:val="00957B95"/>
    <w:rsid w:val="00960AC6"/>
    <w:rsid w:val="00961155"/>
    <w:rsid w:val="00963D70"/>
    <w:rsid w:val="00964AE9"/>
    <w:rsid w:val="00964BB2"/>
    <w:rsid w:val="00965EAF"/>
    <w:rsid w:val="00966386"/>
    <w:rsid w:val="009673E8"/>
    <w:rsid w:val="00967822"/>
    <w:rsid w:val="00970B66"/>
    <w:rsid w:val="00970E3C"/>
    <w:rsid w:val="00970E48"/>
    <w:rsid w:val="009711FB"/>
    <w:rsid w:val="00971764"/>
    <w:rsid w:val="00972956"/>
    <w:rsid w:val="00972CAF"/>
    <w:rsid w:val="0097356F"/>
    <w:rsid w:val="00973EB1"/>
    <w:rsid w:val="0097415B"/>
    <w:rsid w:val="00974E55"/>
    <w:rsid w:val="0097550E"/>
    <w:rsid w:val="00975F5D"/>
    <w:rsid w:val="00976480"/>
    <w:rsid w:val="0097676E"/>
    <w:rsid w:val="00981575"/>
    <w:rsid w:val="009837EB"/>
    <w:rsid w:val="00983E4D"/>
    <w:rsid w:val="00984E9F"/>
    <w:rsid w:val="00984FCB"/>
    <w:rsid w:val="00985B4D"/>
    <w:rsid w:val="009872AF"/>
    <w:rsid w:val="00987A37"/>
    <w:rsid w:val="00987EBF"/>
    <w:rsid w:val="00991EEF"/>
    <w:rsid w:val="00992C92"/>
    <w:rsid w:val="009930EE"/>
    <w:rsid w:val="0099385C"/>
    <w:rsid w:val="0099661E"/>
    <w:rsid w:val="009978E9"/>
    <w:rsid w:val="00997B1B"/>
    <w:rsid w:val="009A024E"/>
    <w:rsid w:val="009A027A"/>
    <w:rsid w:val="009A0AFA"/>
    <w:rsid w:val="009A18BF"/>
    <w:rsid w:val="009A2BE2"/>
    <w:rsid w:val="009A3160"/>
    <w:rsid w:val="009A31FA"/>
    <w:rsid w:val="009A3C50"/>
    <w:rsid w:val="009A4155"/>
    <w:rsid w:val="009A6CFF"/>
    <w:rsid w:val="009B0276"/>
    <w:rsid w:val="009B1FEE"/>
    <w:rsid w:val="009B23AC"/>
    <w:rsid w:val="009B454B"/>
    <w:rsid w:val="009B7C7B"/>
    <w:rsid w:val="009B7DF3"/>
    <w:rsid w:val="009C0D04"/>
    <w:rsid w:val="009C37D0"/>
    <w:rsid w:val="009C4803"/>
    <w:rsid w:val="009C513E"/>
    <w:rsid w:val="009C5786"/>
    <w:rsid w:val="009C5F27"/>
    <w:rsid w:val="009C5FC8"/>
    <w:rsid w:val="009C6DE1"/>
    <w:rsid w:val="009C7128"/>
    <w:rsid w:val="009C72D4"/>
    <w:rsid w:val="009D04CE"/>
    <w:rsid w:val="009D0C46"/>
    <w:rsid w:val="009D108E"/>
    <w:rsid w:val="009D1CD7"/>
    <w:rsid w:val="009D272B"/>
    <w:rsid w:val="009D37E8"/>
    <w:rsid w:val="009D4213"/>
    <w:rsid w:val="009D4345"/>
    <w:rsid w:val="009D446A"/>
    <w:rsid w:val="009D4D15"/>
    <w:rsid w:val="009D53D5"/>
    <w:rsid w:val="009D54F4"/>
    <w:rsid w:val="009D56BE"/>
    <w:rsid w:val="009D56C2"/>
    <w:rsid w:val="009D5CFB"/>
    <w:rsid w:val="009D7314"/>
    <w:rsid w:val="009E07C6"/>
    <w:rsid w:val="009E157C"/>
    <w:rsid w:val="009E1F9E"/>
    <w:rsid w:val="009E21C8"/>
    <w:rsid w:val="009E39BC"/>
    <w:rsid w:val="009E500F"/>
    <w:rsid w:val="009E5606"/>
    <w:rsid w:val="009E5A2C"/>
    <w:rsid w:val="009E62C6"/>
    <w:rsid w:val="009E666F"/>
    <w:rsid w:val="009E66EB"/>
    <w:rsid w:val="009E6708"/>
    <w:rsid w:val="009E6E62"/>
    <w:rsid w:val="009E78C2"/>
    <w:rsid w:val="009F18C4"/>
    <w:rsid w:val="009F2B08"/>
    <w:rsid w:val="009F30D1"/>
    <w:rsid w:val="009F5595"/>
    <w:rsid w:val="009F5FBD"/>
    <w:rsid w:val="009F67A5"/>
    <w:rsid w:val="009F7214"/>
    <w:rsid w:val="009F7665"/>
    <w:rsid w:val="00A00F24"/>
    <w:rsid w:val="00A042DA"/>
    <w:rsid w:val="00A04898"/>
    <w:rsid w:val="00A05334"/>
    <w:rsid w:val="00A0667A"/>
    <w:rsid w:val="00A068F0"/>
    <w:rsid w:val="00A10B9F"/>
    <w:rsid w:val="00A10F5E"/>
    <w:rsid w:val="00A11243"/>
    <w:rsid w:val="00A138EA"/>
    <w:rsid w:val="00A13FE3"/>
    <w:rsid w:val="00A144A4"/>
    <w:rsid w:val="00A173DA"/>
    <w:rsid w:val="00A176B9"/>
    <w:rsid w:val="00A17C8A"/>
    <w:rsid w:val="00A17F46"/>
    <w:rsid w:val="00A209C7"/>
    <w:rsid w:val="00A210C8"/>
    <w:rsid w:val="00A21408"/>
    <w:rsid w:val="00A2208F"/>
    <w:rsid w:val="00A22CA2"/>
    <w:rsid w:val="00A23D66"/>
    <w:rsid w:val="00A26360"/>
    <w:rsid w:val="00A266EE"/>
    <w:rsid w:val="00A27AE2"/>
    <w:rsid w:val="00A31E12"/>
    <w:rsid w:val="00A32372"/>
    <w:rsid w:val="00A3262C"/>
    <w:rsid w:val="00A32635"/>
    <w:rsid w:val="00A327AA"/>
    <w:rsid w:val="00A33FBB"/>
    <w:rsid w:val="00A34021"/>
    <w:rsid w:val="00A34058"/>
    <w:rsid w:val="00A356B0"/>
    <w:rsid w:val="00A35EB8"/>
    <w:rsid w:val="00A3609A"/>
    <w:rsid w:val="00A36C76"/>
    <w:rsid w:val="00A37614"/>
    <w:rsid w:val="00A37D55"/>
    <w:rsid w:val="00A47BBB"/>
    <w:rsid w:val="00A500AB"/>
    <w:rsid w:val="00A5165F"/>
    <w:rsid w:val="00A519D7"/>
    <w:rsid w:val="00A51B0F"/>
    <w:rsid w:val="00A528AF"/>
    <w:rsid w:val="00A54B56"/>
    <w:rsid w:val="00A54BA2"/>
    <w:rsid w:val="00A55118"/>
    <w:rsid w:val="00A56785"/>
    <w:rsid w:val="00A56854"/>
    <w:rsid w:val="00A57B49"/>
    <w:rsid w:val="00A6068F"/>
    <w:rsid w:val="00A62409"/>
    <w:rsid w:val="00A66530"/>
    <w:rsid w:val="00A66642"/>
    <w:rsid w:val="00A675ED"/>
    <w:rsid w:val="00A70128"/>
    <w:rsid w:val="00A70D42"/>
    <w:rsid w:val="00A71620"/>
    <w:rsid w:val="00A72B89"/>
    <w:rsid w:val="00A74A3B"/>
    <w:rsid w:val="00A76127"/>
    <w:rsid w:val="00A81D38"/>
    <w:rsid w:val="00A829B4"/>
    <w:rsid w:val="00A83A73"/>
    <w:rsid w:val="00A85ACD"/>
    <w:rsid w:val="00A85C5F"/>
    <w:rsid w:val="00A85C8E"/>
    <w:rsid w:val="00A86360"/>
    <w:rsid w:val="00A86C49"/>
    <w:rsid w:val="00A90D01"/>
    <w:rsid w:val="00A92D38"/>
    <w:rsid w:val="00A935B6"/>
    <w:rsid w:val="00A93972"/>
    <w:rsid w:val="00A94239"/>
    <w:rsid w:val="00A96905"/>
    <w:rsid w:val="00A96FB0"/>
    <w:rsid w:val="00AA0414"/>
    <w:rsid w:val="00AA05D4"/>
    <w:rsid w:val="00AA118E"/>
    <w:rsid w:val="00AA19A1"/>
    <w:rsid w:val="00AA3FCB"/>
    <w:rsid w:val="00AA4F24"/>
    <w:rsid w:val="00AA5C91"/>
    <w:rsid w:val="00AA5F5A"/>
    <w:rsid w:val="00AA633A"/>
    <w:rsid w:val="00AA7B72"/>
    <w:rsid w:val="00AB077A"/>
    <w:rsid w:val="00AB155C"/>
    <w:rsid w:val="00AB3116"/>
    <w:rsid w:val="00AB413F"/>
    <w:rsid w:val="00AB46B6"/>
    <w:rsid w:val="00AB46CC"/>
    <w:rsid w:val="00AB4874"/>
    <w:rsid w:val="00AB5660"/>
    <w:rsid w:val="00AB6F63"/>
    <w:rsid w:val="00AB747B"/>
    <w:rsid w:val="00AB7D1F"/>
    <w:rsid w:val="00AC0C84"/>
    <w:rsid w:val="00AC3184"/>
    <w:rsid w:val="00AC38BD"/>
    <w:rsid w:val="00AC3B76"/>
    <w:rsid w:val="00AC3DAC"/>
    <w:rsid w:val="00AC4775"/>
    <w:rsid w:val="00AC5EE8"/>
    <w:rsid w:val="00AC65A2"/>
    <w:rsid w:val="00AC68E8"/>
    <w:rsid w:val="00AC6F8F"/>
    <w:rsid w:val="00AD0AD2"/>
    <w:rsid w:val="00AD1388"/>
    <w:rsid w:val="00AD2548"/>
    <w:rsid w:val="00AD3142"/>
    <w:rsid w:val="00AD6611"/>
    <w:rsid w:val="00AE0ABC"/>
    <w:rsid w:val="00AE1043"/>
    <w:rsid w:val="00AE162D"/>
    <w:rsid w:val="00AE1C96"/>
    <w:rsid w:val="00AE6268"/>
    <w:rsid w:val="00AE7FBF"/>
    <w:rsid w:val="00AF0D02"/>
    <w:rsid w:val="00AF1132"/>
    <w:rsid w:val="00AF1667"/>
    <w:rsid w:val="00AF168E"/>
    <w:rsid w:val="00AF2336"/>
    <w:rsid w:val="00AF35A0"/>
    <w:rsid w:val="00AF5423"/>
    <w:rsid w:val="00AF54D0"/>
    <w:rsid w:val="00AF5EB8"/>
    <w:rsid w:val="00AF65A3"/>
    <w:rsid w:val="00AF6FAF"/>
    <w:rsid w:val="00B014B0"/>
    <w:rsid w:val="00B016C5"/>
    <w:rsid w:val="00B025DA"/>
    <w:rsid w:val="00B02F8E"/>
    <w:rsid w:val="00B03245"/>
    <w:rsid w:val="00B077EE"/>
    <w:rsid w:val="00B10421"/>
    <w:rsid w:val="00B12600"/>
    <w:rsid w:val="00B13377"/>
    <w:rsid w:val="00B16379"/>
    <w:rsid w:val="00B165BC"/>
    <w:rsid w:val="00B22059"/>
    <w:rsid w:val="00B23C7D"/>
    <w:rsid w:val="00B26050"/>
    <w:rsid w:val="00B2687F"/>
    <w:rsid w:val="00B324A6"/>
    <w:rsid w:val="00B32935"/>
    <w:rsid w:val="00B33215"/>
    <w:rsid w:val="00B33314"/>
    <w:rsid w:val="00B3451F"/>
    <w:rsid w:val="00B409C7"/>
    <w:rsid w:val="00B40B26"/>
    <w:rsid w:val="00B41DDA"/>
    <w:rsid w:val="00B4281D"/>
    <w:rsid w:val="00B42F87"/>
    <w:rsid w:val="00B43CAF"/>
    <w:rsid w:val="00B45453"/>
    <w:rsid w:val="00B46765"/>
    <w:rsid w:val="00B46AF6"/>
    <w:rsid w:val="00B47319"/>
    <w:rsid w:val="00B50D3C"/>
    <w:rsid w:val="00B529F5"/>
    <w:rsid w:val="00B53755"/>
    <w:rsid w:val="00B54565"/>
    <w:rsid w:val="00B54CB1"/>
    <w:rsid w:val="00B5510F"/>
    <w:rsid w:val="00B55235"/>
    <w:rsid w:val="00B5547D"/>
    <w:rsid w:val="00B55671"/>
    <w:rsid w:val="00B57B2D"/>
    <w:rsid w:val="00B60573"/>
    <w:rsid w:val="00B63B7C"/>
    <w:rsid w:val="00B64703"/>
    <w:rsid w:val="00B65451"/>
    <w:rsid w:val="00B65AE4"/>
    <w:rsid w:val="00B67412"/>
    <w:rsid w:val="00B67A4C"/>
    <w:rsid w:val="00B71088"/>
    <w:rsid w:val="00B72821"/>
    <w:rsid w:val="00B745CA"/>
    <w:rsid w:val="00B74EBB"/>
    <w:rsid w:val="00B75DDD"/>
    <w:rsid w:val="00B77142"/>
    <w:rsid w:val="00B8061E"/>
    <w:rsid w:val="00B80F8D"/>
    <w:rsid w:val="00B82581"/>
    <w:rsid w:val="00B834D7"/>
    <w:rsid w:val="00B84996"/>
    <w:rsid w:val="00B84F62"/>
    <w:rsid w:val="00B8562E"/>
    <w:rsid w:val="00B858FD"/>
    <w:rsid w:val="00B865FC"/>
    <w:rsid w:val="00B946D2"/>
    <w:rsid w:val="00B94F77"/>
    <w:rsid w:val="00B95936"/>
    <w:rsid w:val="00BA17C5"/>
    <w:rsid w:val="00BA3758"/>
    <w:rsid w:val="00BA3913"/>
    <w:rsid w:val="00BA4C16"/>
    <w:rsid w:val="00BA55A5"/>
    <w:rsid w:val="00BA5E86"/>
    <w:rsid w:val="00BA61E6"/>
    <w:rsid w:val="00BA6913"/>
    <w:rsid w:val="00BA6C83"/>
    <w:rsid w:val="00BA7467"/>
    <w:rsid w:val="00BA75FD"/>
    <w:rsid w:val="00BB02D7"/>
    <w:rsid w:val="00BB064C"/>
    <w:rsid w:val="00BB0A9A"/>
    <w:rsid w:val="00BB0E06"/>
    <w:rsid w:val="00BB2C92"/>
    <w:rsid w:val="00BB36A9"/>
    <w:rsid w:val="00BB4669"/>
    <w:rsid w:val="00BB4910"/>
    <w:rsid w:val="00BB4BA0"/>
    <w:rsid w:val="00BC08B7"/>
    <w:rsid w:val="00BC120A"/>
    <w:rsid w:val="00BC1410"/>
    <w:rsid w:val="00BC16FF"/>
    <w:rsid w:val="00BC238B"/>
    <w:rsid w:val="00BC2C93"/>
    <w:rsid w:val="00BC549D"/>
    <w:rsid w:val="00BC65CE"/>
    <w:rsid w:val="00BC665C"/>
    <w:rsid w:val="00BC7E95"/>
    <w:rsid w:val="00BD039F"/>
    <w:rsid w:val="00BD0CA0"/>
    <w:rsid w:val="00BD2D1F"/>
    <w:rsid w:val="00BD4DF6"/>
    <w:rsid w:val="00BD5225"/>
    <w:rsid w:val="00BD6F1E"/>
    <w:rsid w:val="00BE00B3"/>
    <w:rsid w:val="00BE050A"/>
    <w:rsid w:val="00BE0655"/>
    <w:rsid w:val="00BE1AB5"/>
    <w:rsid w:val="00BE325C"/>
    <w:rsid w:val="00BE3A86"/>
    <w:rsid w:val="00BE596F"/>
    <w:rsid w:val="00BE7ED1"/>
    <w:rsid w:val="00BF016F"/>
    <w:rsid w:val="00BF15C5"/>
    <w:rsid w:val="00BF2FD2"/>
    <w:rsid w:val="00BF32BF"/>
    <w:rsid w:val="00BF34C2"/>
    <w:rsid w:val="00BF521C"/>
    <w:rsid w:val="00BF55D5"/>
    <w:rsid w:val="00BF66ED"/>
    <w:rsid w:val="00BF6C74"/>
    <w:rsid w:val="00BF7EDC"/>
    <w:rsid w:val="00C0041F"/>
    <w:rsid w:val="00C015A8"/>
    <w:rsid w:val="00C03497"/>
    <w:rsid w:val="00C03562"/>
    <w:rsid w:val="00C037FB"/>
    <w:rsid w:val="00C03D6B"/>
    <w:rsid w:val="00C0609E"/>
    <w:rsid w:val="00C07E46"/>
    <w:rsid w:val="00C1357D"/>
    <w:rsid w:val="00C1601D"/>
    <w:rsid w:val="00C20007"/>
    <w:rsid w:val="00C20B0C"/>
    <w:rsid w:val="00C210C3"/>
    <w:rsid w:val="00C2131F"/>
    <w:rsid w:val="00C216A8"/>
    <w:rsid w:val="00C2385B"/>
    <w:rsid w:val="00C249F6"/>
    <w:rsid w:val="00C25073"/>
    <w:rsid w:val="00C25141"/>
    <w:rsid w:val="00C25B1B"/>
    <w:rsid w:val="00C26248"/>
    <w:rsid w:val="00C27287"/>
    <w:rsid w:val="00C30643"/>
    <w:rsid w:val="00C3101D"/>
    <w:rsid w:val="00C3161B"/>
    <w:rsid w:val="00C3214F"/>
    <w:rsid w:val="00C322E9"/>
    <w:rsid w:val="00C330E5"/>
    <w:rsid w:val="00C37231"/>
    <w:rsid w:val="00C37426"/>
    <w:rsid w:val="00C37B7C"/>
    <w:rsid w:val="00C4061E"/>
    <w:rsid w:val="00C41412"/>
    <w:rsid w:val="00C41B8A"/>
    <w:rsid w:val="00C42256"/>
    <w:rsid w:val="00C42BD4"/>
    <w:rsid w:val="00C42E48"/>
    <w:rsid w:val="00C42FF2"/>
    <w:rsid w:val="00C43A4E"/>
    <w:rsid w:val="00C456DE"/>
    <w:rsid w:val="00C50036"/>
    <w:rsid w:val="00C522E3"/>
    <w:rsid w:val="00C533E6"/>
    <w:rsid w:val="00C54F9F"/>
    <w:rsid w:val="00C55849"/>
    <w:rsid w:val="00C57351"/>
    <w:rsid w:val="00C5762B"/>
    <w:rsid w:val="00C576BB"/>
    <w:rsid w:val="00C57822"/>
    <w:rsid w:val="00C62044"/>
    <w:rsid w:val="00C6258B"/>
    <w:rsid w:val="00C635A5"/>
    <w:rsid w:val="00C6498C"/>
    <w:rsid w:val="00C65C08"/>
    <w:rsid w:val="00C66F38"/>
    <w:rsid w:val="00C67A0A"/>
    <w:rsid w:val="00C67C39"/>
    <w:rsid w:val="00C70625"/>
    <w:rsid w:val="00C7183D"/>
    <w:rsid w:val="00C73B53"/>
    <w:rsid w:val="00C744AD"/>
    <w:rsid w:val="00C74583"/>
    <w:rsid w:val="00C76A84"/>
    <w:rsid w:val="00C76E20"/>
    <w:rsid w:val="00C76E3D"/>
    <w:rsid w:val="00C77430"/>
    <w:rsid w:val="00C77A25"/>
    <w:rsid w:val="00C80D89"/>
    <w:rsid w:val="00C835AD"/>
    <w:rsid w:val="00C84E1B"/>
    <w:rsid w:val="00C8502A"/>
    <w:rsid w:val="00C86354"/>
    <w:rsid w:val="00C8773C"/>
    <w:rsid w:val="00C91067"/>
    <w:rsid w:val="00C94D65"/>
    <w:rsid w:val="00C958B0"/>
    <w:rsid w:val="00C967BB"/>
    <w:rsid w:val="00C967F1"/>
    <w:rsid w:val="00CA05DC"/>
    <w:rsid w:val="00CA203E"/>
    <w:rsid w:val="00CA2CAE"/>
    <w:rsid w:val="00CA47E9"/>
    <w:rsid w:val="00CA4F95"/>
    <w:rsid w:val="00CA58FD"/>
    <w:rsid w:val="00CA5B4D"/>
    <w:rsid w:val="00CA5DDE"/>
    <w:rsid w:val="00CA6A1F"/>
    <w:rsid w:val="00CB06AF"/>
    <w:rsid w:val="00CB0E96"/>
    <w:rsid w:val="00CB0FE0"/>
    <w:rsid w:val="00CB1C4B"/>
    <w:rsid w:val="00CB5156"/>
    <w:rsid w:val="00CC082C"/>
    <w:rsid w:val="00CC0D66"/>
    <w:rsid w:val="00CC0F80"/>
    <w:rsid w:val="00CC21E9"/>
    <w:rsid w:val="00CC29E5"/>
    <w:rsid w:val="00CC409A"/>
    <w:rsid w:val="00CC4C37"/>
    <w:rsid w:val="00CC6783"/>
    <w:rsid w:val="00CC7914"/>
    <w:rsid w:val="00CC7BB9"/>
    <w:rsid w:val="00CD0D4F"/>
    <w:rsid w:val="00CD106F"/>
    <w:rsid w:val="00CD1EFE"/>
    <w:rsid w:val="00CD2163"/>
    <w:rsid w:val="00CD39D0"/>
    <w:rsid w:val="00CD4618"/>
    <w:rsid w:val="00CD4A2A"/>
    <w:rsid w:val="00CD614D"/>
    <w:rsid w:val="00CD65BF"/>
    <w:rsid w:val="00CE0012"/>
    <w:rsid w:val="00CE2260"/>
    <w:rsid w:val="00CE4807"/>
    <w:rsid w:val="00CE4DB0"/>
    <w:rsid w:val="00CE5213"/>
    <w:rsid w:val="00CE709F"/>
    <w:rsid w:val="00CF0143"/>
    <w:rsid w:val="00CF0181"/>
    <w:rsid w:val="00CF1990"/>
    <w:rsid w:val="00CF2731"/>
    <w:rsid w:val="00CF6975"/>
    <w:rsid w:val="00D0000E"/>
    <w:rsid w:val="00D006AD"/>
    <w:rsid w:val="00D00A59"/>
    <w:rsid w:val="00D00A6F"/>
    <w:rsid w:val="00D01B66"/>
    <w:rsid w:val="00D034BD"/>
    <w:rsid w:val="00D03FC0"/>
    <w:rsid w:val="00D04225"/>
    <w:rsid w:val="00D04517"/>
    <w:rsid w:val="00D05B91"/>
    <w:rsid w:val="00D0619D"/>
    <w:rsid w:val="00D073AD"/>
    <w:rsid w:val="00D076A8"/>
    <w:rsid w:val="00D10762"/>
    <w:rsid w:val="00D12807"/>
    <w:rsid w:val="00D12815"/>
    <w:rsid w:val="00D12ED1"/>
    <w:rsid w:val="00D13131"/>
    <w:rsid w:val="00D1414F"/>
    <w:rsid w:val="00D14AAF"/>
    <w:rsid w:val="00D14D40"/>
    <w:rsid w:val="00D15A4A"/>
    <w:rsid w:val="00D21DA9"/>
    <w:rsid w:val="00D22DBC"/>
    <w:rsid w:val="00D232F5"/>
    <w:rsid w:val="00D233EF"/>
    <w:rsid w:val="00D236BA"/>
    <w:rsid w:val="00D26FE5"/>
    <w:rsid w:val="00D27C7A"/>
    <w:rsid w:val="00D32079"/>
    <w:rsid w:val="00D32370"/>
    <w:rsid w:val="00D332B8"/>
    <w:rsid w:val="00D33BD7"/>
    <w:rsid w:val="00D34F3C"/>
    <w:rsid w:val="00D3543E"/>
    <w:rsid w:val="00D35808"/>
    <w:rsid w:val="00D35D62"/>
    <w:rsid w:val="00D35DA1"/>
    <w:rsid w:val="00D362E6"/>
    <w:rsid w:val="00D4257B"/>
    <w:rsid w:val="00D43625"/>
    <w:rsid w:val="00D439DE"/>
    <w:rsid w:val="00D4496E"/>
    <w:rsid w:val="00D465C6"/>
    <w:rsid w:val="00D46EA6"/>
    <w:rsid w:val="00D47FF5"/>
    <w:rsid w:val="00D5065F"/>
    <w:rsid w:val="00D53AF0"/>
    <w:rsid w:val="00D5413D"/>
    <w:rsid w:val="00D546DB"/>
    <w:rsid w:val="00D565C2"/>
    <w:rsid w:val="00D57646"/>
    <w:rsid w:val="00D610D6"/>
    <w:rsid w:val="00D62C2E"/>
    <w:rsid w:val="00D62DF1"/>
    <w:rsid w:val="00D64319"/>
    <w:rsid w:val="00D65A3B"/>
    <w:rsid w:val="00D70E7C"/>
    <w:rsid w:val="00D7143A"/>
    <w:rsid w:val="00D71629"/>
    <w:rsid w:val="00D71795"/>
    <w:rsid w:val="00D7280C"/>
    <w:rsid w:val="00D73076"/>
    <w:rsid w:val="00D731DD"/>
    <w:rsid w:val="00D739A4"/>
    <w:rsid w:val="00D75F72"/>
    <w:rsid w:val="00D763F7"/>
    <w:rsid w:val="00D768BE"/>
    <w:rsid w:val="00D7782C"/>
    <w:rsid w:val="00D802D2"/>
    <w:rsid w:val="00D80A5A"/>
    <w:rsid w:val="00D81386"/>
    <w:rsid w:val="00D8175C"/>
    <w:rsid w:val="00D81C4F"/>
    <w:rsid w:val="00D81E52"/>
    <w:rsid w:val="00D83D9D"/>
    <w:rsid w:val="00D848C3"/>
    <w:rsid w:val="00D84D9C"/>
    <w:rsid w:val="00D84DFD"/>
    <w:rsid w:val="00D84F18"/>
    <w:rsid w:val="00D902F4"/>
    <w:rsid w:val="00D9148C"/>
    <w:rsid w:val="00D918F5"/>
    <w:rsid w:val="00D91F67"/>
    <w:rsid w:val="00D930CB"/>
    <w:rsid w:val="00D9428A"/>
    <w:rsid w:val="00D95B8C"/>
    <w:rsid w:val="00D95D8A"/>
    <w:rsid w:val="00D96754"/>
    <w:rsid w:val="00D96B4B"/>
    <w:rsid w:val="00DA0AF0"/>
    <w:rsid w:val="00DA230D"/>
    <w:rsid w:val="00DA29EB"/>
    <w:rsid w:val="00DA2ADE"/>
    <w:rsid w:val="00DA33A4"/>
    <w:rsid w:val="00DA7839"/>
    <w:rsid w:val="00DB01DD"/>
    <w:rsid w:val="00DB0B69"/>
    <w:rsid w:val="00DB0F1C"/>
    <w:rsid w:val="00DB1241"/>
    <w:rsid w:val="00DB1E15"/>
    <w:rsid w:val="00DB5643"/>
    <w:rsid w:val="00DB674A"/>
    <w:rsid w:val="00DB726E"/>
    <w:rsid w:val="00DB7A6D"/>
    <w:rsid w:val="00DC09E9"/>
    <w:rsid w:val="00DC1278"/>
    <w:rsid w:val="00DC1732"/>
    <w:rsid w:val="00DC25C3"/>
    <w:rsid w:val="00DC49F8"/>
    <w:rsid w:val="00DC5EDB"/>
    <w:rsid w:val="00DC7AFB"/>
    <w:rsid w:val="00DD1308"/>
    <w:rsid w:val="00DD1A34"/>
    <w:rsid w:val="00DD271E"/>
    <w:rsid w:val="00DD30F2"/>
    <w:rsid w:val="00DD4EBB"/>
    <w:rsid w:val="00DD5155"/>
    <w:rsid w:val="00DD56FB"/>
    <w:rsid w:val="00DD69DB"/>
    <w:rsid w:val="00DD722F"/>
    <w:rsid w:val="00DD7715"/>
    <w:rsid w:val="00DD7DEB"/>
    <w:rsid w:val="00DE222E"/>
    <w:rsid w:val="00DE33F7"/>
    <w:rsid w:val="00DE47BD"/>
    <w:rsid w:val="00DE5E7E"/>
    <w:rsid w:val="00DE77D9"/>
    <w:rsid w:val="00DE7B25"/>
    <w:rsid w:val="00DF1B52"/>
    <w:rsid w:val="00DF2AE6"/>
    <w:rsid w:val="00DF46CE"/>
    <w:rsid w:val="00DF48E1"/>
    <w:rsid w:val="00DF57B4"/>
    <w:rsid w:val="00DF58DC"/>
    <w:rsid w:val="00E00112"/>
    <w:rsid w:val="00E00B1D"/>
    <w:rsid w:val="00E01BB6"/>
    <w:rsid w:val="00E01BD1"/>
    <w:rsid w:val="00E02FB1"/>
    <w:rsid w:val="00E031F7"/>
    <w:rsid w:val="00E04769"/>
    <w:rsid w:val="00E0518C"/>
    <w:rsid w:val="00E12305"/>
    <w:rsid w:val="00E15DBC"/>
    <w:rsid w:val="00E1763D"/>
    <w:rsid w:val="00E221E9"/>
    <w:rsid w:val="00E22A44"/>
    <w:rsid w:val="00E22E34"/>
    <w:rsid w:val="00E24B6E"/>
    <w:rsid w:val="00E26840"/>
    <w:rsid w:val="00E269AF"/>
    <w:rsid w:val="00E26EDC"/>
    <w:rsid w:val="00E301A2"/>
    <w:rsid w:val="00E30393"/>
    <w:rsid w:val="00E31006"/>
    <w:rsid w:val="00E31E75"/>
    <w:rsid w:val="00E32318"/>
    <w:rsid w:val="00E332B5"/>
    <w:rsid w:val="00E33B2E"/>
    <w:rsid w:val="00E34697"/>
    <w:rsid w:val="00E36955"/>
    <w:rsid w:val="00E378FD"/>
    <w:rsid w:val="00E37B60"/>
    <w:rsid w:val="00E407B0"/>
    <w:rsid w:val="00E40FBA"/>
    <w:rsid w:val="00E41ADB"/>
    <w:rsid w:val="00E421D8"/>
    <w:rsid w:val="00E428A1"/>
    <w:rsid w:val="00E438AA"/>
    <w:rsid w:val="00E43FB3"/>
    <w:rsid w:val="00E441D7"/>
    <w:rsid w:val="00E443CF"/>
    <w:rsid w:val="00E45D45"/>
    <w:rsid w:val="00E46C1B"/>
    <w:rsid w:val="00E46E78"/>
    <w:rsid w:val="00E50F48"/>
    <w:rsid w:val="00E50F65"/>
    <w:rsid w:val="00E5373D"/>
    <w:rsid w:val="00E53FA1"/>
    <w:rsid w:val="00E54956"/>
    <w:rsid w:val="00E56086"/>
    <w:rsid w:val="00E565ED"/>
    <w:rsid w:val="00E602D5"/>
    <w:rsid w:val="00E612B0"/>
    <w:rsid w:val="00E6329A"/>
    <w:rsid w:val="00E63753"/>
    <w:rsid w:val="00E654D2"/>
    <w:rsid w:val="00E66917"/>
    <w:rsid w:val="00E671C6"/>
    <w:rsid w:val="00E67578"/>
    <w:rsid w:val="00E67E12"/>
    <w:rsid w:val="00E7173E"/>
    <w:rsid w:val="00E72740"/>
    <w:rsid w:val="00E749D7"/>
    <w:rsid w:val="00E775BA"/>
    <w:rsid w:val="00E80653"/>
    <w:rsid w:val="00E80BE4"/>
    <w:rsid w:val="00E81D70"/>
    <w:rsid w:val="00E822E9"/>
    <w:rsid w:val="00E82DFC"/>
    <w:rsid w:val="00E848A7"/>
    <w:rsid w:val="00E84C11"/>
    <w:rsid w:val="00E850CA"/>
    <w:rsid w:val="00E9433A"/>
    <w:rsid w:val="00E945F5"/>
    <w:rsid w:val="00E957B0"/>
    <w:rsid w:val="00E96B6E"/>
    <w:rsid w:val="00E96EFC"/>
    <w:rsid w:val="00EA23D6"/>
    <w:rsid w:val="00EA29C7"/>
    <w:rsid w:val="00EA2FB3"/>
    <w:rsid w:val="00EA326E"/>
    <w:rsid w:val="00EA4AA3"/>
    <w:rsid w:val="00EA4C02"/>
    <w:rsid w:val="00EA5500"/>
    <w:rsid w:val="00EA5E92"/>
    <w:rsid w:val="00EA7597"/>
    <w:rsid w:val="00EA7615"/>
    <w:rsid w:val="00EA7FF5"/>
    <w:rsid w:val="00EB0F41"/>
    <w:rsid w:val="00EB1B53"/>
    <w:rsid w:val="00EB1B83"/>
    <w:rsid w:val="00EB2B82"/>
    <w:rsid w:val="00EB3850"/>
    <w:rsid w:val="00EB3CDA"/>
    <w:rsid w:val="00EB506C"/>
    <w:rsid w:val="00EB5ED7"/>
    <w:rsid w:val="00EB7003"/>
    <w:rsid w:val="00EB75C2"/>
    <w:rsid w:val="00EB77A6"/>
    <w:rsid w:val="00EB79F9"/>
    <w:rsid w:val="00EC2F2F"/>
    <w:rsid w:val="00EC5C81"/>
    <w:rsid w:val="00EC6DAE"/>
    <w:rsid w:val="00ED036F"/>
    <w:rsid w:val="00ED17D2"/>
    <w:rsid w:val="00ED1CE1"/>
    <w:rsid w:val="00ED1EA5"/>
    <w:rsid w:val="00ED2D42"/>
    <w:rsid w:val="00ED348D"/>
    <w:rsid w:val="00ED452B"/>
    <w:rsid w:val="00ED69A9"/>
    <w:rsid w:val="00EE03F8"/>
    <w:rsid w:val="00EE044C"/>
    <w:rsid w:val="00EE30FF"/>
    <w:rsid w:val="00EE4338"/>
    <w:rsid w:val="00EE458C"/>
    <w:rsid w:val="00EE50C0"/>
    <w:rsid w:val="00EE610E"/>
    <w:rsid w:val="00EE6F0F"/>
    <w:rsid w:val="00EE7644"/>
    <w:rsid w:val="00EE7BA6"/>
    <w:rsid w:val="00EF0802"/>
    <w:rsid w:val="00EF20C4"/>
    <w:rsid w:val="00EF39D6"/>
    <w:rsid w:val="00EF3EF0"/>
    <w:rsid w:val="00EF473B"/>
    <w:rsid w:val="00F0054C"/>
    <w:rsid w:val="00F00CE8"/>
    <w:rsid w:val="00F038EA"/>
    <w:rsid w:val="00F03B64"/>
    <w:rsid w:val="00F0400A"/>
    <w:rsid w:val="00F0492B"/>
    <w:rsid w:val="00F06349"/>
    <w:rsid w:val="00F112EB"/>
    <w:rsid w:val="00F11D9F"/>
    <w:rsid w:val="00F12050"/>
    <w:rsid w:val="00F14243"/>
    <w:rsid w:val="00F147ED"/>
    <w:rsid w:val="00F15012"/>
    <w:rsid w:val="00F15659"/>
    <w:rsid w:val="00F15EDC"/>
    <w:rsid w:val="00F16790"/>
    <w:rsid w:val="00F16CD7"/>
    <w:rsid w:val="00F16E94"/>
    <w:rsid w:val="00F177E5"/>
    <w:rsid w:val="00F206CF"/>
    <w:rsid w:val="00F210D1"/>
    <w:rsid w:val="00F22117"/>
    <w:rsid w:val="00F2269C"/>
    <w:rsid w:val="00F244A8"/>
    <w:rsid w:val="00F247D2"/>
    <w:rsid w:val="00F2513F"/>
    <w:rsid w:val="00F26ABD"/>
    <w:rsid w:val="00F26CC7"/>
    <w:rsid w:val="00F26D19"/>
    <w:rsid w:val="00F27666"/>
    <w:rsid w:val="00F30C6F"/>
    <w:rsid w:val="00F312CF"/>
    <w:rsid w:val="00F31E3B"/>
    <w:rsid w:val="00F329BD"/>
    <w:rsid w:val="00F334C3"/>
    <w:rsid w:val="00F34902"/>
    <w:rsid w:val="00F34F98"/>
    <w:rsid w:val="00F35FF5"/>
    <w:rsid w:val="00F36B7E"/>
    <w:rsid w:val="00F37581"/>
    <w:rsid w:val="00F412D1"/>
    <w:rsid w:val="00F4180D"/>
    <w:rsid w:val="00F423B0"/>
    <w:rsid w:val="00F44338"/>
    <w:rsid w:val="00F44FB0"/>
    <w:rsid w:val="00F46218"/>
    <w:rsid w:val="00F4632B"/>
    <w:rsid w:val="00F4640A"/>
    <w:rsid w:val="00F5010B"/>
    <w:rsid w:val="00F5062A"/>
    <w:rsid w:val="00F51CED"/>
    <w:rsid w:val="00F52008"/>
    <w:rsid w:val="00F56679"/>
    <w:rsid w:val="00F56790"/>
    <w:rsid w:val="00F57106"/>
    <w:rsid w:val="00F5762A"/>
    <w:rsid w:val="00F57962"/>
    <w:rsid w:val="00F57A47"/>
    <w:rsid w:val="00F60365"/>
    <w:rsid w:val="00F61948"/>
    <w:rsid w:val="00F61E79"/>
    <w:rsid w:val="00F629DA"/>
    <w:rsid w:val="00F62C25"/>
    <w:rsid w:val="00F65A87"/>
    <w:rsid w:val="00F65BF5"/>
    <w:rsid w:val="00F66A01"/>
    <w:rsid w:val="00F66C60"/>
    <w:rsid w:val="00F67286"/>
    <w:rsid w:val="00F702AB"/>
    <w:rsid w:val="00F72720"/>
    <w:rsid w:val="00F73B3D"/>
    <w:rsid w:val="00F7488F"/>
    <w:rsid w:val="00F80D75"/>
    <w:rsid w:val="00F824FD"/>
    <w:rsid w:val="00F82DBC"/>
    <w:rsid w:val="00F85294"/>
    <w:rsid w:val="00F90CC6"/>
    <w:rsid w:val="00F92D73"/>
    <w:rsid w:val="00F935DA"/>
    <w:rsid w:val="00F93E60"/>
    <w:rsid w:val="00F95186"/>
    <w:rsid w:val="00F95911"/>
    <w:rsid w:val="00F960B9"/>
    <w:rsid w:val="00F967F1"/>
    <w:rsid w:val="00F970DD"/>
    <w:rsid w:val="00FA214B"/>
    <w:rsid w:val="00FA578A"/>
    <w:rsid w:val="00FA62EA"/>
    <w:rsid w:val="00FA6B20"/>
    <w:rsid w:val="00FA6E14"/>
    <w:rsid w:val="00FA702D"/>
    <w:rsid w:val="00FA7850"/>
    <w:rsid w:val="00FA793C"/>
    <w:rsid w:val="00FB012B"/>
    <w:rsid w:val="00FB1AD7"/>
    <w:rsid w:val="00FB31C5"/>
    <w:rsid w:val="00FB3C20"/>
    <w:rsid w:val="00FB470F"/>
    <w:rsid w:val="00FB4BD2"/>
    <w:rsid w:val="00FB5BD6"/>
    <w:rsid w:val="00FB65E4"/>
    <w:rsid w:val="00FC0724"/>
    <w:rsid w:val="00FC0B7A"/>
    <w:rsid w:val="00FC1AE6"/>
    <w:rsid w:val="00FC1EF6"/>
    <w:rsid w:val="00FC2DBC"/>
    <w:rsid w:val="00FC3890"/>
    <w:rsid w:val="00FC3C37"/>
    <w:rsid w:val="00FC5B20"/>
    <w:rsid w:val="00FC5DCC"/>
    <w:rsid w:val="00FC779B"/>
    <w:rsid w:val="00FD08F2"/>
    <w:rsid w:val="00FD27DC"/>
    <w:rsid w:val="00FD2B19"/>
    <w:rsid w:val="00FD2C53"/>
    <w:rsid w:val="00FD48C4"/>
    <w:rsid w:val="00FD56C3"/>
    <w:rsid w:val="00FD61EE"/>
    <w:rsid w:val="00FE061B"/>
    <w:rsid w:val="00FE1DDA"/>
    <w:rsid w:val="00FE327F"/>
    <w:rsid w:val="00FE3B0C"/>
    <w:rsid w:val="00FE572A"/>
    <w:rsid w:val="00FE61BC"/>
    <w:rsid w:val="00FE7B41"/>
    <w:rsid w:val="00FF03EB"/>
    <w:rsid w:val="00FF0B26"/>
    <w:rsid w:val="00FF1C36"/>
  </w:rsids>
  <m:mathPr>
    <m:mathFont m:val="Cambria Math"/>
    <m:brkBin m:val="before"/>
    <m:brkBinSub m:val="--"/>
    <m:smallFrac m:val="off"/>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4274"/>
    <o:shapelayout v:ext="edit">
      <o:idmap v:ext="edit" data="1"/>
      <o:rules v:ext="edit">
        <o:r id="V:Rule61" type="connector" idref="#_x0000_s1351"/>
        <o:r id="V:Rule62" type="connector" idref="#_x0000_s1151"/>
        <o:r id="V:Rule63" type="connector" idref="#_x0000_s1174"/>
        <o:r id="V:Rule64" type="connector" idref="#_x0000_s1150"/>
        <o:r id="V:Rule65" type="connector" idref="#_x0000_s1175"/>
        <o:r id="V:Rule66" type="connector" idref="#_x0000_s1171"/>
        <o:r id="V:Rule67" type="connector" idref="#_x0000_s1362"/>
        <o:r id="V:Rule68" type="connector" idref="#_x0000_s1350"/>
        <o:r id="V:Rule69" type="connector" idref="#_x0000_s1352"/>
        <o:r id="V:Rule70" type="connector" idref="#_x0000_s1371"/>
        <o:r id="V:Rule71" type="connector" idref="#_x0000_s1176"/>
        <o:r id="V:Rule72" type="connector" idref="#_x0000_s1157"/>
        <o:r id="V:Rule73" type="connector" idref="#_x0000_s1199"/>
        <o:r id="V:Rule74" type="connector" idref="#_x0000_s1172"/>
        <o:r id="V:Rule75" type="connector" idref="#_x0000_s1379"/>
        <o:r id="V:Rule76" type="connector" idref="#_x0000_s1376"/>
        <o:r id="V:Rule77" type="connector" idref="#_x0000_s1177"/>
        <o:r id="V:Rule78" type="connector" idref="#_x0000_s1152"/>
        <o:r id="V:Rule79" type="connector" idref="#_x0000_s1173"/>
        <o:r id="V:Rule80" type="connector" idref="#_x0000_s1383"/>
        <o:r id="V:Rule81" type="connector" idref="#_x0000_s1145"/>
        <o:r id="V:Rule82" type="connector" idref="#_x0000_s1397"/>
        <o:r id="V:Rule83" type="connector" idref="#_x0000_s1179"/>
        <o:r id="V:Rule84" type="connector" idref="#_x0000_s1382"/>
        <o:r id="V:Rule85" type="connector" idref="#_x0000_s1384"/>
        <o:r id="V:Rule86" type="connector" idref="#_x0000_s1402"/>
        <o:r id="V:Rule87" type="connector" idref="#_x0000_s1178"/>
        <o:r id="V:Rule88" type="connector" idref="#_x0000_s1198"/>
        <o:r id="V:Rule89" type="connector" idref="#_x0000_s1354"/>
        <o:r id="V:Rule90" type="connector" idref="#_x0000_s1147"/>
        <o:r id="V:Rule91" type="connector" idref="#_x0000_s1349"/>
        <o:r id="V:Rule92" type="connector" idref="#_x0000_s1381"/>
        <o:r id="V:Rule93" type="connector" idref="#_x0000_s1148"/>
        <o:r id="V:Rule94" type="connector" idref="#_x0000_s1360"/>
        <o:r id="V:Rule95" type="connector" idref="#_x0000_s1385"/>
        <o:r id="V:Rule96" type="connector" idref="#_x0000_s1375"/>
        <o:r id="V:Rule97" type="connector" idref="#_x0000_s1153"/>
        <o:r id="V:Rule98" type="connector" idref="#_x0000_s1404"/>
        <o:r id="V:Rule99" type="connector" idref="#_x0000_s1158"/>
        <o:r id="V:Rule100" type="connector" idref="#_x0000_s1359"/>
        <o:r id="V:Rule101" type="connector" idref="#_x0000_s1146"/>
        <o:r id="V:Rule102" type="connector" idref="#_x0000_s1180"/>
        <o:r id="V:Rule103" type="connector" idref="#_x0000_s1154"/>
        <o:r id="V:Rule104" type="connector" idref="#_x0000_s1149"/>
        <o:r id="V:Rule105" type="connector" idref="#_x0000_s1168"/>
        <o:r id="V:Rule106" type="connector" idref="#_x0000_s1357"/>
        <o:r id="V:Rule107" type="connector" idref="#_x0000_s1191"/>
        <o:r id="V:Rule108" type="connector" idref="#_x0000_s1380"/>
        <o:r id="V:Rule109" type="connector" idref="#_x0000_s1374"/>
        <o:r id="V:Rule110" type="connector" idref="#_x0000_s1356"/>
        <o:r id="V:Rule111" type="connector" idref="#_x0000_s1355"/>
        <o:r id="V:Rule112" type="connector" idref="#_x0000_s1378"/>
        <o:r id="V:Rule113" type="connector" idref="#_x0000_s1398"/>
        <o:r id="V:Rule114" type="connector" idref="#_x0000_s1186"/>
        <o:r id="V:Rule115" type="connector" idref="#_x0000_s1156"/>
        <o:r id="V:Rule116" type="connector" idref="#_x0000_s1155"/>
        <o:r id="V:Rule117" type="connector" idref="#_x0000_s1377"/>
        <o:r id="V:Rule118" type="connector" idref="#_x0000_s1353"/>
        <o:r id="V:Rule119" type="connector" idref="#_x0000_s1361"/>
        <o:r id="V:Rule120" type="connector" idref="#_x0000_s135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sk-SK" w:eastAsia="sk-SK"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page number" w:uiPriority="0"/>
    <w:lsdException w:name="List Bullet" w:uiPriority="0"/>
    <w:lsdException w:name="List Number" w:uiPriority="0"/>
    <w:lsdException w:name="Title" w:semiHidden="0" w:unhideWhenUsed="0" w:qFormat="1"/>
    <w:lsdException w:name="Default Paragraph Font" w:uiPriority="1"/>
    <w:lsdException w:name="Body Text" w:uiPriority="0"/>
    <w:lsdException w:name="Subtitle" w:semiHidden="0" w:unhideWhenUsed="0" w:qFormat="1"/>
    <w:lsdException w:name="FollowedHyperlink" w:uiPriority="0"/>
    <w:lsdException w:name="Strong" w:semiHidden="0" w:uiPriority="0"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550A46"/>
    <w:pPr>
      <w:spacing w:before="60" w:line="360" w:lineRule="auto"/>
      <w:jc w:val="both"/>
    </w:pPr>
    <w:rPr>
      <w:sz w:val="24"/>
      <w:szCs w:val="24"/>
      <w:lang w:eastAsia="en-US"/>
    </w:rPr>
  </w:style>
  <w:style w:type="paragraph" w:styleId="Nadpis1">
    <w:name w:val="heading 1"/>
    <w:basedOn w:val="Normlny"/>
    <w:next w:val="Normlny"/>
    <w:link w:val="Nadpis1Char"/>
    <w:uiPriority w:val="99"/>
    <w:qFormat/>
    <w:rsid w:val="00FE327F"/>
    <w:pPr>
      <w:keepNext/>
      <w:numPr>
        <w:numId w:val="1"/>
      </w:numPr>
      <w:spacing w:before="240" w:after="60"/>
      <w:outlineLvl w:val="0"/>
    </w:pPr>
    <w:rPr>
      <w:rFonts w:ascii="Arial" w:hAnsi="Arial" w:cs="Arial"/>
      <w:b/>
      <w:bCs/>
      <w:kern w:val="32"/>
      <w:sz w:val="32"/>
      <w:szCs w:val="32"/>
    </w:rPr>
  </w:style>
  <w:style w:type="paragraph" w:styleId="Nadpis2">
    <w:name w:val="heading 2"/>
    <w:basedOn w:val="Normlny"/>
    <w:next w:val="Normlny"/>
    <w:link w:val="Nadpis2Char"/>
    <w:uiPriority w:val="99"/>
    <w:qFormat/>
    <w:rsid w:val="00FE327F"/>
    <w:pPr>
      <w:keepNext/>
      <w:spacing w:before="240" w:after="60"/>
      <w:outlineLvl w:val="1"/>
    </w:pPr>
    <w:rPr>
      <w:rFonts w:ascii="Arial" w:hAnsi="Arial" w:cs="Arial"/>
      <w:b/>
      <w:bCs/>
      <w:i/>
      <w:iCs/>
      <w:sz w:val="28"/>
      <w:szCs w:val="28"/>
    </w:rPr>
  </w:style>
  <w:style w:type="paragraph" w:styleId="Nadpis3">
    <w:name w:val="heading 3"/>
    <w:basedOn w:val="Normlny"/>
    <w:next w:val="Normlny"/>
    <w:link w:val="Nadpis3Char"/>
    <w:uiPriority w:val="99"/>
    <w:qFormat/>
    <w:rsid w:val="00FE327F"/>
    <w:pPr>
      <w:keepNext/>
      <w:numPr>
        <w:ilvl w:val="2"/>
        <w:numId w:val="1"/>
      </w:numPr>
      <w:spacing w:before="240" w:after="60"/>
      <w:outlineLvl w:val="2"/>
    </w:pPr>
    <w:rPr>
      <w:rFonts w:ascii="Arial" w:hAnsi="Arial" w:cs="Arial"/>
      <w:b/>
      <w:bCs/>
      <w:sz w:val="26"/>
      <w:szCs w:val="26"/>
    </w:rPr>
  </w:style>
  <w:style w:type="paragraph" w:styleId="Nadpis4">
    <w:name w:val="heading 4"/>
    <w:basedOn w:val="Normlny"/>
    <w:next w:val="Normlny"/>
    <w:link w:val="Nadpis4Char"/>
    <w:autoRedefine/>
    <w:uiPriority w:val="99"/>
    <w:qFormat/>
    <w:rsid w:val="00141E6F"/>
    <w:pPr>
      <w:keepNext/>
      <w:spacing w:before="240" w:after="60"/>
      <w:jc w:val="left"/>
      <w:outlineLvl w:val="3"/>
    </w:pPr>
    <w:rPr>
      <w:rFonts w:ascii="Arial" w:hAnsi="Arial" w:cs="Arial"/>
      <w:b/>
      <w:sz w:val="20"/>
      <w:szCs w:val="28"/>
    </w:rPr>
  </w:style>
  <w:style w:type="paragraph" w:styleId="Nadpis5">
    <w:name w:val="heading 5"/>
    <w:basedOn w:val="Normlny"/>
    <w:next w:val="Normlny"/>
    <w:link w:val="Nadpis5Char"/>
    <w:uiPriority w:val="99"/>
    <w:qFormat/>
    <w:rsid w:val="00FE327F"/>
    <w:pPr>
      <w:numPr>
        <w:ilvl w:val="4"/>
        <w:numId w:val="28"/>
      </w:numPr>
      <w:spacing w:before="240" w:after="60"/>
      <w:outlineLvl w:val="4"/>
    </w:pPr>
    <w:rPr>
      <w:b/>
      <w:bCs/>
      <w:i/>
      <w:iCs/>
      <w:sz w:val="26"/>
      <w:szCs w:val="26"/>
    </w:rPr>
  </w:style>
  <w:style w:type="paragraph" w:styleId="Nadpis6">
    <w:name w:val="heading 6"/>
    <w:basedOn w:val="Normlny"/>
    <w:next w:val="Normlny"/>
    <w:qFormat/>
    <w:rsid w:val="00FE327F"/>
    <w:pPr>
      <w:numPr>
        <w:ilvl w:val="5"/>
        <w:numId w:val="28"/>
      </w:numPr>
      <w:spacing w:before="240" w:after="60"/>
      <w:outlineLvl w:val="5"/>
    </w:pPr>
    <w:rPr>
      <w:b/>
      <w:bCs/>
      <w:sz w:val="22"/>
      <w:szCs w:val="22"/>
    </w:rPr>
  </w:style>
  <w:style w:type="paragraph" w:styleId="Nadpis7">
    <w:name w:val="heading 7"/>
    <w:basedOn w:val="Normlny"/>
    <w:next w:val="Normlny"/>
    <w:qFormat/>
    <w:rsid w:val="00FE327F"/>
    <w:pPr>
      <w:numPr>
        <w:ilvl w:val="6"/>
        <w:numId w:val="1"/>
      </w:numPr>
      <w:spacing w:before="240" w:after="60"/>
      <w:outlineLvl w:val="6"/>
    </w:pPr>
  </w:style>
  <w:style w:type="paragraph" w:styleId="Nadpis8">
    <w:name w:val="heading 8"/>
    <w:basedOn w:val="Normlny"/>
    <w:next w:val="Normlny"/>
    <w:qFormat/>
    <w:rsid w:val="00FE327F"/>
    <w:pPr>
      <w:numPr>
        <w:ilvl w:val="7"/>
        <w:numId w:val="1"/>
      </w:numPr>
      <w:spacing w:before="240" w:after="60"/>
      <w:outlineLvl w:val="7"/>
    </w:pPr>
    <w:rPr>
      <w:i/>
      <w:iCs/>
    </w:rPr>
  </w:style>
  <w:style w:type="paragraph" w:styleId="Nadpis9">
    <w:name w:val="heading 9"/>
    <w:basedOn w:val="Normlny"/>
    <w:next w:val="Normlny"/>
    <w:qFormat/>
    <w:rsid w:val="00FE327F"/>
    <w:pPr>
      <w:numPr>
        <w:ilvl w:val="8"/>
        <w:numId w:val="1"/>
      </w:numPr>
      <w:spacing w:before="240" w:after="60"/>
      <w:outlineLvl w:val="8"/>
    </w:pPr>
    <w:rPr>
      <w:rFonts w:ascii="Arial" w:hAnsi="Arial" w:cs="Arial"/>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qFormat/>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Hlavika">
    <w:name w:val="header"/>
    <w:basedOn w:val="Pta"/>
    <w:link w:val="HlavikaChar"/>
    <w:uiPriority w:val="99"/>
    <w:rsid w:val="00FE327F"/>
  </w:style>
  <w:style w:type="paragraph" w:styleId="Pta">
    <w:name w:val="footer"/>
    <w:basedOn w:val="NormalnytextDP"/>
    <w:link w:val="PtaChar"/>
    <w:uiPriority w:val="99"/>
    <w:rsid w:val="00FE327F"/>
    <w:pPr>
      <w:tabs>
        <w:tab w:val="center" w:pos="4253"/>
        <w:tab w:val="right" w:pos="8505"/>
      </w:tabs>
      <w:spacing w:before="0"/>
      <w:ind w:firstLine="0"/>
    </w:pPr>
    <w:rPr>
      <w:lang w:eastAsia="cs-CZ"/>
    </w:rPr>
  </w:style>
  <w:style w:type="paragraph" w:customStyle="1" w:styleId="NormalnytextDP">
    <w:name w:val="Normalny text DP"/>
    <w:rsid w:val="00FE327F"/>
    <w:pPr>
      <w:spacing w:before="60" w:line="360" w:lineRule="auto"/>
      <w:ind w:firstLine="510"/>
      <w:jc w:val="both"/>
    </w:pPr>
    <w:rPr>
      <w:sz w:val="24"/>
      <w:lang w:eastAsia="en-US"/>
    </w:rPr>
  </w:style>
  <w:style w:type="paragraph" w:customStyle="1" w:styleId="NadpisKapitoly">
    <w:name w:val="Nadpis Kapitoly"/>
    <w:basedOn w:val="NormalnytextDP"/>
    <w:next w:val="NormalnytextDP"/>
    <w:qFormat/>
    <w:rsid w:val="00FC1EF6"/>
    <w:pPr>
      <w:pageBreakBefore/>
      <w:numPr>
        <w:numId w:val="28"/>
      </w:numPr>
      <w:spacing w:before="240" w:after="60"/>
      <w:outlineLvl w:val="0"/>
    </w:pPr>
    <w:rPr>
      <w:rFonts w:ascii="Arial" w:hAnsi="Arial"/>
      <w:b/>
      <w:sz w:val="32"/>
    </w:rPr>
  </w:style>
  <w:style w:type="paragraph" w:customStyle="1" w:styleId="PodNadpisKapitoly">
    <w:name w:val="PodNadpis Kapitoly"/>
    <w:basedOn w:val="NadpisKapitoly"/>
    <w:next w:val="NormalnytextDP"/>
    <w:rsid w:val="00FE327F"/>
    <w:pPr>
      <w:keepNext/>
      <w:pageBreakBefore w:val="0"/>
      <w:numPr>
        <w:ilvl w:val="1"/>
      </w:numPr>
      <w:spacing w:before="180"/>
      <w:outlineLvl w:val="1"/>
    </w:pPr>
    <w:rPr>
      <w:sz w:val="28"/>
    </w:rPr>
  </w:style>
  <w:style w:type="paragraph" w:customStyle="1" w:styleId="PodNadpis3uroven">
    <w:name w:val="PodNadpis 3.uroven"/>
    <w:basedOn w:val="PodNadpisKapitoly"/>
    <w:next w:val="NormalnytextDP"/>
    <w:rsid w:val="00FE327F"/>
    <w:pPr>
      <w:numPr>
        <w:ilvl w:val="2"/>
      </w:numPr>
      <w:spacing w:before="120"/>
      <w:outlineLvl w:val="2"/>
    </w:pPr>
    <w:rPr>
      <w:sz w:val="24"/>
      <w:szCs w:val="24"/>
    </w:rPr>
  </w:style>
  <w:style w:type="paragraph" w:styleId="Obsah1">
    <w:name w:val="toc 1"/>
    <w:next w:val="Normlny"/>
    <w:uiPriority w:val="39"/>
    <w:rsid w:val="00FE327F"/>
    <w:pPr>
      <w:tabs>
        <w:tab w:val="right" w:leader="dot" w:pos="8493"/>
      </w:tabs>
      <w:spacing w:line="360" w:lineRule="auto"/>
      <w:ind w:left="340" w:right="567" w:hanging="340"/>
    </w:pPr>
    <w:rPr>
      <w:b/>
      <w:bCs/>
      <w:noProof/>
      <w:sz w:val="24"/>
      <w:szCs w:val="32"/>
      <w:lang w:eastAsia="en-US"/>
    </w:rPr>
  </w:style>
  <w:style w:type="paragraph" w:styleId="Obsah2">
    <w:name w:val="toc 2"/>
    <w:basedOn w:val="Obsah1"/>
    <w:next w:val="Normlny"/>
    <w:uiPriority w:val="39"/>
    <w:rsid w:val="00FE327F"/>
    <w:pPr>
      <w:tabs>
        <w:tab w:val="left" w:pos="680"/>
        <w:tab w:val="left" w:pos="765"/>
      </w:tabs>
      <w:ind w:left="397" w:hanging="284"/>
    </w:pPr>
    <w:rPr>
      <w:b w:val="0"/>
      <w:bCs w:val="0"/>
      <w:szCs w:val="28"/>
    </w:rPr>
  </w:style>
  <w:style w:type="paragraph" w:styleId="Obsah3">
    <w:name w:val="toc 3"/>
    <w:basedOn w:val="Obsah2"/>
    <w:next w:val="Normlny"/>
    <w:uiPriority w:val="39"/>
    <w:rsid w:val="00FE327F"/>
    <w:pPr>
      <w:tabs>
        <w:tab w:val="clear" w:pos="680"/>
        <w:tab w:val="clear" w:pos="765"/>
        <w:tab w:val="left" w:pos="1134"/>
      </w:tabs>
      <w:ind w:left="681"/>
    </w:pPr>
    <w:rPr>
      <w:iCs/>
      <w:szCs w:val="24"/>
    </w:rPr>
  </w:style>
  <w:style w:type="character" w:styleId="Odkaznakomentr">
    <w:name w:val="annotation reference"/>
    <w:basedOn w:val="Predvolenpsmoodseku"/>
    <w:semiHidden/>
    <w:rsid w:val="00FE327F"/>
    <w:rPr>
      <w:sz w:val="16"/>
      <w:szCs w:val="16"/>
    </w:rPr>
  </w:style>
  <w:style w:type="paragraph" w:styleId="Textkomentra">
    <w:name w:val="annotation text"/>
    <w:basedOn w:val="Normlny"/>
    <w:link w:val="TextkomentraChar"/>
    <w:semiHidden/>
    <w:rsid w:val="00FE327F"/>
    <w:rPr>
      <w:sz w:val="20"/>
      <w:szCs w:val="20"/>
    </w:rPr>
  </w:style>
  <w:style w:type="paragraph" w:styleId="Zoznamobrzkov">
    <w:name w:val="table of figures"/>
    <w:basedOn w:val="NormalnytextDP"/>
    <w:next w:val="NormalnytextDP"/>
    <w:autoRedefine/>
    <w:uiPriority w:val="99"/>
    <w:rsid w:val="00FE327F"/>
    <w:pPr>
      <w:tabs>
        <w:tab w:val="left" w:pos="960"/>
        <w:tab w:val="right" w:leader="dot" w:pos="8505"/>
      </w:tabs>
      <w:spacing w:line="288" w:lineRule="auto"/>
      <w:ind w:left="958" w:right="567" w:hanging="958"/>
    </w:pPr>
    <w:rPr>
      <w:noProof/>
      <w:szCs w:val="24"/>
      <w:lang w:val="en-US"/>
    </w:rPr>
  </w:style>
  <w:style w:type="character" w:styleId="Hypertextovprepojenie">
    <w:name w:val="Hyperlink"/>
    <w:basedOn w:val="Predvolenpsmoodseku"/>
    <w:uiPriority w:val="99"/>
    <w:rsid w:val="00FE327F"/>
    <w:rPr>
      <w:color w:val="0000FF"/>
      <w:u w:val="single"/>
    </w:rPr>
  </w:style>
  <w:style w:type="character" w:styleId="slostrany">
    <w:name w:val="page number"/>
    <w:basedOn w:val="Predvolenpsmoodseku"/>
    <w:semiHidden/>
    <w:rsid w:val="00FE327F"/>
  </w:style>
  <w:style w:type="character" w:styleId="PouitHypertextovPrepojenie">
    <w:name w:val="FollowedHyperlink"/>
    <w:basedOn w:val="Predvolenpsmoodseku"/>
    <w:semiHidden/>
    <w:rsid w:val="00FE327F"/>
    <w:rPr>
      <w:color w:val="800080"/>
      <w:u w:val="single"/>
    </w:rPr>
  </w:style>
  <w:style w:type="paragraph" w:styleId="Popis">
    <w:name w:val="caption"/>
    <w:aliases w:val="Popiska-Caption"/>
    <w:basedOn w:val="NormalnytextDP"/>
    <w:next w:val="NormalnytextDP"/>
    <w:uiPriority w:val="35"/>
    <w:qFormat/>
    <w:rsid w:val="00FE327F"/>
    <w:pPr>
      <w:spacing w:after="60"/>
      <w:ind w:firstLine="0"/>
      <w:jc w:val="center"/>
    </w:pPr>
    <w:rPr>
      <w:b/>
      <w:bCs/>
      <w:sz w:val="20"/>
    </w:rPr>
  </w:style>
  <w:style w:type="paragraph" w:customStyle="1" w:styleId="AnalytickyList">
    <w:name w:val="Analyticky List"/>
    <w:basedOn w:val="NormalnytextDP"/>
    <w:rsid w:val="00FE327F"/>
    <w:pPr>
      <w:spacing w:before="0"/>
      <w:ind w:firstLine="0"/>
      <w:jc w:val="left"/>
    </w:pPr>
  </w:style>
  <w:style w:type="paragraph" w:styleId="Textpoznmkypodiarou">
    <w:name w:val="footnote text"/>
    <w:basedOn w:val="Normlny"/>
    <w:link w:val="TextpoznmkypodiarouChar"/>
    <w:uiPriority w:val="99"/>
    <w:semiHidden/>
    <w:rsid w:val="00FE327F"/>
    <w:pPr>
      <w:spacing w:before="0" w:line="240" w:lineRule="auto"/>
      <w:jc w:val="left"/>
    </w:pPr>
    <w:rPr>
      <w:sz w:val="20"/>
      <w:szCs w:val="20"/>
    </w:rPr>
  </w:style>
  <w:style w:type="character" w:styleId="Odkaznapoznmkupodiarou">
    <w:name w:val="footnote reference"/>
    <w:basedOn w:val="Predvolenpsmoodseku"/>
    <w:uiPriority w:val="99"/>
    <w:semiHidden/>
    <w:rsid w:val="00FE327F"/>
    <w:rPr>
      <w:vertAlign w:val="superscript"/>
    </w:rPr>
  </w:style>
  <w:style w:type="paragraph" w:styleId="Normlnywebov">
    <w:name w:val="Normal (Web)"/>
    <w:basedOn w:val="Normlny"/>
    <w:semiHidden/>
    <w:rsid w:val="00FE327F"/>
    <w:pPr>
      <w:spacing w:before="100" w:beforeAutospacing="1" w:after="100" w:afterAutospacing="1" w:line="240" w:lineRule="auto"/>
      <w:jc w:val="left"/>
    </w:pPr>
    <w:rPr>
      <w:rFonts w:ascii="Arial Unicode MS" w:eastAsia="Arial Unicode MS" w:hAnsi="Arial Unicode MS" w:cs="Arial Unicode MS"/>
      <w:color w:val="000000"/>
      <w:lang w:val="en-US"/>
    </w:rPr>
  </w:style>
  <w:style w:type="paragraph" w:styleId="Zkladntext">
    <w:name w:val="Body Text"/>
    <w:basedOn w:val="Normlny"/>
    <w:link w:val="ZkladntextChar"/>
    <w:semiHidden/>
    <w:rsid w:val="00FE327F"/>
    <w:pPr>
      <w:spacing w:before="0" w:line="240" w:lineRule="auto"/>
    </w:pPr>
    <w:rPr>
      <w:lang w:eastAsia="cs-CZ"/>
    </w:rPr>
  </w:style>
  <w:style w:type="paragraph" w:customStyle="1" w:styleId="Rovnice">
    <w:name w:val="Rovnice"/>
    <w:basedOn w:val="NormalnytextDP"/>
    <w:next w:val="NormalnytextDP"/>
    <w:rsid w:val="00FE327F"/>
    <w:pPr>
      <w:jc w:val="center"/>
    </w:pPr>
    <w:rPr>
      <w:i/>
    </w:rPr>
  </w:style>
  <w:style w:type="paragraph" w:styleId="slovanzoznam">
    <w:name w:val="List Number"/>
    <w:basedOn w:val="Normlny"/>
    <w:semiHidden/>
    <w:rsid w:val="00FE327F"/>
    <w:pPr>
      <w:numPr>
        <w:numId w:val="4"/>
      </w:numPr>
    </w:pPr>
  </w:style>
  <w:style w:type="paragraph" w:styleId="Zoznamsodrkami">
    <w:name w:val="List Bullet"/>
    <w:basedOn w:val="Normlny"/>
    <w:autoRedefine/>
    <w:semiHidden/>
    <w:rsid w:val="00FE327F"/>
    <w:pPr>
      <w:numPr>
        <w:numId w:val="3"/>
      </w:numPr>
    </w:pPr>
  </w:style>
  <w:style w:type="character" w:styleId="Siln">
    <w:name w:val="Strong"/>
    <w:basedOn w:val="Predvolenpsmoodseku"/>
    <w:qFormat/>
    <w:rsid w:val="00FE327F"/>
    <w:rPr>
      <w:b/>
      <w:bCs/>
    </w:rPr>
  </w:style>
  <w:style w:type="paragraph" w:customStyle="1" w:styleId="Tabulka">
    <w:name w:val="Tabulka"/>
    <w:basedOn w:val="NormalnytextDP"/>
    <w:rsid w:val="00FE327F"/>
    <w:pPr>
      <w:tabs>
        <w:tab w:val="decimal" w:pos="567"/>
      </w:tabs>
      <w:spacing w:before="80" w:after="80" w:line="240" w:lineRule="auto"/>
      <w:ind w:firstLine="0"/>
    </w:pPr>
  </w:style>
  <w:style w:type="paragraph" w:customStyle="1" w:styleId="ZoznamLiteratury">
    <w:name w:val="Zoznam Literatury"/>
    <w:basedOn w:val="NormalnytextDP"/>
    <w:rsid w:val="00FE327F"/>
    <w:pPr>
      <w:numPr>
        <w:numId w:val="5"/>
      </w:numPr>
      <w:spacing w:line="288" w:lineRule="auto"/>
    </w:pPr>
  </w:style>
  <w:style w:type="paragraph" w:customStyle="1" w:styleId="xdpObalD">
    <w:name w:val="xdp_Obal_D"/>
    <w:next w:val="NormalnytextDP"/>
    <w:rsid w:val="00FE327F"/>
    <w:pPr>
      <w:widowControl w:val="0"/>
      <w:spacing w:before="60" w:line="360" w:lineRule="auto"/>
      <w:jc w:val="center"/>
    </w:pPr>
    <w:rPr>
      <w:rFonts w:ascii="Arial" w:hAnsi="Arial" w:cs="Arial"/>
      <w:bCs/>
      <w:sz w:val="28"/>
      <w:lang w:eastAsia="en-US"/>
    </w:rPr>
  </w:style>
  <w:style w:type="paragraph" w:customStyle="1" w:styleId="xdpObalB">
    <w:name w:val="xdp_Obal_B"/>
    <w:basedOn w:val="xdpObalD"/>
    <w:rsid w:val="00FE327F"/>
    <w:rPr>
      <w:bCs w:val="0"/>
      <w:caps/>
    </w:rPr>
  </w:style>
  <w:style w:type="paragraph" w:customStyle="1" w:styleId="xdpObalC">
    <w:name w:val="xdp_Obal_C"/>
    <w:basedOn w:val="xdpObalD"/>
    <w:rsid w:val="00FE327F"/>
    <w:rPr>
      <w:bCs w:val="0"/>
      <w:sz w:val="32"/>
    </w:rPr>
  </w:style>
  <w:style w:type="paragraph" w:customStyle="1" w:styleId="xdpObalA">
    <w:name w:val="xdp_Obal_A"/>
    <w:basedOn w:val="xdpObalC"/>
    <w:rsid w:val="00FE327F"/>
    <w:rPr>
      <w:caps/>
    </w:rPr>
  </w:style>
  <w:style w:type="paragraph" w:customStyle="1" w:styleId="xdpObalJ">
    <w:name w:val="xdp_Obal_J"/>
    <w:basedOn w:val="xdpObalD"/>
    <w:rsid w:val="00FE327F"/>
    <w:rPr>
      <w:rFonts w:ascii="Times New Roman" w:hAnsi="Times New Roman"/>
    </w:rPr>
  </w:style>
  <w:style w:type="paragraph" w:customStyle="1" w:styleId="xdpObalH">
    <w:name w:val="xdp_Obal_H"/>
    <w:basedOn w:val="xdpObalM"/>
    <w:rsid w:val="00FE327F"/>
    <w:rPr>
      <w:caps/>
    </w:rPr>
  </w:style>
  <w:style w:type="paragraph" w:customStyle="1" w:styleId="xdpObalK">
    <w:name w:val="xdp_Obal_K"/>
    <w:basedOn w:val="xdpObalM"/>
    <w:rsid w:val="00FE327F"/>
    <w:rPr>
      <w:b/>
    </w:rPr>
  </w:style>
  <w:style w:type="paragraph" w:customStyle="1" w:styleId="xdpObalM">
    <w:name w:val="xdp_Obal_M"/>
    <w:basedOn w:val="xdpObalJ"/>
    <w:rsid w:val="00FE327F"/>
    <w:rPr>
      <w:sz w:val="32"/>
    </w:rPr>
  </w:style>
  <w:style w:type="paragraph" w:customStyle="1" w:styleId="xdpObalO">
    <w:name w:val="xdp_Obal_O"/>
    <w:basedOn w:val="xdpObalJ"/>
    <w:rsid w:val="00FE327F"/>
    <w:rPr>
      <w:sz w:val="24"/>
    </w:rPr>
  </w:style>
  <w:style w:type="character" w:customStyle="1" w:styleId="xdpObalDall">
    <w:name w:val="xdp_Obal_D_all"/>
    <w:rsid w:val="00FE327F"/>
    <w:rPr>
      <w:caps/>
    </w:rPr>
  </w:style>
  <w:style w:type="paragraph" w:styleId="Textbubliny">
    <w:name w:val="Balloon Text"/>
    <w:basedOn w:val="Normlny"/>
    <w:link w:val="TextbublinyChar"/>
    <w:uiPriority w:val="99"/>
    <w:semiHidden/>
    <w:unhideWhenUsed/>
    <w:rsid w:val="00DC49F8"/>
    <w:pPr>
      <w:spacing w:before="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DC49F8"/>
    <w:rPr>
      <w:rFonts w:ascii="Tahoma" w:hAnsi="Tahoma" w:cs="Tahoma"/>
      <w:sz w:val="16"/>
      <w:szCs w:val="16"/>
      <w:lang w:eastAsia="en-US"/>
    </w:rPr>
  </w:style>
  <w:style w:type="character" w:styleId="Textzstupnhosymbolu">
    <w:name w:val="Placeholder Text"/>
    <w:basedOn w:val="Predvolenpsmoodseku"/>
    <w:uiPriority w:val="99"/>
    <w:semiHidden/>
    <w:rsid w:val="006C48D4"/>
    <w:rPr>
      <w:color w:val="808080"/>
    </w:rPr>
  </w:style>
  <w:style w:type="paragraph" w:styleId="truktradokumentu">
    <w:name w:val="Document Map"/>
    <w:basedOn w:val="Normlny"/>
    <w:link w:val="truktradokumentuChar"/>
    <w:uiPriority w:val="99"/>
    <w:semiHidden/>
    <w:unhideWhenUsed/>
    <w:rsid w:val="009673E8"/>
    <w:pPr>
      <w:spacing w:before="0" w:line="240" w:lineRule="auto"/>
    </w:pPr>
    <w:rPr>
      <w:rFonts w:ascii="Tahoma" w:hAnsi="Tahoma" w:cs="Tahoma"/>
      <w:sz w:val="16"/>
      <w:szCs w:val="16"/>
    </w:rPr>
  </w:style>
  <w:style w:type="character" w:customStyle="1" w:styleId="truktradokumentuChar">
    <w:name w:val="Štruktúra dokumentu Char"/>
    <w:basedOn w:val="Predvolenpsmoodseku"/>
    <w:link w:val="truktradokumentu"/>
    <w:uiPriority w:val="99"/>
    <w:semiHidden/>
    <w:rsid w:val="009673E8"/>
    <w:rPr>
      <w:rFonts w:ascii="Tahoma" w:hAnsi="Tahoma" w:cs="Tahoma"/>
      <w:sz w:val="16"/>
      <w:szCs w:val="16"/>
      <w:lang w:eastAsia="en-US"/>
    </w:rPr>
  </w:style>
  <w:style w:type="paragraph" w:styleId="Odsekzoznamu">
    <w:name w:val="List Paragraph"/>
    <w:basedOn w:val="Normlny"/>
    <w:link w:val="OdsekzoznamuChar"/>
    <w:uiPriority w:val="34"/>
    <w:qFormat/>
    <w:rsid w:val="00E84C11"/>
    <w:pPr>
      <w:spacing w:before="0" w:after="200" w:line="276" w:lineRule="auto"/>
      <w:ind w:left="720"/>
      <w:contextualSpacing/>
      <w:jc w:val="left"/>
    </w:pPr>
    <w:rPr>
      <w:rFonts w:asciiTheme="minorHAnsi" w:eastAsiaTheme="minorHAnsi" w:hAnsiTheme="minorHAnsi" w:cstheme="minorBidi"/>
      <w:sz w:val="22"/>
      <w:szCs w:val="22"/>
    </w:rPr>
  </w:style>
  <w:style w:type="character" w:customStyle="1" w:styleId="OdsekzoznamuChar">
    <w:name w:val="Odsek zoznamu Char"/>
    <w:basedOn w:val="Predvolenpsmoodseku"/>
    <w:link w:val="Odsekzoznamu"/>
    <w:uiPriority w:val="34"/>
    <w:rsid w:val="00E84C11"/>
    <w:rPr>
      <w:rFonts w:asciiTheme="minorHAnsi" w:eastAsiaTheme="minorHAnsi" w:hAnsiTheme="minorHAnsi" w:cstheme="minorBidi"/>
      <w:sz w:val="22"/>
      <w:szCs w:val="22"/>
      <w:lang w:eastAsia="en-US"/>
    </w:rPr>
  </w:style>
  <w:style w:type="paragraph" w:styleId="Bezriadkovania">
    <w:name w:val="No Spacing"/>
    <w:link w:val="BezriadkovaniaChar"/>
    <w:uiPriority w:val="1"/>
    <w:qFormat/>
    <w:rsid w:val="000C0718"/>
    <w:rPr>
      <w:rFonts w:asciiTheme="minorHAnsi" w:eastAsiaTheme="minorEastAsia" w:hAnsiTheme="minorHAnsi" w:cstheme="minorBidi"/>
      <w:sz w:val="22"/>
      <w:szCs w:val="22"/>
      <w:lang w:eastAsia="en-US"/>
    </w:rPr>
  </w:style>
  <w:style w:type="character" w:customStyle="1" w:styleId="BezriadkovaniaChar">
    <w:name w:val="Bez riadkovania Char"/>
    <w:basedOn w:val="Predvolenpsmoodseku"/>
    <w:link w:val="Bezriadkovania"/>
    <w:uiPriority w:val="1"/>
    <w:rsid w:val="000C0718"/>
    <w:rPr>
      <w:rFonts w:asciiTheme="minorHAnsi" w:eastAsiaTheme="minorEastAsia" w:hAnsiTheme="minorHAnsi" w:cstheme="minorBidi"/>
      <w:sz w:val="22"/>
      <w:szCs w:val="22"/>
      <w:lang w:eastAsia="en-US"/>
    </w:rPr>
  </w:style>
  <w:style w:type="character" w:customStyle="1" w:styleId="HlavikaChar">
    <w:name w:val="Hlavička Char"/>
    <w:basedOn w:val="Predvolenpsmoodseku"/>
    <w:link w:val="Hlavika"/>
    <w:uiPriority w:val="99"/>
    <w:rsid w:val="000C0718"/>
    <w:rPr>
      <w:sz w:val="24"/>
      <w:lang w:eastAsia="cs-CZ"/>
    </w:rPr>
  </w:style>
  <w:style w:type="paragraph" w:styleId="PredformtovanHTML">
    <w:name w:val="HTML Preformatted"/>
    <w:basedOn w:val="Normlny"/>
    <w:link w:val="PredformtovanHTMLChar"/>
    <w:uiPriority w:val="99"/>
    <w:semiHidden/>
    <w:unhideWhenUsed/>
    <w:rsid w:val="00EA7597"/>
    <w:pPr>
      <w:spacing w:before="0" w:line="240" w:lineRule="auto"/>
    </w:pPr>
    <w:rPr>
      <w:rFonts w:ascii="Consolas" w:hAnsi="Consolas" w:cs="Consolas"/>
      <w:sz w:val="20"/>
      <w:szCs w:val="20"/>
    </w:rPr>
  </w:style>
  <w:style w:type="character" w:customStyle="1" w:styleId="PredformtovanHTMLChar">
    <w:name w:val="Predformátované HTML Char"/>
    <w:basedOn w:val="Predvolenpsmoodseku"/>
    <w:link w:val="PredformtovanHTML"/>
    <w:uiPriority w:val="99"/>
    <w:semiHidden/>
    <w:rsid w:val="00EA7597"/>
    <w:rPr>
      <w:rFonts w:ascii="Consolas" w:hAnsi="Consolas" w:cs="Consolas"/>
      <w:lang w:eastAsia="en-US"/>
    </w:rPr>
  </w:style>
  <w:style w:type="paragraph" w:customStyle="1" w:styleId="NadpisKapitoly-priloha">
    <w:name w:val="Nadpis Kapitoly - priloha"/>
    <w:basedOn w:val="NadpisKapitoly"/>
    <w:next w:val="NadpisKapitoly"/>
    <w:qFormat/>
    <w:rsid w:val="0088703F"/>
  </w:style>
  <w:style w:type="character" w:customStyle="1" w:styleId="ZkladntextChar">
    <w:name w:val="Základný text Char"/>
    <w:basedOn w:val="Predvolenpsmoodseku"/>
    <w:link w:val="Zkladntext"/>
    <w:semiHidden/>
    <w:rsid w:val="00550A46"/>
    <w:rPr>
      <w:sz w:val="24"/>
      <w:szCs w:val="24"/>
      <w:lang w:eastAsia="cs-CZ"/>
    </w:rPr>
  </w:style>
  <w:style w:type="character" w:customStyle="1" w:styleId="TextkomentraChar">
    <w:name w:val="Text komentára Char"/>
    <w:basedOn w:val="Predvolenpsmoodseku"/>
    <w:link w:val="Textkomentra"/>
    <w:semiHidden/>
    <w:rsid w:val="00550A46"/>
    <w:rPr>
      <w:lang w:eastAsia="en-US"/>
    </w:rPr>
  </w:style>
  <w:style w:type="paragraph" w:customStyle="1" w:styleId="NadpisKapitolyII">
    <w:name w:val="Nadpis Kapitoly II"/>
    <w:basedOn w:val="Normlny"/>
    <w:next w:val="Normlny"/>
    <w:rsid w:val="009B7DF3"/>
    <w:pPr>
      <w:pageBreakBefore/>
      <w:numPr>
        <w:numId w:val="15"/>
      </w:numPr>
      <w:spacing w:before="240" w:after="60"/>
      <w:outlineLvl w:val="0"/>
    </w:pPr>
    <w:rPr>
      <w:rFonts w:ascii="Arial" w:hAnsi="Arial"/>
      <w:b/>
      <w:sz w:val="32"/>
      <w:szCs w:val="20"/>
    </w:rPr>
  </w:style>
  <w:style w:type="paragraph" w:customStyle="1" w:styleId="NormalnytextDPII">
    <w:name w:val="Normalny text DP II"/>
    <w:rsid w:val="009B7DF3"/>
    <w:pPr>
      <w:spacing w:before="60" w:line="360" w:lineRule="auto"/>
      <w:ind w:firstLine="510"/>
      <w:jc w:val="both"/>
    </w:pPr>
    <w:rPr>
      <w:sz w:val="24"/>
      <w:lang w:eastAsia="en-US"/>
    </w:rPr>
  </w:style>
  <w:style w:type="paragraph" w:customStyle="1" w:styleId="PodNadpis3urovenII">
    <w:name w:val="PodNadpis 3.uroven II"/>
    <w:basedOn w:val="Normlny"/>
    <w:next w:val="NormalnytextDPII"/>
    <w:rsid w:val="009B7DF3"/>
    <w:pPr>
      <w:keepNext/>
      <w:numPr>
        <w:ilvl w:val="2"/>
        <w:numId w:val="15"/>
      </w:numPr>
      <w:spacing w:before="120" w:after="60"/>
      <w:outlineLvl w:val="2"/>
    </w:pPr>
    <w:rPr>
      <w:rFonts w:ascii="Arial" w:hAnsi="Arial"/>
      <w:b/>
    </w:rPr>
  </w:style>
  <w:style w:type="paragraph" w:customStyle="1" w:styleId="PodNadpisKapitolyII">
    <w:name w:val="PodNadpis Kapitoly II"/>
    <w:basedOn w:val="NadpisKapitolyII"/>
    <w:next w:val="NormalnytextDPII"/>
    <w:rsid w:val="009B7DF3"/>
    <w:pPr>
      <w:keepNext/>
      <w:pageBreakBefore w:val="0"/>
      <w:numPr>
        <w:ilvl w:val="1"/>
      </w:numPr>
      <w:spacing w:before="180"/>
      <w:outlineLvl w:val="1"/>
    </w:pPr>
    <w:rPr>
      <w:sz w:val="28"/>
    </w:rPr>
  </w:style>
  <w:style w:type="table" w:styleId="Mriekatabuky">
    <w:name w:val="Table Grid"/>
    <w:basedOn w:val="Normlnatabuka"/>
    <w:uiPriority w:val="59"/>
    <w:rsid w:val="00FD08F2"/>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odNadpis3urovenA">
    <w:name w:val="PodNadpis 3.uroven_A"/>
    <w:basedOn w:val="Normlny"/>
    <w:next w:val="Normlny"/>
    <w:rsid w:val="00D32079"/>
    <w:pPr>
      <w:keepNext/>
      <w:spacing w:before="120" w:after="60"/>
      <w:outlineLvl w:val="2"/>
    </w:pPr>
    <w:rPr>
      <w:rFonts w:ascii="Arial" w:hAnsi="Arial"/>
      <w:b/>
    </w:rPr>
  </w:style>
  <w:style w:type="paragraph" w:customStyle="1" w:styleId="PodNadpisKapitolyA">
    <w:name w:val="PodNadpis Kapitoly_ A"/>
    <w:basedOn w:val="Normlny"/>
    <w:next w:val="Normlny"/>
    <w:rsid w:val="00D32079"/>
    <w:pPr>
      <w:keepNext/>
      <w:spacing w:before="180" w:after="60"/>
      <w:outlineLvl w:val="1"/>
    </w:pPr>
    <w:rPr>
      <w:rFonts w:ascii="Arial" w:hAnsi="Arial"/>
      <w:b/>
      <w:sz w:val="28"/>
      <w:szCs w:val="20"/>
    </w:rPr>
  </w:style>
  <w:style w:type="paragraph" w:customStyle="1" w:styleId="NadpiKapitolyPriloha">
    <w:name w:val="NadpiKapitolyPriloha"/>
    <w:basedOn w:val="NadpisKapitoly"/>
    <w:qFormat/>
    <w:rsid w:val="00DF1B52"/>
    <w:pPr>
      <w:numPr>
        <w:numId w:val="2"/>
      </w:numPr>
    </w:pPr>
  </w:style>
  <w:style w:type="character" w:customStyle="1" w:styleId="Nadpis1Char">
    <w:name w:val="Nadpis 1 Char"/>
    <w:basedOn w:val="Predvolenpsmoodseku"/>
    <w:link w:val="Nadpis1"/>
    <w:uiPriority w:val="9"/>
    <w:rsid w:val="00DF1B52"/>
    <w:rPr>
      <w:rFonts w:ascii="Arial" w:hAnsi="Arial" w:cs="Arial"/>
      <w:b/>
      <w:bCs/>
      <w:kern w:val="32"/>
      <w:sz w:val="32"/>
      <w:szCs w:val="32"/>
      <w:lang w:eastAsia="en-US"/>
    </w:rPr>
  </w:style>
  <w:style w:type="character" w:customStyle="1" w:styleId="Nadpis2Char">
    <w:name w:val="Nadpis 2 Char"/>
    <w:basedOn w:val="Predvolenpsmoodseku"/>
    <w:link w:val="Nadpis2"/>
    <w:uiPriority w:val="9"/>
    <w:rsid w:val="00DF1B52"/>
    <w:rPr>
      <w:rFonts w:ascii="Arial" w:hAnsi="Arial" w:cs="Arial"/>
      <w:b/>
      <w:bCs/>
      <w:i/>
      <w:iCs/>
      <w:sz w:val="28"/>
      <w:szCs w:val="28"/>
      <w:lang w:eastAsia="en-US"/>
    </w:rPr>
  </w:style>
  <w:style w:type="character" w:customStyle="1" w:styleId="Nadpis3Char">
    <w:name w:val="Nadpis 3 Char"/>
    <w:basedOn w:val="Predvolenpsmoodseku"/>
    <w:link w:val="Nadpis3"/>
    <w:uiPriority w:val="9"/>
    <w:rsid w:val="00DF1B52"/>
    <w:rPr>
      <w:rFonts w:ascii="Arial" w:hAnsi="Arial" w:cs="Arial"/>
      <w:b/>
      <w:bCs/>
      <w:sz w:val="26"/>
      <w:szCs w:val="26"/>
      <w:lang w:eastAsia="en-US"/>
    </w:rPr>
  </w:style>
  <w:style w:type="character" w:customStyle="1" w:styleId="Nadpis4Char">
    <w:name w:val="Nadpis 4 Char"/>
    <w:basedOn w:val="Predvolenpsmoodseku"/>
    <w:link w:val="Nadpis4"/>
    <w:uiPriority w:val="99"/>
    <w:rsid w:val="00141E6F"/>
    <w:rPr>
      <w:rFonts w:ascii="Arial" w:hAnsi="Arial" w:cs="Arial"/>
      <w:b/>
      <w:szCs w:val="28"/>
      <w:lang w:eastAsia="en-US"/>
    </w:rPr>
  </w:style>
  <w:style w:type="character" w:customStyle="1" w:styleId="Nadpis5Char">
    <w:name w:val="Nadpis 5 Char"/>
    <w:basedOn w:val="Predvolenpsmoodseku"/>
    <w:link w:val="Nadpis5"/>
    <w:uiPriority w:val="9"/>
    <w:rsid w:val="00DF1B52"/>
    <w:rPr>
      <w:b/>
      <w:bCs/>
      <w:i/>
      <w:iCs/>
      <w:sz w:val="26"/>
      <w:szCs w:val="26"/>
      <w:lang w:eastAsia="en-US"/>
    </w:rPr>
  </w:style>
  <w:style w:type="paragraph" w:styleId="Nzov">
    <w:name w:val="Title"/>
    <w:basedOn w:val="Normlny"/>
    <w:link w:val="NzovChar"/>
    <w:uiPriority w:val="99"/>
    <w:qFormat/>
    <w:rsid w:val="00DF1B52"/>
    <w:pPr>
      <w:autoSpaceDE w:val="0"/>
      <w:autoSpaceDN w:val="0"/>
      <w:spacing w:before="240" w:after="60" w:line="240" w:lineRule="auto"/>
      <w:jc w:val="center"/>
      <w:outlineLvl w:val="0"/>
    </w:pPr>
    <w:rPr>
      <w:rFonts w:ascii="Arial" w:eastAsiaTheme="minorEastAsia" w:hAnsi="Arial" w:cs="Arial"/>
      <w:b/>
      <w:bCs/>
      <w:kern w:val="28"/>
      <w:sz w:val="32"/>
      <w:szCs w:val="32"/>
      <w:lang w:val="en-US" w:eastAsia="sk-SK"/>
    </w:rPr>
  </w:style>
  <w:style w:type="character" w:customStyle="1" w:styleId="NzovChar">
    <w:name w:val="Názov Char"/>
    <w:basedOn w:val="Predvolenpsmoodseku"/>
    <w:link w:val="Nzov"/>
    <w:uiPriority w:val="10"/>
    <w:rsid w:val="00DF1B52"/>
    <w:rPr>
      <w:rFonts w:ascii="Arial" w:eastAsiaTheme="minorEastAsia" w:hAnsi="Arial" w:cs="Arial"/>
      <w:b/>
      <w:bCs/>
      <w:kern w:val="28"/>
      <w:sz w:val="32"/>
      <w:szCs w:val="32"/>
      <w:lang w:val="en-US"/>
    </w:rPr>
  </w:style>
  <w:style w:type="paragraph" w:styleId="Podtitul">
    <w:name w:val="Subtitle"/>
    <w:basedOn w:val="Normlny"/>
    <w:link w:val="PodtitulChar"/>
    <w:uiPriority w:val="99"/>
    <w:qFormat/>
    <w:rsid w:val="00DF1B52"/>
    <w:pPr>
      <w:autoSpaceDE w:val="0"/>
      <w:autoSpaceDN w:val="0"/>
      <w:spacing w:before="0" w:after="60" w:line="240" w:lineRule="auto"/>
      <w:jc w:val="center"/>
      <w:outlineLvl w:val="1"/>
    </w:pPr>
    <w:rPr>
      <w:rFonts w:ascii="Arial" w:eastAsiaTheme="minorEastAsia" w:hAnsi="Arial" w:cs="Arial"/>
      <w:b/>
      <w:lang w:val="en-US" w:eastAsia="sk-SK"/>
    </w:rPr>
  </w:style>
  <w:style w:type="character" w:customStyle="1" w:styleId="PodtitulChar">
    <w:name w:val="Podtitul Char"/>
    <w:basedOn w:val="Predvolenpsmoodseku"/>
    <w:link w:val="Podtitul"/>
    <w:uiPriority w:val="11"/>
    <w:rsid w:val="00DF1B52"/>
    <w:rPr>
      <w:rFonts w:ascii="Arial" w:eastAsiaTheme="minorEastAsia" w:hAnsi="Arial" w:cs="Arial"/>
      <w:b/>
      <w:sz w:val="24"/>
      <w:szCs w:val="24"/>
      <w:lang w:val="en-US"/>
    </w:rPr>
  </w:style>
  <w:style w:type="paragraph" w:customStyle="1" w:styleId="BodyText">
    <w:name w:val="BodyText"/>
    <w:basedOn w:val="Normlny"/>
    <w:uiPriority w:val="99"/>
    <w:rsid w:val="001604C4"/>
    <w:pPr>
      <w:autoSpaceDE w:val="0"/>
      <w:autoSpaceDN w:val="0"/>
      <w:adjustRightInd w:val="0"/>
      <w:spacing w:before="30" w:after="60" w:line="240" w:lineRule="auto"/>
    </w:pPr>
    <w:rPr>
      <w:rFonts w:eastAsiaTheme="minorEastAsia"/>
      <w:sz w:val="22"/>
      <w:szCs w:val="22"/>
      <w:lang w:val="en-US" w:eastAsia="sk-SK"/>
    </w:rPr>
  </w:style>
  <w:style w:type="paragraph" w:customStyle="1" w:styleId="DenseText">
    <w:name w:val="DenseText"/>
    <w:basedOn w:val="Normlny"/>
    <w:uiPriority w:val="99"/>
    <w:rsid w:val="00DF1B52"/>
    <w:pPr>
      <w:autoSpaceDE w:val="0"/>
      <w:autoSpaceDN w:val="0"/>
      <w:adjustRightInd w:val="0"/>
      <w:spacing w:before="0" w:line="240" w:lineRule="auto"/>
      <w:jc w:val="left"/>
    </w:pPr>
    <w:rPr>
      <w:rFonts w:eastAsiaTheme="minorEastAsia"/>
      <w:b/>
      <w:sz w:val="22"/>
      <w:szCs w:val="22"/>
      <w:lang w:val="en-US" w:eastAsia="sk-SK"/>
    </w:rPr>
  </w:style>
  <w:style w:type="character" w:customStyle="1" w:styleId="PtaChar">
    <w:name w:val="Päta Char"/>
    <w:basedOn w:val="Predvolenpsmoodseku"/>
    <w:link w:val="Pta"/>
    <w:uiPriority w:val="99"/>
    <w:rsid w:val="00DF1B52"/>
    <w:rPr>
      <w:sz w:val="24"/>
      <w:lang w:eastAsia="cs-CZ"/>
    </w:rPr>
  </w:style>
  <w:style w:type="paragraph" w:customStyle="1" w:styleId="GroupHeader">
    <w:name w:val="GroupHeader"/>
    <w:basedOn w:val="Normlny"/>
    <w:uiPriority w:val="99"/>
    <w:rsid w:val="00DF1B52"/>
    <w:pPr>
      <w:keepNext/>
      <w:autoSpaceDE w:val="0"/>
      <w:autoSpaceDN w:val="0"/>
      <w:spacing w:before="120" w:after="60" w:line="240" w:lineRule="auto"/>
      <w:ind w:left="360"/>
      <w:jc w:val="left"/>
    </w:pPr>
    <w:rPr>
      <w:rFonts w:ascii="Arial" w:eastAsiaTheme="minorEastAsia" w:hAnsi="Arial" w:cs="Arial"/>
      <w:b/>
      <w:bCs/>
      <w:sz w:val="20"/>
      <w:szCs w:val="20"/>
      <w:lang w:val="en-US" w:eastAsia="sk-SK"/>
    </w:rPr>
  </w:style>
  <w:style w:type="paragraph" w:customStyle="1" w:styleId="CodeExample0">
    <w:name w:val="Code Example 0"/>
    <w:basedOn w:val="Normlny"/>
    <w:next w:val="CodeExample1"/>
    <w:uiPriority w:val="99"/>
    <w:rsid w:val="00DF1B52"/>
    <w:pPr>
      <w:shd w:val="pct10" w:color="auto" w:fill="FFFFFF"/>
      <w:autoSpaceDE w:val="0"/>
      <w:autoSpaceDN w:val="0"/>
      <w:spacing w:before="0" w:line="240" w:lineRule="auto"/>
      <w:jc w:val="left"/>
    </w:pPr>
    <w:rPr>
      <w:rFonts w:ascii="Courier New" w:eastAsiaTheme="minorEastAsia" w:hAnsi="Courier New" w:cs="Courier New"/>
      <w:b/>
      <w:sz w:val="16"/>
      <w:szCs w:val="16"/>
      <w:lang w:val="en-US" w:eastAsia="sk-SK"/>
    </w:rPr>
  </w:style>
  <w:style w:type="paragraph" w:customStyle="1" w:styleId="CodeExample1">
    <w:name w:val="Code Example 1"/>
    <w:basedOn w:val="Normlny"/>
    <w:next w:val="CodeExample2"/>
    <w:uiPriority w:val="99"/>
    <w:rsid w:val="00DF1B52"/>
    <w:pPr>
      <w:shd w:val="pct10" w:color="auto" w:fill="FFFFFF"/>
      <w:autoSpaceDE w:val="0"/>
      <w:autoSpaceDN w:val="0"/>
      <w:spacing w:before="0" w:line="240" w:lineRule="auto"/>
      <w:ind w:left="360"/>
      <w:jc w:val="left"/>
    </w:pPr>
    <w:rPr>
      <w:rFonts w:ascii="Courier New" w:eastAsiaTheme="minorEastAsia" w:hAnsi="Courier New" w:cs="Courier New"/>
      <w:b/>
      <w:sz w:val="16"/>
      <w:szCs w:val="16"/>
      <w:lang w:val="en-US" w:eastAsia="sk-SK"/>
    </w:rPr>
  </w:style>
  <w:style w:type="paragraph" w:customStyle="1" w:styleId="CodeExample2">
    <w:name w:val="Code Example 2"/>
    <w:basedOn w:val="Normlny"/>
    <w:next w:val="CodeExample3"/>
    <w:uiPriority w:val="99"/>
    <w:rsid w:val="00DF1B52"/>
    <w:pPr>
      <w:shd w:val="pct10" w:color="auto" w:fill="FFFFFF"/>
      <w:autoSpaceDE w:val="0"/>
      <w:autoSpaceDN w:val="0"/>
      <w:spacing w:before="0" w:line="240" w:lineRule="auto"/>
      <w:ind w:left="720"/>
      <w:jc w:val="left"/>
    </w:pPr>
    <w:rPr>
      <w:rFonts w:ascii="Courier New" w:eastAsiaTheme="minorEastAsia" w:hAnsi="Courier New" w:cs="Courier New"/>
      <w:b/>
      <w:sz w:val="16"/>
      <w:szCs w:val="16"/>
      <w:lang w:val="en-US" w:eastAsia="sk-SK"/>
    </w:rPr>
  </w:style>
  <w:style w:type="paragraph" w:customStyle="1" w:styleId="CodeExample3">
    <w:name w:val="Code Example 3"/>
    <w:basedOn w:val="Normlny"/>
    <w:next w:val="CodeExample4"/>
    <w:uiPriority w:val="99"/>
    <w:rsid w:val="00DF1B52"/>
    <w:pPr>
      <w:shd w:val="pct10" w:color="auto" w:fill="FFFFFF"/>
      <w:autoSpaceDE w:val="0"/>
      <w:autoSpaceDN w:val="0"/>
      <w:spacing w:before="0" w:line="240" w:lineRule="auto"/>
      <w:ind w:left="1080"/>
      <w:jc w:val="left"/>
    </w:pPr>
    <w:rPr>
      <w:rFonts w:ascii="Courier New" w:eastAsiaTheme="minorEastAsia" w:hAnsi="Courier New" w:cs="Courier New"/>
      <w:b/>
      <w:sz w:val="16"/>
      <w:szCs w:val="16"/>
      <w:lang w:val="en-US" w:eastAsia="sk-SK"/>
    </w:rPr>
  </w:style>
  <w:style w:type="paragraph" w:customStyle="1" w:styleId="CodeExample4">
    <w:name w:val="Code Example 4"/>
    <w:basedOn w:val="Normlny"/>
    <w:next w:val="CodeExample5"/>
    <w:uiPriority w:val="99"/>
    <w:rsid w:val="00DF1B52"/>
    <w:pPr>
      <w:shd w:val="pct10" w:color="auto" w:fill="FFFFFF"/>
      <w:autoSpaceDE w:val="0"/>
      <w:autoSpaceDN w:val="0"/>
      <w:spacing w:before="0" w:line="240" w:lineRule="auto"/>
      <w:ind w:left="1440"/>
      <w:jc w:val="left"/>
    </w:pPr>
    <w:rPr>
      <w:rFonts w:ascii="Courier New" w:eastAsiaTheme="minorEastAsia" w:hAnsi="Courier New" w:cs="Courier New"/>
      <w:b/>
      <w:sz w:val="16"/>
      <w:szCs w:val="16"/>
      <w:lang w:val="en-US" w:eastAsia="sk-SK"/>
    </w:rPr>
  </w:style>
  <w:style w:type="paragraph" w:customStyle="1" w:styleId="CodeExample5">
    <w:name w:val="Code Example 5"/>
    <w:basedOn w:val="Normlny"/>
    <w:next w:val="CodeExample6"/>
    <w:uiPriority w:val="99"/>
    <w:rsid w:val="00DF1B52"/>
    <w:pPr>
      <w:shd w:val="pct10" w:color="auto" w:fill="FFFFFF"/>
      <w:autoSpaceDE w:val="0"/>
      <w:autoSpaceDN w:val="0"/>
      <w:spacing w:before="0" w:line="240" w:lineRule="auto"/>
      <w:ind w:left="1800"/>
      <w:jc w:val="left"/>
    </w:pPr>
    <w:rPr>
      <w:rFonts w:ascii="Courier New" w:eastAsiaTheme="minorEastAsia" w:hAnsi="Courier New" w:cs="Courier New"/>
      <w:b/>
      <w:sz w:val="16"/>
      <w:szCs w:val="16"/>
      <w:lang w:val="en-US" w:eastAsia="sk-SK"/>
    </w:rPr>
  </w:style>
  <w:style w:type="paragraph" w:customStyle="1" w:styleId="CodeExample6">
    <w:name w:val="Code Example 6"/>
    <w:basedOn w:val="Normlny"/>
    <w:next w:val="CodeExample7"/>
    <w:uiPriority w:val="99"/>
    <w:rsid w:val="00DF1B52"/>
    <w:pPr>
      <w:shd w:val="pct10" w:color="auto" w:fill="FFFFFF"/>
      <w:autoSpaceDE w:val="0"/>
      <w:autoSpaceDN w:val="0"/>
      <w:spacing w:before="0" w:line="240" w:lineRule="auto"/>
      <w:ind w:left="2160"/>
      <w:jc w:val="left"/>
    </w:pPr>
    <w:rPr>
      <w:rFonts w:ascii="Courier New" w:eastAsiaTheme="minorEastAsia" w:hAnsi="Courier New" w:cs="Courier New"/>
      <w:b/>
      <w:sz w:val="16"/>
      <w:szCs w:val="16"/>
      <w:lang w:val="en-US" w:eastAsia="sk-SK"/>
    </w:rPr>
  </w:style>
  <w:style w:type="paragraph" w:customStyle="1" w:styleId="CodeExample7">
    <w:name w:val="Code Example 7"/>
    <w:basedOn w:val="Normlny"/>
    <w:next w:val="CodeExample8"/>
    <w:uiPriority w:val="99"/>
    <w:rsid w:val="00DF1B52"/>
    <w:pPr>
      <w:shd w:val="pct10" w:color="auto" w:fill="FFFFFF"/>
      <w:autoSpaceDE w:val="0"/>
      <w:autoSpaceDN w:val="0"/>
      <w:spacing w:before="0" w:line="240" w:lineRule="auto"/>
      <w:ind w:left="2520"/>
      <w:jc w:val="left"/>
    </w:pPr>
    <w:rPr>
      <w:rFonts w:ascii="Courier New" w:eastAsiaTheme="minorEastAsia" w:hAnsi="Courier New" w:cs="Courier New"/>
      <w:b/>
      <w:sz w:val="16"/>
      <w:szCs w:val="16"/>
      <w:lang w:val="en-US" w:eastAsia="sk-SK"/>
    </w:rPr>
  </w:style>
  <w:style w:type="paragraph" w:customStyle="1" w:styleId="CodeExample8">
    <w:name w:val="Code Example 8"/>
    <w:basedOn w:val="Normlny"/>
    <w:next w:val="CodeExample9"/>
    <w:uiPriority w:val="99"/>
    <w:rsid w:val="00DF1B52"/>
    <w:pPr>
      <w:shd w:val="pct10" w:color="auto" w:fill="FFFFFF"/>
      <w:autoSpaceDE w:val="0"/>
      <w:autoSpaceDN w:val="0"/>
      <w:spacing w:before="0" w:line="240" w:lineRule="auto"/>
      <w:ind w:left="2880"/>
      <w:jc w:val="left"/>
    </w:pPr>
    <w:rPr>
      <w:rFonts w:ascii="Courier New" w:eastAsiaTheme="minorEastAsia" w:hAnsi="Courier New" w:cs="Courier New"/>
      <w:b/>
      <w:sz w:val="16"/>
      <w:szCs w:val="16"/>
      <w:lang w:val="en-US" w:eastAsia="sk-SK"/>
    </w:rPr>
  </w:style>
  <w:style w:type="paragraph" w:customStyle="1" w:styleId="CodeExample9">
    <w:name w:val="Code Example 9"/>
    <w:basedOn w:val="Normlny"/>
    <w:uiPriority w:val="99"/>
    <w:rsid w:val="00DF1B52"/>
    <w:pPr>
      <w:shd w:val="pct10" w:color="auto" w:fill="FFFFFF"/>
      <w:autoSpaceDE w:val="0"/>
      <w:autoSpaceDN w:val="0"/>
      <w:spacing w:before="0" w:line="240" w:lineRule="auto"/>
      <w:ind w:left="3240"/>
      <w:jc w:val="left"/>
    </w:pPr>
    <w:rPr>
      <w:rFonts w:ascii="Courier New" w:eastAsiaTheme="minorEastAsia" w:hAnsi="Courier New" w:cs="Courier New"/>
      <w:b/>
      <w:sz w:val="16"/>
      <w:szCs w:val="16"/>
      <w:lang w:val="en-US" w:eastAsia="sk-SK"/>
    </w:rPr>
  </w:style>
  <w:style w:type="paragraph" w:customStyle="1" w:styleId="ListContinue0">
    <w:name w:val="List Continue 0"/>
    <w:basedOn w:val="Normlny"/>
    <w:next w:val="ListContinue1"/>
    <w:uiPriority w:val="99"/>
    <w:rsid w:val="00DF1B52"/>
    <w:pPr>
      <w:autoSpaceDE w:val="0"/>
      <w:autoSpaceDN w:val="0"/>
      <w:spacing w:before="30" w:after="60" w:line="240" w:lineRule="auto"/>
    </w:pPr>
    <w:rPr>
      <w:rFonts w:eastAsiaTheme="minorEastAsia"/>
      <w:b/>
      <w:sz w:val="20"/>
      <w:szCs w:val="20"/>
      <w:lang w:val="en-US" w:eastAsia="sk-SK"/>
    </w:rPr>
  </w:style>
  <w:style w:type="paragraph" w:customStyle="1" w:styleId="ListContinue1">
    <w:name w:val="List Continue 1"/>
    <w:basedOn w:val="Normlny"/>
    <w:next w:val="Pokraovaniezoznamu2"/>
    <w:uiPriority w:val="99"/>
    <w:rsid w:val="001604C4"/>
    <w:pPr>
      <w:autoSpaceDE w:val="0"/>
      <w:autoSpaceDN w:val="0"/>
      <w:spacing w:before="30" w:after="60" w:line="240" w:lineRule="auto"/>
      <w:ind w:left="360"/>
    </w:pPr>
    <w:rPr>
      <w:rFonts w:eastAsiaTheme="minorEastAsia"/>
      <w:sz w:val="20"/>
      <w:szCs w:val="20"/>
      <w:lang w:val="en-US" w:eastAsia="sk-SK"/>
    </w:rPr>
  </w:style>
  <w:style w:type="paragraph" w:styleId="Pokraovaniezoznamu2">
    <w:name w:val="List Continue 2"/>
    <w:basedOn w:val="Normlny"/>
    <w:next w:val="Pokraovaniezoznamu3"/>
    <w:uiPriority w:val="99"/>
    <w:rsid w:val="00DF1B52"/>
    <w:pPr>
      <w:autoSpaceDE w:val="0"/>
      <w:autoSpaceDN w:val="0"/>
      <w:spacing w:before="30" w:after="60" w:line="240" w:lineRule="auto"/>
      <w:ind w:left="720"/>
    </w:pPr>
    <w:rPr>
      <w:rFonts w:eastAsiaTheme="minorEastAsia"/>
      <w:b/>
      <w:sz w:val="20"/>
      <w:szCs w:val="20"/>
      <w:lang w:val="en-US" w:eastAsia="sk-SK"/>
    </w:rPr>
  </w:style>
  <w:style w:type="paragraph" w:styleId="Pokraovaniezoznamu3">
    <w:name w:val="List Continue 3"/>
    <w:basedOn w:val="Normlny"/>
    <w:next w:val="Pokraovaniezoznamu4"/>
    <w:uiPriority w:val="99"/>
    <w:rsid w:val="00DF1B52"/>
    <w:pPr>
      <w:autoSpaceDE w:val="0"/>
      <w:autoSpaceDN w:val="0"/>
      <w:spacing w:before="30" w:after="60" w:line="240" w:lineRule="auto"/>
      <w:ind w:left="1080"/>
    </w:pPr>
    <w:rPr>
      <w:rFonts w:eastAsiaTheme="minorEastAsia"/>
      <w:b/>
      <w:sz w:val="20"/>
      <w:szCs w:val="20"/>
      <w:lang w:val="en-US" w:eastAsia="sk-SK"/>
    </w:rPr>
  </w:style>
  <w:style w:type="paragraph" w:styleId="Pokraovaniezoznamu4">
    <w:name w:val="List Continue 4"/>
    <w:basedOn w:val="Normlny"/>
    <w:next w:val="Pokraovaniezoznamu5"/>
    <w:uiPriority w:val="99"/>
    <w:rsid w:val="00DF1B52"/>
    <w:pPr>
      <w:autoSpaceDE w:val="0"/>
      <w:autoSpaceDN w:val="0"/>
      <w:spacing w:before="30" w:after="60" w:line="240" w:lineRule="auto"/>
      <w:ind w:left="1440"/>
    </w:pPr>
    <w:rPr>
      <w:rFonts w:eastAsiaTheme="minorEastAsia"/>
      <w:b/>
      <w:sz w:val="20"/>
      <w:szCs w:val="20"/>
      <w:lang w:val="en-US" w:eastAsia="sk-SK"/>
    </w:rPr>
  </w:style>
  <w:style w:type="paragraph" w:styleId="Pokraovaniezoznamu5">
    <w:name w:val="List Continue 5"/>
    <w:basedOn w:val="Normlny"/>
    <w:next w:val="ListContinue6"/>
    <w:uiPriority w:val="99"/>
    <w:rsid w:val="00DF1B52"/>
    <w:pPr>
      <w:autoSpaceDE w:val="0"/>
      <w:autoSpaceDN w:val="0"/>
      <w:spacing w:before="30" w:after="60" w:line="240" w:lineRule="auto"/>
      <w:ind w:left="1800"/>
    </w:pPr>
    <w:rPr>
      <w:rFonts w:eastAsiaTheme="minorEastAsia"/>
      <w:b/>
      <w:sz w:val="20"/>
      <w:szCs w:val="20"/>
      <w:lang w:val="en-US" w:eastAsia="sk-SK"/>
    </w:rPr>
  </w:style>
  <w:style w:type="paragraph" w:customStyle="1" w:styleId="ListContinue6">
    <w:name w:val="List Continue 6"/>
    <w:basedOn w:val="Normlny"/>
    <w:next w:val="ListContinue7"/>
    <w:uiPriority w:val="99"/>
    <w:rsid w:val="00DF1B52"/>
    <w:pPr>
      <w:autoSpaceDE w:val="0"/>
      <w:autoSpaceDN w:val="0"/>
      <w:spacing w:before="30" w:after="60" w:line="240" w:lineRule="auto"/>
      <w:ind w:left="2160"/>
    </w:pPr>
    <w:rPr>
      <w:rFonts w:eastAsiaTheme="minorEastAsia"/>
      <w:b/>
      <w:sz w:val="20"/>
      <w:szCs w:val="20"/>
      <w:lang w:val="en-US" w:eastAsia="sk-SK"/>
    </w:rPr>
  </w:style>
  <w:style w:type="paragraph" w:customStyle="1" w:styleId="ListContinue7">
    <w:name w:val="List Continue 7"/>
    <w:basedOn w:val="Normlny"/>
    <w:next w:val="ListContinue8"/>
    <w:uiPriority w:val="99"/>
    <w:rsid w:val="00DF1B52"/>
    <w:pPr>
      <w:autoSpaceDE w:val="0"/>
      <w:autoSpaceDN w:val="0"/>
      <w:spacing w:before="30" w:after="60" w:line="240" w:lineRule="auto"/>
      <w:ind w:left="2520"/>
    </w:pPr>
    <w:rPr>
      <w:rFonts w:eastAsiaTheme="minorEastAsia"/>
      <w:b/>
      <w:sz w:val="20"/>
      <w:szCs w:val="20"/>
      <w:lang w:val="en-US" w:eastAsia="sk-SK"/>
    </w:rPr>
  </w:style>
  <w:style w:type="paragraph" w:customStyle="1" w:styleId="ListContinue8">
    <w:name w:val="List Continue 8"/>
    <w:basedOn w:val="Normlny"/>
    <w:next w:val="ListContinue9"/>
    <w:uiPriority w:val="99"/>
    <w:rsid w:val="00DF1B52"/>
    <w:pPr>
      <w:autoSpaceDE w:val="0"/>
      <w:autoSpaceDN w:val="0"/>
      <w:spacing w:before="30" w:after="60" w:line="240" w:lineRule="auto"/>
      <w:ind w:left="2880"/>
    </w:pPr>
    <w:rPr>
      <w:rFonts w:eastAsiaTheme="minorEastAsia"/>
      <w:b/>
      <w:sz w:val="20"/>
      <w:szCs w:val="20"/>
      <w:lang w:val="en-US" w:eastAsia="sk-SK"/>
    </w:rPr>
  </w:style>
  <w:style w:type="paragraph" w:customStyle="1" w:styleId="ListContinue9">
    <w:name w:val="List Continue 9"/>
    <w:basedOn w:val="Normlny"/>
    <w:uiPriority w:val="99"/>
    <w:rsid w:val="00DF1B52"/>
    <w:pPr>
      <w:autoSpaceDE w:val="0"/>
      <w:autoSpaceDN w:val="0"/>
      <w:spacing w:before="30" w:after="60" w:line="240" w:lineRule="auto"/>
      <w:ind w:left="3240"/>
    </w:pPr>
    <w:rPr>
      <w:rFonts w:eastAsiaTheme="minorEastAsia"/>
      <w:b/>
      <w:sz w:val="20"/>
      <w:szCs w:val="20"/>
      <w:lang w:val="en-US" w:eastAsia="sk-SK"/>
    </w:rPr>
  </w:style>
  <w:style w:type="paragraph" w:customStyle="1" w:styleId="DescContinue0">
    <w:name w:val="DescContinue 0"/>
    <w:basedOn w:val="Normlny"/>
    <w:next w:val="DescContinue1"/>
    <w:uiPriority w:val="99"/>
    <w:rsid w:val="00DF1B52"/>
    <w:pPr>
      <w:autoSpaceDE w:val="0"/>
      <w:autoSpaceDN w:val="0"/>
      <w:spacing w:before="0" w:line="240" w:lineRule="auto"/>
      <w:jc w:val="left"/>
    </w:pPr>
    <w:rPr>
      <w:rFonts w:eastAsiaTheme="minorEastAsia"/>
      <w:b/>
      <w:sz w:val="20"/>
      <w:szCs w:val="20"/>
      <w:lang w:val="en-US" w:eastAsia="sk-SK"/>
    </w:rPr>
  </w:style>
  <w:style w:type="paragraph" w:customStyle="1" w:styleId="DescContinue1">
    <w:name w:val="DescContinue 1"/>
    <w:basedOn w:val="Normlny"/>
    <w:next w:val="DescContinue2"/>
    <w:uiPriority w:val="99"/>
    <w:rsid w:val="001604C4"/>
    <w:pPr>
      <w:autoSpaceDE w:val="0"/>
      <w:autoSpaceDN w:val="0"/>
      <w:spacing w:before="0" w:line="240" w:lineRule="auto"/>
      <w:ind w:left="360"/>
      <w:jc w:val="left"/>
    </w:pPr>
    <w:rPr>
      <w:rFonts w:eastAsiaTheme="minorEastAsia"/>
      <w:sz w:val="20"/>
      <w:szCs w:val="20"/>
      <w:lang w:val="en-US" w:eastAsia="sk-SK"/>
    </w:rPr>
  </w:style>
  <w:style w:type="paragraph" w:customStyle="1" w:styleId="DescContinue2">
    <w:name w:val="DescContinue 2"/>
    <w:basedOn w:val="Normlny"/>
    <w:next w:val="DescContinue3"/>
    <w:uiPriority w:val="99"/>
    <w:rsid w:val="00DF1B52"/>
    <w:pPr>
      <w:autoSpaceDE w:val="0"/>
      <w:autoSpaceDN w:val="0"/>
      <w:spacing w:before="0" w:line="240" w:lineRule="auto"/>
      <w:ind w:left="720"/>
      <w:jc w:val="left"/>
    </w:pPr>
    <w:rPr>
      <w:rFonts w:eastAsiaTheme="minorEastAsia"/>
      <w:b/>
      <w:sz w:val="20"/>
      <w:szCs w:val="20"/>
      <w:lang w:val="en-US" w:eastAsia="sk-SK"/>
    </w:rPr>
  </w:style>
  <w:style w:type="paragraph" w:customStyle="1" w:styleId="DescContinue3">
    <w:name w:val="DescContinue 3"/>
    <w:basedOn w:val="Normlny"/>
    <w:next w:val="DescContinue4"/>
    <w:uiPriority w:val="99"/>
    <w:rsid w:val="00DF1B52"/>
    <w:pPr>
      <w:autoSpaceDE w:val="0"/>
      <w:autoSpaceDN w:val="0"/>
      <w:spacing w:before="0" w:line="240" w:lineRule="auto"/>
      <w:ind w:left="1080"/>
      <w:jc w:val="left"/>
    </w:pPr>
    <w:rPr>
      <w:rFonts w:eastAsiaTheme="minorEastAsia"/>
      <w:b/>
      <w:sz w:val="20"/>
      <w:szCs w:val="20"/>
      <w:lang w:val="en-US" w:eastAsia="sk-SK"/>
    </w:rPr>
  </w:style>
  <w:style w:type="paragraph" w:customStyle="1" w:styleId="DescContinue4">
    <w:name w:val="DescContinue 4"/>
    <w:basedOn w:val="Normlny"/>
    <w:next w:val="DescContinue5"/>
    <w:uiPriority w:val="99"/>
    <w:rsid w:val="00DF1B52"/>
    <w:pPr>
      <w:autoSpaceDE w:val="0"/>
      <w:autoSpaceDN w:val="0"/>
      <w:spacing w:before="0" w:line="240" w:lineRule="auto"/>
      <w:ind w:left="1440"/>
      <w:jc w:val="left"/>
    </w:pPr>
    <w:rPr>
      <w:rFonts w:eastAsiaTheme="minorEastAsia"/>
      <w:b/>
      <w:sz w:val="20"/>
      <w:szCs w:val="20"/>
      <w:lang w:val="en-US" w:eastAsia="sk-SK"/>
    </w:rPr>
  </w:style>
  <w:style w:type="paragraph" w:customStyle="1" w:styleId="DescContinue5">
    <w:name w:val="DescContinue 5"/>
    <w:basedOn w:val="Normlny"/>
    <w:next w:val="DescContinue6"/>
    <w:uiPriority w:val="99"/>
    <w:rsid w:val="00DF1B52"/>
    <w:pPr>
      <w:autoSpaceDE w:val="0"/>
      <w:autoSpaceDN w:val="0"/>
      <w:spacing w:before="0" w:line="240" w:lineRule="auto"/>
      <w:ind w:left="1800"/>
      <w:jc w:val="left"/>
    </w:pPr>
    <w:rPr>
      <w:rFonts w:eastAsiaTheme="minorEastAsia"/>
      <w:b/>
      <w:sz w:val="20"/>
      <w:szCs w:val="20"/>
      <w:lang w:val="en-US" w:eastAsia="sk-SK"/>
    </w:rPr>
  </w:style>
  <w:style w:type="paragraph" w:customStyle="1" w:styleId="DescContinue6">
    <w:name w:val="DescContinue 6"/>
    <w:basedOn w:val="Normlny"/>
    <w:next w:val="DescContinue7"/>
    <w:uiPriority w:val="99"/>
    <w:rsid w:val="00DF1B52"/>
    <w:pPr>
      <w:autoSpaceDE w:val="0"/>
      <w:autoSpaceDN w:val="0"/>
      <w:spacing w:before="0" w:line="240" w:lineRule="auto"/>
      <w:ind w:left="2160"/>
      <w:jc w:val="left"/>
    </w:pPr>
    <w:rPr>
      <w:rFonts w:eastAsiaTheme="minorEastAsia"/>
      <w:b/>
      <w:sz w:val="20"/>
      <w:szCs w:val="20"/>
      <w:lang w:val="en-US" w:eastAsia="sk-SK"/>
    </w:rPr>
  </w:style>
  <w:style w:type="paragraph" w:customStyle="1" w:styleId="DescContinue7">
    <w:name w:val="DescContinue 7"/>
    <w:basedOn w:val="Normlny"/>
    <w:next w:val="DescContinue8"/>
    <w:uiPriority w:val="99"/>
    <w:rsid w:val="00DF1B52"/>
    <w:pPr>
      <w:autoSpaceDE w:val="0"/>
      <w:autoSpaceDN w:val="0"/>
      <w:spacing w:before="0" w:line="240" w:lineRule="auto"/>
      <w:ind w:left="2520"/>
      <w:jc w:val="left"/>
    </w:pPr>
    <w:rPr>
      <w:rFonts w:eastAsiaTheme="minorEastAsia"/>
      <w:b/>
      <w:sz w:val="20"/>
      <w:szCs w:val="20"/>
      <w:lang w:val="en-US" w:eastAsia="sk-SK"/>
    </w:rPr>
  </w:style>
  <w:style w:type="paragraph" w:customStyle="1" w:styleId="DescContinue8">
    <w:name w:val="DescContinue 8"/>
    <w:basedOn w:val="Normlny"/>
    <w:next w:val="DescContinue9"/>
    <w:uiPriority w:val="99"/>
    <w:rsid w:val="00DF1B52"/>
    <w:pPr>
      <w:autoSpaceDE w:val="0"/>
      <w:autoSpaceDN w:val="0"/>
      <w:spacing w:before="0" w:line="240" w:lineRule="auto"/>
      <w:ind w:left="2880"/>
      <w:jc w:val="left"/>
    </w:pPr>
    <w:rPr>
      <w:rFonts w:eastAsiaTheme="minorEastAsia"/>
      <w:b/>
      <w:sz w:val="20"/>
      <w:szCs w:val="20"/>
      <w:lang w:val="en-US" w:eastAsia="sk-SK"/>
    </w:rPr>
  </w:style>
  <w:style w:type="paragraph" w:customStyle="1" w:styleId="DescContinue9">
    <w:name w:val="DescContinue 9"/>
    <w:basedOn w:val="Normlny"/>
    <w:uiPriority w:val="99"/>
    <w:rsid w:val="00DF1B52"/>
    <w:pPr>
      <w:autoSpaceDE w:val="0"/>
      <w:autoSpaceDN w:val="0"/>
      <w:spacing w:before="0" w:line="240" w:lineRule="auto"/>
      <w:ind w:left="3240"/>
      <w:jc w:val="left"/>
    </w:pPr>
    <w:rPr>
      <w:rFonts w:eastAsiaTheme="minorEastAsia"/>
      <w:b/>
      <w:sz w:val="20"/>
      <w:szCs w:val="20"/>
      <w:lang w:val="en-US" w:eastAsia="sk-SK"/>
    </w:rPr>
  </w:style>
  <w:style w:type="paragraph" w:customStyle="1" w:styleId="LatexTOC0">
    <w:name w:val="LatexTOC 0"/>
    <w:basedOn w:val="Normlny"/>
    <w:next w:val="ListBullet1"/>
    <w:uiPriority w:val="99"/>
    <w:rsid w:val="00DF1B52"/>
    <w:pPr>
      <w:tabs>
        <w:tab w:val="right" w:leader="dot" w:pos="8640"/>
      </w:tabs>
      <w:autoSpaceDE w:val="0"/>
      <w:autoSpaceDN w:val="0"/>
      <w:spacing w:before="30" w:after="30" w:line="240" w:lineRule="auto"/>
      <w:jc w:val="left"/>
    </w:pPr>
    <w:rPr>
      <w:rFonts w:eastAsiaTheme="minorEastAsia"/>
      <w:b/>
      <w:sz w:val="20"/>
      <w:szCs w:val="20"/>
      <w:lang w:val="en-US" w:eastAsia="sk-SK"/>
    </w:rPr>
  </w:style>
  <w:style w:type="paragraph" w:customStyle="1" w:styleId="LatexTOC1">
    <w:name w:val="LatexTOC 1"/>
    <w:basedOn w:val="Normlny"/>
    <w:next w:val="Zoznamsodrkami2"/>
    <w:uiPriority w:val="99"/>
    <w:rsid w:val="00DF1B52"/>
    <w:pPr>
      <w:tabs>
        <w:tab w:val="right" w:leader="dot" w:pos="8640"/>
      </w:tabs>
      <w:autoSpaceDE w:val="0"/>
      <w:autoSpaceDN w:val="0"/>
      <w:spacing w:before="27" w:after="27" w:line="240" w:lineRule="auto"/>
      <w:ind w:left="360"/>
      <w:jc w:val="left"/>
    </w:pPr>
    <w:rPr>
      <w:rFonts w:eastAsiaTheme="minorEastAsia"/>
      <w:b/>
      <w:sz w:val="20"/>
      <w:szCs w:val="20"/>
      <w:lang w:val="en-US" w:eastAsia="sk-SK"/>
    </w:rPr>
  </w:style>
  <w:style w:type="paragraph" w:customStyle="1" w:styleId="LatexTOC2">
    <w:name w:val="LatexTOC 2"/>
    <w:basedOn w:val="Normlny"/>
    <w:next w:val="Zoznamsodrkami3"/>
    <w:uiPriority w:val="99"/>
    <w:rsid w:val="00DF1B52"/>
    <w:pPr>
      <w:tabs>
        <w:tab w:val="right" w:leader="dot" w:pos="8640"/>
      </w:tabs>
      <w:autoSpaceDE w:val="0"/>
      <w:autoSpaceDN w:val="0"/>
      <w:spacing w:before="24" w:after="24" w:line="240" w:lineRule="auto"/>
      <w:ind w:left="720"/>
      <w:jc w:val="left"/>
    </w:pPr>
    <w:rPr>
      <w:rFonts w:eastAsiaTheme="minorEastAsia"/>
      <w:b/>
      <w:sz w:val="20"/>
      <w:szCs w:val="20"/>
      <w:lang w:val="en-US" w:eastAsia="sk-SK"/>
    </w:rPr>
  </w:style>
  <w:style w:type="paragraph" w:customStyle="1" w:styleId="LatexTOC3">
    <w:name w:val="LatexTOC 3"/>
    <w:basedOn w:val="Normlny"/>
    <w:next w:val="Zoznamsodrkami4"/>
    <w:uiPriority w:val="99"/>
    <w:rsid w:val="00DF1B52"/>
    <w:pPr>
      <w:tabs>
        <w:tab w:val="right" w:leader="dot" w:pos="8640"/>
      </w:tabs>
      <w:autoSpaceDE w:val="0"/>
      <w:autoSpaceDN w:val="0"/>
      <w:spacing w:before="21" w:after="21" w:line="240" w:lineRule="auto"/>
      <w:ind w:left="1080"/>
      <w:jc w:val="left"/>
    </w:pPr>
    <w:rPr>
      <w:rFonts w:eastAsiaTheme="minorEastAsia"/>
      <w:b/>
      <w:sz w:val="20"/>
      <w:szCs w:val="20"/>
      <w:lang w:val="en-US" w:eastAsia="sk-SK"/>
    </w:rPr>
  </w:style>
  <w:style w:type="paragraph" w:customStyle="1" w:styleId="LatexTOC4">
    <w:name w:val="LatexTOC 4"/>
    <w:basedOn w:val="Normlny"/>
    <w:next w:val="Zoznamsodrkami5"/>
    <w:uiPriority w:val="99"/>
    <w:rsid w:val="00DF1B52"/>
    <w:pPr>
      <w:tabs>
        <w:tab w:val="right" w:leader="dot" w:pos="8640"/>
      </w:tabs>
      <w:autoSpaceDE w:val="0"/>
      <w:autoSpaceDN w:val="0"/>
      <w:spacing w:before="18" w:after="18" w:line="240" w:lineRule="auto"/>
      <w:ind w:left="1440"/>
      <w:jc w:val="left"/>
    </w:pPr>
    <w:rPr>
      <w:rFonts w:eastAsiaTheme="minorEastAsia"/>
      <w:b/>
      <w:sz w:val="20"/>
      <w:szCs w:val="20"/>
      <w:lang w:val="en-US" w:eastAsia="sk-SK"/>
    </w:rPr>
  </w:style>
  <w:style w:type="paragraph" w:customStyle="1" w:styleId="LatexTOC5">
    <w:name w:val="LatexTOC 5"/>
    <w:basedOn w:val="Normlny"/>
    <w:next w:val="ListBullet6"/>
    <w:uiPriority w:val="99"/>
    <w:rsid w:val="00DF1B52"/>
    <w:pPr>
      <w:tabs>
        <w:tab w:val="right" w:leader="dot" w:pos="8640"/>
      </w:tabs>
      <w:autoSpaceDE w:val="0"/>
      <w:autoSpaceDN w:val="0"/>
      <w:spacing w:before="15" w:after="15" w:line="240" w:lineRule="auto"/>
      <w:ind w:left="1800"/>
      <w:jc w:val="left"/>
    </w:pPr>
    <w:rPr>
      <w:rFonts w:eastAsiaTheme="minorEastAsia"/>
      <w:b/>
      <w:sz w:val="20"/>
      <w:szCs w:val="20"/>
      <w:lang w:val="en-US" w:eastAsia="sk-SK"/>
    </w:rPr>
  </w:style>
  <w:style w:type="paragraph" w:customStyle="1" w:styleId="LatexTOC6">
    <w:name w:val="LatexTOC 6"/>
    <w:basedOn w:val="Normlny"/>
    <w:next w:val="ListBullet7"/>
    <w:uiPriority w:val="99"/>
    <w:rsid w:val="00DF1B52"/>
    <w:pPr>
      <w:tabs>
        <w:tab w:val="right" w:leader="dot" w:pos="8640"/>
      </w:tabs>
      <w:autoSpaceDE w:val="0"/>
      <w:autoSpaceDN w:val="0"/>
      <w:spacing w:before="12" w:after="12" w:line="240" w:lineRule="auto"/>
      <w:ind w:left="2160"/>
      <w:jc w:val="left"/>
    </w:pPr>
    <w:rPr>
      <w:rFonts w:eastAsiaTheme="minorEastAsia"/>
      <w:b/>
      <w:sz w:val="20"/>
      <w:szCs w:val="20"/>
      <w:lang w:val="en-US" w:eastAsia="sk-SK"/>
    </w:rPr>
  </w:style>
  <w:style w:type="paragraph" w:customStyle="1" w:styleId="LatexTOC7">
    <w:name w:val="LatexTOC 7"/>
    <w:basedOn w:val="Normlny"/>
    <w:next w:val="ListBullet8"/>
    <w:uiPriority w:val="99"/>
    <w:rsid w:val="00DF1B52"/>
    <w:pPr>
      <w:tabs>
        <w:tab w:val="right" w:leader="dot" w:pos="8640"/>
      </w:tabs>
      <w:autoSpaceDE w:val="0"/>
      <w:autoSpaceDN w:val="0"/>
      <w:spacing w:before="9" w:after="9" w:line="240" w:lineRule="auto"/>
      <w:ind w:left="2520"/>
      <w:jc w:val="left"/>
    </w:pPr>
    <w:rPr>
      <w:rFonts w:eastAsiaTheme="minorEastAsia"/>
      <w:b/>
      <w:sz w:val="20"/>
      <w:szCs w:val="20"/>
      <w:lang w:val="en-US" w:eastAsia="sk-SK"/>
    </w:rPr>
  </w:style>
  <w:style w:type="paragraph" w:customStyle="1" w:styleId="LatexTOC8">
    <w:name w:val="LatexTOC 8"/>
    <w:basedOn w:val="Normlny"/>
    <w:next w:val="ListBullet9"/>
    <w:uiPriority w:val="99"/>
    <w:rsid w:val="00DF1B52"/>
    <w:pPr>
      <w:tabs>
        <w:tab w:val="right" w:leader="dot" w:pos="8640"/>
      </w:tabs>
      <w:autoSpaceDE w:val="0"/>
      <w:autoSpaceDN w:val="0"/>
      <w:spacing w:before="6" w:after="6" w:line="240" w:lineRule="auto"/>
      <w:ind w:left="2880"/>
      <w:jc w:val="left"/>
    </w:pPr>
    <w:rPr>
      <w:rFonts w:eastAsiaTheme="minorEastAsia"/>
      <w:b/>
      <w:sz w:val="20"/>
      <w:szCs w:val="20"/>
      <w:lang w:val="en-US" w:eastAsia="sk-SK"/>
    </w:rPr>
  </w:style>
  <w:style w:type="paragraph" w:customStyle="1" w:styleId="LatexTOC9">
    <w:name w:val="LatexTOC 9"/>
    <w:basedOn w:val="Normlny"/>
    <w:next w:val="ListBullet9"/>
    <w:uiPriority w:val="99"/>
    <w:rsid w:val="00DF1B52"/>
    <w:pPr>
      <w:tabs>
        <w:tab w:val="right" w:leader="dot" w:pos="8640"/>
      </w:tabs>
      <w:autoSpaceDE w:val="0"/>
      <w:autoSpaceDN w:val="0"/>
      <w:spacing w:before="3" w:after="3" w:line="240" w:lineRule="auto"/>
      <w:ind w:left="3240"/>
      <w:jc w:val="left"/>
    </w:pPr>
    <w:rPr>
      <w:rFonts w:eastAsiaTheme="minorEastAsia"/>
      <w:b/>
      <w:sz w:val="20"/>
      <w:szCs w:val="20"/>
      <w:lang w:val="en-US" w:eastAsia="sk-SK"/>
    </w:rPr>
  </w:style>
  <w:style w:type="paragraph" w:customStyle="1" w:styleId="ListBullet0">
    <w:name w:val="List Bullet 0"/>
    <w:basedOn w:val="Normlny"/>
    <w:next w:val="ListBullet1"/>
    <w:autoRedefine/>
    <w:uiPriority w:val="99"/>
    <w:rsid w:val="001604C4"/>
    <w:pPr>
      <w:numPr>
        <w:numId w:val="23"/>
      </w:numPr>
      <w:tabs>
        <w:tab w:val="clear" w:pos="643"/>
        <w:tab w:val="num" w:pos="360"/>
      </w:tabs>
      <w:autoSpaceDE w:val="0"/>
      <w:autoSpaceDN w:val="0"/>
      <w:spacing w:before="0" w:line="240" w:lineRule="auto"/>
      <w:ind w:left="360"/>
      <w:jc w:val="left"/>
    </w:pPr>
    <w:rPr>
      <w:rFonts w:eastAsiaTheme="minorEastAsia"/>
      <w:sz w:val="20"/>
      <w:szCs w:val="20"/>
      <w:lang w:val="en-US" w:eastAsia="sk-SK"/>
    </w:rPr>
  </w:style>
  <w:style w:type="paragraph" w:customStyle="1" w:styleId="ListBullet1">
    <w:name w:val="List Bullet 1"/>
    <w:basedOn w:val="Normlny"/>
    <w:next w:val="Zoznamsodrkami2"/>
    <w:autoRedefine/>
    <w:uiPriority w:val="99"/>
    <w:rsid w:val="00DF1B52"/>
    <w:pPr>
      <w:numPr>
        <w:numId w:val="24"/>
      </w:numPr>
      <w:tabs>
        <w:tab w:val="clear" w:pos="926"/>
        <w:tab w:val="num" w:pos="720"/>
      </w:tabs>
      <w:autoSpaceDE w:val="0"/>
      <w:autoSpaceDN w:val="0"/>
      <w:spacing w:before="0" w:line="240" w:lineRule="auto"/>
      <w:ind w:left="720"/>
      <w:jc w:val="left"/>
    </w:pPr>
    <w:rPr>
      <w:rFonts w:eastAsiaTheme="minorEastAsia"/>
      <w:b/>
      <w:sz w:val="20"/>
      <w:szCs w:val="20"/>
      <w:lang w:val="en-US" w:eastAsia="sk-SK"/>
    </w:rPr>
  </w:style>
  <w:style w:type="paragraph" w:styleId="Zoznamsodrkami2">
    <w:name w:val="List Bullet 2"/>
    <w:basedOn w:val="Normlny"/>
    <w:next w:val="Zoznamsodrkami3"/>
    <w:autoRedefine/>
    <w:uiPriority w:val="99"/>
    <w:rsid w:val="00DF1B52"/>
    <w:pPr>
      <w:numPr>
        <w:numId w:val="25"/>
      </w:numPr>
      <w:tabs>
        <w:tab w:val="clear" w:pos="1209"/>
        <w:tab w:val="num" w:pos="1080"/>
      </w:tabs>
      <w:autoSpaceDE w:val="0"/>
      <w:autoSpaceDN w:val="0"/>
      <w:spacing w:before="0" w:line="240" w:lineRule="auto"/>
      <w:ind w:left="1080"/>
      <w:jc w:val="left"/>
    </w:pPr>
    <w:rPr>
      <w:rFonts w:eastAsiaTheme="minorEastAsia"/>
      <w:b/>
      <w:sz w:val="20"/>
      <w:szCs w:val="20"/>
      <w:lang w:val="en-US" w:eastAsia="sk-SK"/>
    </w:rPr>
  </w:style>
  <w:style w:type="paragraph" w:styleId="Zoznamsodrkami3">
    <w:name w:val="List Bullet 3"/>
    <w:basedOn w:val="Normlny"/>
    <w:next w:val="Zoznamsodrkami4"/>
    <w:autoRedefine/>
    <w:uiPriority w:val="99"/>
    <w:rsid w:val="00DF1B52"/>
    <w:pPr>
      <w:numPr>
        <w:numId w:val="26"/>
      </w:numPr>
      <w:tabs>
        <w:tab w:val="clear" w:pos="1492"/>
        <w:tab w:val="num" w:pos="1440"/>
      </w:tabs>
      <w:autoSpaceDE w:val="0"/>
      <w:autoSpaceDN w:val="0"/>
      <w:spacing w:before="0" w:line="240" w:lineRule="auto"/>
      <w:ind w:left="1440"/>
      <w:jc w:val="left"/>
    </w:pPr>
    <w:rPr>
      <w:rFonts w:eastAsiaTheme="minorEastAsia"/>
      <w:b/>
      <w:sz w:val="20"/>
      <w:szCs w:val="20"/>
      <w:lang w:val="en-US" w:eastAsia="sk-SK"/>
    </w:rPr>
  </w:style>
  <w:style w:type="paragraph" w:styleId="Zoznamsodrkami4">
    <w:name w:val="List Bullet 4"/>
    <w:basedOn w:val="Normlny"/>
    <w:next w:val="Zoznamsodrkami5"/>
    <w:autoRedefine/>
    <w:uiPriority w:val="99"/>
    <w:rsid w:val="00DF1B52"/>
    <w:pPr>
      <w:numPr>
        <w:numId w:val="27"/>
      </w:numPr>
      <w:tabs>
        <w:tab w:val="num" w:pos="1800"/>
      </w:tabs>
      <w:autoSpaceDE w:val="0"/>
      <w:autoSpaceDN w:val="0"/>
      <w:spacing w:before="0" w:line="240" w:lineRule="auto"/>
      <w:ind w:left="1800" w:hanging="360"/>
      <w:jc w:val="left"/>
    </w:pPr>
    <w:rPr>
      <w:rFonts w:eastAsiaTheme="minorEastAsia"/>
      <w:b/>
      <w:sz w:val="20"/>
      <w:szCs w:val="20"/>
      <w:lang w:val="en-US" w:eastAsia="sk-SK"/>
    </w:rPr>
  </w:style>
  <w:style w:type="paragraph" w:styleId="Zoznamsodrkami5">
    <w:name w:val="List Bullet 5"/>
    <w:basedOn w:val="Normlny"/>
    <w:next w:val="ListBullet6"/>
    <w:autoRedefine/>
    <w:uiPriority w:val="99"/>
    <w:rsid w:val="00DF1B52"/>
    <w:pPr>
      <w:tabs>
        <w:tab w:val="num" w:pos="720"/>
        <w:tab w:val="num" w:pos="2160"/>
      </w:tabs>
      <w:autoSpaceDE w:val="0"/>
      <w:autoSpaceDN w:val="0"/>
      <w:spacing w:before="0" w:line="240" w:lineRule="auto"/>
      <w:ind w:left="2160" w:hanging="360"/>
      <w:jc w:val="left"/>
    </w:pPr>
    <w:rPr>
      <w:rFonts w:eastAsiaTheme="minorEastAsia"/>
      <w:b/>
      <w:sz w:val="20"/>
      <w:szCs w:val="20"/>
      <w:lang w:val="en-US" w:eastAsia="sk-SK"/>
    </w:rPr>
  </w:style>
  <w:style w:type="paragraph" w:customStyle="1" w:styleId="ListBullet6">
    <w:name w:val="List Bullet 6"/>
    <w:basedOn w:val="Normlny"/>
    <w:next w:val="ListBullet7"/>
    <w:autoRedefine/>
    <w:uiPriority w:val="99"/>
    <w:rsid w:val="00DF1B52"/>
    <w:pPr>
      <w:tabs>
        <w:tab w:val="num" w:pos="720"/>
        <w:tab w:val="num" w:pos="2520"/>
      </w:tabs>
      <w:autoSpaceDE w:val="0"/>
      <w:autoSpaceDN w:val="0"/>
      <w:spacing w:before="0" w:line="240" w:lineRule="auto"/>
      <w:ind w:left="2520" w:hanging="360"/>
      <w:jc w:val="left"/>
    </w:pPr>
    <w:rPr>
      <w:rFonts w:eastAsiaTheme="minorEastAsia"/>
      <w:b/>
      <w:sz w:val="20"/>
      <w:szCs w:val="20"/>
      <w:lang w:val="en-US" w:eastAsia="sk-SK"/>
    </w:rPr>
  </w:style>
  <w:style w:type="paragraph" w:customStyle="1" w:styleId="ListBullet7">
    <w:name w:val="List Bullet 7"/>
    <w:basedOn w:val="Normlny"/>
    <w:next w:val="ListBullet8"/>
    <w:autoRedefine/>
    <w:uiPriority w:val="99"/>
    <w:rsid w:val="00DF1B52"/>
    <w:pPr>
      <w:tabs>
        <w:tab w:val="num" w:pos="720"/>
        <w:tab w:val="num" w:pos="2880"/>
      </w:tabs>
      <w:autoSpaceDE w:val="0"/>
      <w:autoSpaceDN w:val="0"/>
      <w:spacing w:before="0" w:line="240" w:lineRule="auto"/>
      <w:ind w:left="2880" w:hanging="360"/>
      <w:jc w:val="left"/>
    </w:pPr>
    <w:rPr>
      <w:rFonts w:eastAsiaTheme="minorEastAsia"/>
      <w:b/>
      <w:sz w:val="20"/>
      <w:szCs w:val="20"/>
      <w:lang w:val="en-US" w:eastAsia="sk-SK"/>
    </w:rPr>
  </w:style>
  <w:style w:type="paragraph" w:customStyle="1" w:styleId="ListBullet8">
    <w:name w:val="List Bullet 8"/>
    <w:basedOn w:val="Normlny"/>
    <w:next w:val="ListBullet9"/>
    <w:autoRedefine/>
    <w:uiPriority w:val="99"/>
    <w:rsid w:val="00DF1B52"/>
    <w:pPr>
      <w:tabs>
        <w:tab w:val="num" w:pos="720"/>
        <w:tab w:val="num" w:pos="3240"/>
      </w:tabs>
      <w:autoSpaceDE w:val="0"/>
      <w:autoSpaceDN w:val="0"/>
      <w:spacing w:before="0" w:line="240" w:lineRule="auto"/>
      <w:ind w:left="3240" w:hanging="360"/>
      <w:jc w:val="left"/>
    </w:pPr>
    <w:rPr>
      <w:rFonts w:eastAsiaTheme="minorEastAsia"/>
      <w:b/>
      <w:sz w:val="20"/>
      <w:szCs w:val="20"/>
      <w:lang w:val="en-US" w:eastAsia="sk-SK"/>
    </w:rPr>
  </w:style>
  <w:style w:type="paragraph" w:customStyle="1" w:styleId="ListBullet9">
    <w:name w:val="List Bullet 9"/>
    <w:basedOn w:val="Normlny"/>
    <w:autoRedefine/>
    <w:uiPriority w:val="99"/>
    <w:rsid w:val="00DF1B52"/>
    <w:pPr>
      <w:tabs>
        <w:tab w:val="num" w:pos="720"/>
        <w:tab w:val="num" w:pos="3600"/>
      </w:tabs>
      <w:autoSpaceDE w:val="0"/>
      <w:autoSpaceDN w:val="0"/>
      <w:spacing w:before="0" w:line="240" w:lineRule="auto"/>
      <w:ind w:left="3600" w:hanging="360"/>
      <w:jc w:val="left"/>
    </w:pPr>
    <w:rPr>
      <w:rFonts w:eastAsiaTheme="minorEastAsia"/>
      <w:b/>
      <w:sz w:val="20"/>
      <w:szCs w:val="20"/>
      <w:lang w:val="en-US" w:eastAsia="sk-SK"/>
    </w:rPr>
  </w:style>
  <w:style w:type="paragraph" w:customStyle="1" w:styleId="ListEnum0">
    <w:name w:val="List Enum 0"/>
    <w:basedOn w:val="Normlny"/>
    <w:next w:val="ListEnum1"/>
    <w:autoRedefine/>
    <w:uiPriority w:val="99"/>
    <w:rsid w:val="00DF1B52"/>
    <w:pPr>
      <w:autoSpaceDE w:val="0"/>
      <w:autoSpaceDN w:val="0"/>
      <w:adjustRightInd w:val="0"/>
      <w:spacing w:before="0" w:line="240" w:lineRule="auto"/>
      <w:ind w:left="360" w:hanging="360"/>
      <w:jc w:val="left"/>
    </w:pPr>
    <w:rPr>
      <w:rFonts w:eastAsiaTheme="minorEastAsia"/>
      <w:b/>
      <w:sz w:val="20"/>
      <w:szCs w:val="20"/>
      <w:lang w:val="en-US" w:eastAsia="sk-SK"/>
    </w:rPr>
  </w:style>
  <w:style w:type="paragraph" w:customStyle="1" w:styleId="ListEnum1">
    <w:name w:val="List Enum 1"/>
    <w:basedOn w:val="Normlny"/>
    <w:next w:val="ListEnum2"/>
    <w:autoRedefine/>
    <w:uiPriority w:val="99"/>
    <w:rsid w:val="00DF1B52"/>
    <w:pPr>
      <w:autoSpaceDE w:val="0"/>
      <w:autoSpaceDN w:val="0"/>
      <w:adjustRightInd w:val="0"/>
      <w:spacing w:before="0" w:line="240" w:lineRule="auto"/>
      <w:ind w:left="720" w:hanging="360"/>
      <w:jc w:val="left"/>
    </w:pPr>
    <w:rPr>
      <w:rFonts w:eastAsiaTheme="minorEastAsia"/>
      <w:b/>
      <w:sz w:val="20"/>
      <w:szCs w:val="20"/>
      <w:lang w:val="en-US" w:eastAsia="sk-SK"/>
    </w:rPr>
  </w:style>
  <w:style w:type="paragraph" w:customStyle="1" w:styleId="ListEnum2">
    <w:name w:val="List Enum 2"/>
    <w:basedOn w:val="Normlny"/>
    <w:next w:val="ListEnum3"/>
    <w:autoRedefine/>
    <w:uiPriority w:val="99"/>
    <w:rsid w:val="00DF1B52"/>
    <w:pPr>
      <w:autoSpaceDE w:val="0"/>
      <w:autoSpaceDN w:val="0"/>
      <w:adjustRightInd w:val="0"/>
      <w:spacing w:before="0" w:line="240" w:lineRule="auto"/>
      <w:ind w:left="1080" w:hanging="360"/>
      <w:jc w:val="left"/>
    </w:pPr>
    <w:rPr>
      <w:rFonts w:eastAsiaTheme="minorEastAsia"/>
      <w:b/>
      <w:sz w:val="20"/>
      <w:szCs w:val="20"/>
      <w:lang w:val="en-US" w:eastAsia="sk-SK"/>
    </w:rPr>
  </w:style>
  <w:style w:type="paragraph" w:customStyle="1" w:styleId="ListEnum3">
    <w:name w:val="List Enum 3"/>
    <w:basedOn w:val="Normlny"/>
    <w:next w:val="ListEnum4"/>
    <w:autoRedefine/>
    <w:uiPriority w:val="99"/>
    <w:rsid w:val="00DF1B52"/>
    <w:pPr>
      <w:autoSpaceDE w:val="0"/>
      <w:autoSpaceDN w:val="0"/>
      <w:adjustRightInd w:val="0"/>
      <w:spacing w:before="0" w:line="240" w:lineRule="auto"/>
      <w:ind w:left="1440" w:hanging="360"/>
      <w:jc w:val="left"/>
    </w:pPr>
    <w:rPr>
      <w:rFonts w:eastAsiaTheme="minorEastAsia"/>
      <w:b/>
      <w:sz w:val="20"/>
      <w:szCs w:val="20"/>
      <w:lang w:val="en-US" w:eastAsia="sk-SK"/>
    </w:rPr>
  </w:style>
  <w:style w:type="paragraph" w:customStyle="1" w:styleId="ListEnum4">
    <w:name w:val="List Enum 4"/>
    <w:basedOn w:val="Normlny"/>
    <w:next w:val="ListEnum5"/>
    <w:autoRedefine/>
    <w:uiPriority w:val="99"/>
    <w:rsid w:val="00DF1B52"/>
    <w:pPr>
      <w:autoSpaceDE w:val="0"/>
      <w:autoSpaceDN w:val="0"/>
      <w:adjustRightInd w:val="0"/>
      <w:spacing w:before="0" w:line="240" w:lineRule="auto"/>
      <w:ind w:left="1800" w:hanging="360"/>
      <w:jc w:val="left"/>
    </w:pPr>
    <w:rPr>
      <w:rFonts w:eastAsiaTheme="minorEastAsia"/>
      <w:b/>
      <w:sz w:val="20"/>
      <w:szCs w:val="20"/>
      <w:lang w:val="en-US" w:eastAsia="sk-SK"/>
    </w:rPr>
  </w:style>
  <w:style w:type="paragraph" w:customStyle="1" w:styleId="ListEnum5">
    <w:name w:val="List Enum 5"/>
    <w:basedOn w:val="Normlny"/>
    <w:next w:val="ListEnum51"/>
    <w:autoRedefine/>
    <w:uiPriority w:val="99"/>
    <w:rsid w:val="00DF1B52"/>
    <w:pPr>
      <w:autoSpaceDE w:val="0"/>
      <w:autoSpaceDN w:val="0"/>
      <w:adjustRightInd w:val="0"/>
      <w:spacing w:before="0" w:line="240" w:lineRule="auto"/>
      <w:ind w:left="2160" w:hanging="360"/>
      <w:jc w:val="left"/>
    </w:pPr>
    <w:rPr>
      <w:rFonts w:eastAsiaTheme="minorEastAsia"/>
      <w:b/>
      <w:sz w:val="20"/>
      <w:szCs w:val="20"/>
      <w:lang w:val="en-US" w:eastAsia="sk-SK"/>
    </w:rPr>
  </w:style>
  <w:style w:type="paragraph" w:customStyle="1" w:styleId="ListEnum51">
    <w:name w:val="List Enum 51"/>
    <w:basedOn w:val="Normlny"/>
    <w:autoRedefine/>
    <w:uiPriority w:val="99"/>
    <w:rsid w:val="00DF1B52"/>
    <w:pPr>
      <w:autoSpaceDE w:val="0"/>
      <w:autoSpaceDN w:val="0"/>
      <w:adjustRightInd w:val="0"/>
      <w:spacing w:before="0" w:line="240" w:lineRule="auto"/>
      <w:ind w:left="2520" w:hanging="360"/>
      <w:jc w:val="left"/>
    </w:pPr>
    <w:rPr>
      <w:rFonts w:eastAsiaTheme="minorEastAsia"/>
      <w:b/>
      <w:sz w:val="20"/>
      <w:szCs w:val="20"/>
      <w:lang w:val="en-US" w:eastAsia="sk-SK"/>
    </w:rPr>
  </w:style>
  <w:style w:type="paragraph" w:customStyle="1" w:styleId="ListEnum7">
    <w:name w:val="List Enum 7"/>
    <w:basedOn w:val="Normlny"/>
    <w:next w:val="ListEnum8"/>
    <w:autoRedefine/>
    <w:uiPriority w:val="99"/>
    <w:rsid w:val="00DF1B52"/>
    <w:pPr>
      <w:autoSpaceDE w:val="0"/>
      <w:autoSpaceDN w:val="0"/>
      <w:adjustRightInd w:val="0"/>
      <w:spacing w:before="0" w:line="240" w:lineRule="auto"/>
      <w:ind w:left="2880" w:hanging="360"/>
      <w:jc w:val="left"/>
    </w:pPr>
    <w:rPr>
      <w:rFonts w:eastAsiaTheme="minorEastAsia"/>
      <w:b/>
      <w:sz w:val="20"/>
      <w:szCs w:val="20"/>
      <w:lang w:val="en-US" w:eastAsia="sk-SK"/>
    </w:rPr>
  </w:style>
  <w:style w:type="paragraph" w:customStyle="1" w:styleId="ListEnum8">
    <w:name w:val="List Enum 8"/>
    <w:basedOn w:val="Normlny"/>
    <w:next w:val="ListEnum9"/>
    <w:autoRedefine/>
    <w:uiPriority w:val="99"/>
    <w:rsid w:val="00DF1B52"/>
    <w:pPr>
      <w:autoSpaceDE w:val="0"/>
      <w:autoSpaceDN w:val="0"/>
      <w:adjustRightInd w:val="0"/>
      <w:spacing w:before="0" w:line="240" w:lineRule="auto"/>
      <w:ind w:left="3240" w:hanging="360"/>
      <w:jc w:val="left"/>
    </w:pPr>
    <w:rPr>
      <w:rFonts w:eastAsiaTheme="minorEastAsia"/>
      <w:b/>
      <w:sz w:val="20"/>
      <w:szCs w:val="20"/>
      <w:lang w:val="en-US" w:eastAsia="sk-SK"/>
    </w:rPr>
  </w:style>
  <w:style w:type="paragraph" w:customStyle="1" w:styleId="ListEnum9">
    <w:name w:val="List Enum 9"/>
    <w:basedOn w:val="Normlny"/>
    <w:autoRedefine/>
    <w:uiPriority w:val="99"/>
    <w:rsid w:val="00DF1B52"/>
    <w:pPr>
      <w:autoSpaceDE w:val="0"/>
      <w:autoSpaceDN w:val="0"/>
      <w:adjustRightInd w:val="0"/>
      <w:spacing w:before="0" w:line="240" w:lineRule="auto"/>
      <w:ind w:left="3600" w:hanging="360"/>
      <w:jc w:val="left"/>
    </w:pPr>
    <w:rPr>
      <w:rFonts w:eastAsiaTheme="minorEastAsia"/>
      <w:b/>
      <w:sz w:val="20"/>
      <w:szCs w:val="20"/>
      <w:lang w:val="en-US" w:eastAsia="sk-SK"/>
    </w:rPr>
  </w:style>
  <w:style w:type="paragraph" w:styleId="Register1">
    <w:name w:val="index 1"/>
    <w:basedOn w:val="Normlny"/>
    <w:next w:val="Normlny"/>
    <w:autoRedefine/>
    <w:uiPriority w:val="99"/>
    <w:semiHidden/>
    <w:unhideWhenUsed/>
    <w:rsid w:val="00DF1B52"/>
    <w:pPr>
      <w:autoSpaceDE w:val="0"/>
      <w:autoSpaceDN w:val="0"/>
      <w:spacing w:before="0" w:line="240" w:lineRule="auto"/>
      <w:ind w:left="200" w:hanging="200"/>
      <w:jc w:val="left"/>
    </w:pPr>
    <w:rPr>
      <w:rFonts w:eastAsiaTheme="minorEastAsia"/>
      <w:b/>
      <w:sz w:val="20"/>
      <w:szCs w:val="20"/>
      <w:lang w:val="en-US" w:eastAsia="sk-SK"/>
    </w:rPr>
  </w:style>
  <w:style w:type="paragraph" w:styleId="Register2">
    <w:name w:val="index 2"/>
    <w:basedOn w:val="Normlny"/>
    <w:next w:val="Normlny"/>
    <w:autoRedefine/>
    <w:uiPriority w:val="99"/>
    <w:semiHidden/>
    <w:unhideWhenUsed/>
    <w:rsid w:val="00DF1B52"/>
    <w:pPr>
      <w:autoSpaceDE w:val="0"/>
      <w:autoSpaceDN w:val="0"/>
      <w:spacing w:before="0" w:line="240" w:lineRule="auto"/>
      <w:ind w:left="400" w:hanging="200"/>
      <w:jc w:val="left"/>
    </w:pPr>
    <w:rPr>
      <w:rFonts w:eastAsiaTheme="minorEastAsia"/>
      <w:b/>
      <w:sz w:val="20"/>
      <w:szCs w:val="20"/>
      <w:lang w:val="en-US" w:eastAsia="sk-SK"/>
    </w:rPr>
  </w:style>
  <w:style w:type="paragraph" w:customStyle="1" w:styleId="PodNadpis4urovenA">
    <w:name w:val="PodNadpis 4.uroven_A"/>
    <w:basedOn w:val="Nadpis4"/>
    <w:qFormat/>
    <w:rsid w:val="00D236BA"/>
    <w:pPr>
      <w:numPr>
        <w:ilvl w:val="3"/>
        <w:numId w:val="15"/>
      </w:numPr>
    </w:pPr>
  </w:style>
  <w:style w:type="paragraph" w:customStyle="1" w:styleId="PodNadpis4uroven">
    <w:name w:val="PodNadpis 4.uroven"/>
    <w:basedOn w:val="PodNadpis3uroven"/>
    <w:next w:val="Normlny"/>
    <w:qFormat/>
    <w:rsid w:val="00455ABC"/>
    <w:pPr>
      <w:numPr>
        <w:numId w:val="13"/>
      </w:numPr>
      <w:outlineLvl w:val="3"/>
    </w:pPr>
    <w:rPr>
      <w:i/>
    </w:rPr>
  </w:style>
  <w:style w:type="paragraph" w:styleId="Obsah4">
    <w:name w:val="toc 4"/>
    <w:basedOn w:val="Normlny"/>
    <w:next w:val="Normlny"/>
    <w:autoRedefine/>
    <w:uiPriority w:val="39"/>
    <w:unhideWhenUsed/>
    <w:rsid w:val="00455ABC"/>
    <w:pPr>
      <w:tabs>
        <w:tab w:val="left" w:pos="1540"/>
        <w:tab w:val="right" w:leader="dot" w:pos="9396"/>
      </w:tabs>
      <w:autoSpaceDE w:val="0"/>
      <w:autoSpaceDN w:val="0"/>
      <w:spacing w:before="0" w:after="100" w:line="240" w:lineRule="auto"/>
      <w:ind w:left="600"/>
      <w:jc w:val="left"/>
    </w:pPr>
    <w:rPr>
      <w:rFonts w:eastAsiaTheme="minorEastAsia"/>
      <w:noProof/>
      <w:lang w:val="en-US" w:eastAsia="sk-SK"/>
    </w:rPr>
  </w:style>
  <w:style w:type="paragraph" w:styleId="Obsah5">
    <w:name w:val="toc 5"/>
    <w:basedOn w:val="Normlny"/>
    <w:next w:val="Normlny"/>
    <w:autoRedefine/>
    <w:uiPriority w:val="39"/>
    <w:unhideWhenUsed/>
    <w:rsid w:val="00455ABC"/>
    <w:pPr>
      <w:spacing w:before="0" w:after="100" w:line="276" w:lineRule="auto"/>
      <w:ind w:left="880"/>
      <w:jc w:val="left"/>
    </w:pPr>
    <w:rPr>
      <w:rFonts w:asciiTheme="minorHAnsi" w:eastAsiaTheme="minorEastAsia" w:hAnsiTheme="minorHAnsi" w:cstheme="minorBidi"/>
      <w:sz w:val="22"/>
      <w:szCs w:val="22"/>
      <w:lang w:eastAsia="sk-SK"/>
    </w:rPr>
  </w:style>
  <w:style w:type="paragraph" w:styleId="Obsah6">
    <w:name w:val="toc 6"/>
    <w:basedOn w:val="Normlny"/>
    <w:next w:val="Normlny"/>
    <w:autoRedefine/>
    <w:uiPriority w:val="39"/>
    <w:unhideWhenUsed/>
    <w:rsid w:val="00455ABC"/>
    <w:pPr>
      <w:spacing w:before="0" w:after="100" w:line="276" w:lineRule="auto"/>
      <w:ind w:left="1100"/>
      <w:jc w:val="left"/>
    </w:pPr>
    <w:rPr>
      <w:rFonts w:asciiTheme="minorHAnsi" w:eastAsiaTheme="minorEastAsia" w:hAnsiTheme="minorHAnsi" w:cstheme="minorBidi"/>
      <w:sz w:val="22"/>
      <w:szCs w:val="22"/>
      <w:lang w:eastAsia="sk-SK"/>
    </w:rPr>
  </w:style>
  <w:style w:type="paragraph" w:styleId="Obsah7">
    <w:name w:val="toc 7"/>
    <w:basedOn w:val="Normlny"/>
    <w:next w:val="Normlny"/>
    <w:autoRedefine/>
    <w:uiPriority w:val="39"/>
    <w:unhideWhenUsed/>
    <w:rsid w:val="00455ABC"/>
    <w:pPr>
      <w:spacing w:before="0" w:after="100" w:line="276" w:lineRule="auto"/>
      <w:ind w:left="1320"/>
      <w:jc w:val="left"/>
    </w:pPr>
    <w:rPr>
      <w:rFonts w:asciiTheme="minorHAnsi" w:eastAsiaTheme="minorEastAsia" w:hAnsiTheme="minorHAnsi" w:cstheme="minorBidi"/>
      <w:sz w:val="22"/>
      <w:szCs w:val="22"/>
      <w:lang w:eastAsia="sk-SK"/>
    </w:rPr>
  </w:style>
  <w:style w:type="paragraph" w:styleId="Obsah8">
    <w:name w:val="toc 8"/>
    <w:basedOn w:val="Normlny"/>
    <w:next w:val="Normlny"/>
    <w:autoRedefine/>
    <w:uiPriority w:val="39"/>
    <w:unhideWhenUsed/>
    <w:rsid w:val="00455ABC"/>
    <w:pPr>
      <w:spacing w:before="0" w:after="100" w:line="276" w:lineRule="auto"/>
      <w:ind w:left="1540"/>
      <w:jc w:val="left"/>
    </w:pPr>
    <w:rPr>
      <w:rFonts w:asciiTheme="minorHAnsi" w:eastAsiaTheme="minorEastAsia" w:hAnsiTheme="minorHAnsi" w:cstheme="minorBidi"/>
      <w:sz w:val="22"/>
      <w:szCs w:val="22"/>
      <w:lang w:eastAsia="sk-SK"/>
    </w:rPr>
  </w:style>
  <w:style w:type="paragraph" w:styleId="Obsah9">
    <w:name w:val="toc 9"/>
    <w:basedOn w:val="Normlny"/>
    <w:next w:val="Normlny"/>
    <w:autoRedefine/>
    <w:uiPriority w:val="39"/>
    <w:unhideWhenUsed/>
    <w:rsid w:val="00455ABC"/>
    <w:pPr>
      <w:spacing w:before="0" w:after="100" w:line="276" w:lineRule="auto"/>
      <w:ind w:left="1760"/>
      <w:jc w:val="left"/>
    </w:pPr>
    <w:rPr>
      <w:rFonts w:asciiTheme="minorHAnsi" w:eastAsiaTheme="minorEastAsia" w:hAnsiTheme="minorHAnsi" w:cstheme="minorBidi"/>
      <w:sz w:val="22"/>
      <w:szCs w:val="22"/>
      <w:lang w:eastAsia="sk-SK"/>
    </w:rPr>
  </w:style>
  <w:style w:type="character" w:customStyle="1" w:styleId="TextpoznmkypodiarouChar">
    <w:name w:val="Text poznámky pod čiarou Char"/>
    <w:basedOn w:val="Predvolenpsmoodseku"/>
    <w:link w:val="Textpoznmkypodiarou"/>
    <w:uiPriority w:val="99"/>
    <w:semiHidden/>
    <w:rsid w:val="00455ABC"/>
    <w:rPr>
      <w:lang w:eastAsia="en-US"/>
    </w:rPr>
  </w:style>
  <w:style w:type="paragraph" w:customStyle="1" w:styleId="PodNadpis3urovenB">
    <w:name w:val="PodNadpis 3.uroven_B"/>
    <w:basedOn w:val="PodNadpisKapitoly"/>
    <w:next w:val="Normlny"/>
    <w:rsid w:val="003F0D85"/>
    <w:pPr>
      <w:numPr>
        <w:ilvl w:val="0"/>
        <w:numId w:val="0"/>
      </w:numPr>
      <w:tabs>
        <w:tab w:val="num" w:pos="720"/>
      </w:tabs>
      <w:spacing w:before="120"/>
      <w:ind w:left="720" w:hanging="720"/>
      <w:outlineLvl w:val="2"/>
    </w:pPr>
    <w:rPr>
      <w:sz w:val="26"/>
      <w:szCs w:val="24"/>
    </w:rPr>
  </w:style>
</w:styles>
</file>

<file path=word/webSettings.xml><?xml version="1.0" encoding="utf-8"?>
<w:webSettings xmlns:r="http://schemas.openxmlformats.org/officeDocument/2006/relationships" xmlns:w="http://schemas.openxmlformats.org/wordprocessingml/2006/main">
  <w:divs>
    <w:div w:id="406418845">
      <w:bodyDiv w:val="1"/>
      <w:marLeft w:val="0"/>
      <w:marRight w:val="0"/>
      <w:marTop w:val="0"/>
      <w:marBottom w:val="0"/>
      <w:divBdr>
        <w:top w:val="none" w:sz="0" w:space="0" w:color="auto"/>
        <w:left w:val="none" w:sz="0" w:space="0" w:color="auto"/>
        <w:bottom w:val="none" w:sz="0" w:space="0" w:color="auto"/>
        <w:right w:val="none" w:sz="0" w:space="0" w:color="auto"/>
      </w:divBdr>
    </w:div>
    <w:div w:id="659576059">
      <w:bodyDiv w:val="1"/>
      <w:marLeft w:val="0"/>
      <w:marRight w:val="0"/>
      <w:marTop w:val="0"/>
      <w:marBottom w:val="0"/>
      <w:divBdr>
        <w:top w:val="none" w:sz="0" w:space="0" w:color="auto"/>
        <w:left w:val="none" w:sz="0" w:space="0" w:color="auto"/>
        <w:bottom w:val="none" w:sz="0" w:space="0" w:color="auto"/>
        <w:right w:val="none" w:sz="0" w:space="0" w:color="auto"/>
      </w:divBdr>
    </w:div>
    <w:div w:id="879705678">
      <w:bodyDiv w:val="1"/>
      <w:marLeft w:val="0"/>
      <w:marRight w:val="0"/>
      <w:marTop w:val="0"/>
      <w:marBottom w:val="0"/>
      <w:divBdr>
        <w:top w:val="none" w:sz="0" w:space="0" w:color="auto"/>
        <w:left w:val="none" w:sz="0" w:space="0" w:color="auto"/>
        <w:bottom w:val="none" w:sz="0" w:space="0" w:color="auto"/>
        <w:right w:val="none" w:sz="0" w:space="0" w:color="auto"/>
      </w:divBdr>
    </w:div>
    <w:div w:id="997655427">
      <w:bodyDiv w:val="1"/>
      <w:marLeft w:val="0"/>
      <w:marRight w:val="0"/>
      <w:marTop w:val="0"/>
      <w:marBottom w:val="0"/>
      <w:divBdr>
        <w:top w:val="none" w:sz="0" w:space="0" w:color="auto"/>
        <w:left w:val="none" w:sz="0" w:space="0" w:color="auto"/>
        <w:bottom w:val="none" w:sz="0" w:space="0" w:color="auto"/>
        <w:right w:val="none" w:sz="0" w:space="0" w:color="auto"/>
      </w:divBdr>
    </w:div>
    <w:div w:id="1391342718">
      <w:bodyDiv w:val="1"/>
      <w:marLeft w:val="0"/>
      <w:marRight w:val="0"/>
      <w:marTop w:val="0"/>
      <w:marBottom w:val="0"/>
      <w:divBdr>
        <w:top w:val="none" w:sz="0" w:space="0" w:color="auto"/>
        <w:left w:val="none" w:sz="0" w:space="0" w:color="auto"/>
        <w:bottom w:val="none" w:sz="0" w:space="0" w:color="auto"/>
        <w:right w:val="none" w:sz="0" w:space="0" w:color="auto"/>
      </w:divBdr>
    </w:div>
    <w:div w:id="1606693762">
      <w:bodyDiv w:val="1"/>
      <w:marLeft w:val="0"/>
      <w:marRight w:val="0"/>
      <w:marTop w:val="0"/>
      <w:marBottom w:val="0"/>
      <w:divBdr>
        <w:top w:val="none" w:sz="0" w:space="0" w:color="auto"/>
        <w:left w:val="none" w:sz="0" w:space="0" w:color="auto"/>
        <w:bottom w:val="none" w:sz="0" w:space="0" w:color="auto"/>
        <w:right w:val="none" w:sz="0" w:space="0" w:color="auto"/>
      </w:divBdr>
    </w:div>
    <w:div w:id="2046564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2.bin"/><Relationship Id="rId299" Type="http://schemas.openxmlformats.org/officeDocument/2006/relationships/image" Target="media/image152.wmf"/><Relationship Id="rId303" Type="http://schemas.openxmlformats.org/officeDocument/2006/relationships/image" Target="media/image154.wmf"/><Relationship Id="rId21" Type="http://schemas.openxmlformats.org/officeDocument/2006/relationships/image" Target="media/image3.wmf"/><Relationship Id="rId42" Type="http://schemas.openxmlformats.org/officeDocument/2006/relationships/oleObject" Target="embeddings/oleObject11.bin"/><Relationship Id="rId63" Type="http://schemas.openxmlformats.org/officeDocument/2006/relationships/image" Target="media/image23.wmf"/><Relationship Id="rId84" Type="http://schemas.openxmlformats.org/officeDocument/2006/relationships/image" Target="media/image36.wmf"/><Relationship Id="rId138" Type="http://schemas.openxmlformats.org/officeDocument/2006/relationships/image" Target="media/image63.wmf"/><Relationship Id="rId159" Type="http://schemas.openxmlformats.org/officeDocument/2006/relationships/oleObject" Target="embeddings/oleObject73.bin"/><Relationship Id="rId324" Type="http://schemas.openxmlformats.org/officeDocument/2006/relationships/footer" Target="footer4.xml"/><Relationship Id="rId345" Type="http://schemas.openxmlformats.org/officeDocument/2006/relationships/image" Target="media/image181.png"/><Relationship Id="rId366" Type="http://schemas.openxmlformats.org/officeDocument/2006/relationships/image" Target="file:///C:\Users\PC\Desktop\doxygenDirectory\2\doc.rtf\classswing_u_i_1_1_parent_frame.png" TargetMode="External"/><Relationship Id="rId170" Type="http://schemas.openxmlformats.org/officeDocument/2006/relationships/image" Target="media/image81.wmf"/><Relationship Id="rId191" Type="http://schemas.openxmlformats.org/officeDocument/2006/relationships/oleObject" Target="embeddings/oleObject91.bin"/><Relationship Id="rId205" Type="http://schemas.openxmlformats.org/officeDocument/2006/relationships/oleObject" Target="embeddings/oleObject99.bin"/><Relationship Id="rId226" Type="http://schemas.openxmlformats.org/officeDocument/2006/relationships/oleObject" Target="embeddings/oleObject109.bin"/><Relationship Id="rId247" Type="http://schemas.openxmlformats.org/officeDocument/2006/relationships/image" Target="media/image119.wmf"/><Relationship Id="rId107" Type="http://schemas.openxmlformats.org/officeDocument/2006/relationships/oleObject" Target="embeddings/oleObject47.bin"/><Relationship Id="rId268" Type="http://schemas.openxmlformats.org/officeDocument/2006/relationships/oleObject" Target="embeddings/oleObject124.bin"/><Relationship Id="rId289" Type="http://schemas.openxmlformats.org/officeDocument/2006/relationships/image" Target="media/image147.wmf"/><Relationship Id="rId11" Type="http://schemas.openxmlformats.org/officeDocument/2006/relationships/footer" Target="footer2.xml"/><Relationship Id="rId32" Type="http://schemas.openxmlformats.org/officeDocument/2006/relationships/oleObject" Target="embeddings/oleObject6.bin"/><Relationship Id="rId53" Type="http://schemas.openxmlformats.org/officeDocument/2006/relationships/image" Target="media/image18.wmf"/><Relationship Id="rId74" Type="http://schemas.openxmlformats.org/officeDocument/2006/relationships/oleObject" Target="embeddings/oleObject30.bin"/><Relationship Id="rId128" Type="http://schemas.openxmlformats.org/officeDocument/2006/relationships/image" Target="media/image58.wmf"/><Relationship Id="rId149" Type="http://schemas.openxmlformats.org/officeDocument/2006/relationships/oleObject" Target="embeddings/oleObject68.bin"/><Relationship Id="rId314" Type="http://schemas.openxmlformats.org/officeDocument/2006/relationships/oleObject" Target="embeddings/oleObject146.bin"/><Relationship Id="rId335" Type="http://schemas.openxmlformats.org/officeDocument/2006/relationships/image" Target="media/image171.png"/><Relationship Id="rId356" Type="http://schemas.openxmlformats.org/officeDocument/2006/relationships/image" Target="file:///C:\Users\PC\Desktop\doxygenDirectory\2\doc.rtf\interfacelinear_systems_1_1interfaces_1_1_stepable.png" TargetMode="External"/><Relationship Id="rId5" Type="http://schemas.openxmlformats.org/officeDocument/2006/relationships/webSettings" Target="webSettings.xml"/><Relationship Id="rId95" Type="http://schemas.openxmlformats.org/officeDocument/2006/relationships/oleObject" Target="embeddings/oleObject41.bin"/><Relationship Id="rId160" Type="http://schemas.openxmlformats.org/officeDocument/2006/relationships/image" Target="media/image74.wmf"/><Relationship Id="rId181" Type="http://schemas.openxmlformats.org/officeDocument/2006/relationships/oleObject" Target="embeddings/oleObject86.bin"/><Relationship Id="rId216" Type="http://schemas.openxmlformats.org/officeDocument/2006/relationships/oleObject" Target="embeddings/oleObject104.bin"/><Relationship Id="rId237" Type="http://schemas.openxmlformats.org/officeDocument/2006/relationships/image" Target="media/image114.wmf"/><Relationship Id="rId258" Type="http://schemas.openxmlformats.org/officeDocument/2006/relationships/image" Target="media/image127.png"/><Relationship Id="rId279" Type="http://schemas.openxmlformats.org/officeDocument/2006/relationships/oleObject" Target="embeddings/oleObject129.bin"/><Relationship Id="rId22" Type="http://schemas.openxmlformats.org/officeDocument/2006/relationships/oleObject" Target="embeddings/oleObject2.bin"/><Relationship Id="rId43" Type="http://schemas.openxmlformats.org/officeDocument/2006/relationships/image" Target="media/image13.wmf"/><Relationship Id="rId64" Type="http://schemas.openxmlformats.org/officeDocument/2006/relationships/oleObject" Target="embeddings/oleObject22.bin"/><Relationship Id="rId118" Type="http://schemas.openxmlformats.org/officeDocument/2006/relationships/image" Target="media/image53.wmf"/><Relationship Id="rId139" Type="http://schemas.openxmlformats.org/officeDocument/2006/relationships/oleObject" Target="embeddings/oleObject63.bin"/><Relationship Id="rId290" Type="http://schemas.openxmlformats.org/officeDocument/2006/relationships/oleObject" Target="embeddings/oleObject134.bin"/><Relationship Id="rId304" Type="http://schemas.openxmlformats.org/officeDocument/2006/relationships/oleObject" Target="embeddings/oleObject141.bin"/><Relationship Id="rId325" Type="http://schemas.openxmlformats.org/officeDocument/2006/relationships/image" Target="media/image161.png"/><Relationship Id="rId346" Type="http://schemas.openxmlformats.org/officeDocument/2006/relationships/image" Target="media/image182.png"/><Relationship Id="rId367" Type="http://schemas.openxmlformats.org/officeDocument/2006/relationships/image" Target="file:///C:\Users\PC\Desktop\doxygenDirectory\2\doc.rtf\classswing_u_i_1_1_start_frame.png" TargetMode="External"/><Relationship Id="rId85" Type="http://schemas.openxmlformats.org/officeDocument/2006/relationships/oleObject" Target="embeddings/oleObject36.bin"/><Relationship Id="rId150" Type="http://schemas.openxmlformats.org/officeDocument/2006/relationships/image" Target="media/image69.wmf"/><Relationship Id="rId171" Type="http://schemas.openxmlformats.org/officeDocument/2006/relationships/oleObject" Target="embeddings/oleObject81.bin"/><Relationship Id="rId192" Type="http://schemas.openxmlformats.org/officeDocument/2006/relationships/image" Target="media/image92.wmf"/><Relationship Id="rId206" Type="http://schemas.openxmlformats.org/officeDocument/2006/relationships/image" Target="media/image98.wmf"/><Relationship Id="rId227" Type="http://schemas.openxmlformats.org/officeDocument/2006/relationships/image" Target="media/image109.wmf"/><Relationship Id="rId248" Type="http://schemas.openxmlformats.org/officeDocument/2006/relationships/oleObject" Target="embeddings/oleObject120.bin"/><Relationship Id="rId269" Type="http://schemas.openxmlformats.org/officeDocument/2006/relationships/image" Target="media/image136.wmf"/><Relationship Id="rId12" Type="http://schemas.openxmlformats.org/officeDocument/2006/relationships/header" Target="header3.xml"/><Relationship Id="rId33" Type="http://schemas.openxmlformats.org/officeDocument/2006/relationships/image" Target="media/image8.wmf"/><Relationship Id="rId108" Type="http://schemas.openxmlformats.org/officeDocument/2006/relationships/image" Target="media/image48.wmf"/><Relationship Id="rId129" Type="http://schemas.openxmlformats.org/officeDocument/2006/relationships/oleObject" Target="embeddings/oleObject58.bin"/><Relationship Id="rId280" Type="http://schemas.openxmlformats.org/officeDocument/2006/relationships/image" Target="media/image142.wmf"/><Relationship Id="rId315" Type="http://schemas.openxmlformats.org/officeDocument/2006/relationships/image" Target="media/image160.png"/><Relationship Id="rId336" Type="http://schemas.openxmlformats.org/officeDocument/2006/relationships/image" Target="media/image172.png"/><Relationship Id="rId357" Type="http://schemas.openxmlformats.org/officeDocument/2006/relationships/image" Target="file:///C:\Users\PC\Desktop\doxygenDirectory\2\doc.rtf\interfacelinear_systems_1_1interfaces_1_1_tolerance_setable.png" TargetMode="External"/><Relationship Id="rId54" Type="http://schemas.openxmlformats.org/officeDocument/2006/relationships/oleObject" Target="embeddings/oleObject17.bin"/><Relationship Id="rId75" Type="http://schemas.openxmlformats.org/officeDocument/2006/relationships/image" Target="media/image32.wmf"/><Relationship Id="rId96" Type="http://schemas.openxmlformats.org/officeDocument/2006/relationships/image" Target="media/image42.wmf"/><Relationship Id="rId140" Type="http://schemas.openxmlformats.org/officeDocument/2006/relationships/image" Target="media/image64.wmf"/><Relationship Id="rId161" Type="http://schemas.openxmlformats.org/officeDocument/2006/relationships/oleObject" Target="embeddings/oleObject74.bin"/><Relationship Id="rId182" Type="http://schemas.openxmlformats.org/officeDocument/2006/relationships/image" Target="media/image87.wmf"/><Relationship Id="rId217" Type="http://schemas.openxmlformats.org/officeDocument/2006/relationships/image" Target="media/image104.wmf"/><Relationship Id="rId6" Type="http://schemas.openxmlformats.org/officeDocument/2006/relationships/footnotes" Target="footnotes.xml"/><Relationship Id="rId238" Type="http://schemas.openxmlformats.org/officeDocument/2006/relationships/oleObject" Target="embeddings/oleObject115.bin"/><Relationship Id="rId259" Type="http://schemas.openxmlformats.org/officeDocument/2006/relationships/image" Target="media/image128.png"/><Relationship Id="rId23" Type="http://schemas.openxmlformats.org/officeDocument/2006/relationships/header" Target="header9.xml"/><Relationship Id="rId119" Type="http://schemas.openxmlformats.org/officeDocument/2006/relationships/oleObject" Target="embeddings/oleObject53.bin"/><Relationship Id="rId270" Type="http://schemas.openxmlformats.org/officeDocument/2006/relationships/oleObject" Target="embeddings/oleObject125.bin"/><Relationship Id="rId291" Type="http://schemas.openxmlformats.org/officeDocument/2006/relationships/image" Target="media/image148.wmf"/><Relationship Id="rId305" Type="http://schemas.openxmlformats.org/officeDocument/2006/relationships/image" Target="media/image155.wmf"/><Relationship Id="rId326" Type="http://schemas.openxmlformats.org/officeDocument/2006/relationships/image" Target="media/image162.png"/><Relationship Id="rId347" Type="http://schemas.openxmlformats.org/officeDocument/2006/relationships/image" Target="media/image183.png"/><Relationship Id="rId44" Type="http://schemas.openxmlformats.org/officeDocument/2006/relationships/oleObject" Target="embeddings/oleObject12.bin"/><Relationship Id="rId65" Type="http://schemas.openxmlformats.org/officeDocument/2006/relationships/image" Target="media/image24.wmf"/><Relationship Id="rId86" Type="http://schemas.openxmlformats.org/officeDocument/2006/relationships/image" Target="media/image37.wmf"/><Relationship Id="rId130" Type="http://schemas.openxmlformats.org/officeDocument/2006/relationships/image" Target="media/image59.wmf"/><Relationship Id="rId151" Type="http://schemas.openxmlformats.org/officeDocument/2006/relationships/oleObject" Target="embeddings/oleObject69.bin"/><Relationship Id="rId368" Type="http://schemas.openxmlformats.org/officeDocument/2006/relationships/fontTable" Target="fontTable.xml"/><Relationship Id="rId172" Type="http://schemas.openxmlformats.org/officeDocument/2006/relationships/image" Target="media/image82.wmf"/><Relationship Id="rId193" Type="http://schemas.openxmlformats.org/officeDocument/2006/relationships/oleObject" Target="embeddings/oleObject92.bin"/><Relationship Id="rId207" Type="http://schemas.openxmlformats.org/officeDocument/2006/relationships/oleObject" Target="embeddings/oleObject100.bin"/><Relationship Id="rId228" Type="http://schemas.openxmlformats.org/officeDocument/2006/relationships/oleObject" Target="embeddings/oleObject110.bin"/><Relationship Id="rId249" Type="http://schemas.openxmlformats.org/officeDocument/2006/relationships/image" Target="media/image120.wmf"/><Relationship Id="rId13" Type="http://schemas.openxmlformats.org/officeDocument/2006/relationships/image" Target="media/image1.jpeg"/><Relationship Id="rId109" Type="http://schemas.openxmlformats.org/officeDocument/2006/relationships/oleObject" Target="embeddings/oleObject48.bin"/><Relationship Id="rId260" Type="http://schemas.openxmlformats.org/officeDocument/2006/relationships/image" Target="media/image129.png"/><Relationship Id="rId281" Type="http://schemas.openxmlformats.org/officeDocument/2006/relationships/oleObject" Target="embeddings/oleObject130.bin"/><Relationship Id="rId316" Type="http://schemas.openxmlformats.org/officeDocument/2006/relationships/hyperlink" Target="http://web.tuke.sk/fei-km/old/MAT1/ULAzbierka.pdf" TargetMode="External"/><Relationship Id="rId337" Type="http://schemas.openxmlformats.org/officeDocument/2006/relationships/image" Target="media/image173.png"/><Relationship Id="rId34" Type="http://schemas.openxmlformats.org/officeDocument/2006/relationships/oleObject" Target="embeddings/oleObject7.bin"/><Relationship Id="rId55" Type="http://schemas.openxmlformats.org/officeDocument/2006/relationships/image" Target="media/image19.wmf"/><Relationship Id="rId76" Type="http://schemas.openxmlformats.org/officeDocument/2006/relationships/oleObject" Target="embeddings/oleObject31.bin"/><Relationship Id="rId97" Type="http://schemas.openxmlformats.org/officeDocument/2006/relationships/oleObject" Target="embeddings/oleObject42.bin"/><Relationship Id="rId120" Type="http://schemas.openxmlformats.org/officeDocument/2006/relationships/image" Target="media/image54.wmf"/><Relationship Id="rId141" Type="http://schemas.openxmlformats.org/officeDocument/2006/relationships/oleObject" Target="embeddings/oleObject64.bin"/><Relationship Id="rId358" Type="http://schemas.openxmlformats.org/officeDocument/2006/relationships/image" Target="file:///C:\Users\PC\Desktop\doxygenDirectory\2\doc.rtf\classlinear_systems_1_1methods_1_1_cholesky_method.png" TargetMode="External"/><Relationship Id="rId7" Type="http://schemas.openxmlformats.org/officeDocument/2006/relationships/endnotes" Target="endnotes.xml"/><Relationship Id="rId162" Type="http://schemas.openxmlformats.org/officeDocument/2006/relationships/image" Target="media/image75.wmf"/><Relationship Id="rId183" Type="http://schemas.openxmlformats.org/officeDocument/2006/relationships/oleObject" Target="embeddings/oleObject87.bin"/><Relationship Id="rId218" Type="http://schemas.openxmlformats.org/officeDocument/2006/relationships/oleObject" Target="embeddings/oleObject105.bin"/><Relationship Id="rId239" Type="http://schemas.openxmlformats.org/officeDocument/2006/relationships/image" Target="media/image115.wmf"/><Relationship Id="rId250" Type="http://schemas.openxmlformats.org/officeDocument/2006/relationships/oleObject" Target="embeddings/oleObject121.bin"/><Relationship Id="rId271" Type="http://schemas.openxmlformats.org/officeDocument/2006/relationships/image" Target="media/image137.wmf"/><Relationship Id="rId292" Type="http://schemas.openxmlformats.org/officeDocument/2006/relationships/oleObject" Target="embeddings/oleObject135.bin"/><Relationship Id="rId306" Type="http://schemas.openxmlformats.org/officeDocument/2006/relationships/oleObject" Target="embeddings/oleObject142.bin"/><Relationship Id="rId24" Type="http://schemas.openxmlformats.org/officeDocument/2006/relationships/footer" Target="footer3.xml"/><Relationship Id="rId45" Type="http://schemas.openxmlformats.org/officeDocument/2006/relationships/image" Target="media/image14.wmf"/><Relationship Id="rId66" Type="http://schemas.openxmlformats.org/officeDocument/2006/relationships/oleObject" Target="embeddings/oleObject23.bin"/><Relationship Id="rId87" Type="http://schemas.openxmlformats.org/officeDocument/2006/relationships/oleObject" Target="embeddings/oleObject37.bin"/><Relationship Id="rId110" Type="http://schemas.openxmlformats.org/officeDocument/2006/relationships/image" Target="media/image49.wmf"/><Relationship Id="rId131" Type="http://schemas.openxmlformats.org/officeDocument/2006/relationships/oleObject" Target="embeddings/oleObject59.bin"/><Relationship Id="rId327" Type="http://schemas.openxmlformats.org/officeDocument/2006/relationships/image" Target="media/image163.png"/><Relationship Id="rId348" Type="http://schemas.openxmlformats.org/officeDocument/2006/relationships/image" Target="media/image184.png"/><Relationship Id="rId369" Type="http://schemas.openxmlformats.org/officeDocument/2006/relationships/theme" Target="theme/theme1.xml"/><Relationship Id="rId152" Type="http://schemas.openxmlformats.org/officeDocument/2006/relationships/image" Target="media/image70.wmf"/><Relationship Id="rId173" Type="http://schemas.openxmlformats.org/officeDocument/2006/relationships/oleObject" Target="embeddings/oleObject82.bin"/><Relationship Id="rId194" Type="http://schemas.openxmlformats.org/officeDocument/2006/relationships/image" Target="media/image93.wmf"/><Relationship Id="rId208" Type="http://schemas.openxmlformats.org/officeDocument/2006/relationships/image" Target="media/image99.wmf"/><Relationship Id="rId229" Type="http://schemas.openxmlformats.org/officeDocument/2006/relationships/image" Target="media/image110.wmf"/><Relationship Id="rId240" Type="http://schemas.openxmlformats.org/officeDocument/2006/relationships/oleObject" Target="embeddings/oleObject116.bin"/><Relationship Id="rId261" Type="http://schemas.openxmlformats.org/officeDocument/2006/relationships/image" Target="media/image130.png"/><Relationship Id="rId14" Type="http://schemas.openxmlformats.org/officeDocument/2006/relationships/header" Target="header4.xml"/><Relationship Id="rId35" Type="http://schemas.openxmlformats.org/officeDocument/2006/relationships/image" Target="media/image9.wmf"/><Relationship Id="rId56" Type="http://schemas.openxmlformats.org/officeDocument/2006/relationships/oleObject" Target="embeddings/oleObject18.bin"/><Relationship Id="rId77" Type="http://schemas.openxmlformats.org/officeDocument/2006/relationships/image" Target="media/image33.wmf"/><Relationship Id="rId100" Type="http://schemas.openxmlformats.org/officeDocument/2006/relationships/image" Target="media/image44.wmf"/><Relationship Id="rId282" Type="http://schemas.openxmlformats.org/officeDocument/2006/relationships/oleObject" Target="embeddings/oleObject131.bin"/><Relationship Id="rId317" Type="http://schemas.openxmlformats.org/officeDocument/2006/relationships/hyperlink" Target="http://www.mathematica.sk/Algebra/Theory/07Theory.xml" TargetMode="External"/><Relationship Id="rId338" Type="http://schemas.openxmlformats.org/officeDocument/2006/relationships/image" Target="media/image174.png"/><Relationship Id="rId359" Type="http://schemas.openxmlformats.org/officeDocument/2006/relationships/image" Target="file:///C:\Users\PC\Desktop\doxygenDirectory\2\doc.rtf\classlinear_systems_1_1methods_1_1_gaussian_method.png" TargetMode="External"/><Relationship Id="rId8" Type="http://schemas.openxmlformats.org/officeDocument/2006/relationships/header" Target="header1.xml"/><Relationship Id="rId98" Type="http://schemas.openxmlformats.org/officeDocument/2006/relationships/image" Target="media/image43.wmf"/><Relationship Id="rId121" Type="http://schemas.openxmlformats.org/officeDocument/2006/relationships/oleObject" Target="embeddings/oleObject54.bin"/><Relationship Id="rId142" Type="http://schemas.openxmlformats.org/officeDocument/2006/relationships/image" Target="media/image65.wmf"/><Relationship Id="rId163" Type="http://schemas.openxmlformats.org/officeDocument/2006/relationships/oleObject" Target="embeddings/oleObject75.bin"/><Relationship Id="rId184" Type="http://schemas.openxmlformats.org/officeDocument/2006/relationships/image" Target="media/image88.wmf"/><Relationship Id="rId219" Type="http://schemas.openxmlformats.org/officeDocument/2006/relationships/image" Target="media/image105.wmf"/><Relationship Id="rId230" Type="http://schemas.openxmlformats.org/officeDocument/2006/relationships/oleObject" Target="embeddings/oleObject111.bin"/><Relationship Id="rId251" Type="http://schemas.openxmlformats.org/officeDocument/2006/relationships/image" Target="media/image121.png"/><Relationship Id="rId25" Type="http://schemas.openxmlformats.org/officeDocument/2006/relationships/image" Target="media/image4.wmf"/><Relationship Id="rId46" Type="http://schemas.openxmlformats.org/officeDocument/2006/relationships/oleObject" Target="embeddings/oleObject13.bin"/><Relationship Id="rId67" Type="http://schemas.openxmlformats.org/officeDocument/2006/relationships/image" Target="media/image25.wmf"/><Relationship Id="rId272" Type="http://schemas.openxmlformats.org/officeDocument/2006/relationships/oleObject" Target="embeddings/oleObject126.bin"/><Relationship Id="rId293" Type="http://schemas.openxmlformats.org/officeDocument/2006/relationships/image" Target="media/image149.wmf"/><Relationship Id="rId307" Type="http://schemas.openxmlformats.org/officeDocument/2006/relationships/image" Target="media/image156.wmf"/><Relationship Id="rId328" Type="http://schemas.openxmlformats.org/officeDocument/2006/relationships/image" Target="media/image164.wmf"/><Relationship Id="rId349" Type="http://schemas.openxmlformats.org/officeDocument/2006/relationships/image" Target="media/image185.png"/><Relationship Id="rId88" Type="http://schemas.openxmlformats.org/officeDocument/2006/relationships/image" Target="media/image38.wmf"/><Relationship Id="rId111" Type="http://schemas.openxmlformats.org/officeDocument/2006/relationships/oleObject" Target="embeddings/oleObject49.bin"/><Relationship Id="rId132" Type="http://schemas.openxmlformats.org/officeDocument/2006/relationships/image" Target="media/image60.wmf"/><Relationship Id="rId153" Type="http://schemas.openxmlformats.org/officeDocument/2006/relationships/oleObject" Target="embeddings/oleObject70.bin"/><Relationship Id="rId174" Type="http://schemas.openxmlformats.org/officeDocument/2006/relationships/image" Target="media/image83.wmf"/><Relationship Id="rId195" Type="http://schemas.openxmlformats.org/officeDocument/2006/relationships/oleObject" Target="embeddings/oleObject93.bin"/><Relationship Id="rId209" Type="http://schemas.openxmlformats.org/officeDocument/2006/relationships/oleObject" Target="embeddings/oleObject101.bin"/><Relationship Id="rId360" Type="http://schemas.openxmlformats.org/officeDocument/2006/relationships/image" Target="file:///C:\Users\PC\Desktop\doxygenDirectory\2\doc.rtf\classlinear_systems_1_1methods_1_1_gaussian_method_adapted.png" TargetMode="External"/><Relationship Id="rId220" Type="http://schemas.openxmlformats.org/officeDocument/2006/relationships/oleObject" Target="embeddings/oleObject106.bin"/><Relationship Id="rId241" Type="http://schemas.openxmlformats.org/officeDocument/2006/relationships/image" Target="media/image116.wmf"/><Relationship Id="rId15" Type="http://schemas.openxmlformats.org/officeDocument/2006/relationships/header" Target="header5.xml"/><Relationship Id="rId36" Type="http://schemas.openxmlformats.org/officeDocument/2006/relationships/oleObject" Target="embeddings/oleObject8.bin"/><Relationship Id="rId57" Type="http://schemas.openxmlformats.org/officeDocument/2006/relationships/image" Target="media/image20.wmf"/><Relationship Id="rId262" Type="http://schemas.openxmlformats.org/officeDocument/2006/relationships/image" Target="media/image131.png"/><Relationship Id="rId283" Type="http://schemas.openxmlformats.org/officeDocument/2006/relationships/image" Target="media/image143.wmf"/><Relationship Id="rId318" Type="http://schemas.openxmlformats.org/officeDocument/2006/relationships/hyperlink" Target="http://www.math.sk/skripta" TargetMode="External"/><Relationship Id="rId339" Type="http://schemas.openxmlformats.org/officeDocument/2006/relationships/image" Target="media/image175.png"/><Relationship Id="rId10" Type="http://schemas.openxmlformats.org/officeDocument/2006/relationships/header" Target="header2.xml"/><Relationship Id="rId31" Type="http://schemas.openxmlformats.org/officeDocument/2006/relationships/image" Target="media/image7.wmf"/><Relationship Id="rId52" Type="http://schemas.openxmlformats.org/officeDocument/2006/relationships/oleObject" Target="embeddings/oleObject16.bin"/><Relationship Id="rId73" Type="http://schemas.openxmlformats.org/officeDocument/2006/relationships/image" Target="media/image31.wmf"/><Relationship Id="rId78" Type="http://schemas.openxmlformats.org/officeDocument/2006/relationships/oleObject" Target="embeddings/oleObject32.bin"/><Relationship Id="rId94" Type="http://schemas.openxmlformats.org/officeDocument/2006/relationships/image" Target="media/image41.wmf"/><Relationship Id="rId99" Type="http://schemas.openxmlformats.org/officeDocument/2006/relationships/oleObject" Target="embeddings/oleObject43.bin"/><Relationship Id="rId101" Type="http://schemas.openxmlformats.org/officeDocument/2006/relationships/oleObject" Target="embeddings/oleObject44.bin"/><Relationship Id="rId122" Type="http://schemas.openxmlformats.org/officeDocument/2006/relationships/image" Target="media/image55.wmf"/><Relationship Id="rId143" Type="http://schemas.openxmlformats.org/officeDocument/2006/relationships/oleObject" Target="embeddings/oleObject65.bin"/><Relationship Id="rId148" Type="http://schemas.openxmlformats.org/officeDocument/2006/relationships/image" Target="media/image68.wmf"/><Relationship Id="rId164" Type="http://schemas.openxmlformats.org/officeDocument/2006/relationships/image" Target="media/image76.wmf"/><Relationship Id="rId169" Type="http://schemas.openxmlformats.org/officeDocument/2006/relationships/oleObject" Target="embeddings/oleObject80.bin"/><Relationship Id="rId185" Type="http://schemas.openxmlformats.org/officeDocument/2006/relationships/oleObject" Target="embeddings/oleObject88.bin"/><Relationship Id="rId334" Type="http://schemas.openxmlformats.org/officeDocument/2006/relationships/image" Target="media/image170.png"/><Relationship Id="rId350" Type="http://schemas.openxmlformats.org/officeDocument/2006/relationships/header" Target="header11.xml"/><Relationship Id="rId355" Type="http://schemas.openxmlformats.org/officeDocument/2006/relationships/image" Target="file:///C:\Users\PC\Desktop\doxygenDirectory\2\doc.rtf\interfacelinear_systems_1_1interfaces_1_1_linear_systems_solvable.png" TargetMode="External"/><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86.wmf"/><Relationship Id="rId210" Type="http://schemas.openxmlformats.org/officeDocument/2006/relationships/image" Target="media/image100.png"/><Relationship Id="rId215" Type="http://schemas.openxmlformats.org/officeDocument/2006/relationships/image" Target="media/image103.wmf"/><Relationship Id="rId236" Type="http://schemas.openxmlformats.org/officeDocument/2006/relationships/oleObject" Target="embeddings/oleObject114.bin"/><Relationship Id="rId257" Type="http://schemas.openxmlformats.org/officeDocument/2006/relationships/oleObject" Target="embeddings/oleObject122.bin"/><Relationship Id="rId278" Type="http://schemas.openxmlformats.org/officeDocument/2006/relationships/image" Target="media/image141.wmf"/><Relationship Id="rId26" Type="http://schemas.openxmlformats.org/officeDocument/2006/relationships/oleObject" Target="embeddings/oleObject3.bin"/><Relationship Id="rId231" Type="http://schemas.openxmlformats.org/officeDocument/2006/relationships/image" Target="media/image111.wmf"/><Relationship Id="rId252" Type="http://schemas.openxmlformats.org/officeDocument/2006/relationships/image" Target="media/image122.png"/><Relationship Id="rId273" Type="http://schemas.openxmlformats.org/officeDocument/2006/relationships/image" Target="media/image138.png"/><Relationship Id="rId294" Type="http://schemas.openxmlformats.org/officeDocument/2006/relationships/oleObject" Target="embeddings/oleObject136.bin"/><Relationship Id="rId308" Type="http://schemas.openxmlformats.org/officeDocument/2006/relationships/oleObject" Target="embeddings/oleObject143.bin"/><Relationship Id="rId329" Type="http://schemas.openxmlformats.org/officeDocument/2006/relationships/oleObject" Target="embeddings/oleObject147.bin"/><Relationship Id="rId47" Type="http://schemas.openxmlformats.org/officeDocument/2006/relationships/image" Target="media/image15.wmf"/><Relationship Id="rId68" Type="http://schemas.openxmlformats.org/officeDocument/2006/relationships/oleObject" Target="embeddings/oleObject24.bin"/><Relationship Id="rId89" Type="http://schemas.openxmlformats.org/officeDocument/2006/relationships/oleObject" Target="embeddings/oleObject38.bin"/><Relationship Id="rId112" Type="http://schemas.openxmlformats.org/officeDocument/2006/relationships/image" Target="media/image50.wmf"/><Relationship Id="rId133" Type="http://schemas.openxmlformats.org/officeDocument/2006/relationships/oleObject" Target="embeddings/oleObject60.bin"/><Relationship Id="rId154" Type="http://schemas.openxmlformats.org/officeDocument/2006/relationships/image" Target="media/image71.wmf"/><Relationship Id="rId175" Type="http://schemas.openxmlformats.org/officeDocument/2006/relationships/oleObject" Target="embeddings/oleObject83.bin"/><Relationship Id="rId340" Type="http://schemas.openxmlformats.org/officeDocument/2006/relationships/image" Target="media/image176.png"/><Relationship Id="rId361" Type="http://schemas.openxmlformats.org/officeDocument/2006/relationships/image" Target="file:///C:\Users\PC\Desktop\doxygenDirectory\2\doc.rtf\classlinear_systems_1_1methods_1_1_gauss_seidel_method.png" TargetMode="External"/><Relationship Id="rId196" Type="http://schemas.openxmlformats.org/officeDocument/2006/relationships/image" Target="media/image94.wmf"/><Relationship Id="rId200" Type="http://schemas.openxmlformats.org/officeDocument/2006/relationships/oleObject" Target="embeddings/oleObject96.bin"/><Relationship Id="rId16" Type="http://schemas.openxmlformats.org/officeDocument/2006/relationships/header" Target="header6.xml"/><Relationship Id="rId221" Type="http://schemas.openxmlformats.org/officeDocument/2006/relationships/image" Target="media/image106.wmf"/><Relationship Id="rId242" Type="http://schemas.openxmlformats.org/officeDocument/2006/relationships/oleObject" Target="embeddings/oleObject117.bin"/><Relationship Id="rId263" Type="http://schemas.openxmlformats.org/officeDocument/2006/relationships/image" Target="media/image132.png"/><Relationship Id="rId284" Type="http://schemas.openxmlformats.org/officeDocument/2006/relationships/oleObject" Target="embeddings/oleObject132.bin"/><Relationship Id="rId319" Type="http://schemas.openxmlformats.org/officeDocument/2006/relationships/hyperlink" Target="http://inforec.wz.cz/Stud_mat/oktava_files/soustavy.pdf" TargetMode="External"/><Relationship Id="rId37" Type="http://schemas.openxmlformats.org/officeDocument/2006/relationships/image" Target="media/image10.wmf"/><Relationship Id="rId58" Type="http://schemas.openxmlformats.org/officeDocument/2006/relationships/oleObject" Target="embeddings/oleObject19.bin"/><Relationship Id="rId79" Type="http://schemas.openxmlformats.org/officeDocument/2006/relationships/oleObject" Target="embeddings/oleObject33.bin"/><Relationship Id="rId102" Type="http://schemas.openxmlformats.org/officeDocument/2006/relationships/image" Target="media/image45.wmf"/><Relationship Id="rId123" Type="http://schemas.openxmlformats.org/officeDocument/2006/relationships/oleObject" Target="embeddings/oleObject55.bin"/><Relationship Id="rId144" Type="http://schemas.openxmlformats.org/officeDocument/2006/relationships/image" Target="media/image66.wmf"/><Relationship Id="rId330" Type="http://schemas.openxmlformats.org/officeDocument/2006/relationships/image" Target="media/image166.png"/><Relationship Id="rId90" Type="http://schemas.openxmlformats.org/officeDocument/2006/relationships/image" Target="media/image39.wmf"/><Relationship Id="rId165" Type="http://schemas.openxmlformats.org/officeDocument/2006/relationships/oleObject" Target="embeddings/oleObject76.bin"/><Relationship Id="rId186" Type="http://schemas.openxmlformats.org/officeDocument/2006/relationships/image" Target="media/image89.wmf"/><Relationship Id="rId351" Type="http://schemas.openxmlformats.org/officeDocument/2006/relationships/footer" Target="footer5.xml"/><Relationship Id="rId211" Type="http://schemas.openxmlformats.org/officeDocument/2006/relationships/image" Target="media/image101.wmf"/><Relationship Id="rId232" Type="http://schemas.openxmlformats.org/officeDocument/2006/relationships/oleObject" Target="embeddings/oleObject112.bin"/><Relationship Id="rId253" Type="http://schemas.openxmlformats.org/officeDocument/2006/relationships/image" Target="media/image123.png"/><Relationship Id="rId274" Type="http://schemas.openxmlformats.org/officeDocument/2006/relationships/image" Target="media/image139.wmf"/><Relationship Id="rId295" Type="http://schemas.openxmlformats.org/officeDocument/2006/relationships/image" Target="media/image150.wmf"/><Relationship Id="rId309" Type="http://schemas.openxmlformats.org/officeDocument/2006/relationships/image" Target="media/image157.wmf"/><Relationship Id="rId27" Type="http://schemas.openxmlformats.org/officeDocument/2006/relationships/image" Target="media/image5.wmf"/><Relationship Id="rId48" Type="http://schemas.openxmlformats.org/officeDocument/2006/relationships/oleObject" Target="embeddings/oleObject14.bin"/><Relationship Id="rId69" Type="http://schemas.openxmlformats.org/officeDocument/2006/relationships/image" Target="media/image26.wmf"/><Relationship Id="rId113" Type="http://schemas.openxmlformats.org/officeDocument/2006/relationships/oleObject" Target="embeddings/oleObject50.bin"/><Relationship Id="rId134" Type="http://schemas.openxmlformats.org/officeDocument/2006/relationships/image" Target="media/image61.wmf"/><Relationship Id="rId320" Type="http://schemas.openxmlformats.org/officeDocument/2006/relationships/hyperlink" Target="http://www.earthphysics.sk/mainpage/stud_mat/menm/prednaska4.pdf" TargetMode="External"/><Relationship Id="rId80" Type="http://schemas.openxmlformats.org/officeDocument/2006/relationships/image" Target="media/image34.wmf"/><Relationship Id="rId155" Type="http://schemas.openxmlformats.org/officeDocument/2006/relationships/oleObject" Target="embeddings/oleObject71.bin"/><Relationship Id="rId176" Type="http://schemas.openxmlformats.org/officeDocument/2006/relationships/image" Target="media/image84.wmf"/><Relationship Id="rId197" Type="http://schemas.openxmlformats.org/officeDocument/2006/relationships/oleObject" Target="embeddings/oleObject94.bin"/><Relationship Id="rId341" Type="http://schemas.openxmlformats.org/officeDocument/2006/relationships/image" Target="media/image177.png"/><Relationship Id="rId362" Type="http://schemas.openxmlformats.org/officeDocument/2006/relationships/image" Target="file:///C:\Users\PC\Desktop\doxygenDirectory\2\doc.rtf\classlinear_systems_1_1methods_1_1_jacobi_method.png" TargetMode="External"/><Relationship Id="rId201" Type="http://schemas.openxmlformats.org/officeDocument/2006/relationships/image" Target="media/image96.wmf"/><Relationship Id="rId222" Type="http://schemas.openxmlformats.org/officeDocument/2006/relationships/oleObject" Target="embeddings/oleObject107.bin"/><Relationship Id="rId243" Type="http://schemas.openxmlformats.org/officeDocument/2006/relationships/image" Target="media/image117.wmf"/><Relationship Id="rId264" Type="http://schemas.openxmlformats.org/officeDocument/2006/relationships/image" Target="media/image133.png"/><Relationship Id="rId285" Type="http://schemas.openxmlformats.org/officeDocument/2006/relationships/image" Target="media/image144.wmf"/><Relationship Id="rId17" Type="http://schemas.openxmlformats.org/officeDocument/2006/relationships/header" Target="header7.xml"/><Relationship Id="rId38" Type="http://schemas.openxmlformats.org/officeDocument/2006/relationships/oleObject" Target="embeddings/oleObject9.bin"/><Relationship Id="rId59" Type="http://schemas.openxmlformats.org/officeDocument/2006/relationships/image" Target="media/image21.wmf"/><Relationship Id="rId103" Type="http://schemas.openxmlformats.org/officeDocument/2006/relationships/oleObject" Target="embeddings/oleObject45.bin"/><Relationship Id="rId124" Type="http://schemas.openxmlformats.org/officeDocument/2006/relationships/image" Target="media/image56.wmf"/><Relationship Id="rId310" Type="http://schemas.openxmlformats.org/officeDocument/2006/relationships/oleObject" Target="embeddings/oleObject144.bin"/><Relationship Id="rId70" Type="http://schemas.openxmlformats.org/officeDocument/2006/relationships/oleObject" Target="embeddings/oleObject25.bin"/><Relationship Id="rId91" Type="http://schemas.openxmlformats.org/officeDocument/2006/relationships/oleObject" Target="embeddings/oleObject39.bin"/><Relationship Id="rId145" Type="http://schemas.openxmlformats.org/officeDocument/2006/relationships/oleObject" Target="embeddings/oleObject66.bin"/><Relationship Id="rId166" Type="http://schemas.openxmlformats.org/officeDocument/2006/relationships/image" Target="media/image77.wmf"/><Relationship Id="rId187" Type="http://schemas.openxmlformats.org/officeDocument/2006/relationships/oleObject" Target="embeddings/oleObject89.bin"/><Relationship Id="rId331" Type="http://schemas.openxmlformats.org/officeDocument/2006/relationships/image" Target="media/image167.png"/><Relationship Id="rId352" Type="http://schemas.openxmlformats.org/officeDocument/2006/relationships/image" Target="media/image186.png"/><Relationship Id="rId1" Type="http://schemas.openxmlformats.org/officeDocument/2006/relationships/customXml" Target="../customXml/item1.xml"/><Relationship Id="rId212" Type="http://schemas.openxmlformats.org/officeDocument/2006/relationships/oleObject" Target="embeddings/oleObject102.bin"/><Relationship Id="rId233" Type="http://schemas.openxmlformats.org/officeDocument/2006/relationships/image" Target="media/image112.wmf"/><Relationship Id="rId254" Type="http://schemas.openxmlformats.org/officeDocument/2006/relationships/image" Target="media/image124.png"/><Relationship Id="rId28" Type="http://schemas.openxmlformats.org/officeDocument/2006/relationships/oleObject" Target="embeddings/oleObject4.bin"/><Relationship Id="rId49" Type="http://schemas.openxmlformats.org/officeDocument/2006/relationships/image" Target="media/image16.wmf"/><Relationship Id="rId114" Type="http://schemas.openxmlformats.org/officeDocument/2006/relationships/image" Target="media/image51.wmf"/><Relationship Id="rId275" Type="http://schemas.openxmlformats.org/officeDocument/2006/relationships/oleObject" Target="embeddings/oleObject127.bin"/><Relationship Id="rId296" Type="http://schemas.openxmlformats.org/officeDocument/2006/relationships/oleObject" Target="embeddings/oleObject137.bin"/><Relationship Id="rId300" Type="http://schemas.openxmlformats.org/officeDocument/2006/relationships/oleObject" Target="embeddings/oleObject139.bin"/><Relationship Id="rId60" Type="http://schemas.openxmlformats.org/officeDocument/2006/relationships/oleObject" Target="embeddings/oleObject20.bin"/><Relationship Id="rId81" Type="http://schemas.openxmlformats.org/officeDocument/2006/relationships/oleObject" Target="embeddings/oleObject34.bin"/><Relationship Id="rId135" Type="http://schemas.openxmlformats.org/officeDocument/2006/relationships/oleObject" Target="embeddings/oleObject61.bin"/><Relationship Id="rId156" Type="http://schemas.openxmlformats.org/officeDocument/2006/relationships/image" Target="media/image72.wmf"/><Relationship Id="rId177" Type="http://schemas.openxmlformats.org/officeDocument/2006/relationships/oleObject" Target="embeddings/oleObject84.bin"/><Relationship Id="rId198" Type="http://schemas.openxmlformats.org/officeDocument/2006/relationships/oleObject" Target="embeddings/oleObject95.bin"/><Relationship Id="rId321" Type="http://schemas.openxmlformats.org/officeDocument/2006/relationships/hyperlink" Target="http://xuv.kfe.fjfi.cvut.cz/mediawiki/index.php?title=Cvi%C4%8Den%C3%AD_Numerick%C3%A9_metody_-_%C5%98e%C5%A1en%C3%AD_soustav_line%C3%A1rn%C3%ADch_rovnic&amp;printable=yes" TargetMode="External"/><Relationship Id="rId342" Type="http://schemas.openxmlformats.org/officeDocument/2006/relationships/image" Target="media/image178.png"/><Relationship Id="rId363" Type="http://schemas.openxmlformats.org/officeDocument/2006/relationships/image" Target="file:///C:\Users\PC\Desktop\doxygenDirectory\2\doc.rtf\classswing_u_i_1_1_about_frame.png" TargetMode="External"/><Relationship Id="rId202" Type="http://schemas.openxmlformats.org/officeDocument/2006/relationships/oleObject" Target="embeddings/oleObject97.bin"/><Relationship Id="rId223" Type="http://schemas.openxmlformats.org/officeDocument/2006/relationships/image" Target="media/image107.wmf"/><Relationship Id="rId244" Type="http://schemas.openxmlformats.org/officeDocument/2006/relationships/oleObject" Target="embeddings/oleObject118.bin"/><Relationship Id="rId18" Type="http://schemas.openxmlformats.org/officeDocument/2006/relationships/header" Target="header8.xml"/><Relationship Id="rId39" Type="http://schemas.openxmlformats.org/officeDocument/2006/relationships/image" Target="media/image11.wmf"/><Relationship Id="rId265" Type="http://schemas.openxmlformats.org/officeDocument/2006/relationships/image" Target="media/image134.wmf"/><Relationship Id="rId286" Type="http://schemas.openxmlformats.org/officeDocument/2006/relationships/oleObject" Target="embeddings/oleObject133.bin"/><Relationship Id="rId50" Type="http://schemas.openxmlformats.org/officeDocument/2006/relationships/oleObject" Target="embeddings/oleObject15.bin"/><Relationship Id="rId104" Type="http://schemas.openxmlformats.org/officeDocument/2006/relationships/image" Target="media/image46.wmf"/><Relationship Id="rId125" Type="http://schemas.openxmlformats.org/officeDocument/2006/relationships/oleObject" Target="embeddings/oleObject56.bin"/><Relationship Id="rId146" Type="http://schemas.openxmlformats.org/officeDocument/2006/relationships/image" Target="media/image67.wmf"/><Relationship Id="rId167" Type="http://schemas.openxmlformats.org/officeDocument/2006/relationships/oleObject" Target="embeddings/oleObject77.bin"/><Relationship Id="rId188" Type="http://schemas.openxmlformats.org/officeDocument/2006/relationships/image" Target="media/image90.wmf"/><Relationship Id="rId311" Type="http://schemas.openxmlformats.org/officeDocument/2006/relationships/image" Target="media/image158.wmf"/><Relationship Id="rId332" Type="http://schemas.openxmlformats.org/officeDocument/2006/relationships/image" Target="media/image168.png"/><Relationship Id="rId353" Type="http://schemas.openxmlformats.org/officeDocument/2006/relationships/image" Target="media/image187.png"/><Relationship Id="rId71" Type="http://schemas.openxmlformats.org/officeDocument/2006/relationships/image" Target="media/image27.wmf"/><Relationship Id="rId92" Type="http://schemas.openxmlformats.org/officeDocument/2006/relationships/image" Target="media/image40.wmf"/><Relationship Id="rId213" Type="http://schemas.openxmlformats.org/officeDocument/2006/relationships/image" Target="media/image102.wmf"/><Relationship Id="rId234" Type="http://schemas.openxmlformats.org/officeDocument/2006/relationships/oleObject" Target="embeddings/oleObject113.bin"/><Relationship Id="rId2" Type="http://schemas.openxmlformats.org/officeDocument/2006/relationships/numbering" Target="numbering.xml"/><Relationship Id="rId29" Type="http://schemas.openxmlformats.org/officeDocument/2006/relationships/image" Target="media/image6.wmf"/><Relationship Id="rId255" Type="http://schemas.openxmlformats.org/officeDocument/2006/relationships/image" Target="media/image125.png"/><Relationship Id="rId276" Type="http://schemas.openxmlformats.org/officeDocument/2006/relationships/image" Target="media/image140.wmf"/><Relationship Id="rId297" Type="http://schemas.openxmlformats.org/officeDocument/2006/relationships/image" Target="media/image151.wmf"/><Relationship Id="rId40" Type="http://schemas.openxmlformats.org/officeDocument/2006/relationships/oleObject" Target="embeddings/oleObject10.bin"/><Relationship Id="rId115" Type="http://schemas.openxmlformats.org/officeDocument/2006/relationships/oleObject" Target="embeddings/oleObject51.bin"/><Relationship Id="rId136" Type="http://schemas.openxmlformats.org/officeDocument/2006/relationships/image" Target="media/image62.wmf"/><Relationship Id="rId157" Type="http://schemas.openxmlformats.org/officeDocument/2006/relationships/oleObject" Target="embeddings/oleObject72.bin"/><Relationship Id="rId178" Type="http://schemas.openxmlformats.org/officeDocument/2006/relationships/image" Target="media/image85.wmf"/><Relationship Id="rId301" Type="http://schemas.openxmlformats.org/officeDocument/2006/relationships/image" Target="media/image153.wmf"/><Relationship Id="rId322" Type="http://schemas.openxmlformats.org/officeDocument/2006/relationships/hyperlink" Target="http://people.ucsc.edu/~miglior/chapter%20pdf/Ch03_SE.pdf" TargetMode="External"/><Relationship Id="rId343" Type="http://schemas.openxmlformats.org/officeDocument/2006/relationships/image" Target="media/image179.png"/><Relationship Id="rId364" Type="http://schemas.openxmlformats.org/officeDocument/2006/relationships/image" Target="file:///C:\Users\PC\Desktop\doxygenDirectory\2\doc.rtf\classswing_u_i_1_1_basic_generator_frame.png" TargetMode="External"/><Relationship Id="rId61" Type="http://schemas.openxmlformats.org/officeDocument/2006/relationships/image" Target="media/image22.wmf"/><Relationship Id="rId82" Type="http://schemas.openxmlformats.org/officeDocument/2006/relationships/image" Target="media/image35.wmf"/><Relationship Id="rId199" Type="http://schemas.openxmlformats.org/officeDocument/2006/relationships/image" Target="media/image95.wmf"/><Relationship Id="rId203" Type="http://schemas.openxmlformats.org/officeDocument/2006/relationships/image" Target="media/image97.wmf"/><Relationship Id="rId19" Type="http://schemas.openxmlformats.org/officeDocument/2006/relationships/image" Target="media/image2.wmf"/><Relationship Id="rId224" Type="http://schemas.openxmlformats.org/officeDocument/2006/relationships/oleObject" Target="embeddings/oleObject108.bin"/><Relationship Id="rId245" Type="http://schemas.openxmlformats.org/officeDocument/2006/relationships/image" Target="media/image118.wmf"/><Relationship Id="rId266" Type="http://schemas.openxmlformats.org/officeDocument/2006/relationships/oleObject" Target="embeddings/oleObject123.bin"/><Relationship Id="rId287" Type="http://schemas.openxmlformats.org/officeDocument/2006/relationships/image" Target="media/image145.png"/><Relationship Id="rId30" Type="http://schemas.openxmlformats.org/officeDocument/2006/relationships/oleObject" Target="embeddings/oleObject5.bin"/><Relationship Id="rId105" Type="http://schemas.openxmlformats.org/officeDocument/2006/relationships/oleObject" Target="embeddings/oleObject46.bin"/><Relationship Id="rId126" Type="http://schemas.openxmlformats.org/officeDocument/2006/relationships/image" Target="media/image57.wmf"/><Relationship Id="rId147" Type="http://schemas.openxmlformats.org/officeDocument/2006/relationships/oleObject" Target="embeddings/oleObject67.bin"/><Relationship Id="rId168" Type="http://schemas.openxmlformats.org/officeDocument/2006/relationships/image" Target="media/image80.wmf"/><Relationship Id="rId312" Type="http://schemas.openxmlformats.org/officeDocument/2006/relationships/oleObject" Target="embeddings/oleObject145.bin"/><Relationship Id="rId333" Type="http://schemas.openxmlformats.org/officeDocument/2006/relationships/image" Target="media/image169.png"/><Relationship Id="rId354" Type="http://schemas.openxmlformats.org/officeDocument/2006/relationships/image" Target="media/image188.png"/><Relationship Id="rId51" Type="http://schemas.openxmlformats.org/officeDocument/2006/relationships/image" Target="media/image17.wmf"/><Relationship Id="rId72" Type="http://schemas.openxmlformats.org/officeDocument/2006/relationships/oleObject" Target="embeddings/oleObject26.bin"/><Relationship Id="rId93" Type="http://schemas.openxmlformats.org/officeDocument/2006/relationships/oleObject" Target="embeddings/oleObject40.bin"/><Relationship Id="rId189" Type="http://schemas.openxmlformats.org/officeDocument/2006/relationships/oleObject" Target="embeddings/oleObject90.bin"/><Relationship Id="rId3" Type="http://schemas.openxmlformats.org/officeDocument/2006/relationships/styles" Target="styles.xml"/><Relationship Id="rId214" Type="http://schemas.openxmlformats.org/officeDocument/2006/relationships/oleObject" Target="embeddings/oleObject103.bin"/><Relationship Id="rId235" Type="http://schemas.openxmlformats.org/officeDocument/2006/relationships/image" Target="media/image113.wmf"/><Relationship Id="rId256" Type="http://schemas.openxmlformats.org/officeDocument/2006/relationships/image" Target="media/image126.wmf"/><Relationship Id="rId277" Type="http://schemas.openxmlformats.org/officeDocument/2006/relationships/oleObject" Target="embeddings/oleObject128.bin"/><Relationship Id="rId298" Type="http://schemas.openxmlformats.org/officeDocument/2006/relationships/oleObject" Target="embeddings/oleObject138.bin"/><Relationship Id="rId116" Type="http://schemas.openxmlformats.org/officeDocument/2006/relationships/image" Target="media/image52.wmf"/><Relationship Id="rId137" Type="http://schemas.openxmlformats.org/officeDocument/2006/relationships/oleObject" Target="embeddings/oleObject62.bin"/><Relationship Id="rId158" Type="http://schemas.openxmlformats.org/officeDocument/2006/relationships/image" Target="media/image73.wmf"/><Relationship Id="rId302" Type="http://schemas.openxmlformats.org/officeDocument/2006/relationships/oleObject" Target="embeddings/oleObject140.bin"/><Relationship Id="rId323" Type="http://schemas.openxmlformats.org/officeDocument/2006/relationships/header" Target="header10.xml"/><Relationship Id="rId344" Type="http://schemas.openxmlformats.org/officeDocument/2006/relationships/image" Target="media/image180.png"/><Relationship Id="rId20" Type="http://schemas.openxmlformats.org/officeDocument/2006/relationships/oleObject" Target="embeddings/oleObject1.bin"/><Relationship Id="rId41" Type="http://schemas.openxmlformats.org/officeDocument/2006/relationships/image" Target="media/image12.wmf"/><Relationship Id="rId62" Type="http://schemas.openxmlformats.org/officeDocument/2006/relationships/oleObject" Target="embeddings/oleObject21.bin"/><Relationship Id="rId83" Type="http://schemas.openxmlformats.org/officeDocument/2006/relationships/oleObject" Target="embeddings/oleObject35.bin"/><Relationship Id="rId179" Type="http://schemas.openxmlformats.org/officeDocument/2006/relationships/oleObject" Target="embeddings/oleObject85.bin"/><Relationship Id="rId365" Type="http://schemas.openxmlformats.org/officeDocument/2006/relationships/image" Target="file:///C:\Users\PC\Desktop\doxygenDirectory\2\doc.rtf\classswing_u_i_1_1_basic_solver_frame.png" TargetMode="External"/><Relationship Id="rId190" Type="http://schemas.openxmlformats.org/officeDocument/2006/relationships/image" Target="media/image91.wmf"/><Relationship Id="rId204" Type="http://schemas.openxmlformats.org/officeDocument/2006/relationships/oleObject" Target="embeddings/oleObject98.bin"/><Relationship Id="rId225" Type="http://schemas.openxmlformats.org/officeDocument/2006/relationships/image" Target="media/image108.wmf"/><Relationship Id="rId246" Type="http://schemas.openxmlformats.org/officeDocument/2006/relationships/oleObject" Target="embeddings/oleObject119.bin"/><Relationship Id="rId267" Type="http://schemas.openxmlformats.org/officeDocument/2006/relationships/image" Target="media/image135.wmf"/><Relationship Id="rId288" Type="http://schemas.openxmlformats.org/officeDocument/2006/relationships/image" Target="media/image146.png"/><Relationship Id="rId106" Type="http://schemas.openxmlformats.org/officeDocument/2006/relationships/image" Target="media/image47.wmf"/><Relationship Id="rId127" Type="http://schemas.openxmlformats.org/officeDocument/2006/relationships/oleObject" Target="embeddings/oleObject57.bin"/><Relationship Id="rId313" Type="http://schemas.openxmlformats.org/officeDocument/2006/relationships/image" Target="media/image159.wmf"/></Relationships>
</file>

<file path=word/_rels/footnotes.xml.rels><?xml version="1.0" encoding="UTF-8" standalone="yes"?>
<Relationships xmlns="http://schemas.openxmlformats.org/package/2006/relationships"><Relationship Id="rId8" Type="http://schemas.openxmlformats.org/officeDocument/2006/relationships/oleObject" Target="embeddings/oleObject78.bin"/><Relationship Id="rId3" Type="http://schemas.openxmlformats.org/officeDocument/2006/relationships/image" Target="media/image29.wmf"/><Relationship Id="rId7" Type="http://schemas.openxmlformats.org/officeDocument/2006/relationships/image" Target="media/image78.wmf"/><Relationship Id="rId12" Type="http://schemas.openxmlformats.org/officeDocument/2006/relationships/oleObject" Target="embeddings/oleObject148.bin"/><Relationship Id="rId2" Type="http://schemas.openxmlformats.org/officeDocument/2006/relationships/oleObject" Target="embeddings/oleObject27.bin"/><Relationship Id="rId1" Type="http://schemas.openxmlformats.org/officeDocument/2006/relationships/image" Target="media/image28.wmf"/><Relationship Id="rId6" Type="http://schemas.openxmlformats.org/officeDocument/2006/relationships/oleObject" Target="embeddings/oleObject29.bin"/><Relationship Id="rId11" Type="http://schemas.openxmlformats.org/officeDocument/2006/relationships/image" Target="media/image165.wmf"/><Relationship Id="rId5" Type="http://schemas.openxmlformats.org/officeDocument/2006/relationships/image" Target="media/image30.wmf"/><Relationship Id="rId10" Type="http://schemas.openxmlformats.org/officeDocument/2006/relationships/oleObject" Target="embeddings/oleObject79.bin"/><Relationship Id="rId4" Type="http://schemas.openxmlformats.org/officeDocument/2006/relationships/oleObject" Target="embeddings/oleObject28.bin"/><Relationship Id="rId9" Type="http://schemas.openxmlformats.org/officeDocument/2006/relationships/image" Target="media/image79.wmf"/></Relationships>
</file>

<file path=word/_rels/settings.xml.rels><?xml version="1.0" encoding="UTF-8" standalone="yes"?>
<Relationships xmlns="http://schemas.openxmlformats.org/package/2006/relationships"><Relationship Id="rId1" Type="http://schemas.openxmlformats.org/officeDocument/2006/relationships/attachedTemplate" Target="file:///J:\aa\tuke_word_2007.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C483CBF-D493-494D-9541-E86DD1F5A2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tuke_word_2007.dotx</Template>
  <TotalTime>674</TotalTime>
  <Pages>168</Pages>
  <Words>35932</Words>
  <Characters>204818</Characters>
  <Application>Microsoft Office Word</Application>
  <DocSecurity>0</DocSecurity>
  <Lines>1706</Lines>
  <Paragraphs>480</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TECHNICKÁ UNIVERZITA V KOŠICIACH</vt:lpstr>
      <vt:lpstr>TECHNICKÁ UNIVERZITA V KOŠICIACH</vt:lpstr>
    </vt:vector>
  </TitlesOfParts>
  <Company>Technical University</Company>
  <LinksUpToDate>false</LinksUpToDate>
  <CharactersWithSpaces>240270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TECHNICKÁ UNIVERZITA V KOŠICIACH</dc:title>
  <dc:creator>uk TUKE</dc:creator>
  <dc:description>verzia 19</dc:description>
  <cp:lastModifiedBy>PC</cp:lastModifiedBy>
  <cp:revision>266</cp:revision>
  <cp:lastPrinted>2012-05-24T22:32:00Z</cp:lastPrinted>
  <dcterms:created xsi:type="dcterms:W3CDTF">2012-05-24T09:04:00Z</dcterms:created>
  <dcterms:modified xsi:type="dcterms:W3CDTF">2012-06-07T11:39:00Z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